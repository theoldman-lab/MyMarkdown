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AFE7F">
      <w:pPr>
        <w:pStyle w:val="2"/>
        <w:bidi w:val="0"/>
        <w:ind w:firstLine="720" w:firstLineChars="200"/>
        <w:jc w:val="center"/>
        <w:rPr>
          <w:rFonts w:hint="eastAsia" w:ascii="宋体" w:hAnsi="宋体" w:eastAsia="宋体" w:cs="宋体"/>
          <w:lang w:val="en-US" w:eastAsia="zh-CN"/>
        </w:rPr>
      </w:pPr>
      <w:bookmarkStart w:id="0" w:name="_GoBack"/>
      <w:bookmarkEnd w:id="0"/>
      <w:r>
        <w:rPr>
          <w:rFonts w:hint="eastAsia" w:ascii="宋体" w:hAnsi="宋体" w:eastAsia="宋体" w:cs="宋体"/>
          <w:lang w:val="en-US" w:eastAsia="zh-CN"/>
        </w:rPr>
        <w:t>《资本论》第一卷——资本的生产过程</w:t>
      </w:r>
    </w:p>
    <w:p w14:paraId="1A8A78E3">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第一篇——商品与货币</w:t>
      </w:r>
    </w:p>
    <w:p w14:paraId="4FE6E106">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第一章——商品</w:t>
      </w:r>
    </w:p>
    <w:p w14:paraId="2F5F7348">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1.商品的两个因素：使用价值和价值（价值实体，价值量）</w:t>
      </w:r>
    </w:p>
    <w:p w14:paraId="09AB88B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首先是一个外界的对象，一个靠自己的属性满足人的某种需要的物。物的有用性使其成为使用价值，这种有用性取决于商品体的固有属性。因此，商品体本身就是使用价值。这种性质与取得它所耗费的劳动量无关。</w:t>
      </w:r>
    </w:p>
    <w:p w14:paraId="3A065C7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交换价值首先表现为一种使用价值和另一种使用价值交换的量的比例。同一种商品的各种有效的交换价值表示一个等同的东西；交换价值只能是可以与它相区别的某种内容的表现方式。借助不同的比例，交换价值将各不相同的物的质的区别转化为量的区别，并实现“等价”，即交换价值相等。显然，在这个“等量处理”的过程中，预先发生了质的“等质处理”。</w:t>
      </w:r>
    </w:p>
    <w:p w14:paraId="5B94613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撇开商品体的使用价值，商品体就只剩劳动产品这个属性。这样，商品体的质的区别便消失了，其蕴含的劳动的质的区别随之消失，全部化为相同的抽象人类劳动，其本身也化为无差别的人类劳动的单纯凝结。这些物，作为它们共有的这个社会实体的结晶，就是价值——商品价值。这个价值的量由它所包含的“形成价值的实体”——劳动的量来计量。劳动的量基本可以由劳动时间量化。</w:t>
      </w:r>
    </w:p>
    <w:p w14:paraId="5559134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注意，由于形成价值实体的劳动是相同的抽象人类劳动，这个同一的人类劳动力虽然由无数各不相同的单个个体劳动力构成，但在商品世界的全部价值中，这些劳动力全部被平均为社会平均劳动力，起着社会平均劳动力的作用，从而在商品生产中只使用平均必要劳动时间或社会必要劳动时间。社会必要劳动时间是在现有的社会正常的生产条件下，在社会平均的劳动熟练程度和劳动强度下制造某种使用价值所需的劳动时间。因此，只是社会必要劳动量决定使用价值的价值量。</w:t>
      </w:r>
    </w:p>
    <w:p w14:paraId="7313AD7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单个商品同样也被平均，同种商品的价值量被化为统一的。不同种商品之间的价值量比例即为两者包含的劳动量的比例。</w:t>
      </w:r>
    </w:p>
    <w:p w14:paraId="5F99DA7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物可以是使用价值而非价值，当此物不以劳动为中介为对人有用时既是如此，比如自然资源。物可以是使用价值且为人类劳动产品，但不是商品，比如种给自己吃的蔬菜。要生产商品，这个物不仅必须有用而成为使用价值，而且必须其生产目的特别地包含将其投入社会（市场），生产社会的使用价值。最后，物不可能是价值但不是使用价值，没有用就没有价值可言。</w:t>
      </w:r>
    </w:p>
    <w:p w14:paraId="0E22EAF2">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2.体现在商品中的劳动的二重性</w:t>
      </w:r>
    </w:p>
    <w:p w14:paraId="701DA3A6">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生产各种满足不同特殊需要的使用价值的过程，也就是各种不同目的、方式、对象、手段、结果的特定种类的生产活动。由自己产品的使用价值来表示自身有用性的劳动，简称为有用劳动。</w:t>
      </w:r>
    </w:p>
    <w:p w14:paraId="12260AC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各种商品的使用价值都包含着特定的有用劳动。能够作为商品相对立的，只能是不同质的使用价值（否则无意义），从而是不同质的有用劳动的产品。在产品普遍作为商品形式的社会里，作为独立生产者的私事而各自独立进行的各种有用劳动的质的区别，发展为一个多支的体系——社会分工。</w:t>
      </w:r>
    </w:p>
    <w:p w14:paraId="1ACD122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使用价值的意义——“有用”客观存在，不以任何社会形式为转移，从而，劳动作为使用价值的创造者，作为有用劳动，同样是不以任何社会形式为转移的人类生产条件，是人和自然之间的物质变换及人类生活得以实现的永恒的自然必然性。</w:t>
      </w:r>
    </w:p>
    <w:p w14:paraId="152E468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种种商品体，是自然物质和劳动两种要素的结合。人在生产中只能像自然本身一样，改变物质的形式。并且，在这一过程中还经常要依靠自然力的帮助。“劳动是财富之父，土地是财富之母。”</w:t>
      </w:r>
    </w:p>
    <w:p w14:paraId="55A37F2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特定生产过程中，一般会出现各种不同质的有用劳动，并且劳动形式在它们之间不断转换。如果抛开生产活动的特定性质，从而抛开劳动的有用性质，劳动就只剩下一点——人类劳动力的耗费。蕴含在各种不同质的有用劳动中的这种一般的人类劳动不再存在形式上的区别，它是每个没有任何特长的普通人的有机体平均具有的简单劳动力。在不同国家、文化之间，简单平均劳动可能存在不同性质，但在一定的社会中，简单平均劳动是一定的。复杂劳动只是简单劳动的自乘。这种被抽取质的区别而只存在量的区别的简单劳动为前文的不同质的使用价值的商品的价值“等量”提供了道路。</w:t>
      </w:r>
    </w:p>
    <w:p w14:paraId="2EBBCCD4">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值得注意的是，在有用劳动量=劳动时间×劳动生产力中，生产力的变化并不影响表现为价值的简单劳动本身，而只是影响表现为使用价值的有用劳动。生产力始终是有用的、具体的劳动的生产力，它事实上只决定有目的的生产活动在一定时间内的效率，因此，它也就不能再同抽去了具体有用形式的劳动有关。同一劳动在同一时间里提供的价值量总是相同的，但提供的使用价值量却随着劳动生产力的变化而变化。</w:t>
      </w:r>
    </w:p>
    <w:p w14:paraId="587A7CF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一切劳动，一方面是人类劳动力在生理学意义上的耗费，就抽象人类劳动这个属性而言，它生产商品价值；另一方面是人类劳动力在特定目的的形式上的耗费，就具体有用劳动这个属性而言，它生产使用价值。</w:t>
      </w:r>
    </w:p>
    <w:p w14:paraId="7A1FDAF3">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3.价值形式或交换价值</w:t>
      </w:r>
    </w:p>
    <w:p w14:paraId="045FC8D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以各种各样的使用价值或商品体的形式出现，这也是它的自然形式。但商品之所以为商品，是因为它是一种二重物——既是使用物又是价值承担者。因此，它们表现为商品的形式，只是由于它们具有二重的形式——自然形式和价值形式。</w:t>
      </w:r>
    </w:p>
    <w:p w14:paraId="40AC3F2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商品只有作为同一的社会单位即人类劳动的表现才具有价值对象性，因而其价值对象性纯粹是社会的，显然，这种对象性只有在商品之间的社会关系中才能得以体现。</w:t>
      </w:r>
    </w:p>
    <w:p w14:paraId="5F1AB5BB">
      <w:pPr>
        <w:pStyle w:val="6"/>
        <w:ind w:firstLine="560" w:firstLineChars="200"/>
        <w:rPr>
          <w:rFonts w:hint="eastAsia" w:ascii="宋体" w:hAnsi="宋体" w:eastAsia="宋体" w:cs="宋体"/>
          <w:lang w:val="en-US" w:eastAsia="zh-CN"/>
        </w:rPr>
      </w:pPr>
      <w:r>
        <w:rPr>
          <w:rFonts w:hint="eastAsia" w:ascii="宋体" w:hAnsi="宋体" w:eastAsia="宋体" w:cs="宋体"/>
          <w:lang w:val="en-US" w:eastAsia="zh-CN"/>
        </w:rPr>
        <w:t>A.简单的、个别的或偶然的价值形式</w:t>
      </w:r>
    </w:p>
    <w:p w14:paraId="4214B7B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x量商品A=y量商品B（=意味着等值）换言之，x量商品A值y量商品B。</w:t>
      </w:r>
    </w:p>
    <w:p w14:paraId="06C8EA55">
      <w:pPr>
        <w:pStyle w:val="7"/>
        <w:ind w:firstLine="480" w:firstLineChars="200"/>
        <w:rPr>
          <w:rFonts w:hint="eastAsia" w:ascii="宋体" w:hAnsi="宋体" w:eastAsia="宋体" w:cs="宋体"/>
          <w:lang w:val="en-US" w:eastAsia="zh-CN"/>
        </w:rPr>
      </w:pPr>
      <w:r>
        <w:rPr>
          <w:rFonts w:hint="eastAsia" w:ascii="宋体" w:hAnsi="宋体" w:eastAsia="宋体" w:cs="宋体"/>
          <w:lang w:val="en-US" w:eastAsia="zh-CN"/>
        </w:rPr>
        <w:t>（1）价值表现的两极：相对价值形式和等价形式</w:t>
      </w:r>
    </w:p>
    <w:p w14:paraId="06BD241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在上述等式中，A通过B来表现自己的价值，B为这种价值表现得材料。A起主动作用，B起被动作用。A的价值表现为相对价值，处于相对价值形式；B作为一个等价物，处于等价形式。</w:t>
      </w:r>
    </w:p>
    <w:p w14:paraId="07BA482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相对价值形式和等价形式是同一价值表现的互相依赖、互为条件、不可分离的两个要素，同时又是同一价值表现的互相排斥、互相对立的两端即两极；这两种形式总是分配在通过价值表现互相发生关系的不同质的商品上。因此，一个商品的价值只能相对地通过另一个商品表现出来。因此，A的相对价值形式要求有另一个与A相对立的商品B处于等价形式。另一方面，这另一个充当等价物的商品B不能同时处于相对价值形式。它只是为A的价值表现提供材料。</w:t>
      </w:r>
    </w:p>
    <w:p w14:paraId="2B2586D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诚然，等式可以颠倒过来，y量商品B=x量商品A。但是现在B就不再是等价物了，A才是。B已经处于相对价值形式，以A为材料表现。一个商品究竟是处于相对价值形式，还是处于与之对立的等价形式，完全取决于它当时在价值表现中所处的地位，也就是取决于它是价值被表现的商品，还是表现价值的商品。</w:t>
      </w:r>
    </w:p>
    <w:p w14:paraId="45D6BEEC">
      <w:pPr>
        <w:pStyle w:val="7"/>
        <w:ind w:firstLine="480" w:firstLineChars="200"/>
        <w:rPr>
          <w:rFonts w:hint="eastAsia" w:ascii="宋体" w:hAnsi="宋体" w:eastAsia="宋体" w:cs="宋体"/>
          <w:lang w:val="en-US" w:eastAsia="zh-CN"/>
        </w:rPr>
      </w:pPr>
      <w:r>
        <w:rPr>
          <w:rFonts w:hint="eastAsia" w:ascii="宋体" w:hAnsi="宋体" w:eastAsia="宋体" w:cs="宋体"/>
          <w:lang w:val="en-US" w:eastAsia="zh-CN"/>
        </w:rPr>
        <w:t>（2）相对价值形式</w:t>
      </w:r>
    </w:p>
    <w:p w14:paraId="5078E86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正如前文所述，两种不同质的商品要“等量”，必须预先将它们化为同一种质，然后才能进行量的相等。在xA=yB中，B是价值的存在形式，是价值物，也只有这样，B才能与A相同。另一方米，A自身的价值存在得以显现，因为只有作为价值，A才能把B当做是等值的东西。</w:t>
      </w:r>
    </w:p>
    <w:p w14:paraId="264F500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前文提及的，商品作为价值只是人类劳动的凝结。商品化为价值抽象，但是还没有使它们具有与其自然形式不同的价值形式。但在这里，一个商品的价值性质通过与另一个商品的关系而显露出来。B作为价值物被与A相等时，也就是B内含的一种劳动被化为抽象的一般人类劳动与A内含的另一种劳动相等。间接说明，A内含的劳动就产生价值而言，与B内含的劳动没有质的区别，所以是抽象人类劳动。只有不同种商品的等价表现才使形成价值的劳动的这种特殊性质显示出来，因为这种等价表现实际上是把不同种商品所包含的不同种劳动化为它们的共同东西——一般人类劳动。</w:t>
      </w:r>
    </w:p>
    <w:p w14:paraId="4E1499E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进一步反思，只把构成A价值的劳动的特殊性质表现出来，是不够的。处于流动状态的人类劳动力或人类劳动形成价值，但本身不是价值。它在凝固的状态中，在对象化的形式上才成为价值。要使A的价值表现为人类劳动的凝结，就必须使它表现为一种“对象性”，这种对象性与A本身的物体不同，同时又是A与其他商品所共有的。</w:t>
      </w:r>
    </w:p>
    <w:p w14:paraId="34C70A7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与A的关系中，B被当做价值物，也就是以自己的可以捉摸的自然形式表现价值的物。就B本身而言，它也只是一种使用价值，而非价值。但是，即便B在与A的关系中表现为价值体，B本身的使用价值也不会不可捉摸，反而是，如果对于A来说，价值不同时采取B的形式，A的价值就无以得到体现。通过价值关系，A的价值表现在B的物体上，一个商品的价值表现在另一个商品的使用价值上。A的价值就这样具有了相对价值形式。</w:t>
      </w:r>
    </w:p>
    <w:p w14:paraId="35D92AB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凡是价值要被表现的商品，都必须定量。价值形式不仅要表现价值一般，更要表现价值量。比如xA=yB，B不仅要作为价值体与A同质，还必须通过一定比例实现与xA的价值等量。</w:t>
      </w:r>
    </w:p>
    <w:p w14:paraId="4670C4F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价值量的实际变化不能明确地，也不能完全地反映在价值量的相对表现即相对价值量上。即使商品的价值不变，它的相对价值也可能发生变化。即使商品的价值发生变化，它的相对价值也可能不变，最后，商品的价值量和这个价值量的相对表现同时发生的变化，完全不需要一致。</w:t>
      </w:r>
    </w:p>
    <w:p w14:paraId="17E7E1D0">
      <w:pPr>
        <w:pStyle w:val="7"/>
        <w:ind w:firstLine="480" w:firstLineChars="200"/>
        <w:rPr>
          <w:rFonts w:hint="eastAsia" w:ascii="宋体" w:hAnsi="宋体" w:eastAsia="宋体" w:cs="宋体"/>
          <w:lang w:val="en-US" w:eastAsia="zh-CN"/>
        </w:rPr>
      </w:pPr>
      <w:r>
        <w:rPr>
          <w:rFonts w:hint="eastAsia" w:ascii="宋体" w:hAnsi="宋体" w:eastAsia="宋体" w:cs="宋体"/>
          <w:lang w:val="en-US" w:eastAsia="zh-CN"/>
        </w:rPr>
        <w:t>（3）等价形式</w:t>
      </w:r>
    </w:p>
    <w:p w14:paraId="7B2A907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接上文，A表现出自己的价值所在，实际上是通过B能与其直接交换。因此，一个商品的等价形式就是它能与另一个商品直接交换的形式。抛开A、B之间的价值关系，B的价值量总是只取决于生产它的必要劳动时间，与其价值形式无关。但是当B处于等价形式时，B的价值量就不再作为价值量衡量，反而是充当A的一定的量。一定量B表示的是A的一定价值量。</w:t>
      </w:r>
    </w:p>
    <w:p w14:paraId="4A3D5E6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价值关系中，等价物始终只具有某种使用价值的单纯量的形式。在这里，在B上，使用价值成为其对立面——价值的表现形式。从自然形式到超自然的、纯粹社会的价值形式的这种转换，只有在与A的价值关系中才能实现。处于相对价值形式的A，将自己的价值存在表现在完全不同质的B，这隐含地表现价值这一种社会关系。但是处于等价形式的B却相反，B直接表现价值，因而天然具有价值形式。</w:t>
      </w:r>
    </w:p>
    <w:p w14:paraId="60DDF86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充当等价物的商品B总是当作抽象人类劳动的化身，同时又总是某种有用的、具体的劳动的产品。因此，这种具体劳动就成为其对立面——抽象人类劳动的表现形式。在商品的价值表现上，为了表明B内含的劳动不是在具体形式上，而是在它作为人类劳动这个一般属性上形成B的价值，我们就必须这种B内含的具体劳动作为抽象人类劳动的实现形式与A内含的具体劳动对立。</w:t>
      </w:r>
    </w:p>
    <w:p w14:paraId="4EAC4DD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既然B内含的具体劳动，只是当作无差别的人类劳动的表现，它就具有与别种劳动即A包含的劳动等同的形式，因而，尽管它同其他一切生产商品的劳动一样是私人劳动，但终究是直接社会形式上的劳动。正因如此，它才表现在一种能与别种商品直接交换的产品B上。于是，私人劳动成为其对立面——直接社会形式的劳动。</w:t>
      </w:r>
    </w:p>
    <w:p w14:paraId="340A77F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价值表现的秘密，即一切劳动由于而且只是由于都是一般人类劳动而具有的等同性和同等意义，只有在人类平等概念已经成为国民的牢固的成见的时候，才能揭示出来。而这只有在这样的社会里才有可能——商品形式成为劳动产品的一般形式，从而人们彼此作为商品占有者的关系成为占统治地位的社会关系。</w:t>
      </w:r>
    </w:p>
    <w:p w14:paraId="67473C78">
      <w:pPr>
        <w:pStyle w:val="7"/>
        <w:ind w:firstLine="480" w:firstLineChars="200"/>
        <w:rPr>
          <w:rFonts w:hint="eastAsia" w:ascii="宋体" w:hAnsi="宋体" w:eastAsia="宋体" w:cs="宋体"/>
          <w:lang w:val="en-US" w:eastAsia="zh-CN"/>
        </w:rPr>
      </w:pPr>
      <w:r>
        <w:rPr>
          <w:rFonts w:hint="eastAsia" w:ascii="宋体" w:hAnsi="宋体" w:eastAsia="宋体" w:cs="宋体"/>
          <w:lang w:val="en-US" w:eastAsia="zh-CN"/>
        </w:rPr>
        <w:t>（4）简单价值形式的总体</w:t>
      </w:r>
    </w:p>
    <w:p w14:paraId="75297A0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A的简单价值形式包含在它与B的价值关系中。A的价值通过B能与A直接交换而在质上得以表现，通过一定量B能与既定量A交换而在量上得到表现。一个商品的价值通过它表现为交换价值而得到独立的表现。值得注意的是，严格来说，只有当商品的价值取得交换价值形式这种不同于自然形式的表现形式时，商品才表现为使用价值和交换价值的二重物。孤立地只看A，是看不出A的交换价值的，只能看出使用价值。</w:t>
      </w:r>
    </w:p>
    <w:p w14:paraId="314DF24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显然，商品的价值形式是由商品价值的本性产生，而不是相反。在价值关系中，商品A的自然形式只是充当使用价值的形态，而商品B的自然形式只是充当价值形式或价值形态。这样，潜藏在商品中的使用价值和价值的内部对立，就通过外部对立——两个商品的关系表现出来了，在这个关系中，价值要被表现的商品只是直接当作使用价值，而另一个表现价值的商品只是直接当作交换价值。所以，一个商品的简单的价值形式，就是该商品中所包含的使用价值和价值的对立的简单表现形式。</w:t>
      </w:r>
    </w:p>
    <w:p w14:paraId="05C213B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一切社会状态下，劳动产品都是使用产品。但只是在历史上的一定发展时代——生产一个使用物所耗费的劳动表现为该物的对象性即它的价值的时代，才使劳动产品转换为商品。由此可见，商品的简单价值形式同时又是劳动产品的简单商品形式，因此，商品形式的发展也是同价值形式的发展一致的。</w:t>
      </w:r>
    </w:p>
    <w:p w14:paraId="43B624F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显然，简单价值形式是不充分的，是一种胚胎形式，它只有通过一系列的形态变化，才成熟为价格形式。在xA=yB中，我们只看到A与个别商品的等价形式，而非与一切商品的等价形式。与A的简单相对价值形式相适应的，正是这种与个别商品的个别等价形式。</w:t>
      </w:r>
    </w:p>
    <w:p w14:paraId="31D16546">
      <w:pPr>
        <w:pStyle w:val="6"/>
        <w:ind w:firstLine="560" w:firstLineChars="200"/>
        <w:rPr>
          <w:rFonts w:hint="eastAsia" w:ascii="宋体" w:hAnsi="宋体" w:eastAsia="宋体" w:cs="宋体"/>
          <w:lang w:val="en-US" w:eastAsia="zh-CN"/>
        </w:rPr>
      </w:pPr>
      <w:r>
        <w:rPr>
          <w:rFonts w:hint="eastAsia" w:ascii="宋体" w:hAnsi="宋体" w:eastAsia="宋体" w:cs="宋体"/>
          <w:lang w:val="en-US" w:eastAsia="zh-CN"/>
        </w:rPr>
        <w:t>B.总和的或扩大的价值形式</w:t>
      </w:r>
    </w:p>
    <w:p w14:paraId="2E2CE6C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z量商品A=u量商品B，或=v量商品C，或=w量商品D，或=x量商品E，或=其他……</w:t>
      </w:r>
    </w:p>
    <w:p w14:paraId="0E79CFC7">
      <w:pPr>
        <w:pStyle w:val="7"/>
        <w:ind w:firstLine="480" w:firstLineChars="200"/>
        <w:rPr>
          <w:rFonts w:hint="eastAsia" w:ascii="宋体" w:hAnsi="宋体" w:eastAsia="宋体" w:cs="宋体"/>
          <w:lang w:val="en-US" w:eastAsia="zh-CN"/>
        </w:rPr>
      </w:pPr>
      <w:r>
        <w:rPr>
          <w:rFonts w:hint="eastAsia" w:ascii="宋体" w:hAnsi="宋体" w:eastAsia="宋体" w:cs="宋体"/>
          <w:lang w:val="en-US" w:eastAsia="zh-CN"/>
        </w:rPr>
        <w:t>（1）扩大的相对价值形式</w:t>
      </w:r>
    </w:p>
    <w:p w14:paraId="02F4A27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现在，一个商品A的价值表现在商品世界的其他无数的元素上。每一个其他的商品体都成为反映A价值的镜子。这样，这个价值本身才真正表现为无差别的人类劳动的凝结。因为形成这个价值的劳动现在清楚表现为这样一种劳动——其他任何一种无论什么自然形式的人类劳动都与之等同。因此，A通过自己的价值形式，与整个商品世界发生社会关系。</w:t>
      </w:r>
    </w:p>
    <w:p w14:paraId="59526B7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商品价值表现的无限的系列表明，商品价值是同它借以表现的使用价值的特殊形式没有关系的。并且，显而易见的是，不是交换调节商品的价值量，反而是商品的价值量调节商品的交换比例。</w:t>
      </w:r>
    </w:p>
    <w:p w14:paraId="2C31A694">
      <w:pPr>
        <w:pStyle w:val="7"/>
        <w:ind w:firstLine="480" w:firstLineChars="200"/>
        <w:rPr>
          <w:rFonts w:hint="eastAsia" w:ascii="宋体" w:hAnsi="宋体" w:eastAsia="宋体" w:cs="宋体"/>
          <w:lang w:val="en-US" w:eastAsia="zh-CN"/>
        </w:rPr>
      </w:pPr>
      <w:r>
        <w:rPr>
          <w:rFonts w:hint="eastAsia" w:ascii="宋体" w:hAnsi="宋体" w:eastAsia="宋体" w:cs="宋体"/>
          <w:lang w:val="en-US" w:eastAsia="zh-CN"/>
        </w:rPr>
        <w:t>（2）特殊等价形式</w:t>
      </w:r>
    </w:p>
    <w:p w14:paraId="4162553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现在，每一种商品都在A的价值表现中充当等价物。每一种这样的商品的一定的自然形式，现在都成为一个特殊等价形式，与其他许多特殊等价形式并列。同样，种种不同的商品体中所包含的多种多样的一定的、具体的、有用的劳动，现在只是一般人类劳动的同样多种的特殊的实现形式或表现形式。</w:t>
      </w:r>
    </w:p>
    <w:p w14:paraId="64275802">
      <w:pPr>
        <w:pStyle w:val="7"/>
        <w:numPr>
          <w:ilvl w:val="0"/>
          <w:numId w:val="0"/>
        </w:numPr>
        <w:ind w:firstLine="480" w:firstLineChars="200"/>
        <w:rPr>
          <w:rFonts w:hint="eastAsia" w:ascii="宋体" w:hAnsi="宋体" w:eastAsia="宋体" w:cs="宋体"/>
          <w:lang w:val="en-US" w:eastAsia="zh-CN"/>
        </w:rPr>
      </w:pPr>
      <w:r>
        <w:rPr>
          <w:rFonts w:hint="eastAsia" w:ascii="宋体" w:hAnsi="宋体" w:eastAsia="宋体" w:cs="宋体"/>
          <w:b/>
          <w:kern w:val="2"/>
          <w:sz w:val="24"/>
          <w:szCs w:val="24"/>
          <w:lang w:val="en-US" w:eastAsia="zh-CN" w:bidi="ar-SA"/>
        </w:rPr>
        <w:t>（3）</w:t>
      </w:r>
      <w:r>
        <w:rPr>
          <w:rFonts w:hint="eastAsia" w:ascii="宋体" w:hAnsi="宋体" w:eastAsia="宋体" w:cs="宋体"/>
          <w:lang w:val="en-US" w:eastAsia="zh-CN"/>
        </w:rPr>
        <w:t>总和的或扩大的价值形式的缺点</w:t>
      </w:r>
    </w:p>
    <w:p w14:paraId="2C6A74B8">
      <w:pPr>
        <w:numPr>
          <w:ilvl w:val="0"/>
          <w:numId w:val="0"/>
        </w:numPr>
        <w:ind w:firstLine="420" w:firstLineChars="200"/>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第一，</w:t>
      </w:r>
      <w:r>
        <w:rPr>
          <w:rFonts w:hint="eastAsia" w:ascii="宋体" w:hAnsi="宋体" w:eastAsia="宋体" w:cs="宋体"/>
          <w:lang w:val="en-US" w:eastAsia="zh-CN"/>
        </w:rPr>
        <w:t>商品的相对价值表现是未完成的，因为它的表现系列永无止境。每当新出现一种商品，从而提供一种新的价值表现的材料时，由一个个的价值等式连结成的锁链就会延长。</w:t>
      </w:r>
    </w:p>
    <w:p w14:paraId="61122AA0">
      <w:pPr>
        <w:numPr>
          <w:ilvl w:val="0"/>
          <w:numId w:val="0"/>
        </w:numPr>
        <w:ind w:firstLine="420" w:firstLineChars="200"/>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第二，</w:t>
      </w:r>
      <w:r>
        <w:rPr>
          <w:rFonts w:hint="eastAsia" w:ascii="宋体" w:hAnsi="宋体" w:eastAsia="宋体" w:cs="宋体"/>
          <w:lang w:val="en-US" w:eastAsia="zh-CN"/>
        </w:rPr>
        <w:t>这条锁链形成一幅由互不关联的而且种类不同的价值表现拼成的五光十色的镶嵌画。最后，像必然会发生的情形一样，如果每一个商品的相对价值都表现在这个扩大的形式中，那么，每一个商品的相对价值形式都是一个不同于任何别的商品的相对价值形式的无穷无尽的价值表现系列。</w:t>
      </w:r>
    </w:p>
    <w:p w14:paraId="05041437">
      <w:pPr>
        <w:numPr>
          <w:ilvl w:val="0"/>
          <w:numId w:val="0"/>
        </w:numPr>
        <w:ind w:firstLine="420" w:firstLineChars="200"/>
        <w:rPr>
          <w:rFonts w:hint="eastAsia" w:ascii="宋体" w:hAnsi="宋体" w:eastAsia="宋体" w:cs="宋体"/>
          <w:lang w:val="en-US" w:eastAsia="zh-CN"/>
        </w:rPr>
      </w:pPr>
      <w:r>
        <w:rPr>
          <w:rFonts w:hint="eastAsia" w:ascii="宋体" w:hAnsi="宋体" w:eastAsia="宋体" w:cs="宋体"/>
          <w:lang w:val="en-US" w:eastAsia="zh-CN"/>
        </w:rPr>
        <w:t>扩大的相对价值形式的缺点反映在与它相适应的等价形式中。因为每一种商品的自然形式在这里都是一个特殊等价形式，与无数别的特殊等价形式并列，所以只存在着有局限性的等价形式，其中每一个都排斥另一个。同样，每个特殊的商品等价物中包含的一定的、具体的、有用的劳动，都只是人类劳动的特殊的因而是不充分的表现形式。诚然，人类劳动在这些特殊表现形式的总和中，获得自己的完全的或者总和的表现形式。但是它还没有获得统一的表现形式。而后者，才是社会普遍商品交换的前提。</w:t>
      </w:r>
    </w:p>
    <w:p w14:paraId="3868D584">
      <w:pPr>
        <w:pStyle w:val="6"/>
        <w:numPr>
          <w:ilvl w:val="0"/>
          <w:numId w:val="0"/>
        </w:numPr>
        <w:ind w:firstLine="560" w:firstLineChars="200"/>
        <w:rPr>
          <w:rFonts w:hint="eastAsia" w:ascii="宋体" w:hAnsi="宋体" w:eastAsia="宋体" w:cs="宋体"/>
          <w:lang w:val="en-US" w:eastAsia="zh-CN"/>
        </w:rPr>
      </w:pPr>
      <w:r>
        <w:rPr>
          <w:rFonts w:hint="eastAsia" w:ascii="宋体" w:hAnsi="宋体" w:eastAsia="宋体" w:cs="宋体"/>
          <w:lang w:val="en-US" w:eastAsia="zh-CN"/>
        </w:rPr>
        <w:t>C.一般价值形式</w:t>
      </w:r>
    </w:p>
    <w:p w14:paraId="64B8811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u量商品B=，或v量商品C=，或w量商品D=，或x量商品E=，……=z量商品A</w:t>
      </w:r>
    </w:p>
    <w:p w14:paraId="15944598">
      <w:pPr>
        <w:pStyle w:val="7"/>
        <w:ind w:firstLine="480" w:firstLineChars="200"/>
        <w:rPr>
          <w:rFonts w:hint="eastAsia" w:ascii="宋体" w:hAnsi="宋体" w:eastAsia="宋体" w:cs="宋体"/>
          <w:lang w:val="en-US" w:eastAsia="zh-CN"/>
        </w:rPr>
      </w:pPr>
      <w:r>
        <w:rPr>
          <w:rFonts w:hint="eastAsia" w:ascii="宋体" w:hAnsi="宋体" w:eastAsia="宋体" w:cs="宋体"/>
          <w:lang w:val="en-US" w:eastAsia="zh-CN"/>
        </w:rPr>
        <w:t>（1）价值形式的变化了的性质</w:t>
      </w:r>
    </w:p>
    <w:p w14:paraId="5EBC9E5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现在，商品价值的表现：1.是简单的，因为都是表现在惟一的商品上；2.是统一的，因为都是表现在同一的商品上。它们的价值形式是简单的和共同的，因而是一般的。</w:t>
      </w:r>
    </w:p>
    <w:p w14:paraId="5B931795">
      <w:pPr>
        <w:ind w:firstLine="420" w:firstLineChars="200"/>
        <w:rPr>
          <w:rFonts w:hint="default" w:ascii="宋体" w:hAnsi="宋体" w:eastAsia="宋体" w:cs="宋体"/>
          <w:lang w:val="en-US" w:eastAsia="zh-CN"/>
        </w:rPr>
      </w:pPr>
      <w:r>
        <w:rPr>
          <w:rFonts w:hint="eastAsia" w:ascii="宋体" w:hAnsi="宋体" w:eastAsia="宋体" w:cs="宋体"/>
          <w:lang w:val="en-US" w:eastAsia="zh-CN"/>
        </w:rPr>
        <w:t>这种新的价值形式相比于之前的价值形式的进步在于，它更完全地将一种商品的价值同其自身使用价值区分开来。一种商品的价值现在在一切可能的形式上与其自然形式对立，与除自己以外的其他一切商品等同。并且，现在商品的任何共同的价值表现都直接被排除了，因为在每一种商品的价值表现上，其他一切商品现在都只是以等价物的形式出现。</w:t>
      </w:r>
      <w:r>
        <w:rPr>
          <w:rFonts w:hint="default" w:ascii="宋体" w:hAnsi="宋体" w:eastAsia="宋体" w:cs="宋体"/>
          <w:lang w:val="en-US" w:eastAsia="zh-CN"/>
        </w:rPr>
        <w:t>新形式使商品世界的价值表现在从商品世界中分离出来的同一种商品</w:t>
      </w:r>
      <w:r>
        <w:rPr>
          <w:rFonts w:hint="eastAsia" w:ascii="宋体" w:hAnsi="宋体" w:eastAsia="宋体" w:cs="宋体"/>
          <w:lang w:val="en-US" w:eastAsia="zh-CN"/>
        </w:rPr>
        <w:t>A</w:t>
      </w:r>
      <w:r>
        <w:rPr>
          <w:rFonts w:hint="default" w:ascii="宋体" w:hAnsi="宋体" w:eastAsia="宋体" w:cs="宋体"/>
          <w:lang w:val="en-US" w:eastAsia="zh-CN"/>
        </w:rPr>
        <w:t>上，因而使一切商品的价值都通过它们与</w:t>
      </w:r>
      <w:r>
        <w:rPr>
          <w:rFonts w:hint="eastAsia" w:ascii="宋体" w:hAnsi="宋体" w:eastAsia="宋体" w:cs="宋体"/>
          <w:lang w:val="en-US" w:eastAsia="zh-CN"/>
        </w:rPr>
        <w:t>A</w:t>
      </w:r>
      <w:r>
        <w:rPr>
          <w:rFonts w:hint="default" w:ascii="宋体" w:hAnsi="宋体" w:eastAsia="宋体" w:cs="宋体"/>
          <w:lang w:val="en-US" w:eastAsia="zh-CN"/>
        </w:rPr>
        <w:t>等同而表现出来。每个商品的价值作为与</w:t>
      </w:r>
      <w:r>
        <w:rPr>
          <w:rFonts w:hint="eastAsia" w:ascii="宋体" w:hAnsi="宋体" w:eastAsia="宋体" w:cs="宋体"/>
          <w:lang w:val="en-US" w:eastAsia="zh-CN"/>
        </w:rPr>
        <w:t>A</w:t>
      </w:r>
      <w:r>
        <w:rPr>
          <w:rFonts w:hint="default" w:ascii="宋体" w:hAnsi="宋体" w:eastAsia="宋体" w:cs="宋体"/>
          <w:lang w:val="en-US" w:eastAsia="zh-CN"/>
        </w:rPr>
        <w:t>等同的东西，现在与</w:t>
      </w:r>
      <w:r>
        <w:rPr>
          <w:rFonts w:hint="eastAsia" w:ascii="宋体" w:hAnsi="宋体" w:eastAsia="宋体" w:cs="宋体"/>
          <w:lang w:val="en-US" w:eastAsia="zh-CN"/>
        </w:rPr>
        <w:t>包括</w:t>
      </w:r>
      <w:r>
        <w:rPr>
          <w:rFonts w:hint="default" w:ascii="宋体" w:hAnsi="宋体" w:eastAsia="宋体" w:cs="宋体"/>
          <w:lang w:val="en-US" w:eastAsia="zh-CN"/>
        </w:rPr>
        <w:t>它自身使用价值</w:t>
      </w:r>
      <w:r>
        <w:rPr>
          <w:rFonts w:hint="eastAsia" w:ascii="宋体" w:hAnsi="宋体" w:eastAsia="宋体" w:cs="宋体"/>
          <w:lang w:val="en-US" w:eastAsia="zh-CN"/>
        </w:rPr>
        <w:t>在内</w:t>
      </w:r>
      <w:r>
        <w:rPr>
          <w:rFonts w:hint="default" w:ascii="宋体" w:hAnsi="宋体" w:eastAsia="宋体" w:cs="宋体"/>
          <w:lang w:val="en-US" w:eastAsia="zh-CN"/>
        </w:rPr>
        <w:t>一切使用价值相区别，正因为这样才表现为它和一切商品共有的东西。因此，只有这种形式才真正使商品作为价值互相发生关系，互相表现为交换价值。</w:t>
      </w:r>
    </w:p>
    <w:p w14:paraId="0A11FB29">
      <w:pPr>
        <w:ind w:firstLine="420" w:firstLineChars="200"/>
        <w:rPr>
          <w:rFonts w:hint="default" w:ascii="宋体" w:hAnsi="宋体" w:eastAsia="宋体" w:cs="宋体"/>
          <w:lang w:val="en-US" w:eastAsia="zh-CN"/>
        </w:rPr>
      </w:pPr>
      <w:r>
        <w:rPr>
          <w:rFonts w:hint="default" w:ascii="宋体" w:hAnsi="宋体" w:eastAsia="宋体" w:cs="宋体"/>
          <w:lang w:val="en-US" w:eastAsia="zh-CN"/>
        </w:rPr>
        <w:t>前两种形式表现一种商品的价值，或者是通过惟一一个不同种的商品，或者是通过许多种与它不同的商品构成的系列。在这两种情况下，取得价值形式可以说是个别的</w:t>
      </w:r>
      <w:r>
        <w:rPr>
          <w:rFonts w:hint="eastAsia" w:ascii="宋体" w:hAnsi="宋体" w:eastAsia="宋体" w:cs="宋体"/>
          <w:lang w:val="en-US" w:eastAsia="zh-CN"/>
        </w:rPr>
        <w:t>、偶然的、单边的</w:t>
      </w:r>
      <w:r>
        <w:rPr>
          <w:rFonts w:hint="default" w:ascii="宋体" w:hAnsi="宋体" w:eastAsia="宋体" w:cs="宋体"/>
          <w:lang w:val="en-US" w:eastAsia="zh-CN"/>
        </w:rPr>
        <w:t>，其他商品只是起着被动的等价物的作用。相反地，一般价值形式的出现只是商品世界共同活动的结果。一个商品所以获得一般的价值表现，只是因为其他一切商品同时也用同一个等价物来表现自己的价值，而每一种新出现的商品都要这样做。这就表明，因为商品的价值对象性只是这些物的“社会存在”，所以这种对象性也就只能通过它们全面的社会关系来表现，因而它们的价值形式必须是社会公认的形式。</w:t>
      </w:r>
    </w:p>
    <w:p w14:paraId="3651AC09">
      <w:pPr>
        <w:ind w:firstLine="420" w:firstLineChars="200"/>
        <w:rPr>
          <w:rFonts w:hint="eastAsia" w:ascii="宋体" w:hAnsi="宋体" w:eastAsia="宋体" w:cs="宋体"/>
          <w:lang w:val="en-US" w:eastAsia="zh-CN"/>
        </w:rPr>
      </w:pPr>
      <w:r>
        <w:rPr>
          <w:rFonts w:hint="default" w:ascii="宋体" w:hAnsi="宋体" w:eastAsia="宋体" w:cs="宋体"/>
          <w:lang w:val="en-US" w:eastAsia="zh-CN"/>
        </w:rPr>
        <w:t>现在，一切商品，在与</w:t>
      </w:r>
      <w:r>
        <w:rPr>
          <w:rFonts w:hint="eastAsia" w:ascii="宋体" w:hAnsi="宋体" w:eastAsia="宋体" w:cs="宋体"/>
          <w:lang w:val="en-US" w:eastAsia="zh-CN"/>
        </w:rPr>
        <w:t>A</w:t>
      </w:r>
      <w:r>
        <w:rPr>
          <w:rFonts w:hint="default" w:ascii="宋体" w:hAnsi="宋体" w:eastAsia="宋体" w:cs="宋体"/>
          <w:lang w:val="en-US" w:eastAsia="zh-CN"/>
        </w:rPr>
        <w:t>等同的形式上，不仅表现为在质上等同，表现为价值一般，而且同时也表现为在量上可以比较的价值量。由于它们都通过同一个材料反映自己的价值量，这些价值量也就互相反映。</w:t>
      </w:r>
      <w:r>
        <w:rPr>
          <w:rFonts w:hint="eastAsia" w:ascii="宋体" w:hAnsi="宋体" w:eastAsia="宋体" w:cs="宋体"/>
          <w:lang w:val="en-US" w:eastAsia="zh-CN"/>
        </w:rPr>
        <w:t>而对于被排挤出来的商品A而言，它现在成为了商品世界的一般等价物，其自然形态成为了这个世界的共同的价值形态，其内含特殊劳动成为了共同的一般社会劳动的一般表现形式。这样，对象化在商品价值中的劳动，不仅消极地表现为被抽去了实在劳动的一切具体形式和有用属性的劳动。它自身的积极的性质也清楚地表现出来了。这就是把一切实在劳动化为它们共有的人类劳动的性质，化为人类劳动力的耗费。</w:t>
      </w:r>
    </w:p>
    <w:p w14:paraId="6C090E96">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把劳动产品表现为只是无差别人类劳动的凝结物的一般价值形式，通过自身的结构表明，它是商品世界的社会表现。因此，它清楚地告诉我们，在这个世界中，劳动的一般的人类的性质形成劳动的独特的社会的性质。</w:t>
      </w:r>
    </w:p>
    <w:p w14:paraId="31EC730B">
      <w:pPr>
        <w:pStyle w:val="7"/>
        <w:numPr>
          <w:ilvl w:val="0"/>
          <w:numId w:val="0"/>
        </w:numPr>
        <w:ind w:firstLine="480" w:firstLineChars="200"/>
        <w:rPr>
          <w:rFonts w:hint="eastAsia" w:ascii="宋体" w:hAnsi="宋体" w:eastAsia="宋体" w:cs="宋体"/>
          <w:lang w:val="en-US" w:eastAsia="zh-CN"/>
        </w:rPr>
      </w:pPr>
      <w:r>
        <w:rPr>
          <w:rFonts w:hint="eastAsia" w:ascii="宋体" w:hAnsi="宋体" w:eastAsia="宋体" w:cs="宋体"/>
          <w:b/>
          <w:kern w:val="2"/>
          <w:sz w:val="24"/>
          <w:szCs w:val="24"/>
          <w:lang w:val="en-US" w:eastAsia="zh-CN" w:bidi="ar-SA"/>
        </w:rPr>
        <w:t>（2）</w:t>
      </w:r>
      <w:r>
        <w:rPr>
          <w:rFonts w:hint="eastAsia" w:ascii="宋体" w:hAnsi="宋体" w:eastAsia="宋体" w:cs="宋体"/>
          <w:lang w:val="en-US" w:eastAsia="zh-CN"/>
        </w:rPr>
        <w:t>相对价值形式和等价形式的发展关系</w:t>
      </w:r>
    </w:p>
    <w:p w14:paraId="7B66DA8D">
      <w:pPr>
        <w:widowControl w:val="0"/>
        <w:numPr>
          <w:ilvl w:val="0"/>
          <w:numId w:val="0"/>
        </w:numPr>
        <w:ind w:firstLine="420" w:firstLineChars="20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等价形式的发展程度是同相对价值形式的发展程度相适应的。但是，等价形式的发展只是相对价值形式发展的表现和结果。</w:t>
      </w:r>
    </w:p>
    <w:p w14:paraId="450FBE4C">
      <w:pPr>
        <w:widowControl w:val="0"/>
        <w:numPr>
          <w:ilvl w:val="0"/>
          <w:numId w:val="0"/>
        </w:numPr>
        <w:ind w:firstLine="420" w:firstLineChars="20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个商品的简单的或个别的相对价值形式使另一个商品成为个别的等价物。扩大的相对价值形式，即一个商品的价值在其他一切商品上的表现，赋予其他一切商品以种种不同的特殊等价物的形式。最后，一种特殊的商品获得一般等价形式，因为其他一切商品使它成为它们统一的、一般的价值形式的材料。</w:t>
      </w:r>
    </w:p>
    <w:p w14:paraId="4866FA83">
      <w:pPr>
        <w:widowControl w:val="0"/>
        <w:numPr>
          <w:ilvl w:val="0"/>
          <w:numId w:val="0"/>
        </w:numPr>
        <w:ind w:firstLine="420" w:firstLineChars="20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价值形式本身发展到什么程度，它的两极即相对价值形式和等价形式之间的对立，也就发展到什么程度。</w:t>
      </w:r>
    </w:p>
    <w:p w14:paraId="7DAA2526">
      <w:pPr>
        <w:pStyle w:val="7"/>
        <w:widowControl w:val="0"/>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b/>
          <w:kern w:val="2"/>
          <w:sz w:val="24"/>
          <w:szCs w:val="24"/>
          <w:lang w:val="en-US" w:eastAsia="zh-CN" w:bidi="ar-SA"/>
        </w:rPr>
        <w:t>（3）</w:t>
      </w:r>
      <w:r>
        <w:rPr>
          <w:rFonts w:hint="eastAsia" w:ascii="宋体" w:hAnsi="宋体" w:eastAsia="宋体" w:cs="宋体"/>
          <w:sz w:val="24"/>
          <w:szCs w:val="24"/>
          <w:lang w:val="en-US" w:eastAsia="zh-CN"/>
        </w:rPr>
        <w:t>从一般价值形式到货币形式的过渡</w:t>
      </w:r>
    </w:p>
    <w:p w14:paraId="19D812C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一般等价形式是价值本身的一种形式。因此，它可以属于任何一种商品。另一方面，一个商品处于一般等价形式，是且只是因为它被其他一切商品当作等价物排挤出来。这种排挤的结果最终只剩下一种独特的商品，从这个时候起，商品世界的统一的相对价值形式才获得客观的固定性和一般的社会效力。</w:t>
      </w:r>
    </w:p>
    <w:p w14:paraId="2559823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等价形式同这种独特商品的自然形式社会地结合在一起，这种独特商品成了货币商品，或者执行货币的职能。在商品世界起一般等价物的作用就成了它特有的社会职能，从而成了它的社会独占权。在第二种形式中充当商品A的各种特殊等价物，而在第三种形式中把自己的相对价值共同用商品A来表现的各个商品中间，有一个特定的商品在历史过程中夺得了这个特权地位，这就是金。</w:t>
      </w:r>
    </w:p>
    <w:p w14:paraId="61ABCF77">
      <w:pPr>
        <w:pStyle w:val="6"/>
        <w:numPr>
          <w:ilvl w:val="0"/>
          <w:numId w:val="0"/>
        </w:numPr>
        <w:ind w:firstLine="560" w:firstLineChars="200"/>
        <w:rPr>
          <w:rFonts w:hint="eastAsia" w:ascii="宋体" w:hAnsi="宋体" w:eastAsia="宋体" w:cs="宋体"/>
          <w:lang w:val="en-US" w:eastAsia="zh-CN"/>
        </w:rPr>
      </w:pPr>
      <w:r>
        <w:rPr>
          <w:rFonts w:hint="eastAsia" w:ascii="宋体" w:hAnsi="宋体" w:eastAsia="宋体" w:cs="宋体"/>
          <w:lang w:val="en-US" w:eastAsia="zh-CN"/>
        </w:rPr>
        <w:t>D.货币形式</w:t>
      </w:r>
    </w:p>
    <w:p w14:paraId="2AD741D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这一步形式变化很简单，仅仅是金现在成为了一般等价形式，成为一般等价物，唯一的进步在于，一般等价形式现在由于社会的习惯最终同金的独特的自然形式结合在一起。应注意的是，金本也是一种商品，在不断发展的过程中成为一般等价物甚至垄断一般等价物的地位，成为货币商品。正是在成为货币商品这一刻起，一般价值形式才转化为货币形式。因此，究其根本，简单的商品形式是货币形式的胚胎。</w:t>
      </w:r>
    </w:p>
    <w:p w14:paraId="2BE9FFF0">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4.商品的拜物教性质及其秘密</w:t>
      </w:r>
    </w:p>
    <w:p w14:paraId="641192D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从使用价值角度来看，商品简单而平凡。无论是商品特定的使用价值，还是其作为特定劳动的产品，还是其内涵有用劳动以什么样的特定形式耗费人体机能，亦或是决定其价值量的特定的劳动量，都不见得有什么神秘不可捉摸的性质。</w:t>
      </w:r>
    </w:p>
    <w:p w14:paraId="38BA1FE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赋予商品谜一般的性质的，是商品形式本身。人类劳动的等同性，取得了劳动产品的等同的价值对象性这种物的形式；用劳动的持续时间来计量的人类劳动力的耗费，取得了劳动产品的价值量的形式；最后，生产者的劳动的那些社会规定借以实现的生产者关系，取得了劳动产品的社会关系的形式。</w:t>
      </w:r>
    </w:p>
    <w:p w14:paraId="57E58A4F">
      <w:pPr>
        <w:ind w:firstLine="420" w:firstLineChars="200"/>
        <w:rPr>
          <w:rFonts w:hint="default" w:ascii="宋体" w:hAnsi="宋体" w:eastAsia="宋体" w:cs="宋体"/>
          <w:lang w:val="en-US" w:eastAsia="zh-CN"/>
        </w:rPr>
      </w:pPr>
      <w:r>
        <w:rPr>
          <w:rFonts w:hint="default" w:ascii="宋体" w:hAnsi="宋体" w:eastAsia="宋体" w:cs="宋体"/>
          <w:lang w:val="en-US" w:eastAsia="zh-CN"/>
        </w:rPr>
        <w:t>商品形式的奥秘不过在于：商品形式在人们面前把人们本身劳动的社会性质反映成劳动产品本身的物的性质，反映成这些物的天然的社会属性，从而把生产者同总劳动的社会关系反映成存在于生产者之外的物与物之间的社会关系。由于这种转换，劳动产品成了商品，成了可感觉而又超感觉的物或社会的物。</w:t>
      </w:r>
    </w:p>
    <w:p w14:paraId="1DB248FA">
      <w:pPr>
        <w:ind w:firstLine="420" w:firstLineChars="200"/>
        <w:rPr>
          <w:rFonts w:hint="default" w:ascii="宋体" w:hAnsi="宋体" w:eastAsia="宋体" w:cs="宋体"/>
          <w:lang w:val="en-US" w:eastAsia="zh-CN"/>
        </w:rPr>
      </w:pPr>
      <w:r>
        <w:rPr>
          <w:rFonts w:hint="default" w:ascii="宋体" w:hAnsi="宋体" w:eastAsia="宋体" w:cs="宋体"/>
          <w:lang w:val="en-US" w:eastAsia="zh-CN"/>
        </w:rPr>
        <w:t>商品形式和它借以得到表现的劳动产品的价值关系，是同劳动产品的物理性质以及由此产生的物的关系完全无关的。这只是人们自己的一定的社会关系，但它在人们面前采取了物与物的关系的虚幻形式。因此，</w:t>
      </w:r>
      <w:r>
        <w:rPr>
          <w:rFonts w:hint="eastAsia" w:ascii="宋体" w:hAnsi="宋体" w:eastAsia="宋体" w:cs="宋体"/>
          <w:lang w:val="en-US" w:eastAsia="zh-CN"/>
        </w:rPr>
        <w:t>宗教式的幻境——拜物教便出现了，</w:t>
      </w:r>
      <w:r>
        <w:rPr>
          <w:rFonts w:hint="default" w:ascii="宋体" w:hAnsi="宋体" w:eastAsia="宋体" w:cs="宋体"/>
          <w:lang w:val="en-US" w:eastAsia="zh-CN"/>
        </w:rPr>
        <w:t>人脑的产物表现为赋有生命的、彼此发生关系并同人发生关系的独立存在的东西。劳动产品一旦作为商品来生产，就带上拜物教性质，因此拜物教是同商品生产分不开的。</w:t>
      </w:r>
    </w:p>
    <w:p w14:paraId="3203974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使用物品成为商品，只是因为它们是彼此独立进行的私人劳动的产品。而正是商品交换伴随的生产者的社会接触揭示出了私人劳动的社会性质。因此，在生产者眼中，他们首要看到的不是人们在自己私人劳动中的直接的社会关系，而是人们之间的物的关系和物之间的社会关系。劳动产品只有在交换中才取得一种抽象的社会等同的价值对象性。劳动产品分裂为有用物和价值物，实际上只是发生在交换已经十分广泛且重要的时候——有用物就是为了交换而生产的。因而物的价值性质在生产中就被注意到了。于是，私人劳动就真正取得了二重的社会性质。一方面，生产者的私人劳动必须作为一定的有用劳动来满足一定的社会需要，从而证明它们是总劳动的一部分，是自然形成的社会分工体系的一部分。另一方面，只有在每一种特殊的有用的私人劳动可以同任何另一种有用的私人劳动相交换从而相等时，生产者的私人劳动才能满足生产者本人的多种需要。</w:t>
      </w:r>
    </w:p>
    <w:p w14:paraId="0948E56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完全不同的劳动所以能够相等，只是因为它们的实际差别已被抽去，它们已被化成它们作为人类劳动力的耗费、作为抽象的人类劳动所具有的共同性质。私人生产者的头脑把他们的私人劳动的这种二重的社会性质，只是反映在从产品交换中表现出来的那些形式中；把不同种劳动的相等这种社会性质，反映在这些在物质上不同的劳动产品具有共同的价值性质的形式中。可见，人们使他们的劳动产品彼此当作价值发生关系，不是因为在他们看来这些物只是同种的人类劳动的物质外壳。恰恰相反，他们在交换中使他们的各种产品作为价值彼此相等，也就使他们的各种劳动作为人类劳动而彼此相等。</w:t>
      </w:r>
    </w:p>
    <w:p w14:paraId="0279559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产品交换者实际关心的问题，首先是他用自己的产品能换取多少别人的产品，就是说，产品按什么样的比例交换。当这些比例由于习惯而逐渐达到一定的稳固性时，它们就好像是由劳动产品的本性产生的。实际上，劳动产品的价值性质，只是通过劳动产品表现为价值量才确定下来。价值量不以交换者的意志、设想和活动为转移而不断地变动着。在交换者看来，他们本身的社会运动具有物的运动形式。不是他们控制这一运动，而是他们受这一运动控制。要有充分发达的商品生产，才能从经验本身得出科学的认识，理解到彼此独立进行的、但作为自然形成的社会分工部分而互相全面依赖的私人劳动，不断地被化为它们的社会的比例尺度，这是因为在私人劳动产品的偶然的不断变动的交换比例中，生产这些产品的社会必要劳动时间作为起调节作用的自然规律强制地为自己开辟道路。因此，价值量由劳动时间决定是一个隐藏在商品相对价值的表面运动后面的秘密。这个秘密的发现，消除了劳动产品的价值量纯粹是偶然决定的这种假象，但是决没有消除价值量的决定所采取的物的形式。</w:t>
      </w:r>
    </w:p>
    <w:p w14:paraId="0C8ADAEF">
      <w:pPr>
        <w:ind w:firstLine="420" w:firstLineChars="200"/>
        <w:rPr>
          <w:rFonts w:hint="default" w:ascii="宋体" w:hAnsi="宋体" w:eastAsia="宋体" w:cs="宋体"/>
          <w:lang w:val="en-US" w:eastAsia="zh-CN"/>
        </w:rPr>
      </w:pPr>
      <w:r>
        <w:rPr>
          <w:rFonts w:hint="default" w:ascii="宋体" w:hAnsi="宋体" w:eastAsia="宋体" w:cs="宋体"/>
          <w:lang w:val="en-US" w:eastAsia="zh-CN"/>
        </w:rPr>
        <w:t>给劳动产品打上商品烙印、因而成为商品流通的前提的那些形式，在人们试图了解它们的内容而不是了解它们的历史性质以前，就已经取得了社会生活的自然形式的固定性。因此，只有商品价格的分析才导致价值量的决定，只有商品共同的货币表现才导致商品的价值性质的确定。但是，正是商品世界的这个完成的形式——货币形式，用物的形式掩盖了私人劳动的社会性质以及私人劳动者的社会关系，而不是把它们揭示出来。</w:t>
      </w:r>
    </w:p>
    <w:p w14:paraId="5FA90AEB">
      <w:pPr>
        <w:rPr>
          <w:rFonts w:hint="eastAsia" w:ascii="宋体" w:hAnsi="宋体" w:eastAsia="宋体" w:cs="宋体"/>
          <w:lang w:val="en-US" w:eastAsia="zh-CN"/>
        </w:rPr>
      </w:pPr>
      <w:r>
        <w:rPr>
          <w:rFonts w:hint="eastAsia" w:ascii="宋体" w:hAnsi="宋体" w:eastAsia="宋体" w:cs="宋体"/>
          <w:lang w:val="en-US" w:eastAsia="zh-CN"/>
        </w:rPr>
        <w:br w:type="page"/>
      </w:r>
    </w:p>
    <w:p w14:paraId="0C871905">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第二章——交换过程</w:t>
      </w:r>
    </w:p>
    <w:p w14:paraId="4707662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为了使有用物作为商品彼此发生关系，商品的占有者——同时也是其监护人，必须作为有自己的意识体现在商品中的人彼此发生关系，因此，任何一方都只有通过双方共同一致的意志行为，才能让渡自己的商品，占有别人的商品。可见，他们必须彼此承认对方是私有者。这种契约式的法的关系，是一种反映着经济关系的意志关系。</w:t>
      </w:r>
    </w:p>
    <w:p w14:paraId="713F6634">
      <w:pPr>
        <w:ind w:firstLine="420" w:firstLineChars="200"/>
        <w:rPr>
          <w:rFonts w:hint="default" w:ascii="宋体" w:hAnsi="宋体" w:eastAsia="宋体" w:cs="宋体"/>
          <w:lang w:val="en-US" w:eastAsia="zh-CN"/>
        </w:rPr>
      </w:pPr>
      <w:r>
        <w:rPr>
          <w:rFonts w:hint="default" w:ascii="宋体" w:hAnsi="宋体" w:eastAsia="宋体" w:cs="宋体"/>
          <w:lang w:val="en-US" w:eastAsia="zh-CN"/>
        </w:rPr>
        <w:t>对商品来说，每个别的商品体只是它本身的价值的表现形式。</w:t>
      </w:r>
      <w:r>
        <w:rPr>
          <w:rFonts w:hint="eastAsia" w:ascii="宋体" w:hAnsi="宋体" w:eastAsia="宋体" w:cs="宋体"/>
          <w:lang w:val="en-US" w:eastAsia="zh-CN"/>
        </w:rPr>
        <w:t>但是对商品占有者而言，他手中的自己的商品的使用价值仅仅是交换价值的承担者，是获取对自己有用的别人的商品的交换手段。</w:t>
      </w:r>
      <w:r>
        <w:rPr>
          <w:rFonts w:hint="default" w:ascii="宋体" w:hAnsi="宋体" w:eastAsia="宋体" w:cs="宋体"/>
          <w:lang w:val="en-US" w:eastAsia="zh-CN"/>
        </w:rPr>
        <w:t>一切商品对它们的占有者是非使用价值，对它们的非占有者是使用价值。因此，商品必须全面转手。这种转手就形成商品交换，而商品交换使商品彼此作为价值发生关系并作为价值来实现。可见，商品在能够作为使用价值实现以前，必须先作为价值来实现。</w:t>
      </w:r>
    </w:p>
    <w:p w14:paraId="1E5346E2">
      <w:pPr>
        <w:ind w:firstLine="420" w:firstLineChars="200"/>
        <w:rPr>
          <w:rFonts w:hint="default" w:ascii="宋体" w:hAnsi="宋体" w:eastAsia="宋体" w:cs="宋体"/>
          <w:lang w:val="en-US" w:eastAsia="zh-CN"/>
        </w:rPr>
      </w:pPr>
      <w:r>
        <w:rPr>
          <w:rFonts w:hint="default" w:ascii="宋体" w:hAnsi="宋体" w:eastAsia="宋体" w:cs="宋体"/>
          <w:lang w:val="en-US" w:eastAsia="zh-CN"/>
        </w:rPr>
        <w:t>另一方面，商品在能够作为价值实现以前，必须证明自己是使用价值，因为耗费在商品上的人类劳动，只有耗费在对别人有用的形式上，才能算数。但是，这种劳动对别人是否有用，它的产品是否能够满足别人的需要，只有在商品交换中才能得到证明。</w:t>
      </w:r>
    </w:p>
    <w:p w14:paraId="5420CD92">
      <w:pPr>
        <w:ind w:firstLine="420" w:firstLineChars="200"/>
        <w:rPr>
          <w:rFonts w:hint="default" w:ascii="宋体" w:hAnsi="宋体" w:eastAsia="宋体" w:cs="宋体"/>
          <w:lang w:val="en-US" w:eastAsia="zh-CN"/>
        </w:rPr>
      </w:pPr>
      <w:r>
        <w:rPr>
          <w:rFonts w:hint="default" w:ascii="宋体" w:hAnsi="宋体" w:eastAsia="宋体" w:cs="宋体"/>
          <w:lang w:val="en-US" w:eastAsia="zh-CN"/>
        </w:rPr>
        <w:t>对每一个商品占有者来说，每个别的商品都是他的商品的特殊等价物，因而他的商品是其他一切商品的一般等价物。但因为一切商品占有者都这样做，所以没有一个商品是一般等价物，因而商品也就不具有使它们作为价值彼此等同、作为价值量互相比较的一般的相对价值形式。因此，它们并不是作为商品，而只是作为产品或使用价值彼此对立着。</w:t>
      </w:r>
    </w:p>
    <w:p w14:paraId="5A7EDAEF">
      <w:pPr>
        <w:ind w:firstLine="420" w:firstLineChars="200"/>
        <w:rPr>
          <w:rFonts w:hint="default" w:ascii="宋体" w:hAnsi="宋体" w:eastAsia="宋体" w:cs="宋体"/>
          <w:lang w:val="en-US" w:eastAsia="zh-CN"/>
        </w:rPr>
      </w:pPr>
      <w:r>
        <w:rPr>
          <w:rFonts w:hint="default" w:ascii="宋体" w:hAnsi="宋体" w:eastAsia="宋体" w:cs="宋体"/>
          <w:lang w:val="en-US" w:eastAsia="zh-CN"/>
        </w:rPr>
        <w:t>商品本性的规律通过商品占有者的天然本能表现出来。他们只有使他们的商品同任何另一个作为一般等价物的商品相对立，才能使他们的商品作为价值，从而作为商品彼此发生关系。但是，只有社会的行动才能使一个特定的商品成为一般等价物。因此，其他一切商品的社会的行动使一个特定的商品分离出来，通过这个商品来全面表现它们的价值。于是这个商品的自然形式就成为社会公认的等价形式。由于这种社会过程，充当一般等价物就成为被分离出来的商品的独特的社会职能。这个商品就成为货币。</w:t>
      </w:r>
    </w:p>
    <w:p w14:paraId="766DB5B8">
      <w:pPr>
        <w:ind w:firstLine="420" w:firstLineChars="200"/>
        <w:rPr>
          <w:rFonts w:hint="eastAsia" w:ascii="宋体" w:hAnsi="宋体" w:eastAsia="宋体" w:cs="宋体"/>
          <w:lang w:val="en-US" w:eastAsia="zh-CN"/>
        </w:rPr>
      </w:pPr>
      <w:r>
        <w:rPr>
          <w:rFonts w:hint="default" w:ascii="宋体" w:hAnsi="宋体" w:eastAsia="宋体" w:cs="宋体"/>
          <w:lang w:val="en-US" w:eastAsia="zh-CN"/>
        </w:rPr>
        <w:t>货币结晶是交换过程的必然产物，在交换过程中，各种不同的劳动产品事实上彼此等同，从而事实上转化为商品。交换的扩大和加深的历史过程，使商品本性中潜伏着的使用价值和价值的对立发展起来。为了交易，需要这一对立在外部表现出来，这就要求商品价值有一个独立的形式，这个需要一直存在，直到由于商品分为商品和货币这种二重化而最终取得这个形式为止。可见，随着劳动产品转化为商品，商品就在同一程度上转化为货币</w:t>
      </w:r>
      <w:r>
        <w:rPr>
          <w:rFonts w:hint="eastAsia" w:ascii="宋体" w:hAnsi="宋体" w:eastAsia="宋体" w:cs="宋体"/>
          <w:lang w:val="en-US" w:eastAsia="zh-CN"/>
        </w:rPr>
        <w:t>。</w:t>
      </w:r>
    </w:p>
    <w:p w14:paraId="5B0AFAF8">
      <w:pPr>
        <w:ind w:firstLine="420" w:firstLineChars="200"/>
        <w:rPr>
          <w:rFonts w:hint="default" w:ascii="宋体" w:hAnsi="宋体" w:eastAsia="宋体" w:cs="宋体"/>
          <w:lang w:val="en-US" w:eastAsia="zh-CN"/>
        </w:rPr>
      </w:pPr>
      <w:r>
        <w:rPr>
          <w:rFonts w:hint="eastAsia" w:ascii="宋体" w:hAnsi="宋体" w:eastAsia="宋体" w:cs="宋体"/>
          <w:lang w:val="en-US" w:eastAsia="zh-CN"/>
        </w:rPr>
        <w:t>“</w:t>
      </w:r>
      <w:r>
        <w:rPr>
          <w:rFonts w:hint="default" w:ascii="宋体" w:hAnsi="宋体" w:eastAsia="宋体" w:cs="宋体"/>
          <w:lang w:val="en-US" w:eastAsia="zh-CN"/>
        </w:rPr>
        <w:t>金银天然不是货币，但货币天然是金银</w:t>
      </w:r>
      <w:r>
        <w:rPr>
          <w:rFonts w:hint="eastAsia" w:ascii="宋体" w:hAnsi="宋体" w:eastAsia="宋体" w:cs="宋体"/>
          <w:lang w:val="en-US" w:eastAsia="zh-CN"/>
        </w:rPr>
        <w:t>”</w:t>
      </w:r>
      <w:r>
        <w:rPr>
          <w:rFonts w:hint="default" w:ascii="宋体" w:hAnsi="宋体" w:eastAsia="宋体" w:cs="宋体"/>
          <w:lang w:val="en-US" w:eastAsia="zh-CN"/>
        </w:rPr>
        <w:t>，这句话已为金银的自然属性适于担任货币的职能而得到证明。但至此我们只知道货币的一种职能：它是商品价值的表现形式，或者是商品价值量借以取得社会表现的材料。一种物质只有分成的每一份都是均质的，才能成为价值的适当的表现形式，或抽象的因而等同的人类劳动的化身。另一方面，因为价值量的差别纯粹是量的差别，所以货币商品必须只能有纯粹量的差别，就是说，必须能够随意分割，又能够随意把它的各部分合并起来。金和银就天然具有这种属性。</w:t>
      </w:r>
    </w:p>
    <w:p w14:paraId="3A20837D">
      <w:pPr>
        <w:ind w:firstLine="420" w:firstLineChars="200"/>
        <w:rPr>
          <w:rFonts w:hint="default" w:ascii="宋体" w:hAnsi="宋体" w:eastAsia="宋体" w:cs="宋体"/>
          <w:lang w:val="en-US" w:eastAsia="zh-CN"/>
        </w:rPr>
      </w:pPr>
      <w:r>
        <w:rPr>
          <w:rFonts w:hint="default" w:ascii="宋体" w:hAnsi="宋体" w:eastAsia="宋体" w:cs="宋体"/>
          <w:lang w:val="en-US" w:eastAsia="zh-CN"/>
        </w:rPr>
        <w:t>货币商品的使用价值二重化了。它作为商品</w:t>
      </w:r>
      <w:r>
        <w:rPr>
          <w:rFonts w:hint="eastAsia" w:ascii="宋体" w:hAnsi="宋体" w:eastAsia="宋体" w:cs="宋体"/>
          <w:lang w:val="en-US" w:eastAsia="zh-CN"/>
        </w:rPr>
        <w:t>本</w:t>
      </w:r>
      <w:r>
        <w:rPr>
          <w:rFonts w:hint="default" w:ascii="宋体" w:hAnsi="宋体" w:eastAsia="宋体" w:cs="宋体"/>
          <w:lang w:val="en-US" w:eastAsia="zh-CN"/>
        </w:rPr>
        <w:t>具有</w:t>
      </w:r>
      <w:r>
        <w:rPr>
          <w:rFonts w:hint="eastAsia" w:ascii="宋体" w:hAnsi="宋体" w:eastAsia="宋体" w:cs="宋体"/>
          <w:lang w:val="en-US" w:eastAsia="zh-CN"/>
        </w:rPr>
        <w:t>特定</w:t>
      </w:r>
      <w:r>
        <w:rPr>
          <w:rFonts w:hint="default" w:ascii="宋体" w:hAnsi="宋体" w:eastAsia="宋体" w:cs="宋体"/>
          <w:lang w:val="en-US" w:eastAsia="zh-CN"/>
        </w:rPr>
        <w:t>使用价值，此外，它又取得一种由它独特的社会职能产生的形式上的使用价值。因为其他一切商品只是货币的特殊等价物，而货币是它们的一般等价物，所以它们是作为特殊商品来同作为一般商品的货币发生关系。</w:t>
      </w:r>
    </w:p>
    <w:p w14:paraId="17FD245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再次强调，货币形式只是其他一切商品的关系固定在一种上面的反映。对于交换过程使之转化为货币的那个商品，交换过程给予它的，不是它的价值，而是它独特的价值形式。反过来，货币作为对立于一切其他特殊商品的一般商品，其本身的价值绝不会因为它得到的特殊的价值形式而消失，相反，它固有的价值是它被社会赋予特殊价值形式的基本前提。正如前文指出，一个商品的等价形式并不包含其价值量的量的规定。货币同其他商品一样，只能相对的通过别的商品来表现自己的价值量。其本身的价值是由生产它所需的劳动时间决定的，并且通过任何另一个凝结同样多劳动时间的商品的量表现出来的。金的相对价值量是在金的产地通过直接的物物交换确定的。当它作为货币进入流通时，它的价值已经是既定的了。</w:t>
      </w:r>
    </w:p>
    <w:p w14:paraId="113EFA98">
      <w:pPr>
        <w:ind w:firstLine="420" w:firstLineChars="200"/>
        <w:rPr>
          <w:rFonts w:hint="default" w:ascii="宋体" w:hAnsi="宋体" w:eastAsia="宋体" w:cs="宋体"/>
          <w:lang w:val="en-US" w:eastAsia="zh-CN"/>
        </w:rPr>
      </w:pPr>
      <w:r>
        <w:rPr>
          <w:rFonts w:hint="default" w:ascii="宋体" w:hAnsi="宋体" w:eastAsia="宋体" w:cs="宋体"/>
          <w:lang w:val="en-US" w:eastAsia="zh-CN"/>
        </w:rPr>
        <w:t>在x量商品A＝y量商品B这个最简单的价值表现中，就已经存在一种假象，似乎表现另一物的价值量的物不通过这种关系就具有自己的等价形式，似乎这种形式是天然的社会属性。当一般等价形式同一种特殊商品的自然形式结合在一起，即结晶为货币形式的时候，这种假象就完全形成了。一种商品成为货币，似乎不是因为其他商品都通过它来表现自己的价值，相反，似乎因为这种商品是货币，其他商品才都通过它来表现自己的价值。中介运动在它本身的结果中</w:t>
      </w:r>
      <w:r>
        <w:rPr>
          <w:rFonts w:hint="eastAsia" w:ascii="宋体" w:hAnsi="宋体" w:eastAsia="宋体" w:cs="宋体"/>
          <w:lang w:val="en-US" w:eastAsia="zh-CN"/>
        </w:rPr>
        <w:t>完全</w:t>
      </w:r>
      <w:r>
        <w:rPr>
          <w:rFonts w:hint="default" w:ascii="宋体" w:hAnsi="宋体" w:eastAsia="宋体" w:cs="宋体"/>
          <w:lang w:val="en-US" w:eastAsia="zh-CN"/>
        </w:rPr>
        <w:t>消失了</w:t>
      </w:r>
      <w:r>
        <w:rPr>
          <w:rFonts w:hint="eastAsia" w:ascii="宋体" w:hAnsi="宋体" w:eastAsia="宋体" w:cs="宋体"/>
          <w:lang w:val="en-US" w:eastAsia="zh-CN"/>
        </w:rPr>
        <w:t>。</w:t>
      </w:r>
      <w:r>
        <w:rPr>
          <w:rFonts w:hint="default" w:ascii="宋体" w:hAnsi="宋体" w:eastAsia="宋体" w:cs="宋体"/>
          <w:lang w:val="en-US" w:eastAsia="zh-CN"/>
        </w:rPr>
        <w:t>商品</w:t>
      </w:r>
      <w:r>
        <w:rPr>
          <w:rFonts w:hint="eastAsia" w:ascii="宋体" w:hAnsi="宋体" w:eastAsia="宋体" w:cs="宋体"/>
          <w:lang w:val="en-US" w:eastAsia="zh-CN"/>
        </w:rPr>
        <w:t>无比自然地</w:t>
      </w:r>
      <w:r>
        <w:rPr>
          <w:rFonts w:hint="default" w:ascii="宋体" w:hAnsi="宋体" w:eastAsia="宋体" w:cs="宋体"/>
          <w:lang w:val="en-US" w:eastAsia="zh-CN"/>
        </w:rPr>
        <w:t>就发现一个在它们之外、与它们并存的商品体是它们自身的现成的价值形态。这些物，即金和银，一从地底下出来，就是一切人类劳动的直接化身。货币的魔术就是由此而来的。人们在自己的社会生产过程中的单纯原子般的关系，从而，人们自己的生产关系的不受他们控制和不以他们有意识的个人活动为转移的物的形式，首先就是通过他们的劳动产品普遍采取商品形式这一点而表现出来。因此，货币拜物教的谜就是商品拜物教的谜，只不过变得明显了，耀眼了。</w:t>
      </w:r>
    </w:p>
    <w:p w14:paraId="29C8D1B1">
      <w:pPr>
        <w:rPr>
          <w:rFonts w:hint="default" w:ascii="宋体" w:hAnsi="宋体" w:eastAsia="宋体" w:cs="宋体"/>
          <w:lang w:val="en-US" w:eastAsia="zh-CN"/>
        </w:rPr>
      </w:pPr>
      <w:r>
        <w:rPr>
          <w:rFonts w:hint="default" w:ascii="宋体" w:hAnsi="宋体" w:eastAsia="宋体" w:cs="宋体"/>
          <w:lang w:val="en-US" w:eastAsia="zh-CN"/>
        </w:rPr>
        <w:br w:type="page"/>
      </w:r>
    </w:p>
    <w:p w14:paraId="66C2644F">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第三章——货币或商品流通</w:t>
      </w:r>
    </w:p>
    <w:p w14:paraId="5FE37AB2">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1.价值尺度</w:t>
      </w:r>
    </w:p>
    <w:p w14:paraId="45546A9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金的第一个职能是为商品世界提供表现价值的材料，或者说，是把商品价值表现为同名的量，使它们在质的方面相同，在量的方面可以比较。这样，金执行一般的价值尺度的职能，并且首先只是由于这个职能，金这个独特的等价商品才成为货币。</w:t>
      </w:r>
    </w:p>
    <w:p w14:paraId="048FD6E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但商品并不是由于有了货币才可以通约。恰恰相反。因为一切商品作为价值都是对象化的人类劳动，从而本身可以通约，所以它们能共同用一个独特的商品来计量自己的价值，这样，这个独特的商品就转化为它们共同的价值尺度或货币。货币作为价值尺度，是商品内在的价值尺度即劳动时间的必然表现形式。</w:t>
      </w:r>
    </w:p>
    <w:p w14:paraId="11B405F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在金上的价值表现——x量商品A＝y量货币商品——是商品的货币形式或它的价格。承接上文对货币形式的分析，现在商品的一般相对价值形式又具有商品最初的即简单的或个别的相对价值形式的样子。另一方面，扩大的相对价值表现，成为货币商品所特有的相对价值形式。而这个系列现在已经在商品价格中社会地提供了。把一份行情表上的价目倒过来读，就可以看出货币的价值量表现在各式各样的商品上。然而货币并没有价格。货币要参加其他商品的这个统一的相对价值形式，就必须把自己当作自己的等价物。</w:t>
      </w:r>
    </w:p>
    <w:p w14:paraId="07A0806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的价格或货币形式，同商品的价值形式本身一样抽象。因为商品在金上的价值表现是观念的，所以要表现商品的价值，也可以仅仅用观念的金。因此，货币在执行价值尺度的职能时，确实只是观念的货币。尽管只是想象的货币执行价值尺度的职能，但是价格完全取决于实在的货币材料。例如，一吨铁所包含的价值，即人类劳动量，是通过想象中包含等量劳动的货币商品量表现出来的。所以，一吨铁的价值，根据充当价值尺度的是金、银还是铜，就具有完全不同的价格表现，或者说，在金、银或铜的完全不同的数量中表现出来。</w:t>
      </w:r>
    </w:p>
    <w:p w14:paraId="04A6966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因此，如果两个不同的商品，例如金和银，同时充当价值尺度，一切商品就会有两种不同的价格表现，即金价格和银价格；只要金和银的价值比例不变，例如总是1∶15，那么这两种价格就可以安然并存。但是，这种价值比例的任何变动，都会扰乱商品的金价格和银价格之间的比例，这就在事实上证明，价值尺度的二重化是同价值尺度的职能相矛盾的。</w:t>
      </w:r>
    </w:p>
    <w:p w14:paraId="65878C48">
      <w:pPr>
        <w:ind w:firstLine="420" w:firstLineChars="200"/>
        <w:rPr>
          <w:rFonts w:hint="default" w:ascii="宋体" w:hAnsi="宋体" w:eastAsia="宋体" w:cs="宋体"/>
          <w:lang w:val="en-US" w:eastAsia="zh-CN"/>
        </w:rPr>
      </w:pPr>
      <w:r>
        <w:rPr>
          <w:rFonts w:hint="eastAsia" w:ascii="宋体" w:hAnsi="宋体" w:eastAsia="宋体" w:cs="宋体"/>
          <w:lang w:val="en-US" w:eastAsia="zh-CN"/>
        </w:rPr>
        <w:t>当价格确定后，各种</w:t>
      </w:r>
      <w:r>
        <w:rPr>
          <w:rFonts w:hint="default" w:ascii="宋体" w:hAnsi="宋体" w:eastAsia="宋体" w:cs="宋体"/>
          <w:lang w:val="en-US" w:eastAsia="zh-CN"/>
        </w:rPr>
        <w:t>商品价值</w:t>
      </w:r>
      <w:r>
        <w:rPr>
          <w:rFonts w:hint="eastAsia" w:ascii="宋体" w:hAnsi="宋体" w:eastAsia="宋体" w:cs="宋体"/>
          <w:lang w:val="en-US" w:eastAsia="zh-CN"/>
        </w:rPr>
        <w:t>一律</w:t>
      </w:r>
      <w:r>
        <w:rPr>
          <w:rFonts w:hint="default" w:ascii="宋体" w:hAnsi="宋体" w:eastAsia="宋体" w:cs="宋体"/>
          <w:lang w:val="en-US" w:eastAsia="zh-CN"/>
        </w:rPr>
        <w:t>都转化为同名的量</w:t>
      </w:r>
      <w:r>
        <w:rPr>
          <w:rFonts w:hint="eastAsia" w:ascii="宋体" w:hAnsi="宋体" w:eastAsia="宋体" w:cs="宋体"/>
          <w:lang w:val="en-US" w:eastAsia="zh-CN"/>
        </w:rPr>
        <w:t>——</w:t>
      </w:r>
      <w:r>
        <w:rPr>
          <w:rFonts w:hint="default" w:ascii="宋体" w:hAnsi="宋体" w:eastAsia="宋体" w:cs="宋体"/>
          <w:lang w:val="en-US" w:eastAsia="zh-CN"/>
        </w:rPr>
        <w:t>金量。这些价值作为这样的不同的金量互相比较</w:t>
      </w:r>
      <w:r>
        <w:rPr>
          <w:rFonts w:hint="eastAsia" w:ascii="宋体" w:hAnsi="宋体" w:eastAsia="宋体" w:cs="宋体"/>
          <w:lang w:val="en-US" w:eastAsia="zh-CN"/>
        </w:rPr>
        <w:t>、</w:t>
      </w:r>
      <w:r>
        <w:rPr>
          <w:rFonts w:hint="default" w:ascii="宋体" w:hAnsi="宋体" w:eastAsia="宋体" w:cs="宋体"/>
          <w:lang w:val="en-US" w:eastAsia="zh-CN"/>
        </w:rPr>
        <w:t>量，</w:t>
      </w:r>
      <w:r>
        <w:rPr>
          <w:rFonts w:hint="eastAsia" w:ascii="宋体" w:hAnsi="宋体" w:eastAsia="宋体" w:cs="宋体"/>
          <w:lang w:val="en-US" w:eastAsia="zh-CN"/>
        </w:rPr>
        <w:t>因此</w:t>
      </w:r>
      <w:r>
        <w:rPr>
          <w:rFonts w:hint="default" w:ascii="宋体" w:hAnsi="宋体" w:eastAsia="宋体" w:cs="宋体"/>
          <w:lang w:val="en-US" w:eastAsia="zh-CN"/>
        </w:rPr>
        <w:t>在技术上就有必要把某一固定的金量作为商品价值的计量单位。这个计量单位本身通过进一步分成等分而发展成为标准。金、银、铜在变成货币以前，在它们的金属重量中就有这种标准。因此，在一切金属的流通中，原有的重量标准的名称，也是最初的货币标准或价格标准的名称。</w:t>
      </w:r>
    </w:p>
    <w:p w14:paraId="1448144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作</w:t>
      </w:r>
      <w:r>
        <w:rPr>
          <w:rFonts w:hint="default" w:ascii="宋体" w:hAnsi="宋体" w:eastAsia="宋体" w:cs="宋体"/>
          <w:lang w:val="en-US" w:eastAsia="zh-CN"/>
        </w:rPr>
        <w:t>为价值尺度和作为价格标准，货币执行着两种完全不同的职能。作为人类劳动的社会化身，它是价值尺度；作为规定的金属重量，它是价格标准。作为价值尺度，它用来使</w:t>
      </w:r>
      <w:r>
        <w:rPr>
          <w:rFonts w:hint="eastAsia" w:ascii="宋体" w:hAnsi="宋体" w:eastAsia="宋体" w:cs="宋体"/>
          <w:lang w:val="en-US" w:eastAsia="zh-CN"/>
        </w:rPr>
        <w:t>各种</w:t>
      </w:r>
      <w:r>
        <w:rPr>
          <w:rFonts w:hint="default" w:ascii="宋体" w:hAnsi="宋体" w:eastAsia="宋体" w:cs="宋体"/>
          <w:lang w:val="en-US" w:eastAsia="zh-CN"/>
        </w:rPr>
        <w:t>商品的价值转化为价格，转化为想象的金量；作为价格标准，它计量这些金量。价值尺度是用来计量作为价值的商品，相反，价格标准是用一个金量计量各种不同的金量，而不是用一个金量的重量计量另一个金量的价值。要使金充当价格标准，必须把一定重量的金固定为计量单位。在这里，正如在其他一切同名量的尺度规定中一样，尺度比例的固定性有决定的意义。因此，同一个金量越是不变地充当计量单位，价格标准就越是能更好地执行自己的职能。金能够充当价值尺度，只是因为它本身是劳动产品，因而是潜在可变的价值</w:t>
      </w:r>
      <w:r>
        <w:rPr>
          <w:rFonts w:hint="eastAsia" w:ascii="宋体" w:hAnsi="宋体" w:eastAsia="宋体" w:cs="宋体"/>
          <w:lang w:val="en-US" w:eastAsia="zh-CN"/>
        </w:rPr>
        <w:t>。</w:t>
      </w:r>
    </w:p>
    <w:p w14:paraId="25CC8660">
      <w:pPr>
        <w:ind w:firstLine="420" w:firstLineChars="200"/>
        <w:rPr>
          <w:rFonts w:hint="default" w:ascii="宋体" w:hAnsi="宋体" w:eastAsia="宋体" w:cs="宋体"/>
          <w:lang w:val="en-US" w:eastAsia="zh-CN"/>
        </w:rPr>
      </w:pPr>
      <w:r>
        <w:rPr>
          <w:rFonts w:hint="default" w:ascii="宋体" w:hAnsi="宋体" w:eastAsia="宋体" w:cs="宋体"/>
          <w:lang w:val="en-US" w:eastAsia="zh-CN"/>
        </w:rPr>
        <w:t>首先，金的价值变动丝毫不会妨碍金执行价格标准的职能。不论金的价值怎样变动，不同的金量之间的价值比例总是不变。另一方面，因为1盎司金决不会随着它的价值涨落而改变它的重量，因而不会改变它的等分的重量，这样，不论金的价值怎样变动，金作为固定的价格标准总是起同样的作用。</w:t>
      </w:r>
      <w:r>
        <w:rPr>
          <w:rFonts w:hint="eastAsia" w:ascii="宋体" w:hAnsi="宋体" w:eastAsia="宋体" w:cs="宋体"/>
          <w:lang w:val="en-US" w:eastAsia="zh-CN"/>
        </w:rPr>
        <w:t>其次，</w:t>
      </w:r>
      <w:r>
        <w:rPr>
          <w:rFonts w:hint="default" w:ascii="宋体" w:hAnsi="宋体" w:eastAsia="宋体" w:cs="宋体"/>
          <w:lang w:val="en-US" w:eastAsia="zh-CN"/>
        </w:rPr>
        <w:t>金的价值变动也不会妨碍金执行价值尺度的职能。这种变动会同时影响一切商品，因此，在其他条件相同的情况下，它们相互间的相对价值不会改变，尽管这些价值这时都是在比过去高或低的金价格中表现出来。</w:t>
      </w:r>
    </w:p>
    <w:p w14:paraId="4FC887AA">
      <w:pPr>
        <w:ind w:firstLine="420" w:firstLineChars="200"/>
        <w:rPr>
          <w:rFonts w:hint="eastAsia" w:ascii="宋体" w:hAnsi="宋体" w:eastAsia="宋体" w:cs="宋体"/>
          <w:lang w:val="en-US" w:eastAsia="zh-CN"/>
        </w:rPr>
      </w:pPr>
      <w:r>
        <w:rPr>
          <w:rFonts w:hint="default" w:ascii="宋体" w:hAnsi="宋体" w:eastAsia="宋体" w:cs="宋体"/>
          <w:lang w:val="en-US" w:eastAsia="zh-CN"/>
        </w:rPr>
        <w:t>同某一商品的价值用任何另一个商品的使用价值来表现一样，商品用金来估价也只是以下面一点为前提：在一定时间内生产一定量的金要耗费一定量的劳动。</w:t>
      </w:r>
      <w:r>
        <w:rPr>
          <w:rFonts w:hint="eastAsia" w:ascii="宋体" w:hAnsi="宋体" w:eastAsia="宋体" w:cs="宋体"/>
          <w:lang w:val="en-US" w:eastAsia="zh-CN"/>
        </w:rPr>
        <w:t>商品价格的变动要看商品价值与货币价值之间的比例变动，而非只看某一方的价值量的绝对变动。</w:t>
      </w:r>
    </w:p>
    <w:p w14:paraId="6713AE3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由于各种原因，金属重量的货币名称同它原来的重量名称逐渐分离。其中在历史上有决定意义的有：外国货币流入较不发达的民族导致量词冲突；财富增长过程中，贵重金属取代较不贵重的金属却继承重量单位；历史错误。这些历史过程使金属重量的货币名称同它的通常重量名称的分离成为民族的习惯。因为货币标准一方面纯粹是约定俗成的，另一方面又需要得到公认，所以，最后就由法律来规定了。</w:t>
      </w:r>
    </w:p>
    <w:p w14:paraId="24476F0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一定重量的贵金属，如一盎司金，由官方分成若干等分，取得法定的教名，如￥、塔勒等等。这种等分成为真正的货币计量单位后，又分为新的等分，后者也具有法定的教名，如先令、便士等等。一定的金属重量仍旧是金属货币的标准。改变的只是分法和名称。因此，价格或商品价值在观念上转化成的金量，现在用金标准的货币名称或法定的计算名称来表现了。这样，商品就用自己的货币名称说明自己值多少，每当需要把一物当作价值，从而用货币形式来确定时，货币就充当计算货币。</w:t>
      </w:r>
    </w:p>
    <w:p w14:paraId="225610F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物的名称对于物的本性而言完全是外在的。在种种货币名称上，价值关系彻底隐形了。由于货币名称既表示商品价值，同时又表示某一金属重量即货币标准的等分，对这些神秘记号的秘密含义的了解就更加混乱了。另一方面，价值和商品世界的形形色色的物体不同，必然发展为这种没有概念的物的而又纯粹是社会的形式。</w:t>
      </w:r>
    </w:p>
    <w:p w14:paraId="692EA5AD">
      <w:pPr>
        <w:ind w:firstLine="420" w:firstLineChars="200"/>
        <w:rPr>
          <w:rFonts w:hint="eastAsia" w:ascii="宋体" w:hAnsi="宋体" w:eastAsia="宋体" w:cs="宋体"/>
          <w:lang w:val="en-US" w:eastAsia="zh-CN"/>
        </w:rPr>
      </w:pPr>
      <w:r>
        <w:rPr>
          <w:rFonts w:hint="default" w:ascii="宋体" w:hAnsi="宋体" w:eastAsia="宋体" w:cs="宋体"/>
          <w:lang w:val="en-US" w:eastAsia="zh-CN"/>
        </w:rPr>
        <w:t>价格是对象化在商品内的劳动的货币名称。因此，说商品同被称为它的价格的那个货币量等价，不过是同义反复，因为一个商品的相对价值表现总是两个商品等价的表现。虽然价格作为商品价值量的指数，是商品同货币的交换比例的指数，但不能由此反过来说，</w:t>
      </w:r>
      <w:r>
        <w:rPr>
          <w:rFonts w:hint="eastAsia" w:ascii="宋体" w:hAnsi="宋体" w:eastAsia="宋体" w:cs="宋体"/>
          <w:lang w:val="en-US" w:eastAsia="zh-CN"/>
        </w:rPr>
        <w:t>价格</w:t>
      </w:r>
      <w:r>
        <w:rPr>
          <w:rFonts w:hint="default" w:ascii="宋体" w:hAnsi="宋体" w:eastAsia="宋体" w:cs="宋体"/>
          <w:lang w:val="en-US" w:eastAsia="zh-CN"/>
        </w:rPr>
        <w:t>必然是商品价值量的指数。</w:t>
      </w:r>
      <w:r>
        <w:rPr>
          <w:rFonts w:hint="eastAsia" w:ascii="宋体" w:hAnsi="宋体" w:eastAsia="宋体" w:cs="宋体"/>
          <w:lang w:val="en-US" w:eastAsia="zh-CN"/>
        </w:rPr>
        <w:t>书接前文，商品的价值量取决于生产它的社会必要劳动时间，不以任何人的意志为转移，因而表现出一种必然的、商品生产过程内在的同社会劳动时间的关系。随着价值量转化为价格，这种必然的关系随之表现为商品同在它之外存在的货币商品的交换比例。而这一比例可能是不恰当的。</w:t>
      </w:r>
    </w:p>
    <w:p w14:paraId="6BD8E8A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因为货币作为商品交换的中介，其内在价值的意义被其名称的意义覆盖，哪怕在商品A兑换x量货币的过程中，两者的内涵价值已经不平等，但是由于作为中介的x量货币执行中介角色的关键属性从其内涵的价值历史地转变为它的货币名称——x量，因此在x量货币兑换商品B时，仍可以（大概率）保证，在总的交换过程中，商品A的价值量等于商品B的价值量。可见，价格偏离价值量的可能性，已经包含在价格形式本身中。但这并不是这种形式的缺点，相反地，却使这种形式成为这样一种生产方式的适当形式，在这种生产方式下，规则只能作为没有规则性的盲目起作用的平均数规律来为自己开辟道路。</w:t>
      </w:r>
    </w:p>
    <w:p w14:paraId="58F7CF1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价格形式不仅可能引起价值量和价格之间的量的不一致，而且能够包藏一个质的矛盾，以致货币虽然只是商品的价值形式，但价格可以完全不是价值的表现。有些东西，如良心、名誉等，本身并不是商品，但是也可以被它们的占有者出卖以换取金钱，并通过它们的价格，取得商品形式。因此，没有价值的东西在形式上可以具有价格。在这里，价格表现是虚幻的。另一方面，虚幻的价格形式又能掩盖实在的价值关系或由此派生的关系。</w:t>
      </w:r>
    </w:p>
    <w:p w14:paraId="16407EE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价格通过“x量金能直接与商品A交换”来表现商品A的价值。但是不能反过来说A可直接与金交换。因此，商品要实际上起交换价值的作用，就必须抛弃自己的自然形体，从观念的金转化为实在的金。商品除了实在的形态以外，还可以在价格上有观念的金的形态，但它不能同时既是实在的铁，又是实在的金。要规定商品的价格，只需要使想象的金同商品相等。但商品必须为金所代替，它才能对其占有者起一般等价物的作用。</w:t>
      </w:r>
    </w:p>
    <w:p w14:paraId="08EE3B2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价格形式包含着商品为取得货币而让渡的可能性和这种让渡的必要性。另一方面，金所以充当观念的价值尺度，只是因为它在交换过程中已作为货币商品流通。因此，在观念的价值尺度中隐藏着坚硬的货币。</w:t>
      </w:r>
    </w:p>
    <w:p w14:paraId="572B1B9B">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2.流通手段</w:t>
      </w:r>
    </w:p>
    <w:p w14:paraId="47640046">
      <w:pPr>
        <w:pStyle w:val="6"/>
        <w:ind w:firstLine="560" w:firstLineChars="200"/>
        <w:rPr>
          <w:rFonts w:hint="eastAsia" w:ascii="宋体" w:hAnsi="宋体" w:eastAsia="宋体" w:cs="宋体"/>
          <w:lang w:val="en-US" w:eastAsia="zh-CN"/>
        </w:rPr>
      </w:pPr>
      <w:r>
        <w:rPr>
          <w:rFonts w:hint="eastAsia" w:ascii="宋体" w:hAnsi="宋体" w:eastAsia="宋体" w:cs="宋体"/>
          <w:lang w:val="en-US" w:eastAsia="zh-CN"/>
        </w:rPr>
        <w:t>（a）商品的形态变化</w:t>
      </w:r>
    </w:p>
    <w:p w14:paraId="0BB1B43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我们看到，商品的交换过程包含着矛盾的和互相排斥的关系。商品的发展并没有扬弃这些矛盾，而是创造这些矛盾能在其中运动的形式。一般说来，这就是实际矛盾赖以得到解决的方法。</w:t>
      </w:r>
    </w:p>
    <w:p w14:paraId="72E5F1F6">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交换过程造成了商品分为商品和货币这种二重化，即造成了商品得以表现自己的使用价值和价值之间的内在对立的一种外部对立。在这种外部对立中，作为使用价值的商品同作为交换价值的货币对立着。另一方面，对立的双方都是商品，也就是说，都是使用价值和价值的统一。但这种差别的统一按相反的方向表现在两极中的每一极上，并且由此同时表现出它们的相互关系。商品实际上是使用价值，它的价值存在只是观念地表现在价格上，价格使商品同对立着的金发生关系，把金当作自己的实际的价值形态。反之，金这种物质只是充当价值的化身，充当货币。因此金实际上是交换价值。金的使用价值只是观念地表现在相对价值表现的系列上，金通过这个相对价值表现的系列，同对立着的商品发生关系，把它们当作自己的实际使用形态的总和。商品的这些对立的形式就是它们的交换过程的实际的运动形式。</w:t>
      </w:r>
    </w:p>
    <w:p w14:paraId="6FACFCC5">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交换过程是在两个互相对立、互为补充的形态变化中完成的：从商品转化为货币，又从货币转化为商品。商品形态变化的两个因素同时就是商品占有者的两种行为，一种是卖，把商品换成货币，一种是买，把货币换成商品，这两种行为的统一就是：为买而卖。商品的交换过程就是在以下形式变换中完成的：</w:t>
      </w:r>
    </w:p>
    <w:p w14:paraId="4E738A6C">
      <w:pPr>
        <w:ind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商品W—货币G—商品W</w:t>
      </w:r>
    </w:p>
    <w:p w14:paraId="2D81B1E2">
      <w:pPr>
        <w:ind w:firstLine="420" w:firstLineChars="200"/>
        <w:rPr>
          <w:rFonts w:hint="default" w:ascii="宋体" w:hAnsi="宋体" w:eastAsia="宋体" w:cs="宋体"/>
          <w:lang w:val="en-US" w:eastAsia="zh-CN"/>
        </w:rPr>
      </w:pPr>
      <w:r>
        <w:rPr>
          <w:rFonts w:hint="default" w:ascii="宋体" w:hAnsi="宋体" w:eastAsia="宋体" w:cs="宋体"/>
          <w:lang w:val="en-US" w:eastAsia="zh-CN"/>
        </w:rPr>
        <w:t>从物质内容来说，这个运动是</w:t>
      </w:r>
      <w:r>
        <w:rPr>
          <w:rFonts w:hint="eastAsia" w:ascii="宋体" w:hAnsi="宋体" w:eastAsia="宋体" w:cs="宋体"/>
          <w:lang w:val="en-US" w:eastAsia="zh-CN"/>
        </w:rPr>
        <w:t>商品</w:t>
      </w:r>
      <w:r>
        <w:rPr>
          <w:rFonts w:hint="default" w:ascii="宋体" w:hAnsi="宋体" w:eastAsia="宋体" w:cs="宋体"/>
          <w:lang w:val="en-US" w:eastAsia="zh-CN"/>
        </w:rPr>
        <w:t>W—</w:t>
      </w:r>
      <w:r>
        <w:rPr>
          <w:rFonts w:hint="eastAsia" w:ascii="宋体" w:hAnsi="宋体" w:eastAsia="宋体" w:cs="宋体"/>
          <w:lang w:val="en-US" w:eastAsia="zh-CN"/>
        </w:rPr>
        <w:t>商品</w:t>
      </w:r>
      <w:r>
        <w:rPr>
          <w:rFonts w:hint="default" w:ascii="宋体" w:hAnsi="宋体" w:eastAsia="宋体" w:cs="宋体"/>
          <w:lang w:val="en-US" w:eastAsia="zh-CN"/>
        </w:rPr>
        <w:t>W，是商品换商品，是社会劳动的物质变换，这种物质变换的结果一经达到，过程本身也就结束。</w:t>
      </w:r>
    </w:p>
    <w:p w14:paraId="334ACC2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第一形态变化，W-G，卖。商品价值从商品体跳到金体上，把商品卖出获取货币。卖出的过程无疑是充满曲折的。正如上文所述，商品必须是社会有用的，才有可能卖出，但是最终结果还取决于社会需要以及市场情况等等因素。哪怕最终卖出，其价格（内涵的是价值量），也会随着社会生产力的变化而变化。社会分工使商品占有者们成为独立的私人生产者，同时又使社会生产过程以及他们在这个过程中的关系不受他们自己支配；人与人的互相独立为物与物的全面依赖的体系所补充。分工使劳动产品转化为商品，因而使它转化为货币成为必然的事情。同时，分工使这种转化能否成功成为偶然的事情。</w:t>
      </w:r>
    </w:p>
    <w:p w14:paraId="741CD62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商品与货币的交换中，商品同其一般价值形态交换，货币同其使用价值的一种特殊形式交换。商品的观念的价值形式的实现，同时就是货币的观念的使用价值的实现。商品转化为货币——卖，同时就是货币转化为商品——买。</w:t>
      </w:r>
    </w:p>
    <w:p w14:paraId="0F57D5AA">
      <w:pPr>
        <w:ind w:firstLine="420" w:firstLineChars="200"/>
        <w:rPr>
          <w:rFonts w:hint="eastAsia" w:ascii="宋体" w:hAnsi="宋体" w:eastAsia="宋体" w:cs="宋体"/>
          <w:lang w:val="en-US" w:eastAsia="zh-CN"/>
        </w:rPr>
      </w:pPr>
      <w:r>
        <w:rPr>
          <w:rFonts w:hint="default" w:ascii="宋体" w:hAnsi="宋体" w:eastAsia="宋体" w:cs="宋体"/>
          <w:lang w:val="en-US" w:eastAsia="zh-CN"/>
        </w:rPr>
        <w:t>撇开金在产地同商品的交换不说，金在每个商品占有者手里都是他所让渡的商品的转换形态，都是</w:t>
      </w:r>
      <w:r>
        <w:rPr>
          <w:rFonts w:hint="eastAsia" w:ascii="宋体" w:hAnsi="宋体" w:eastAsia="宋体" w:cs="宋体"/>
          <w:lang w:val="en-US" w:eastAsia="zh-CN"/>
        </w:rPr>
        <w:t>W-G，</w:t>
      </w:r>
      <w:r>
        <w:rPr>
          <w:rFonts w:hint="default" w:ascii="宋体" w:hAnsi="宋体" w:eastAsia="宋体" w:cs="宋体"/>
          <w:lang w:val="en-US" w:eastAsia="zh-CN"/>
        </w:rPr>
        <w:t>卖的产物。金成为观念的货币或价值尺度，是因为一切商品都用金来计量它们的价值，从而使金成为它们的使用形态的想象的对立面</w:t>
      </w:r>
      <w:r>
        <w:rPr>
          <w:rFonts w:hint="eastAsia" w:ascii="宋体" w:hAnsi="宋体" w:eastAsia="宋体" w:cs="宋体"/>
          <w:lang w:val="en-US" w:eastAsia="zh-CN"/>
        </w:rPr>
        <w:t>——</w:t>
      </w:r>
      <w:r>
        <w:rPr>
          <w:rFonts w:hint="default" w:ascii="宋体" w:hAnsi="宋体" w:eastAsia="宋体" w:cs="宋体"/>
          <w:lang w:val="en-US" w:eastAsia="zh-CN"/>
        </w:rPr>
        <w:t>价值形态。金成为实在的货币，是因为商品通过它们的全面让渡使金成为它们的实际转换或转化的使用形态，从而使金成为它们的实际的价值形态。商品在它的价值形态上蜕掉了它的自然形成的使用价值的一切痕迹，蜕掉了创造它的那种特殊有用劳动的一切痕迹，蛹化为无差别的人类劳动的同样的社会化身。因此，在货币形式上，一种商品和另一种商品完全一样</w:t>
      </w:r>
      <w:r>
        <w:rPr>
          <w:rFonts w:hint="eastAsia" w:ascii="宋体" w:hAnsi="宋体" w:eastAsia="宋体" w:cs="宋体"/>
          <w:lang w:val="en-US" w:eastAsia="zh-CN"/>
        </w:rPr>
        <w:t>。</w:t>
      </w:r>
    </w:p>
    <w:p w14:paraId="7F6C3807">
      <w:pPr>
        <w:ind w:firstLine="420" w:firstLineChars="200"/>
        <w:rPr>
          <w:rFonts w:hint="default" w:ascii="宋体" w:hAnsi="宋体" w:eastAsia="宋体" w:cs="宋体"/>
          <w:lang w:val="en-US" w:eastAsia="zh-CN"/>
        </w:rPr>
      </w:pPr>
      <w:r>
        <w:rPr>
          <w:rFonts w:hint="default" w:ascii="宋体" w:hAnsi="宋体" w:eastAsia="宋体" w:cs="宋体"/>
          <w:lang w:val="en-US" w:eastAsia="zh-CN"/>
        </w:rPr>
        <w:t>一个商品的第一形态变化，即从商品形式转化为货币，同时总是另一个商品的相反的第二形态变化，即从货币形式又转化为商品。</w:t>
      </w:r>
    </w:p>
    <w:p w14:paraId="4001C83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第二形态变化，G-W，买。货币作为其他一切商品普遍让渡的产物，绝对可以让渡。一方面，它代表已经卖掉的商品，另一方面，它代表可以买到的商品。正如上文的“卖同时就是买”一样，现在的一方的买同时也就是另一方的卖。一个商品的后一形态变化，同时就是另一商品的前一形态变化。又因为商品生产者只提供一种单方面的产品，所以他常常是大批地卖，而他的多方面的需要，又迫使他不断地把已经实现的价格，分散在许多次买上。因此，卖一次就要买许多次各种各样的商品。这样，一个商品的最终的形态变化，就是许多其他商品的第一形态变化的总和。</w:t>
      </w:r>
    </w:p>
    <w:p w14:paraId="1DE7747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总的来看，商品的总的形态转化的过程由两个互相对立、互为补充的运动W—G和G—W组成。商品的这两个对立的转化是通过商品占有者的两个对立的社会过程，卖和买完成的，并反映在商品占有者充当的两种对立的经济角色，卖者和买者上。但是，在商品的每一次转化中，商品的两种形式即商品形式和货币形式同时存在着，只不过是在对立的两极上，所以，对同一个商品占有者来说，当他是卖者时，有一个买者和他对立着，当他是买者时，有一个卖者和他对立着。正像同一个商品要依次经过两个相反的转化一样，同一个商品占有者也要由卖者的角色转换为买者的角色。</w:t>
      </w:r>
    </w:p>
    <w:p w14:paraId="58C18D2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一旦转化为货币，货币就成为商品的转瞬即逝的等价形式，这个等价形式的使用价值或内容在此岸，在其他的商品体中存在着。商品形态变化的两个相反的运动阶段组成一个循环：商品形式，商品形式的抛弃，商品形式的复归。对它的占有者来说，它在起点是非使用价值，在终点是使用价值。同样，货币先表现为商品转化成的固定的价值结晶，然后又作为商品的单纯等价形式而消失。</w:t>
      </w:r>
    </w:p>
    <w:p w14:paraId="6D6C38B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组成一个商品的循环的两个形态变化，同时是其他两个商品的相反的局部形态变化。同一个商品开始它自己的形态变化的系列，又结束另一个商品的总形态变化。而当它作为金蛹结束自己的生涯的时候，它同时又结束第三个商品的第一形态变化。可见，每个商品的形态变化系列所形成的循环，同其他商品的循环不可分割地交错在一起。这全部过程就表现为商品流通。</w:t>
      </w:r>
    </w:p>
    <w:p w14:paraId="6BDD579E">
      <w:pPr>
        <w:ind w:firstLine="420" w:firstLineChars="200"/>
        <w:rPr>
          <w:rFonts w:hint="default" w:ascii="宋体" w:hAnsi="宋体" w:eastAsia="宋体" w:cs="宋体"/>
          <w:lang w:val="en-US" w:eastAsia="zh-CN"/>
        </w:rPr>
      </w:pPr>
      <w:r>
        <w:rPr>
          <w:rFonts w:hint="default" w:ascii="宋体" w:hAnsi="宋体" w:eastAsia="宋体" w:cs="宋体"/>
          <w:lang w:val="en-US" w:eastAsia="zh-CN"/>
        </w:rPr>
        <w:t>商品流通不仅在形式上，而且在实质上不同于直接的产品交换。</w:t>
      </w:r>
      <w:r>
        <w:rPr>
          <w:rFonts w:hint="eastAsia" w:ascii="宋体" w:hAnsi="宋体" w:eastAsia="宋体" w:cs="宋体"/>
          <w:lang w:val="en-US" w:eastAsia="zh-CN"/>
        </w:rPr>
        <w:t>对于一个商品占有者而言，W-G-W好像只是W-W多了一个中间过程。但实际上，如果没有所谓的中间过程，简单的W-W可能永远无法实现。总的W1-W2的过程背后，是一系列的Wi-Wj。对于需要W2的商品W1占有者而言，W1-G-W2的过程依然是全部了，原本的G占有者也已经买到了他需要的W1。但是对于原本的W2占有者而言，他的商品交换仍未结束，他还需要用卖来的G去买W3。同理，还有W4、W5的占有者……因此，总的来看，W1占有者能卖出W1，是因为G占有者已经卖了什么，同时也因为W2占有者仍需要买什么，依次往下不断延伸……</w:t>
      </w:r>
    </w:p>
    <w:p w14:paraId="43752FFE">
      <w:pPr>
        <w:ind w:firstLine="420" w:firstLineChars="200"/>
        <w:rPr>
          <w:rFonts w:hint="default" w:ascii="宋体" w:hAnsi="宋体" w:eastAsia="宋体" w:cs="宋体"/>
          <w:lang w:val="en-US" w:eastAsia="zh-CN"/>
        </w:rPr>
      </w:pPr>
      <w:r>
        <w:rPr>
          <w:rFonts w:hint="default" w:ascii="宋体" w:hAnsi="宋体" w:eastAsia="宋体" w:cs="宋体"/>
          <w:lang w:val="en-US" w:eastAsia="zh-CN"/>
        </w:rPr>
        <w:t>一方面，商品交换打破了直接的产品交换的个人的和地方的限制，发展了人类劳动的物质变换。另一方面，整整一系列不受当事人控制的天然的社会联系发展起来了。与直接的产品交换不同，流通过程在使用价值换位和转手之后并没有结束。货币并不因为它最终从一个商品的形态变化系列中退出来而消失。它不断地沉淀在商品空出来的流通位置上。一个商品由另一个商品代替，而货币商品留在第三人手中。流通不断地</w:t>
      </w:r>
      <w:r>
        <w:rPr>
          <w:rFonts w:hint="eastAsia" w:ascii="宋体" w:hAnsi="宋体" w:eastAsia="宋体" w:cs="宋体"/>
          <w:lang w:val="en-US" w:eastAsia="zh-CN"/>
        </w:rPr>
        <w:t>析出</w:t>
      </w:r>
      <w:r>
        <w:rPr>
          <w:rFonts w:hint="default" w:ascii="宋体" w:hAnsi="宋体" w:eastAsia="宋体" w:cs="宋体"/>
          <w:lang w:val="en-US" w:eastAsia="zh-CN"/>
        </w:rPr>
        <w:t>货币。</w:t>
      </w:r>
    </w:p>
    <w:p w14:paraId="335E771D">
      <w:pPr>
        <w:ind w:firstLine="420" w:firstLineChars="200"/>
        <w:rPr>
          <w:rFonts w:hint="default" w:ascii="宋体" w:hAnsi="宋体" w:eastAsia="宋体" w:cs="宋体"/>
          <w:lang w:val="en-US" w:eastAsia="zh-CN"/>
        </w:rPr>
      </w:pPr>
      <w:r>
        <w:rPr>
          <w:rFonts w:hint="default" w:ascii="宋体" w:hAnsi="宋体" w:eastAsia="宋体" w:cs="宋体"/>
          <w:lang w:val="en-US" w:eastAsia="zh-CN"/>
        </w:rPr>
        <w:t>有一种最愚蠢不过的教条：商品流通必然造成买和卖的平衡，因为每一次卖同时就是买，反过来也是一样。如果这是指实际完成的卖的次数等于买的次数，那是毫无意义的同义反复。但这种教条是要证明，卖者会把自己的买者带到市场上来。作为两极对立的两个人即商品占有者和货币占有者的相互关系，卖和买是同一个行为。但作为同一个人的活动，卖和买是两极对立的两个行为。因此，卖和买的同一性包含着这样的意思：如果商品被投入流通的炼金炉，没有炼出货币，没有被商品占有者卖掉，也就是没有被货币占有者买去，商品就会变成无用的东西。这种同一性还包含这样的意思：如果这个过程成功，它就会形成商品的一个休止点，形成商品生命中的一个时期，而这个时期可长可短。既然商品的第一形态变化是卖又是买，这个局部过程同时就是一个独立的过程。买者有商品，卖者有货币，也就是有一种不管早一些或晚一些再进入市场都保持着能够流通的形式的商品。没有人买，也就没有人能卖。但谁也不会因为自己已经卖，就得马上买。流通所以能够打破产品交换的时间、空间和个人的限制，正是因为它把这里存在的换出自己的劳动产品和换进别人的劳动产品这二者之间的直接的同一性，分裂成卖和买这二者之间的对立。说互相对立的独立过程形成内部的统一，那也就是说，它们的内部统一是运动于外部的对立中。当内部不独立（因为互相补充）的过程的外部独立化达到一定程度时，统一就要强制地通过危机显示出来。商品内在的使用价值和价值的对立，私人劳动同时必须表现为直接社会劳动的对立，特殊的具体的劳动同时只是当作抽象的一般的劳动的对立，物的人格化和人格的物化的对立，——这种内在的矛盾在商品形态变化的对立中取得发展了的运动形式。因此，这些形式包含着危机的可能性，但仅仅是可能性。这种可能性要发展为现实，必须有整整一系列的关系，从简单商品流通的观点来看，这些关系还根本不存在。</w:t>
      </w:r>
    </w:p>
    <w:p w14:paraId="4880A836">
      <w:pPr>
        <w:pStyle w:val="6"/>
        <w:ind w:firstLine="560" w:firstLineChars="200"/>
        <w:rPr>
          <w:rFonts w:hint="eastAsia" w:ascii="宋体" w:hAnsi="宋体" w:eastAsia="宋体" w:cs="宋体"/>
          <w:lang w:val="en-US" w:eastAsia="zh-CN"/>
        </w:rPr>
      </w:pPr>
      <w:r>
        <w:rPr>
          <w:rFonts w:hint="eastAsia" w:ascii="宋体" w:hAnsi="宋体" w:eastAsia="宋体" w:cs="宋体"/>
          <w:lang w:val="en-US" w:eastAsia="zh-CN"/>
        </w:rPr>
        <w:t>（b）货币的流通</w:t>
      </w:r>
    </w:p>
    <w:p w14:paraId="6C5FDA6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劳动产品的物质变化借以完成的形式变化W-G-W，要求同一个价值作为商品成为过程的起点，经过货币的中间状态，再作为商品回到原点，因此商品的这种运动是循环。但是，对于货币来说则是单向的流通。货币绝不会在交易双方之间不断循环，相反，它必然流通向第三者，并且不会返回。完成了卖-买-卖的商品占有者，想要获取货币，即便把过程完全倒过来再进行一遍，获得的也绝不是原来的货币，而是新的货币。因此，商品流通直接富裕货币的运动形式，就是货币不断离开起点，从一个商品占有者转到另一个商品占有者手中，即货币流通。</w:t>
      </w:r>
    </w:p>
    <w:p w14:paraId="0C35C238">
      <w:pPr>
        <w:ind w:firstLine="420" w:firstLineChars="200"/>
        <w:rPr>
          <w:rFonts w:hint="default" w:ascii="宋体" w:hAnsi="宋体" w:eastAsia="宋体" w:cs="宋体"/>
          <w:lang w:val="en-US" w:eastAsia="zh-CN"/>
        </w:rPr>
      </w:pPr>
      <w:r>
        <w:rPr>
          <w:rFonts w:hint="default" w:ascii="宋体" w:hAnsi="宋体" w:eastAsia="宋体" w:cs="宋体"/>
          <w:lang w:val="en-US" w:eastAsia="zh-CN"/>
        </w:rPr>
        <w:t>货币运动的单方面形式来源于商品运动的两方面形式。商品的第一形态变化表现出来的不仅是货币的运动，而且是商品本身的运动；而商品的第二形态变化表现出来的只是货币的运动。商品在流通的前半段同货币换了位置。同时，它的使用形态便离开流通，进入消费。它的位置由它的</w:t>
      </w:r>
      <w:r>
        <w:rPr>
          <w:rFonts w:hint="eastAsia" w:ascii="宋体" w:hAnsi="宋体" w:eastAsia="宋体" w:cs="宋体"/>
          <w:lang w:val="en-US" w:eastAsia="zh-CN"/>
        </w:rPr>
        <w:t>货币形态</w:t>
      </w:r>
      <w:r>
        <w:rPr>
          <w:rFonts w:hint="default" w:ascii="宋体" w:hAnsi="宋体" w:eastAsia="宋体" w:cs="宋体"/>
          <w:lang w:val="en-US" w:eastAsia="zh-CN"/>
        </w:rPr>
        <w:t>所占据。商品包在金外皮中来通过流通的后半段。因此，运动的连续性完全落在货币方面；这个运动对商品来说包含两个对立的过程，但作为货币本身的运动却总是包含同一个过程，就是货币同一个又一个的商品交换位置。货币不断使商品离开流通领域，同时不断去占据商品在流通中的位置，从而不断离开自己的起点。因此，虽然货币运动只是商品流通的表现，但看起来商品流通反而只是货币运动的结果。</w:t>
      </w:r>
    </w:p>
    <w:p w14:paraId="3D67292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另一方面，货币所以具有流通手段的职能，只因为货币是商品的独立出来的价值。因此，货币作为流通手段的运动，实际上只是商品本身的形式的运动。因而这种运动也必然明显地反映在货币流通上。就像在W-G-W的卖-买-卖过程中，商品占有者先卖商品得到商品的转化形态货币，再买商品将货币作为商品的绝对可以让渡的形态给出，同一个商品的两个相互对立的形式变换就反映在货币的两次方向相反的位置变换上。</w:t>
      </w:r>
    </w:p>
    <w:p w14:paraId="5EEA239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每一个商品在流通中走第一步，即进行第一次形式变换，就退出流通，而总有新的商品进入流通。相反，货币作为流通手段却不断地留在流通领域，不断地在那里流动。于是产生了一个问题，究竟有多少货币不断地被流通领域吸收。</w:t>
      </w:r>
    </w:p>
    <w:p w14:paraId="4B4CEC4C">
      <w:pPr>
        <w:ind w:firstLine="420" w:firstLineChars="200"/>
        <w:rPr>
          <w:rFonts w:hint="eastAsia" w:ascii="宋体" w:hAnsi="宋体" w:eastAsia="宋体" w:cs="宋体"/>
          <w:lang w:val="en-US" w:eastAsia="zh-CN"/>
        </w:rPr>
      </w:pPr>
      <w:r>
        <w:rPr>
          <w:rFonts w:hint="default" w:ascii="宋体" w:hAnsi="宋体" w:eastAsia="宋体" w:cs="宋体"/>
          <w:lang w:val="en-US" w:eastAsia="zh-CN"/>
        </w:rPr>
        <w:t>在一个国家里，每天都发生大量的、同时发生的、因而在空间上并行的单方面的商品形态变化</w:t>
      </w:r>
      <w:r>
        <w:rPr>
          <w:rFonts w:hint="eastAsia" w:ascii="宋体" w:hAnsi="宋体" w:eastAsia="宋体" w:cs="宋体"/>
          <w:lang w:val="en-US" w:eastAsia="zh-CN"/>
        </w:rPr>
        <w:t>。</w:t>
      </w:r>
      <w:r>
        <w:rPr>
          <w:rFonts w:hint="default" w:ascii="宋体" w:hAnsi="宋体" w:eastAsia="宋体" w:cs="宋体"/>
          <w:lang w:val="en-US" w:eastAsia="zh-CN"/>
        </w:rPr>
        <w:t>商品在自己的价格上已经等于一定的想象的货币量。</w:t>
      </w:r>
      <w:r>
        <w:rPr>
          <w:rFonts w:hint="eastAsia" w:ascii="宋体" w:hAnsi="宋体" w:eastAsia="宋体" w:cs="宋体"/>
          <w:lang w:val="en-US" w:eastAsia="zh-CN"/>
        </w:rPr>
        <w:t>由于</w:t>
      </w:r>
      <w:r>
        <w:rPr>
          <w:rFonts w:hint="default" w:ascii="宋体" w:hAnsi="宋体" w:eastAsia="宋体" w:cs="宋体"/>
          <w:lang w:val="en-US" w:eastAsia="zh-CN"/>
        </w:rPr>
        <w:t>货币不过是把已经在商品价格总额中观念地表现出来的金额实在地表现出来</w:t>
      </w:r>
      <w:r>
        <w:rPr>
          <w:rFonts w:hint="eastAsia" w:ascii="宋体" w:hAnsi="宋体" w:eastAsia="宋体" w:cs="宋体"/>
          <w:lang w:val="en-US" w:eastAsia="zh-CN"/>
        </w:rPr>
        <w:t>，因此</w:t>
      </w:r>
      <w:r>
        <w:rPr>
          <w:rFonts w:hint="default" w:ascii="宋体" w:hAnsi="宋体" w:eastAsia="宋体" w:cs="宋体"/>
          <w:lang w:val="en-US" w:eastAsia="zh-CN"/>
        </w:rPr>
        <w:t>商品世界的流通过程所需要的流通手段量</w:t>
      </w:r>
      <w:r>
        <w:rPr>
          <w:rFonts w:hint="eastAsia" w:ascii="宋体" w:hAnsi="宋体" w:eastAsia="宋体" w:cs="宋体"/>
          <w:lang w:val="en-US" w:eastAsia="zh-CN"/>
        </w:rPr>
        <w:t>应当与</w:t>
      </w:r>
      <w:r>
        <w:rPr>
          <w:rFonts w:hint="default" w:ascii="宋体" w:hAnsi="宋体" w:eastAsia="宋体" w:cs="宋体"/>
          <w:lang w:val="en-US" w:eastAsia="zh-CN"/>
        </w:rPr>
        <w:t>商品的价格总额</w:t>
      </w:r>
      <w:r>
        <w:rPr>
          <w:rFonts w:hint="eastAsia" w:ascii="宋体" w:hAnsi="宋体" w:eastAsia="宋体" w:cs="宋体"/>
          <w:lang w:val="en-US" w:eastAsia="zh-CN"/>
        </w:rPr>
        <w:t>基本一致</w:t>
      </w:r>
      <w:r>
        <w:rPr>
          <w:rFonts w:hint="default" w:ascii="宋体" w:hAnsi="宋体" w:eastAsia="宋体" w:cs="宋体"/>
          <w:lang w:val="en-US" w:eastAsia="zh-CN"/>
        </w:rPr>
        <w:t>。但是，在商品价值不变的情况下，商品的价格会同金（货币材料）本身的价值一起</w:t>
      </w:r>
      <w:r>
        <w:rPr>
          <w:rFonts w:hint="eastAsia" w:ascii="宋体" w:hAnsi="宋体" w:eastAsia="宋体" w:cs="宋体"/>
          <w:lang w:val="en-US" w:eastAsia="zh-CN"/>
        </w:rPr>
        <w:t>成反比</w:t>
      </w:r>
      <w:r>
        <w:rPr>
          <w:rFonts w:hint="default" w:ascii="宋体" w:hAnsi="宋体" w:eastAsia="宋体" w:cs="宋体"/>
          <w:lang w:val="en-US" w:eastAsia="zh-CN"/>
        </w:rPr>
        <w:t>变动</w:t>
      </w:r>
      <w:r>
        <w:rPr>
          <w:rFonts w:hint="eastAsia" w:ascii="宋体" w:hAnsi="宋体" w:eastAsia="宋体" w:cs="宋体"/>
          <w:lang w:val="en-US" w:eastAsia="zh-CN"/>
        </w:rPr>
        <w:t>。随着商品价格总额变动，流通货币量也必须同步变动。诚然，在这里，流通手段量的变化都是由货币本身引起的，但不是由它作为流通手段的职能，而是由它作为价值尺度的职能引起的。先是商品价格同货币价值成反比变化，然后是流通手段量同商品价格成正比变化。因此，哪怕金作为价值尺度，其本身价值降低了，那么随着广泛的商品流通过程中，商品的价格也会逐渐趋向一个新值。</w:t>
      </w:r>
    </w:p>
    <w:p w14:paraId="5C9A9B4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下面假设金的价值不变，于是流通手段量决定于待实现的商品价格总额。</w:t>
      </w:r>
    </w:p>
    <w:p w14:paraId="030033D4">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假定各商品价格不变，于是商品价格总额也就取决于流通商品量。</w:t>
      </w:r>
    </w:p>
    <w:p w14:paraId="3C7C949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假设商品量已定，流通货币量就随着商品价格的波动而增减。为此，完全不需要所有商品的价格同时上涨或跌落。只要若干主要商品的价格在一种情况下上涨，或在另一种情况下跌落，就足以提高或降低全部流通商品的待实现的价格总额，从而使进入流通的货币增加或减少。无论商品价格的变动是反映实际的价值变动，或只是反映市场价格的波动，流通手段量所受的影响都是相同的。</w:t>
      </w:r>
    </w:p>
    <w:p w14:paraId="2C16F2B3">
      <w:pPr>
        <w:ind w:firstLine="420" w:firstLineChars="200"/>
        <w:rPr>
          <w:rFonts w:hint="default" w:ascii="宋体" w:hAnsi="宋体" w:eastAsia="宋体" w:cs="宋体"/>
          <w:lang w:val="en-US" w:eastAsia="zh-CN"/>
        </w:rPr>
      </w:pPr>
      <w:r>
        <w:rPr>
          <w:rFonts w:hint="default" w:ascii="宋体" w:hAnsi="宋体" w:eastAsia="宋体" w:cs="宋体"/>
          <w:lang w:val="en-US" w:eastAsia="zh-CN"/>
        </w:rPr>
        <w:t>假定有若干互不相干的、同时发生的、因而在空间上并行的卖，或者说局部形态变化，例如有</w:t>
      </w:r>
      <w:r>
        <w:rPr>
          <w:rFonts w:hint="eastAsia" w:ascii="宋体" w:hAnsi="宋体" w:eastAsia="宋体" w:cs="宋体"/>
          <w:lang w:val="en-US" w:eastAsia="zh-CN"/>
        </w:rPr>
        <w:t>商品A、B、C、D</w:t>
      </w:r>
      <w:r>
        <w:rPr>
          <w:rFonts w:hint="default" w:ascii="宋体" w:hAnsi="宋体" w:eastAsia="宋体" w:cs="宋体"/>
          <w:lang w:val="en-US" w:eastAsia="zh-CN"/>
        </w:rPr>
        <w:t>同时出售</w:t>
      </w:r>
      <w:r>
        <w:rPr>
          <w:rFonts w:hint="eastAsia" w:ascii="宋体" w:hAnsi="宋体" w:eastAsia="宋体" w:cs="宋体"/>
          <w:lang w:val="en-US" w:eastAsia="zh-CN"/>
        </w:rPr>
        <w:t>，其</w:t>
      </w:r>
      <w:r>
        <w:rPr>
          <w:rFonts w:hint="default" w:ascii="宋体" w:hAnsi="宋体" w:eastAsia="宋体" w:cs="宋体"/>
          <w:lang w:val="en-US" w:eastAsia="zh-CN"/>
        </w:rPr>
        <w:t>价格都是</w:t>
      </w:r>
      <w:r>
        <w:rPr>
          <w:rFonts w:hint="eastAsia" w:ascii="宋体" w:hAnsi="宋体" w:eastAsia="宋体" w:cs="宋体"/>
          <w:lang w:val="en-US" w:eastAsia="zh-CN"/>
        </w:rPr>
        <w:t>w</w:t>
      </w:r>
      <w:r>
        <w:rPr>
          <w:rFonts w:hint="default" w:ascii="宋体" w:hAnsi="宋体" w:eastAsia="宋体" w:cs="宋体"/>
          <w:lang w:val="en-US" w:eastAsia="zh-CN"/>
        </w:rPr>
        <w:t>，待实现的价格总额就是</w:t>
      </w:r>
      <w:r>
        <w:rPr>
          <w:rFonts w:hint="eastAsia" w:ascii="宋体" w:hAnsi="宋体" w:eastAsia="宋体" w:cs="宋体"/>
          <w:lang w:val="en-US" w:eastAsia="zh-CN"/>
        </w:rPr>
        <w:t>4w</w:t>
      </w:r>
      <w:r>
        <w:rPr>
          <w:rFonts w:hint="default" w:ascii="宋体" w:hAnsi="宋体" w:eastAsia="宋体" w:cs="宋体"/>
          <w:lang w:val="en-US" w:eastAsia="zh-CN"/>
        </w:rPr>
        <w:t>，那么进入流通的货币量必须是</w:t>
      </w:r>
      <w:r>
        <w:rPr>
          <w:rFonts w:hint="eastAsia" w:ascii="宋体" w:hAnsi="宋体" w:eastAsia="宋体" w:cs="宋体"/>
          <w:lang w:val="en-US" w:eastAsia="zh-CN"/>
        </w:rPr>
        <w:t>4w</w:t>
      </w:r>
      <w:r>
        <w:rPr>
          <w:rFonts w:hint="default" w:ascii="宋体" w:hAnsi="宋体" w:eastAsia="宋体" w:cs="宋体"/>
          <w:lang w:val="en-US" w:eastAsia="zh-CN"/>
        </w:rPr>
        <w:t>。相反，如果这4种商品是形态变化系列的各个环节，即</w:t>
      </w:r>
      <w:r>
        <w:rPr>
          <w:rFonts w:hint="eastAsia" w:ascii="宋体" w:hAnsi="宋体" w:eastAsia="宋体" w:cs="宋体"/>
          <w:lang w:val="en-US" w:eastAsia="zh-CN"/>
        </w:rPr>
        <w:t>A-w-B-w-C-w-D-w</w:t>
      </w:r>
      <w:r>
        <w:rPr>
          <w:rFonts w:hint="default" w:ascii="宋体" w:hAnsi="宋体" w:eastAsia="宋体" w:cs="宋体"/>
          <w:lang w:val="en-US" w:eastAsia="zh-CN"/>
        </w:rPr>
        <w:t>，那么，有</w:t>
      </w:r>
      <w:r>
        <w:rPr>
          <w:rFonts w:hint="eastAsia" w:ascii="宋体" w:hAnsi="宋体" w:eastAsia="宋体" w:cs="宋体"/>
          <w:lang w:val="en-US" w:eastAsia="zh-CN"/>
        </w:rPr>
        <w:t>w</w:t>
      </w:r>
      <w:r>
        <w:rPr>
          <w:rFonts w:hint="default" w:ascii="宋体" w:hAnsi="宋体" w:eastAsia="宋体" w:cs="宋体"/>
          <w:lang w:val="en-US" w:eastAsia="zh-CN"/>
        </w:rPr>
        <w:t>就可以使所有这些商品依次流通，从而实现</w:t>
      </w:r>
      <w:r>
        <w:rPr>
          <w:rFonts w:hint="eastAsia" w:ascii="宋体" w:hAnsi="宋体" w:eastAsia="宋体" w:cs="宋体"/>
          <w:lang w:val="en-US" w:eastAsia="zh-CN"/>
        </w:rPr>
        <w:t>4w</w:t>
      </w:r>
      <w:r>
        <w:rPr>
          <w:rFonts w:hint="default" w:ascii="宋体" w:hAnsi="宋体" w:eastAsia="宋体" w:cs="宋体"/>
          <w:lang w:val="en-US" w:eastAsia="zh-CN"/>
        </w:rPr>
        <w:t>的价格总额。同一些货币的这种反复的位置变换既表示商品发生双重的形式变换，表示商品通过两个对立的流通阶段的运动，也表示各种商品的形态变化交错在一起。这个过程经过的各个互相对立、互为补充的阶段，不可能在空间上并行，只能在时间上相继发生。因此，时间就成为计量这个过程久暂的尺度，或者说，同一些货币在一定时间内的流通次数可以用来计量货币流通的速度。例如，假定上述4种商品的流通过程持续1天。这样，待实现的价格总额为</w:t>
      </w:r>
      <w:r>
        <w:rPr>
          <w:rFonts w:hint="eastAsia" w:ascii="宋体" w:hAnsi="宋体" w:eastAsia="宋体" w:cs="宋体"/>
          <w:lang w:val="en-US" w:eastAsia="zh-CN"/>
        </w:rPr>
        <w:t>4w</w:t>
      </w:r>
      <w:r>
        <w:rPr>
          <w:rFonts w:hint="default" w:ascii="宋体" w:hAnsi="宋体" w:eastAsia="宋体" w:cs="宋体"/>
          <w:lang w:val="en-US" w:eastAsia="zh-CN"/>
        </w:rPr>
        <w:t>，同一些货币1天的流通次数是4次，流通的货币量是</w:t>
      </w:r>
      <w:r>
        <w:rPr>
          <w:rFonts w:hint="eastAsia" w:ascii="宋体" w:hAnsi="宋体" w:eastAsia="宋体" w:cs="宋体"/>
          <w:lang w:val="en-US" w:eastAsia="zh-CN"/>
        </w:rPr>
        <w:t>w</w:t>
      </w:r>
      <w:r>
        <w:rPr>
          <w:rFonts w:hint="default" w:ascii="宋体" w:hAnsi="宋体" w:eastAsia="宋体" w:cs="宋体"/>
          <w:lang w:val="en-US" w:eastAsia="zh-CN"/>
        </w:rPr>
        <w:t>，或者就一定时间的流通过程来说是：</w:t>
      </w:r>
      <w:r>
        <w:rPr>
          <w:rFonts w:hint="eastAsia" w:ascii="宋体" w:hAnsi="宋体" w:eastAsia="宋体" w:cs="宋体"/>
          <w:lang w:val="en-US" w:eastAsia="zh-CN"/>
        </w:rPr>
        <w:t>商品价格总额/同名货币的流通次数</w:t>
      </w:r>
      <w:r>
        <w:rPr>
          <w:rFonts w:hint="default" w:ascii="宋体" w:hAnsi="宋体" w:eastAsia="宋体" w:cs="宋体"/>
          <w:lang w:val="en-US" w:eastAsia="zh-CN"/>
        </w:rPr>
        <w:t>＝执行流通手段职能的货币量。这个规律是普遍适用的。</w:t>
      </w:r>
    </w:p>
    <w:p w14:paraId="31B98153">
      <w:pPr>
        <w:ind w:firstLine="420" w:firstLineChars="200"/>
        <w:rPr>
          <w:rFonts w:hint="eastAsia" w:ascii="宋体" w:hAnsi="宋体" w:eastAsia="宋体" w:cs="宋体"/>
          <w:lang w:val="en-US" w:eastAsia="zh-CN"/>
        </w:rPr>
      </w:pPr>
      <w:r>
        <w:rPr>
          <w:rFonts w:hint="default" w:ascii="宋体" w:hAnsi="宋体" w:eastAsia="宋体" w:cs="宋体"/>
          <w:lang w:val="en-US" w:eastAsia="zh-CN"/>
        </w:rPr>
        <w:t>在一定的时间内，一个国家的流通过程包括两方面：一方面是许多分散的、同时发生的和空间上并行的卖（或买）或局部形态变化，其中同一些货币只变换位置一次或只流通一次；另一方面是许多部分互相平行，部分互相交错的具有多少不等的环节的形态变化系列，其中同一些货币流通的次数多少不等。但是，从流通中的全部同名货币的总流通次数中可以得出每个货币的平均流通次数或货币流通的平均速度。例如，在每天流通过程开始时进入流通的货币量，当然由同时地和空间上并行地流通着的商品的价格总额来决定。但在过程之内，如果一个货币加快流通速度，另一个货币就会放慢流通速度，甚至完全退出流通领域，因为流通领域只能吸收这样一个金量，这个金量乘以它的单个元素的平均流通次数，等于待实现的价格总额。因此，货币的流通次数增加</w:t>
      </w:r>
      <w:r>
        <w:rPr>
          <w:rFonts w:hint="eastAsia" w:ascii="宋体" w:hAnsi="宋体" w:eastAsia="宋体" w:cs="宋体"/>
          <w:lang w:val="en-US" w:eastAsia="zh-CN"/>
        </w:rPr>
        <w:t>（或减少）</w:t>
      </w:r>
      <w:r>
        <w:rPr>
          <w:rFonts w:hint="default" w:ascii="宋体" w:hAnsi="宋体" w:eastAsia="宋体" w:cs="宋体"/>
          <w:lang w:val="en-US" w:eastAsia="zh-CN"/>
        </w:rPr>
        <w:t>，流通的货币量就会减少</w:t>
      </w:r>
      <w:r>
        <w:rPr>
          <w:rFonts w:hint="eastAsia" w:ascii="宋体" w:hAnsi="宋体" w:eastAsia="宋体" w:cs="宋体"/>
          <w:lang w:val="en-US" w:eastAsia="zh-CN"/>
        </w:rPr>
        <w:t>（或增加）</w:t>
      </w:r>
      <w:r>
        <w:rPr>
          <w:rFonts w:hint="default" w:ascii="宋体" w:hAnsi="宋体" w:eastAsia="宋体" w:cs="宋体"/>
          <w:lang w:val="en-US" w:eastAsia="zh-CN"/>
        </w:rPr>
        <w:t>。在平均流通速度一定时，能够执行流通手段职能的货币量也是一定的</w:t>
      </w:r>
      <w:r>
        <w:rPr>
          <w:rFonts w:hint="eastAsia" w:ascii="宋体" w:hAnsi="宋体" w:eastAsia="宋体" w:cs="宋体"/>
          <w:lang w:val="en-US" w:eastAsia="zh-CN"/>
        </w:rPr>
        <w:t>。</w:t>
      </w:r>
    </w:p>
    <w:p w14:paraId="08B748AB">
      <w:pPr>
        <w:ind w:firstLine="420" w:firstLineChars="200"/>
        <w:rPr>
          <w:rFonts w:hint="eastAsia" w:ascii="宋体" w:hAnsi="宋体" w:eastAsia="宋体" w:cs="宋体"/>
          <w:lang w:val="en-US" w:eastAsia="zh-CN"/>
        </w:rPr>
      </w:pPr>
      <w:r>
        <w:rPr>
          <w:rFonts w:hint="default" w:ascii="宋体" w:hAnsi="宋体" w:eastAsia="宋体" w:cs="宋体"/>
          <w:lang w:val="en-US" w:eastAsia="zh-CN"/>
        </w:rPr>
        <w:t>既然货币流通只是表现商品流通过程，那么货币流通的速度也就表现商品形式变换的速度，表现形态变化系列的不断交错，表现商品迅速退出流通领域并同样迅速地为新商品所代替。因此，货币流通的迅速表现互相对立、互为补充的阶段的流水般的统一。相反，货币流通的缓慢则表现这两个过程分离成互相对立的独立阶段，表现形式变换的停滞，从而表现物质变换的停滞。至于这种停滞由什么产生，从流通本身当然看不出来。流通只是表示出这种现象本身。一般人在货币流通迟缓时看到货币在流通领域各点上出没的次数减少，就很容易用流通手段量不足来解释这种现象</w:t>
      </w:r>
      <w:r>
        <w:rPr>
          <w:rFonts w:hint="eastAsia" w:ascii="宋体" w:hAnsi="宋体" w:eastAsia="宋体" w:cs="宋体"/>
          <w:lang w:val="en-US" w:eastAsia="zh-CN"/>
        </w:rPr>
        <w:t>。</w:t>
      </w:r>
    </w:p>
    <w:p w14:paraId="080C6D17">
      <w:pPr>
        <w:ind w:firstLine="420" w:firstLineChars="200"/>
        <w:rPr>
          <w:rFonts w:hint="eastAsia" w:ascii="宋体" w:hAnsi="宋体" w:eastAsia="宋体" w:cs="宋体"/>
          <w:lang w:val="en-US" w:eastAsia="zh-CN"/>
        </w:rPr>
      </w:pPr>
      <w:r>
        <w:rPr>
          <w:rFonts w:hint="default" w:ascii="宋体" w:hAnsi="宋体" w:eastAsia="宋体" w:cs="宋体"/>
          <w:lang w:val="en-US" w:eastAsia="zh-CN"/>
        </w:rPr>
        <w:t>可见，在每一段时期内执行流通手段职能的货币的总量，一方面取决于流通的商品世界的价格总额，另一方面取决于这个商品世界的互相对立的流通过程流动的快慢，这种流动决定着同一些货币能够实现价格总额的多大部分。但是，商品的价格总额又决定于每种商品的数量和价格。这三个因素，即价格的变动、流通的商品量、货币的流通速度，可能按不同的方向和不同的比例变动</w:t>
      </w:r>
      <w:r>
        <w:rPr>
          <w:rFonts w:hint="eastAsia" w:ascii="宋体" w:hAnsi="宋体" w:eastAsia="宋体" w:cs="宋体"/>
          <w:lang w:val="en-US" w:eastAsia="zh-CN"/>
        </w:rPr>
        <w:t>。总之呈现出类似这样的等式关系：</w:t>
      </w:r>
    </w:p>
    <w:p w14:paraId="255C4C1C">
      <w:pPr>
        <w:ind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商品价格×流通商品量=货币流通速度×流通货币量</w:t>
      </w:r>
    </w:p>
    <w:p w14:paraId="1CD556D4">
      <w:pPr>
        <w:ind w:firstLine="420" w:firstLineChars="200"/>
        <w:jc w:val="left"/>
        <w:rPr>
          <w:rFonts w:hint="default" w:ascii="宋体" w:hAnsi="宋体" w:eastAsia="宋体" w:cs="宋体"/>
          <w:lang w:val="en-US" w:eastAsia="zh-CN"/>
        </w:rPr>
      </w:pPr>
      <w:r>
        <w:rPr>
          <w:rFonts w:hint="default" w:ascii="宋体" w:hAnsi="宋体" w:eastAsia="宋体" w:cs="宋体"/>
          <w:lang w:val="en-US" w:eastAsia="zh-CN"/>
        </w:rPr>
        <w:t>各种因素的变动可以互相抵消，所以尽管这些因素不断变动，待实现的商品价格总额，从而流通的货币量可以依然不变。因此，特别是考察一个较长的时期，我们就会发现：在每一国家中流通的货币量的平均水平比我们根据表面现象所预料的要稳定得多；除了周期地由生产危机和商业危机引起的，以及偶尔由货币价值本身的变动引起的强烈震动时期以外，流通的货币量偏离这一平均水平的程度，比我们根据表面现象所预料的要小得多。</w:t>
      </w:r>
    </w:p>
    <w:p w14:paraId="1BAA8EC7">
      <w:pPr>
        <w:pStyle w:val="6"/>
        <w:ind w:firstLine="560" w:firstLineChars="200"/>
        <w:jc w:val="left"/>
        <w:rPr>
          <w:rFonts w:hint="eastAsia" w:ascii="宋体" w:hAnsi="宋体" w:eastAsia="宋体" w:cs="宋体"/>
          <w:lang w:val="en-US" w:eastAsia="zh-CN"/>
        </w:rPr>
      </w:pPr>
      <w:r>
        <w:rPr>
          <w:rFonts w:hint="eastAsia" w:ascii="宋体" w:hAnsi="宋体" w:eastAsia="宋体" w:cs="宋体"/>
          <w:lang w:val="en-US" w:eastAsia="zh-CN"/>
        </w:rPr>
        <w:t>（c）铸币。价值符号</w:t>
      </w:r>
    </w:p>
    <w:p w14:paraId="39C5D28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从货币作为流通手段的职能中产生出货币的铸币形式。在商品的价格或货币名称中想象地表现出来的金重量，必须在流通中作为同名的金块或铸币同商品相对立。但是，在流通过程中，金不断磨损，并且有的金磨损多，有的磨损少。于是乎，标着同一名称的货币就这样名不符实了。作为流通手段的金同作为价格标准的金偏离，因此，金在实现商品价格时就不再是商品的真正等价物。既然货币流通本身使铸币的实际含量同名义含量分离，使铸币的金属存在同它的职能存在分离，那么在货币流通中就隐藏着一种可能性：可以用其他材料做的记号或用象征来代替金属货币执行铸币的职能。</w:t>
      </w:r>
    </w:p>
    <w:p w14:paraId="1C74485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史实说明银记号和铜记号可以扮演金币替身的角色。这些记号在铸币流通最快因而磨损最快的商品流通领域中，即在极小额的买卖不断重复进行的领域中代替了金。为了不让金的这些侍从篡夺金本身的位置，法律规定一个极小的比例，只有在这个比例内，它们代替金来支付才能强人接受。不同种铸币流通的各种特殊领域当然是互相交错的。辅币在支付最小金币的尾数时与金同时出现；金不断地进入零售流通，但是又因与辅币兑换而从那里不断地被抛出来。银记号或铜记号的金属含量是由法律任意规定的。它们在流通中比金币磨损得还要快。因此，它们的铸币职能实际上与它们的重量完全无关，就是说，与价值完全无关。金的铸币存在同它的价值实体完全分离了。因此，相对地说没有价值的东西，例如纸票，就能代替金来执行铸币的职能。</w:t>
      </w:r>
    </w:p>
    <w:p w14:paraId="3706F659">
      <w:pPr>
        <w:ind w:firstLine="420" w:firstLineChars="200"/>
        <w:rPr>
          <w:rFonts w:hint="default" w:ascii="宋体" w:hAnsi="宋体" w:eastAsia="宋体" w:cs="宋体"/>
          <w:lang w:val="en-US" w:eastAsia="zh-CN"/>
        </w:rPr>
      </w:pPr>
      <w:r>
        <w:rPr>
          <w:rFonts w:hint="default" w:ascii="宋体" w:hAnsi="宋体" w:eastAsia="宋体" w:cs="宋体"/>
          <w:lang w:val="en-US" w:eastAsia="zh-CN"/>
        </w:rPr>
        <w:t>国家把印有1</w:t>
      </w:r>
      <w:r>
        <w:rPr>
          <w:rFonts w:hint="eastAsia" w:ascii="宋体" w:hAnsi="宋体" w:eastAsia="宋体" w:cs="宋体"/>
          <w:lang w:val="en-US" w:eastAsia="zh-CN"/>
        </w:rPr>
        <w:t>￥</w:t>
      </w:r>
      <w:r>
        <w:rPr>
          <w:rFonts w:hint="default" w:ascii="宋体" w:hAnsi="宋体" w:eastAsia="宋体" w:cs="宋体"/>
          <w:lang w:val="en-US" w:eastAsia="zh-CN"/>
        </w:rPr>
        <w:t>、5</w:t>
      </w:r>
      <w:r>
        <w:rPr>
          <w:rFonts w:hint="eastAsia" w:ascii="宋体" w:hAnsi="宋体" w:eastAsia="宋体" w:cs="宋体"/>
          <w:lang w:val="en-US" w:eastAsia="zh-CN"/>
        </w:rPr>
        <w:t>￥</w:t>
      </w:r>
      <w:r>
        <w:rPr>
          <w:rFonts w:hint="default" w:ascii="宋体" w:hAnsi="宋体" w:eastAsia="宋体" w:cs="宋体"/>
          <w:lang w:val="en-US" w:eastAsia="zh-CN"/>
        </w:rPr>
        <w:t>等等货币名称的纸票从外部投入流通过程。只要这些纸票确实是代替同名的金额来流通，它们的运动就只反映货币流通本身的规律。纸币流通的特殊规律只能从纸币是金的代表这种关系中产生。这一规律简单说来就是：纸币的发行限于它象征地代表的金（或银）的实际流通的数量。诚然，流通领域所能吸收的金量经常变动，时常高于或低于一定的平均水平。但是，一个国家的流通手段量决不会降到一定的由经验确定的最低限量以下。这个最低限量不断变动它的组成部分，就是说，不断由另外的金块组成，这种情况当然丝毫不会影响这个量的大小和它在流通领域内的不断流动。因此，这个最低限量可以由纸做的象征来代替。但是，如果今天一切流通渠道中的纸币已达到这些渠道所能吸收货币的饱和程度，那么明天这些渠道就会因商品流通的波动而发生泛滥。一切限度都消失了。</w:t>
      </w:r>
    </w:p>
    <w:p w14:paraId="3F51E51D">
      <w:pPr>
        <w:ind w:firstLine="420" w:firstLineChars="200"/>
        <w:rPr>
          <w:rFonts w:hint="default" w:ascii="宋体" w:hAnsi="宋体" w:eastAsia="宋体" w:cs="宋体"/>
          <w:lang w:val="en-US" w:eastAsia="zh-CN"/>
        </w:rPr>
      </w:pPr>
      <w:r>
        <w:rPr>
          <w:rFonts w:hint="default" w:ascii="宋体" w:hAnsi="宋体" w:eastAsia="宋体" w:cs="宋体"/>
          <w:lang w:val="en-US" w:eastAsia="zh-CN"/>
        </w:rPr>
        <w:t>不过，如果纸币超过了自己的限度，即超过了能够流通的同名的金币量，那么，撇开有信用扫地的危险不说，它在商品世界仍然只是代表由商品世界的内在规律所决定的那个金量，即它所能代表的那个金量。例如，如果一定的纸票量按其名称代表2盎司金，而实际是代替1盎司金，那么事实上1</w:t>
      </w:r>
      <w:r>
        <w:rPr>
          <w:rFonts w:hint="eastAsia" w:ascii="宋体" w:hAnsi="宋体" w:eastAsia="宋体" w:cs="宋体"/>
          <w:lang w:val="en-US" w:eastAsia="zh-CN"/>
        </w:rPr>
        <w:t>￥</w:t>
      </w:r>
      <w:r>
        <w:rPr>
          <w:rFonts w:hint="default" w:ascii="宋体" w:hAnsi="宋体" w:eastAsia="宋体" w:cs="宋体"/>
          <w:lang w:val="en-US" w:eastAsia="zh-CN"/>
        </w:rPr>
        <w:t>比如说就是1/8盎司金的货币名称，而不是原来1/4盎司金的货币名称了。其结果无异于金在它作为价格尺度的职能上发生了变化。同一价值，原来用1</w:t>
      </w:r>
      <w:r>
        <w:rPr>
          <w:rFonts w:hint="eastAsia" w:ascii="宋体" w:hAnsi="宋体" w:eastAsia="宋体" w:cs="宋体"/>
          <w:lang w:val="en-US" w:eastAsia="zh-CN"/>
        </w:rPr>
        <w:t>￥</w:t>
      </w:r>
      <w:r>
        <w:rPr>
          <w:rFonts w:hint="default" w:ascii="宋体" w:hAnsi="宋体" w:eastAsia="宋体" w:cs="宋体"/>
          <w:lang w:val="en-US" w:eastAsia="zh-CN"/>
        </w:rPr>
        <w:t>的价格来表现，现在要用2</w:t>
      </w:r>
      <w:r>
        <w:rPr>
          <w:rFonts w:hint="eastAsia" w:ascii="宋体" w:hAnsi="宋体" w:eastAsia="宋体" w:cs="宋体"/>
          <w:lang w:val="en-US" w:eastAsia="zh-CN"/>
        </w:rPr>
        <w:t>￥</w:t>
      </w:r>
      <w:r>
        <w:rPr>
          <w:rFonts w:hint="default" w:ascii="宋体" w:hAnsi="宋体" w:eastAsia="宋体" w:cs="宋体"/>
          <w:lang w:val="en-US" w:eastAsia="zh-CN"/>
        </w:rPr>
        <w:t>的价格来表现了。</w:t>
      </w:r>
    </w:p>
    <w:p w14:paraId="286FA782">
      <w:pPr>
        <w:ind w:firstLine="420" w:firstLineChars="200"/>
        <w:rPr>
          <w:rFonts w:hint="default" w:ascii="宋体" w:hAnsi="宋体" w:eastAsia="宋体" w:cs="宋体"/>
          <w:lang w:val="en-US" w:eastAsia="zh-CN"/>
        </w:rPr>
      </w:pPr>
      <w:r>
        <w:rPr>
          <w:rFonts w:hint="default" w:ascii="宋体" w:hAnsi="宋体" w:eastAsia="宋体" w:cs="宋体"/>
          <w:lang w:val="en-US" w:eastAsia="zh-CN"/>
        </w:rPr>
        <w:t>只有当金执行铸币或流通手段的职能而被独立出来时，金才可以被代替。能由纸币代替的最低限度的</w:t>
      </w:r>
      <w:r>
        <w:rPr>
          <w:rFonts w:hint="eastAsia" w:ascii="宋体" w:hAnsi="宋体" w:eastAsia="宋体" w:cs="宋体"/>
          <w:lang w:val="en-US" w:eastAsia="zh-CN"/>
        </w:rPr>
        <w:t>，</w:t>
      </w:r>
      <w:r>
        <w:rPr>
          <w:rFonts w:hint="default" w:ascii="宋体" w:hAnsi="宋体" w:eastAsia="宋体" w:cs="宋体"/>
          <w:lang w:val="en-US" w:eastAsia="zh-CN"/>
        </w:rPr>
        <w:t>经常处在流通领域中</w:t>
      </w:r>
      <w:r>
        <w:rPr>
          <w:rFonts w:hint="eastAsia" w:ascii="宋体" w:hAnsi="宋体" w:eastAsia="宋体" w:cs="宋体"/>
          <w:lang w:val="en-US" w:eastAsia="zh-CN"/>
        </w:rPr>
        <w:t>的</w:t>
      </w:r>
      <w:r>
        <w:rPr>
          <w:rFonts w:hint="default" w:ascii="宋体" w:hAnsi="宋体" w:eastAsia="宋体" w:cs="宋体"/>
          <w:lang w:val="en-US" w:eastAsia="zh-CN"/>
        </w:rPr>
        <w:t>金量，不断地执行流通手段的职能，从而只是作为这种职能的承担者而存在。因此，它的运动只表示W—G—W的两个互相对立过程的不断互相转化。在这种形态变化中，商品的价值形态与商品对立，只是为了马上又消失。在这里，商品的交换价值的独立表现只是转瞬即逝的要素。它马上又会被别的商品代替。因此，在货币不断转手的过程中，单有货币的象征存在就够了。货币作为商品价格的转瞬即逝的客观反映，只是当作它自己的符号来执行职能，因此也能够由符号来代替。</w:t>
      </w:r>
    </w:p>
    <w:p w14:paraId="4AD29352">
      <w:pPr>
        <w:ind w:firstLine="420" w:firstLineChars="200"/>
        <w:rPr>
          <w:rFonts w:hint="default" w:ascii="宋体" w:hAnsi="宋体" w:eastAsia="宋体" w:cs="宋体"/>
          <w:lang w:val="en-US" w:eastAsia="zh-CN"/>
        </w:rPr>
      </w:pPr>
      <w:r>
        <w:rPr>
          <w:rFonts w:hint="default" w:ascii="宋体" w:hAnsi="宋体" w:eastAsia="宋体" w:cs="宋体"/>
          <w:lang w:val="en-US" w:eastAsia="zh-CN"/>
        </w:rPr>
        <w:t>但是，货币符号本身需要得到客观的社会公认，而纸做的象征是靠强制流通得到这种公认的。国家的这种强制行动，只有在一国范围内或国内的流通领域内才有效，也只有在这个领域内，货币才完全执行它的流通手段或铸币的职能，因而才能在纸币形式上取得一种同它的金属实体在外部相脱离的并纯粹是职能的存在形式。</w:t>
      </w:r>
    </w:p>
    <w:p w14:paraId="7FDDE784">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3.货币</w:t>
      </w:r>
    </w:p>
    <w:p w14:paraId="11E0A30F">
      <w:pPr>
        <w:pStyle w:val="6"/>
        <w:ind w:firstLine="560" w:firstLineChars="200"/>
        <w:rPr>
          <w:rFonts w:hint="eastAsia" w:ascii="宋体" w:hAnsi="宋体" w:eastAsia="宋体" w:cs="宋体"/>
          <w:lang w:val="en-US" w:eastAsia="zh-CN"/>
        </w:rPr>
      </w:pPr>
      <w:r>
        <w:rPr>
          <w:rFonts w:hint="eastAsia" w:ascii="宋体" w:hAnsi="宋体" w:eastAsia="宋体" w:cs="宋体"/>
          <w:lang w:val="en-US" w:eastAsia="zh-CN"/>
        </w:rPr>
        <w:t>（a）货币贮藏</w:t>
      </w:r>
    </w:p>
    <w:p w14:paraId="13415A15">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随着商品流通本身的最初发展，把第一形态变化的产物，商品的转化形态或它的金蛹保留在自己手中的必要性和欲望也发展起来了。出售商品不是为了购买商品，而是为了用货币形式来代替商品形式。这一形式变换从物质变换的单纯中介变成了目的本身。商品的转换形态受到阻碍，不能再作为商品的绝对可以让渡的形态或作为只是转瞬即逝的货币形式而起作用。于是货币硬化为贮藏货币，商品出售者成为货币贮藏者。</w:t>
      </w:r>
    </w:p>
    <w:p w14:paraId="0752879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随着商品生产的进一步发展，每一个商品生产者都必须握有货币这个物的神经、“社会的抵押品”。他的需要不断更新，并促使他不断购买别人的商品，而他生产和出售自己的商品是要费时间的并且带有偶然性。他要买而不卖，就必须在以前曾经卖而不买。这种做法要普遍实行，似乎是自相矛盾的。但是，贵金属在它的产地直接同其他商品交换，在那里就是卖而不买。而以后的没有继之以买的卖，不过是贵金属在一切商品占有者中间进一步分配的中介。因此，在交易的各个点上，有不同数量的金银贮藏。自从有可能把商品当作交换价值来保持，或把交换价值当作商品来保持以来，求金欲就产生了。随着商品流通的扩展，货币——财富的随时可用的绝对社会形式——的权力增大了。</w:t>
      </w:r>
    </w:p>
    <w:p w14:paraId="035F2F36">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正如商品的一切质的差别在货币上消灭了一样，货币作为激进的平均主义者把一切差别都消灭了。但货币本身是商品，是可以成为任何人的私产的外界物。这样，社会权力就成为私人的私有权力。</w:t>
      </w:r>
    </w:p>
    <w:p w14:paraId="3495A76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商品作为使用价值满足一种特殊的需要，构成物质财富的一种特殊的要素。而商品的价值则衡量该商品对物质财富的一切要素的吸引力的大小，因而也衡量该商品占有者的社会财富。贮藏货币的欲望按其本性是没有止境的货币在质的方面，或按其形式来说，是无限的，也就是说，是物质财富的一般代表，因为它能直接转化成任何商品。但是在量的方面，每一个现实的货币额又是有限的，因而只是作用有限的购买手段。货币的这种量的有限性和质的无限性之间的矛盾，迫使货币贮藏者不断地从事息息法斯式的积累劳动。他们同世界征服者一样，这种征服者把征服每一个新的国家只看作是取得了新的国界。</w:t>
      </w:r>
    </w:p>
    <w:p w14:paraId="31DC300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货币贮藏在金属流通的经济中执行着种种不同的职能。它的第一个职能是从金银铸币的流通条件中产生的。随着商品流通在范围、价格和速度方面的经常变动，流通的货币量也不断增减。因此，这个量必须能伸缩。有时货币必须当作铸币被吸收，有时铸币必须当作货币被排斥。为了使实际流通的货币量总是同流通领域的饱和程度相适应，一个国家的现有的金银量必须大于执行铸币职能的金银量。这个条件是靠货币的贮藏形式来实现的。货币贮藏的蓄水池，对于流通中的货币来说，既是排水渠，又是引水渠，因此，流通中的货币永远不会溢出它的流通的渠道。</w:t>
      </w:r>
    </w:p>
    <w:p w14:paraId="7028218B">
      <w:pPr>
        <w:pStyle w:val="6"/>
        <w:ind w:firstLine="560" w:firstLineChars="200"/>
        <w:rPr>
          <w:rFonts w:hint="eastAsia" w:ascii="宋体" w:hAnsi="宋体" w:eastAsia="宋体" w:cs="宋体"/>
          <w:lang w:val="en-US" w:eastAsia="zh-CN"/>
        </w:rPr>
      </w:pPr>
      <w:r>
        <w:rPr>
          <w:rFonts w:hint="eastAsia" w:ascii="宋体" w:hAnsi="宋体" w:eastAsia="宋体" w:cs="宋体"/>
          <w:lang w:val="en-US" w:eastAsia="zh-CN"/>
        </w:rPr>
        <w:t>（b）支付手段</w:t>
      </w:r>
    </w:p>
    <w:p w14:paraId="7354589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随着商品流通的发展，使商品的让渡同商品价格的实现在时间上分离开来的关系也发展起来。比如，一种商品需要的生产时间较长，另一种商品需要的生产时间较短；不同的商品的生产与不同的季节有关；一个商品的产地就是它的市场所在地，另一个商品要旅行到远方的市场去。因此，一个商品占有者可以在另一个商品占有者作为买者出现之前，作为卖者出现。当同样一些交易总是在同一些人中间反复进行时，商品的出售条件就按照商品的生产条件来调节。另一方面，某些种类的商品例如房屋的使用权是出卖一定期限的。买者只是在期满时才真正取得了商品的使用价值。因而他先购买商品，后对商品支付。一个商品占有者出售他现有的商品，而另一个商品占有者却只是作为货币的代表或作为未来货币的代表来购买这种商品。卖者成为债权人，买者成为债务人。由于商品的形态变化或商品的价值形式的发展在这里起了变化，货币也就取得了另一种职能——支付手段。</w:t>
      </w:r>
    </w:p>
    <w:p w14:paraId="0F7F0CC4">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等价物——商品和货币——不再同时出现在卖的过程的两极上。现在，第一，货币在决定所卖商品的价格上执行价值尺度的职能。由契约规定的所卖商品的价格，计量买者的债务，即买者到期必须支付的货币额。第二，货币执行观念的购买手段的职能。虽然货币只是存在于买者支付货币的承诺中，但它使商品的转手实现了。只是当支付日期到来时，支付手段才真正进入流通，就是说，从买者手里转到卖者手里。</w:t>
      </w:r>
    </w:p>
    <w:p w14:paraId="37C20A4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流通手段转化为贮藏货币是因为流通过程在第一阶段中断，或商品的转化形态退出了流通。支付手段进入流通，但这是在商品已经退出流通之后。货币不再是过程的中介。它作为交换价值的绝对存在，或作为一般商品，独立地结束这一过程。卖者把商品转化为货币，是为了通过货币来满足某种需要，货币贮藏者把商品转化为货币，是为了以货币形式保存商品，欠债的买者把商品转化为货币，则是为了能够支付。因此，现在由于流通过程本身的关系所产生的一种社会必要性，商品的价值形态即货币就成了卖的目的本身。</w:t>
      </w:r>
    </w:p>
    <w:p w14:paraId="69B6B25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买者在把商品转化为货币之前，已经通过负债把货币再转化为商品，或者说，他先完成商品的第二形态变化，后完成商品的第一形态变化。卖者的商品在流通，但它只是靠私法的索债权实现它的价格。它在转化为货币之前，已经转化为使用价值。它的第一形态变化只是以后才完成的。</w:t>
      </w:r>
    </w:p>
    <w:p w14:paraId="3B7D147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流通过程的每一个一定的时期内，到期的债务代表着产生这些债务的已售商品的价格总额。实现这一价格总额所必需的货币量，首先取决于支付手段的流通速度。它决定于两种情况：一是债权人和债务人的关系的锁链，即A从他的债务人B那里得到的货币，付给他的债权人C等等；一是各种不同的支付期限的间隔。在流通手段的流通中，卖者和买者的联系不仅仅被表现出来，而且这种联系本身只是在货币流通中产生，并且是与货币流通一同产生的。相反地，支付手段的运动则表现了一种在这种运动之前已经现成地存在的社会联系。</w:t>
      </w:r>
    </w:p>
    <w:p w14:paraId="0E43F2C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若干卖的同时并行，使流通速度对铸币量的补偿作用受到了限制。反之，这种情况却为节省支付手段造成了新的杠杆。随着支付集中于同一地点，使这些支付互相抵消的专门机构和方法就自然地发展起来。只要把A对B、B对C、C对A等等所有的债权对照一下，就可以有一定的数额作为正数和负数互相抵消。这样需要偿付的只是债务差额。支付越集中差额相对地就越小，因而流通的支付手段量也相对地越小。</w:t>
      </w:r>
    </w:p>
    <w:p w14:paraId="2B374CF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货币作为支付手段的职能包含着一个直接的矛盾。在各种支付互相抵消时，货币就只是在观念上执行计算货币或价值尺度的职能。而在必须进行实际支付时，货币又不是充当流通手段，不是充当物质变换的仅仅转瞬即逝的中介形式，而是充当社会劳动的单个化身，充当交换价值的独立存在，充当绝对商品。这种矛盾在生产危机和商业危机中称为货币危机的那一时刻暴露得特别明显。这种货币危机只有在一个接一个的支付的锁链和抵消支付的人为制度获得充分发展的地方，才会发生。当这一机制整个被打乱的时候，无论原因，货币就会突然直接地从计算货币的纯粹观念形态转变成坚硬的货币。这时，它是不能由平凡的商品来代替的。商品的使用价值变得毫无价值，而商品的价值在它自己的价值形式面前消失了。</w:t>
      </w:r>
    </w:p>
    <w:p w14:paraId="06477C3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即使价格、货币流通速度和支付的节省程度是既定的，一定时期内例如一天内流通的货币量和流通的商品量也不再相符。货币在流通，而它所代表的是早已退出流通的商品。商品在流通，而它的货币等价物只有在将来才出现。另一方面，每天订立的支付和同一天到期的支付完全不是可通约的量。</w:t>
      </w:r>
    </w:p>
    <w:p w14:paraId="1A9F55D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信用货币是直接从货币作为支付手段的职能中产生的。由出售商品得到的债券本身又因债权的转移而流通。另一方面，随着信用事业的扩大，货币作为支付手段的职能也在扩大。作为支付手段的货币取得了它特有的各种存在形式，并以这些形式占据了大规模交易的领域，而金银铸币则主要被挤到小额贸易的领域中去。</w:t>
      </w:r>
    </w:p>
    <w:p w14:paraId="66E5DEE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商品生产达到一定水平和规模时，货币作为支付手段的职能就越出商品流通领域，变成契约上的一般商品。地租、赋税等等由实物交纳转化为货币支付。这种转化在多大程度上取决于生产过程的总的状态，可以由罗马帝国两次企图用货币征收一切赋税都告失败来证明。</w:t>
      </w:r>
    </w:p>
    <w:p w14:paraId="0BD55F3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每个国家，都规定一定的总的支付期限。撇开再生产的其他周期不说，这些期限部分是以同季节变化有关的生产的自然条件为基础的。这些期限还调节着那些不是直接由商品流通产生的支付，如赋税、地租等等。这些分散在社会上各个地方的支付在一年的某些天所需的货币量，会在节省支付手段方面引起周期性的但完全是表面的混乱。从支付手段的流通速度的规律中可以看出，一切周期性的支付所必需的支付手段量，与支付期限的长短成反比。</w:t>
      </w:r>
    </w:p>
    <w:p w14:paraId="24256FD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由于充当支付手段的货币的发展，就必须积累货币，以便到期偿还债务。随着资产阶级社会的发展，作为独立的致富形式的货币贮藏消失了，而作为支付手段准备金的形式的货币贮藏却增长了。</w:t>
      </w:r>
    </w:p>
    <w:p w14:paraId="6E928BC8">
      <w:pPr>
        <w:pStyle w:val="6"/>
        <w:ind w:firstLine="560" w:firstLineChars="200"/>
        <w:rPr>
          <w:rFonts w:hint="eastAsia" w:ascii="宋体" w:hAnsi="宋体" w:eastAsia="宋体" w:cs="宋体"/>
          <w:lang w:val="en-US" w:eastAsia="zh-CN"/>
        </w:rPr>
      </w:pPr>
      <w:r>
        <w:rPr>
          <w:rFonts w:hint="eastAsia" w:ascii="宋体" w:hAnsi="宋体" w:eastAsia="宋体" w:cs="宋体"/>
          <w:lang w:val="en-US" w:eastAsia="zh-CN"/>
        </w:rPr>
        <w:t>（c）世界货币</w:t>
      </w:r>
    </w:p>
    <w:p w14:paraId="5DCCB7F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货币一越出国内流通领域，便失去了在这一领域内获得的价格标准、铸币、辅币和价值符号等地方形式，又恢复原来的贵金属块的形式。在世界贸易中，商品普遍地展开自己的价值。因此，在这里商品独立的价值形态，也作为世界货币与商品相对立。只有在世界市场上，货币才充分地作为这样一种商品执行职能，这种商品的自然形式同时就是抽象人类劳动的直接的社会实现形式。货币的存在方式与货币的概念相适合了。</w:t>
      </w:r>
    </w:p>
    <w:p w14:paraId="0E0DE84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在国内流通领域内，只能有一种商品充当价值尺度，从而充当货币。在世界市场上，占统治地位的是双重价值尺度，即金和银。</w:t>
      </w:r>
    </w:p>
    <w:p w14:paraId="720D194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世界货币作为一般支付手段、一般购买手段和一般财富的绝对社会化身执行职能。它的最主要的职能，是作为支付手段平衡国际贸易差额。金银充当国际购买手段，主要是在各国间通常的物质变换的平衡突然遭到破坏的时候。最后，它们充当财富的绝对社会化身是在这样的场合：不是要买或是要支付，而是要把财富从一个国家转移到另一个国家，并且，商品市场的行情或者要达到的目的本身，不容许这种转移以商品形式实现。</w:t>
      </w:r>
    </w:p>
    <w:p w14:paraId="3A57701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每个国家，为了国内流通，需要有准备金，为了世界市场的流通也需要有准备金。因此，货币贮藏的职能，一部分来源于货币作为国内流通手段和国内支付手段的职能，一部分来源于货币作为世界货币的职能。在后一种职能上，始终需要实在的货币商品，真实的金和银。</w:t>
      </w:r>
    </w:p>
    <w:p w14:paraId="6822B75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金银的流动是二重的。一方面，金银从产地分散到整个世界市场，在那里，在不同程度上为不同国家的流通领域所吸收，以便进入国内流通渠道，补偿磨损了的金银铸币，供给奢侈品的材料，并且凝固为贮藏货币。这第一种运动是以实现在商品上的本国劳动和实现在贵金属上的金银出产国的劳动之间的直接交换为中介的。另一方面，金银又不断往返于不同国家的流通领域之间，这是一个随着汇率的不断变化而产生的运动。</w:t>
      </w:r>
    </w:p>
    <w:p w14:paraId="12D4AEA4">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资产阶级生产发达的国家把大量集中在银行准备库内的贮藏货币，限制在它执行各种特殊职能所必需的最低限度以内。除了某些例外，如果准备库内的货币贮藏大大超过平均水平，那就表明商品流通停滞了，或者商品形态变化的流动中断了。</w:t>
      </w:r>
    </w:p>
    <w:p w14:paraId="49DE387A">
      <w:pPr>
        <w:rPr>
          <w:rFonts w:hint="eastAsia" w:ascii="宋体" w:hAnsi="宋体" w:eastAsia="宋体" w:cs="宋体"/>
          <w:lang w:val="en-US" w:eastAsia="zh-CN"/>
        </w:rPr>
      </w:pPr>
      <w:r>
        <w:rPr>
          <w:rFonts w:hint="eastAsia" w:ascii="宋体" w:hAnsi="宋体" w:eastAsia="宋体" w:cs="宋体"/>
          <w:lang w:val="en-US" w:eastAsia="zh-CN"/>
        </w:rPr>
        <w:br w:type="page"/>
      </w:r>
    </w:p>
    <w:p w14:paraId="32F173E4">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第二篇——货币的资本化</w:t>
      </w:r>
    </w:p>
    <w:p w14:paraId="71099856">
      <w:pPr>
        <w:pStyle w:val="4"/>
        <w:ind w:firstLine="600" w:firstLineChars="200"/>
        <w:rPr>
          <w:rFonts w:hint="eastAsia" w:ascii="宋体" w:hAnsi="宋体" w:eastAsia="宋体" w:cs="宋体"/>
          <w:lang w:val="en-US" w:eastAsia="zh-CN"/>
        </w:rPr>
      </w:pPr>
      <w:r>
        <w:rPr>
          <w:rFonts w:hint="eastAsia" w:ascii="宋体" w:hAnsi="宋体" w:eastAsia="宋体" w:cs="宋体"/>
          <w:lang w:val="en-US" w:eastAsia="zh-CN"/>
        </w:rPr>
        <w:t>第四章——货币的资本化</w:t>
      </w:r>
    </w:p>
    <w:p w14:paraId="1C7187CD">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1.资本的总公式</w:t>
      </w:r>
    </w:p>
    <w:p w14:paraId="0D259223">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品流通的直接形态，W-G-W，即为买而卖。而在这形态之旁，还有另一不同的形态，G-W-G，即为卖而买。以后者流通的货币，也就转化为资本。类似于上文的分析，G-W-G这一流通同样经历两个对立的阶段：第一阶段G-W（买，货币转化为商品），第二阶段W-G（卖，商品转化为货币）。总过程的结果就是：G-G（货币与货币交换）。</w:t>
      </w:r>
    </w:p>
    <w:p w14:paraId="778DF435">
      <w:pPr>
        <w:ind w:firstLine="420" w:firstLineChars="0"/>
        <w:rPr>
          <w:rFonts w:hint="eastAsia" w:ascii="宋体" w:hAnsi="宋体" w:eastAsia="宋体" w:cs="宋体"/>
          <w:lang w:val="en-US" w:eastAsia="zh-CN"/>
        </w:rPr>
      </w:pPr>
      <w:r>
        <w:rPr>
          <w:rFonts w:hint="eastAsia" w:ascii="宋体" w:hAnsi="宋体" w:eastAsia="宋体" w:cs="宋体"/>
          <w:lang w:val="en-US" w:eastAsia="zh-CN"/>
        </w:rPr>
        <w:t>对比两个循环，可以看出，第一个不同点就是两阶段的顺序相反，从而总运动的起终点及中介都相反。在W-G-W中，货币终究要成为商品，商品则作为有用物被用掉，同一货币换位两次，两个不同的商品相互换位，货币最终流向第三者。而在G-W-G中，商品终究要成为货币，但是货币可绝不会被“用掉”，同一商品换位两次，但是货币却回到了起点（不是说量的币值不变，而是质的位置不变）。</w:t>
      </w:r>
    </w:p>
    <w:p w14:paraId="5BCD9271">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品循环W-G-W在卖出商品得到的货币买到目标商品之后就完全终结了，如果想要货币“重回”我的手上，那只有在进行一次W-G-W的循环，也就是循环的重复，货币支出跟货币回归不存在必然关系。但是货币循环G-W-G全然不同，货币的回归已经被货币的支出限定了，第一阶段G-W的进行就是为了第二阶段W-G，否则循环就失败了。正如我们上文提及的，W-G-W中，最终的商品会被“用掉”，也就是当做使用价值消费掉。可是G-W-G最终的结果——货币，只是交换价值。货币与货币之间不存在质的不同，仅存在量的不同，因此，G-W-G循环的内容，也只能是起初与最终两个货币额的不同。</w:t>
      </w:r>
    </w:p>
    <w:p w14:paraId="41221615">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因此，货币流通的完全形态应当是G-W-G</w:t>
      </w:r>
      <w:r>
        <w:rPr>
          <w:rFonts w:hint="default" w:ascii="宋体" w:hAnsi="宋体" w:eastAsia="宋体" w:cs="宋体"/>
          <w:lang w:val="en-US" w:eastAsia="zh-CN"/>
        </w:rPr>
        <w:t>’</w:t>
      </w:r>
      <w:r>
        <w:rPr>
          <w:rFonts w:hint="eastAsia" w:ascii="宋体" w:hAnsi="宋体" w:eastAsia="宋体" w:cs="宋体"/>
          <w:lang w:val="en-US" w:eastAsia="zh-CN"/>
        </w:rPr>
        <w:t>，其中G</w:t>
      </w:r>
      <w:r>
        <w:rPr>
          <w:rFonts w:hint="default" w:ascii="宋体" w:hAnsi="宋体" w:eastAsia="宋体" w:cs="宋体"/>
          <w:lang w:val="en-US" w:eastAsia="zh-CN"/>
        </w:rPr>
        <w:t>’</w:t>
      </w:r>
      <w:r>
        <w:rPr>
          <w:rFonts w:hint="eastAsia" w:ascii="宋体" w:hAnsi="宋体" w:eastAsia="宋体" w:cs="宋体"/>
          <w:lang w:val="en-US" w:eastAsia="zh-CN"/>
        </w:rPr>
        <w:t>=G+ΔG（ΔG：剩余价值）。正是这个运动使得增长的剩余价值成为资本。这里的增值绝不是偶然的，相反，如果得不到增值还要不断继续循环反而是难以想象的。在W-G-W中，两个不同的商品的等价，是循环的已正常进行的条件。而在这里，G与G</w:t>
      </w:r>
      <w:r>
        <w:rPr>
          <w:rFonts w:hint="default" w:ascii="宋体" w:hAnsi="宋体" w:eastAsia="宋体" w:cs="宋体"/>
          <w:lang w:val="en-US" w:eastAsia="zh-CN"/>
        </w:rPr>
        <w:t>’</w:t>
      </w:r>
      <w:r>
        <w:rPr>
          <w:rFonts w:hint="eastAsia" w:ascii="宋体" w:hAnsi="宋体" w:eastAsia="宋体" w:cs="宋体"/>
          <w:lang w:val="en-US" w:eastAsia="zh-CN"/>
        </w:rPr>
        <w:t>的不同反而成了循环得以进行的基础。商品的循环，以过程之外的最终目的——消费为界。但是货币的循环，就只能以过程之内的目的——货币增值为界，严格来说，根本就毫无界限。</w:t>
      </w:r>
    </w:p>
    <w:p w14:paraId="7DC5D23B">
      <w:pPr>
        <w:ind w:firstLine="420" w:firstLineChars="0"/>
        <w:rPr>
          <w:rFonts w:hint="eastAsia" w:ascii="宋体" w:hAnsi="宋体" w:eastAsia="宋体" w:cs="宋体"/>
          <w:lang w:val="en-US" w:eastAsia="zh-CN"/>
        </w:rPr>
      </w:pPr>
      <w:r>
        <w:rPr>
          <w:rFonts w:hint="eastAsia" w:ascii="宋体" w:hAnsi="宋体" w:eastAsia="宋体" w:cs="宋体"/>
          <w:lang w:val="en-US" w:eastAsia="zh-CN"/>
        </w:rPr>
        <w:t>100￥换来110￥，其结果无非只能是110￥接着换121￥。因为，无论是100￥还是110￥，两者不存在质的不同，因此它们只有同一个任务——增值。多出来的10￥剩余价值与原本付出而又得以回归的100￥之间的区别，在继续投入流通之后就会瞬间消失，他们绝不会分别在增值出1￥和10￥，而是作为110￥这个整体，再增值11￥。在商品循环中，如果说商品由于存在质的不同而有可能导致在交换为不同的商品之后就难以将其再次投入循环（除了自己没人用），那么货币的循环就绝无这种担忧。</w:t>
      </w:r>
    </w:p>
    <w:p w14:paraId="5EAFD267">
      <w:pPr>
        <w:ind w:firstLine="420" w:firstLineChars="0"/>
        <w:rPr>
          <w:rFonts w:hint="eastAsia" w:ascii="宋体" w:hAnsi="宋体" w:eastAsia="宋体" w:cs="宋体"/>
          <w:lang w:val="en-US" w:eastAsia="zh-CN"/>
        </w:rPr>
      </w:pPr>
      <w:r>
        <w:rPr>
          <w:rFonts w:hint="eastAsia" w:ascii="宋体" w:hAnsi="宋体" w:eastAsia="宋体" w:cs="宋体"/>
          <w:lang w:val="en-US" w:eastAsia="zh-CN"/>
        </w:rPr>
        <w:t>当做资本的货币的流通，以自身为目的。价值的增值，发生在这种绝不更新的运动内，因此，资本的运动，本身就是无限的。作为这个运动的有意识的担当者，货币所有者，变成为了资本家。他的目的，就是这个运动的客观内容——价值增值。他，以资本家的性格，作为有意识的资本的人格化代表，以抽象财富的递增的占有，作为唯一的活动动机。作为使用价值的商品并非他的直接目的。而不同于简单的货币贮藏者，资本家作为一个及其聪明的货币贮藏家，他寻求将货币不断投入流通来贮藏货币。</w:t>
      </w:r>
    </w:p>
    <w:p w14:paraId="2FC4D53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商品循环W-G-W中，货币仅仅作为商品价值的独立化形态，作为商品交换的媒介，终将在运动的结局消灭。但是在G-W-G中，无论是商品还是货币，都只是价值的不同存在形式。价值成为了运动的主体，在连续的形态变化中，价值本身并没有消失，甚至自我增值。于是出现了一个玄妙的性质：无论形态如何，因为它是价值，所以能产生价值。</w:t>
      </w:r>
    </w:p>
    <w:p w14:paraId="52FFBE67">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价值要成为运动的主体，那就必须要有一个独立的形态，使自身的同一性得到确定。价值在货币形态上，才能实现这个目的。所以，货币G才是运动的起终点。但是货币在这里也只是价值的一个形态，还有商品形态。如果不采取商品形态，货币也无法成为资本了。</w:t>
      </w:r>
    </w:p>
    <w:p w14:paraId="14235C23">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简单的商品流通中，商品的价值，只是采取与使用价值相对立的独立的货币形态。但是现在，反而是商品与货币都只是价值的两种形态了。并且，价值在这里也不再表示与商品的关系了，它只表示自己对自己的关系。原价值与剩余价值间似乎存在着“父子”般的因果关系，但这种对立的因果关系，将在下一次循环开始之际立刻消失。于是，价值便成了在过程中的价值，成了在过程中的货币，成了资本。从流通中出来，再进入流通，并在流通中不断自我增值。循环往复。</w:t>
      </w:r>
    </w:p>
    <w:p w14:paraId="0A72D4F8">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为贵卖而买，G-W-G</w:t>
      </w:r>
      <w:r>
        <w:rPr>
          <w:rFonts w:hint="default" w:ascii="宋体" w:hAnsi="宋体" w:eastAsia="宋体" w:cs="宋体"/>
          <w:lang w:val="en-US" w:eastAsia="zh-CN"/>
        </w:rPr>
        <w:t>’</w:t>
      </w:r>
      <w:r>
        <w:rPr>
          <w:rFonts w:hint="eastAsia" w:ascii="宋体" w:hAnsi="宋体" w:eastAsia="宋体" w:cs="宋体"/>
          <w:lang w:val="en-US" w:eastAsia="zh-CN"/>
        </w:rPr>
        <w:t>似乎只是商人资本所特有的形式，但是产业资本同是如此，它转化为商品，然后通过商品出售转化为更多的货币。在流通领域之外发生的行为丝毫不影响这种运动形式。最后在生息资本的场合，中介W就消失了，表现为G-G</w:t>
      </w:r>
      <w:r>
        <w:rPr>
          <w:rFonts w:hint="default" w:ascii="宋体" w:hAnsi="宋体" w:eastAsia="宋体" w:cs="宋体"/>
          <w:lang w:val="en-US" w:eastAsia="zh-CN"/>
        </w:rPr>
        <w:t>’</w:t>
      </w:r>
      <w:r>
        <w:rPr>
          <w:rFonts w:hint="eastAsia" w:ascii="宋体" w:hAnsi="宋体" w:eastAsia="宋体" w:cs="宋体"/>
          <w:lang w:val="en-US" w:eastAsia="zh-CN"/>
        </w:rPr>
        <w:t>。</w:t>
      </w:r>
    </w:p>
    <w:p w14:paraId="3B35253C">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2.总公式的矛盾</w:t>
      </w:r>
    </w:p>
    <w:p w14:paraId="28357B01">
      <w:p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资本流通G-W-G</w:t>
      </w:r>
      <w:r>
        <w:rPr>
          <w:rFonts w:hint="default" w:ascii="宋体" w:hAnsi="宋体" w:eastAsia="宋体" w:cs="宋体"/>
          <w:lang w:val="en-US" w:eastAsia="zh-CN"/>
        </w:rPr>
        <w:t>’</w:t>
      </w:r>
      <w:r>
        <w:rPr>
          <w:rFonts w:hint="eastAsia" w:ascii="宋体" w:hAnsi="宋体" w:eastAsia="宋体" w:cs="宋体"/>
          <w:lang w:val="en-US" w:eastAsia="zh-CN"/>
        </w:rPr>
        <w:t>看上去和商品流通W-G-W只不过是两个阶段的颠倒，但是逻辑已经发生了天翻地覆的逆转。甚至资本的增值从商品流通的角度来看是不可理喻的。资本家先从A手中买，再对B卖，从而资本增值。对比简单商品占有者，商品占有者是对B卖，然后从A买，而商品占有者两次的交易完全没有产生任何“增值”，甚至对于A和B而言，资本家与商品占有者的行为毫无区别，A只看到有一个人从他手中买了东西，B只看到一个人向他卖了东西。可见，即便交易的序列颠倒，仍然没有越出简单商品流通的范围。那么，就商品流通领域而言，剩余价值的产生可能允许吗？</w:t>
      </w:r>
    </w:p>
    <w:p w14:paraId="56FECFC3">
      <w:pPr>
        <w:ind w:firstLine="420" w:firstLineChars="0"/>
        <w:rPr>
          <w:rFonts w:hint="eastAsia" w:ascii="宋体" w:hAnsi="宋体" w:eastAsia="宋体" w:cs="宋体"/>
          <w:lang w:val="en-US" w:eastAsia="zh-CN"/>
        </w:rPr>
      </w:pPr>
      <w:r>
        <w:rPr>
          <w:rFonts w:hint="eastAsia" w:ascii="宋体" w:hAnsi="宋体" w:eastAsia="宋体" w:cs="宋体"/>
          <w:lang w:val="en-US" w:eastAsia="zh-CN"/>
        </w:rPr>
        <w:t>接续上文对商品交换的分析，交换是双方彼此让渡对对方有用但是对自己没用的商品，甚至，比起不交换而自己生产所需物品，通过交换可以获得同一时间内比自己生产更多的商品（比如有着肥沃土地但不善手工的农民与有着工匠技艺但不分五谷的匠人交换谷物与工具）。但是，注意，从交换价值来看，交换双方让渡给对方的价值和自己获得的价值绝对是平等的，否则交换无法成立，平等交换这一基本原则不会因为货币的中介以及买卖的分离等因素而改变。商品的固有的内在的价值也不会因为外在的流通行为而发生任何改变，商品的价值是流通的前提。</w:t>
      </w:r>
    </w:p>
    <w:p w14:paraId="3037BE9D">
      <w:pPr>
        <w:ind w:firstLine="420" w:firstLineChars="0"/>
        <w:rPr>
          <w:rFonts w:hint="eastAsia" w:ascii="宋体" w:hAnsi="宋体" w:eastAsia="宋体" w:cs="宋体"/>
          <w:lang w:val="en-US" w:eastAsia="zh-CN"/>
        </w:rPr>
      </w:pPr>
      <w:r>
        <w:rPr>
          <w:rFonts w:hint="eastAsia" w:ascii="宋体" w:hAnsi="宋体" w:eastAsia="宋体" w:cs="宋体"/>
          <w:lang w:val="en-US" w:eastAsia="zh-CN"/>
        </w:rPr>
        <w:t>总的来看，在商品流通中发生的，除了一种使用价值被另一种使用价值代替，只剩商品的单纯形态变化：同一价值，即等量的对象化社会劳动，在同一个商品占有者手中，最初表现为商品形态，然后转化为货币形态，最后再转化为商品形态。无论形态如何变化，价值量始终不变。商品价值的变换，也只是其货币形式的变化：最初变现为待售商品的价格，然后是在价格中已经表现出来的货币额，最后是等价商品的价格。这种形态变化，同样不包含价值量的改变。无论哪一个环节，都（基本）保证价值是过程前后“等价的”。</w:t>
      </w:r>
    </w:p>
    <w:p w14:paraId="718D623F">
      <w:pPr>
        <w:ind w:firstLine="420" w:firstLineChars="0"/>
        <w:rPr>
          <w:rFonts w:hint="default" w:ascii="宋体" w:hAnsi="宋体" w:eastAsia="宋体" w:cs="宋体"/>
          <w:lang w:val="en-US" w:eastAsia="zh-CN"/>
        </w:rPr>
      </w:pPr>
      <w:r>
        <w:rPr>
          <w:rFonts w:hint="eastAsia" w:ascii="宋体" w:hAnsi="宋体" w:eastAsia="宋体" w:cs="宋体"/>
          <w:lang w:val="en-US" w:eastAsia="zh-CN"/>
        </w:rPr>
        <w:t>如果硬要说买方与卖方之间有某种“特权”（或者“诡计”）使得就是有一方能够高买低卖或低买高卖，那么，将这个“特权”放进市场的大环境下，就会发现这是一个无聊的数学游戏，最终效果仍不会打破商品之间的价值比例——任何一方吞进去的“收益”迟早要吐出来。哪怕使用欺诈的手段，最终也不会导致“增值”，只不过是流通总过程中的总价值的分配发生了变化。资本家不可能靠着这种不稳定的手段实现“增值”。</w:t>
      </w:r>
    </w:p>
    <w:p w14:paraId="4E45373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可见，剩余价值不可能从流通中产生。因此，在剩余价值的形成上，必然有某种在流通中看不到的情况发生在流通的背后。但是，剩余价值能不能从流通以外的什么地方产生呢？</w:t>
      </w:r>
    </w:p>
    <w:p w14:paraId="711E95DB">
      <w:pPr>
        <w:ind w:firstLine="420" w:firstLineChars="0"/>
        <w:rPr>
          <w:rFonts w:hint="eastAsia" w:ascii="宋体" w:hAnsi="宋体" w:eastAsia="宋体" w:cs="宋体"/>
          <w:lang w:val="en-US" w:eastAsia="zh-CN"/>
        </w:rPr>
      </w:pPr>
      <w:r>
        <w:rPr>
          <w:rFonts w:hint="eastAsia" w:ascii="宋体" w:hAnsi="宋体" w:eastAsia="宋体" w:cs="宋体"/>
          <w:lang w:val="en-US" w:eastAsia="zh-CN"/>
        </w:rPr>
        <w:t>流通是商品占有者的全部相互关系的总和。在流通以外，商品占有者只同他自己的商品发生关系。就商品的价值来说，这种关系只是：他的商品包含着他自己的、按一定社会规律计量的劳动量。这个劳动量表现为他的商品的价值量，而因为价值量表现为计算货币，所以这个劳动量就表现为一个价格。但是，他的劳动不能表现为商品的价值加上超过这个商品本身价值而形成的余额。商品占有者能够用自己的劳动创造价值，但是不能创造自行增殖的价值。他能够通过新的劳动给原有价值添加新价值，从而使商品的价值增大。但是，原有价值依旧不变，只不过它现在与一个新增价值结合在一起了，因此这并不是增值出“剩余价值”。可见，商品生产者在流通领域以外，也就是不同其他商品占有者接触，就不能使价值增殖，从而使货币或商品转化为资本。</w:t>
      </w:r>
    </w:p>
    <w:p w14:paraId="301D697D">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因此，资本不能从流通中产生，又不能不从流通中产生。它必须既在流通中又不在流通中产生。</w:t>
      </w:r>
    </w:p>
    <w:p w14:paraId="3D0E0C4A">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3.劳动力的买和卖</w:t>
      </w:r>
    </w:p>
    <w:p w14:paraId="2D38C005">
      <w:pPr>
        <w:ind w:firstLine="420" w:firstLineChars="0"/>
        <w:rPr>
          <w:rFonts w:hint="eastAsia" w:ascii="宋体" w:hAnsi="宋体" w:eastAsia="宋体" w:cs="宋体"/>
          <w:lang w:val="en-US" w:eastAsia="zh-CN"/>
        </w:rPr>
      </w:pPr>
      <w:r>
        <w:rPr>
          <w:rFonts w:hint="eastAsia" w:ascii="宋体" w:hAnsi="宋体" w:eastAsia="宋体" w:cs="宋体"/>
          <w:lang w:val="en-US" w:eastAsia="zh-CN"/>
        </w:rPr>
        <w:t>要转化为资本的货币的价值变化，不可能发生在这个货币本身上，因为货币作为购买手段和支付手段，只是实现它所购买或所支付的商品的价格，而它如果停滞在自己原来的形式上，它就凝固为价值量不变的化石了。同样，在资本流通的第二个行为W-G即商品的再度出卖上，也不可能发生这种变化，因为这一行为只是使商品从自然形式再转化为货币形式。因此，这种变化必定发生在第一个行为G-W中所购买的商品上，但不是发生在这种商品的价值上，因为互相交换的是等价物，商品是按它的价值支付的。因此，这种变化只能从这种商品的使用价值本身，即从这种商品的消费中产生。</w:t>
      </w:r>
    </w:p>
    <w:p w14:paraId="32CB3993">
      <w:pPr>
        <w:ind w:firstLine="420" w:firstLineChars="0"/>
        <w:rPr>
          <w:rFonts w:hint="eastAsia" w:ascii="宋体" w:hAnsi="宋体" w:eastAsia="宋体" w:cs="宋体"/>
          <w:lang w:val="en-US" w:eastAsia="zh-CN"/>
        </w:rPr>
      </w:pPr>
      <w:r>
        <w:rPr>
          <w:rFonts w:hint="eastAsia" w:ascii="宋体" w:hAnsi="宋体" w:eastAsia="宋体" w:cs="宋体"/>
          <w:lang w:val="en-US" w:eastAsia="zh-CN"/>
        </w:rPr>
        <w:t>要从商品的消费中取得价值，我们的货币占有者就必须幸运地在流通领域内即在市场上发现这样一种商品，它的使用价值本身具有成为价值源泉的独特属性，因此，它的实际消费本身就是劳动的对象化，从而是价值的创造。货币占有者在市场上找到了这样一种独特的商品——劳动力：一个人的身体即活的人体中存在的、每当他生产某种使用价值时就运用的体力和智力的总和。</w:t>
      </w:r>
    </w:p>
    <w:p w14:paraId="32A6B3BE">
      <w:p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要使货币占有者在市场上找到作为商品的劳动力，就必须具备各种条件。商品交换本身除了包含由它自己的性质所产生的从属关系以外，不包含任何其他从属关系。在这种前提下，劳动力只有而且只是因为被它自己的占有者即有劳动力的人当作商品出售或出卖，才能作为商品出现在市场上。劳动力占有者要把劳动力当作商品出卖，他就必须能够支配它，从而必须是自己的劳动能力、自己人身的自由所有者。劳动力占有者和货币占有者在市场上相遇，彼此作为身份平等的商品占有者发生关系，所不同的只是一个是买者，一个是卖者，因此双方是在法律上平等的人。这种关系要保持下去，劳动力所有者就必须始终把劳动力只出卖一定时间，因为他要是把劳动力一下子全部卖光，他就出卖了自己，就从自由人转化为奴隶，从商品占有者转化为商品。他作为人，必须总是把自己的劳动力当作自己的财产，从而当作自己的商品。而要做到这一点，他必须始终让买者只是在一定期限内暂时支配他的劳动力，消费他的劳动力，就是说，他在让渡自己的劳动力时不放弃自己对它的所有权。</w:t>
      </w:r>
    </w:p>
    <w:p w14:paraId="072DBA8F">
      <w:pPr>
        <w:ind w:firstLine="420" w:firstLineChars="0"/>
        <w:rPr>
          <w:rFonts w:hint="default" w:ascii="宋体" w:hAnsi="宋体" w:eastAsia="宋体" w:cs="宋体"/>
          <w:lang w:val="en-US" w:eastAsia="zh-CN"/>
        </w:rPr>
      </w:pPr>
      <w:r>
        <w:rPr>
          <w:rFonts w:hint="eastAsia" w:ascii="宋体" w:hAnsi="宋体" w:eastAsia="宋体" w:cs="宋体"/>
          <w:lang w:val="en-US" w:eastAsia="zh-CN"/>
        </w:rPr>
        <w:t>货币占有者要在市场上找到作为商品的劳动力，第二个基本条件就是：劳动力占有者没有可能出卖有自己的劳动对象化在其中的商品，而不得不把只存在于他的活的身体中的劳动力本身当作商品出卖。一个人要出卖不同于他的劳动力的商品，就必须要有生产资料来生产，以及生活资料来维生到生产完成的那一天。并且如果产品是作为商品生产的，那在它生产出来之后就必须马上卖掉，而且只有卖掉以后才能满足生产者的需要。</w:t>
      </w:r>
    </w:p>
    <w:p w14:paraId="4D818F7D">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可见，货币占有者要把货币转化为资本，就必须在商品市场上找到自由的工人。这里所说的自由，具有双重意义：一方面，工人是自由人，能够把自己的劳动力当作自己的商品来支配，另一方面，他没有别的商品可以出卖，自由得一无所有，没有任何实现自己的劳动力所必需的东西。那么，他的劳动力的价值怎样决定呢？</w:t>
      </w:r>
    </w:p>
    <w:p w14:paraId="7C5469D1">
      <w:pPr>
        <w:ind w:firstLine="420" w:firstLineChars="0"/>
        <w:rPr>
          <w:rFonts w:hint="default" w:ascii="宋体" w:hAnsi="宋体" w:eastAsia="宋体" w:cs="宋体"/>
          <w:lang w:val="en-US" w:eastAsia="zh-CN"/>
        </w:rPr>
      </w:pPr>
      <w:r>
        <w:rPr>
          <w:rFonts w:hint="default" w:ascii="宋体" w:hAnsi="宋体" w:eastAsia="宋体" w:cs="宋体"/>
          <w:lang w:val="en-US" w:eastAsia="zh-CN"/>
        </w:rPr>
        <w:t>同任何其他商品的价值一样，劳动力的价值也是由生产从而再生产这种独特物品所必要的劳动时间决定的。就劳动力代表价值来说，它本身只代表在它身上对象化的一定量的社会平均劳动。劳动力只是作为活的个人的能力而存在。因此，劳动力的生产要以活的个人的存在为前提。假设个人已经存在，劳动力的生产就是这个个人本身的再生产或维持。活的个人要维持自己，需要有一定量的生活资料。因此，生产劳动力所必要的劳动时间，可以归结为生产这些生活资料所必要的劳动时间</w:t>
      </w:r>
      <w:r>
        <w:rPr>
          <w:rFonts w:hint="eastAsia" w:ascii="宋体" w:hAnsi="宋体" w:eastAsia="宋体" w:cs="宋体"/>
          <w:lang w:val="en-US" w:eastAsia="zh-CN"/>
        </w:rPr>
        <w:t>；</w:t>
      </w:r>
      <w:r>
        <w:rPr>
          <w:rFonts w:hint="default" w:ascii="宋体" w:hAnsi="宋体" w:eastAsia="宋体" w:cs="宋体"/>
          <w:lang w:val="en-US" w:eastAsia="zh-CN"/>
        </w:rPr>
        <w:t>劳动力的价值，就是维持劳动力占有者所必要的生活资料的价值。但是，劳动力只有表现出来才能实现，只有在劳动中才能发挥出来。而劳动力的发挥即劳动，耗费人的一定量的肌肉、神经、脑等等，这些消耗必须重新得到补偿。支出增多，收入也得增多。劳动力所有者今天进行了劳动，他必须明天也能够在同样的精力和健康条件下重复同样的过程。因此，生活资料的总和应当足以使劳动者个人能够在正常生活状况下维持自己。由于一个国家的气候和其他自然特点不同，食物、衣服、取暖、居住等等自然需要本身也就不同。另一方面，所谓必不可少的需要的范围，和满足这些需要的方式一样，本身是历史的产物，因此多半取决于一个国家的文化水平，其中主要取决于自由工人阶级是在什么条件下形成的，从而它有哪些习惯和生活要求。因此，和其他商品不同，劳动力的价值规定包含着一个历史的和道德的要素。但是，在一定的国家，在一定的时期，必要生活资料的平均范围是一定的。</w:t>
      </w:r>
    </w:p>
    <w:p w14:paraId="6450BB36">
      <w:pPr>
        <w:ind w:firstLine="420" w:firstLineChars="0"/>
        <w:rPr>
          <w:rFonts w:hint="default" w:ascii="宋体" w:hAnsi="宋体" w:eastAsia="宋体" w:cs="宋体"/>
          <w:lang w:val="en-US" w:eastAsia="zh-CN"/>
        </w:rPr>
      </w:pPr>
      <w:r>
        <w:rPr>
          <w:rFonts w:hint="default" w:ascii="宋体" w:hAnsi="宋体" w:eastAsia="宋体" w:cs="宋体"/>
          <w:lang w:val="en-US" w:eastAsia="zh-CN"/>
        </w:rPr>
        <w:t>劳动力所有者是会死的。因此，要使他不断出现在市场上（这是货币不断转化为资本的前提），劳动力的卖者就必须“像任何活的个体一样，依靠繁殖使自己永远延续下去”。因损耗和死亡而退出市场的劳动力，至少要不断由同样数目的新劳动力来补充。因此，生产劳动力所必要的生活资料的总和，包括工人的补充者即工人子女的生活资料，只有这样，这种独特的商品占有者的种族才能在商品市场上永远延续下去。</w:t>
      </w:r>
    </w:p>
    <w:p w14:paraId="77B7B523">
      <w:pPr>
        <w:ind w:firstLine="420" w:firstLineChars="0"/>
        <w:rPr>
          <w:rFonts w:hint="default" w:ascii="宋体" w:hAnsi="宋体" w:eastAsia="宋体" w:cs="宋体"/>
          <w:lang w:val="en-US" w:eastAsia="zh-CN"/>
        </w:rPr>
      </w:pPr>
      <w:r>
        <w:rPr>
          <w:rFonts w:hint="default" w:ascii="宋体" w:hAnsi="宋体" w:eastAsia="宋体" w:cs="宋体"/>
          <w:lang w:val="en-US" w:eastAsia="zh-CN"/>
        </w:rPr>
        <w:t>为改变一般人的本性，使它获得一定劳动部门的技能和技巧，成为发达的和专门的劳动力，就要有一定的教育或训练，而这又得花费或多或少的商品等价物。劳动力的教育费用随着劳动力性质的复杂程度而不同。因此，这种教育费用——对于普通劳动力来说是微乎其微的——包括在生产劳动力所耗费的价值总和中。</w:t>
      </w:r>
    </w:p>
    <w:p w14:paraId="1DDF444C">
      <w:pPr>
        <w:ind w:firstLine="420" w:firstLineChars="0"/>
        <w:rPr>
          <w:rFonts w:hint="default" w:ascii="宋体" w:hAnsi="宋体" w:eastAsia="宋体" w:cs="宋体"/>
          <w:lang w:val="en-US" w:eastAsia="zh-CN"/>
        </w:rPr>
      </w:pPr>
      <w:r>
        <w:rPr>
          <w:rFonts w:hint="eastAsia" w:ascii="宋体" w:hAnsi="宋体" w:eastAsia="宋体" w:cs="宋体"/>
          <w:lang w:val="en-US" w:eastAsia="zh-CN"/>
        </w:rPr>
        <w:t>劳动力的价值因此可以归结为一定量生活资料的价值。因此，它也随着这些生活资料的价值即生产这些生活资料所需的劳动时间的改变而改变。</w:t>
      </w:r>
    </w:p>
    <w:p w14:paraId="223F22B6">
      <w:pPr>
        <w:ind w:firstLine="420" w:firstLineChars="0"/>
        <w:rPr>
          <w:rFonts w:hint="default" w:ascii="宋体" w:hAnsi="宋体" w:eastAsia="宋体" w:cs="宋体"/>
          <w:lang w:val="en-US" w:eastAsia="zh-CN"/>
        </w:rPr>
      </w:pPr>
      <w:r>
        <w:rPr>
          <w:rFonts w:hint="default" w:ascii="宋体" w:hAnsi="宋体" w:eastAsia="宋体" w:cs="宋体"/>
          <w:lang w:val="en-US" w:eastAsia="zh-CN"/>
        </w:rPr>
        <w:t>劳动力价值的最低限度或最小限度，是劳动力的承担者即人每天得不到就不能更新他的生命过程的那个商品量的价值，也就是维持身体所必不可少的生活资料的价值。假如劳动力的价格降到这个最低限度，那就降到劳动力的价值以下，因为这样一来，劳动力就只能在萎缩的状态下维持和发挥。但是，每种商品的价值都是由提供标准质量的该种商品所需要的劳动时间决定的。生活资料的价值正是表现在劳动能力的价值上。劳动能力不卖出去，对工人就毫无用处，不仅如此，</w:t>
      </w:r>
      <w:r>
        <w:rPr>
          <w:rFonts w:hint="eastAsia" w:ascii="宋体" w:hAnsi="宋体" w:eastAsia="宋体" w:cs="宋体"/>
          <w:lang w:val="en-US" w:eastAsia="zh-CN"/>
        </w:rPr>
        <w:t>由于</w:t>
      </w:r>
      <w:r>
        <w:rPr>
          <w:rFonts w:hint="default" w:ascii="宋体" w:hAnsi="宋体" w:eastAsia="宋体" w:cs="宋体"/>
          <w:lang w:val="en-US" w:eastAsia="zh-CN"/>
        </w:rPr>
        <w:t>工人的劳动能力的生产曾需要一定量的生存资料，它的再生产又不断地需要一定量的生存资料。于是，“劳动能力不卖出去，就等于零。”</w:t>
      </w:r>
    </w:p>
    <w:p w14:paraId="19BA0DC2">
      <w:pPr>
        <w:ind w:firstLine="420" w:firstLineChars="0"/>
        <w:rPr>
          <w:rFonts w:hint="eastAsia" w:ascii="宋体" w:hAnsi="宋体" w:eastAsia="宋体" w:cs="宋体"/>
          <w:lang w:val="en-US" w:eastAsia="zh-CN"/>
        </w:rPr>
      </w:pPr>
      <w:r>
        <w:rPr>
          <w:rFonts w:hint="default" w:ascii="宋体" w:hAnsi="宋体" w:eastAsia="宋体" w:cs="宋体"/>
          <w:lang w:val="en-US" w:eastAsia="zh-CN"/>
        </w:rPr>
        <w:t>劳动力这种独特商品的特性，使劳动力的使用价值在买者和卖者缔结契约时还没有在实际上转到买者手中。和其他任何商品的价值一样，它的价值在它进入流通以前就已确定，因为在劳动力的生产上已经耗费了一定量的社会劳动，但它的使用价值只是在以后的力的表现中才实现。因此，力的让渡和力的实际表现即力作为使用价值的存在，在时间上是互相分开的。但是，就这类通过出售而在形式上让渡使用价值和在实际上向买者转让使用价值在时间上互相分开的商品来说，买者的货币通常执行支付手段的职能。</w:t>
      </w:r>
      <w:r>
        <w:rPr>
          <w:rFonts w:hint="eastAsia" w:ascii="宋体" w:hAnsi="宋体" w:eastAsia="宋体" w:cs="宋体"/>
          <w:lang w:val="en-US" w:eastAsia="zh-CN"/>
        </w:rPr>
        <w:t>（但商品交换的性质依旧）</w:t>
      </w:r>
    </w:p>
    <w:p w14:paraId="1705ECCE">
      <w:pPr>
        <w:ind w:firstLine="420" w:firstLineChars="0"/>
        <w:rPr>
          <w:rFonts w:hint="eastAsia" w:ascii="宋体" w:hAnsi="宋体" w:eastAsia="宋体" w:cs="宋体"/>
          <w:lang w:val="en-US" w:eastAsia="zh-CN"/>
        </w:rPr>
      </w:pPr>
      <w:r>
        <w:rPr>
          <w:rFonts w:hint="eastAsia" w:ascii="宋体" w:hAnsi="宋体" w:eastAsia="宋体" w:cs="宋体"/>
          <w:lang w:val="en-US" w:eastAsia="zh-CN"/>
        </w:rPr>
        <w:t>劳动力的买卖就在“自由、平等、私有”的商品交换领域中进行着……</w:t>
      </w:r>
    </w:p>
    <w:p w14:paraId="1ED6B297">
      <w:pPr>
        <w:rPr>
          <w:rFonts w:hint="eastAsia" w:ascii="宋体" w:hAnsi="宋体" w:eastAsia="宋体" w:cs="宋体"/>
          <w:lang w:val="en-US" w:eastAsia="zh-CN"/>
        </w:rPr>
      </w:pPr>
      <w:r>
        <w:rPr>
          <w:rFonts w:hint="eastAsia" w:ascii="宋体" w:hAnsi="宋体" w:eastAsia="宋体" w:cs="宋体"/>
          <w:lang w:val="en-US" w:eastAsia="zh-CN"/>
        </w:rPr>
        <w:br w:type="page"/>
      </w:r>
    </w:p>
    <w:p w14:paraId="5C6EC980">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第三篇——绝对剩余价值的生产</w:t>
      </w:r>
    </w:p>
    <w:p w14:paraId="7933BCC2">
      <w:pPr>
        <w:pStyle w:val="4"/>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第五章——劳动过程和价值增殖过程</w:t>
      </w:r>
    </w:p>
    <w:p w14:paraId="1158D400">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1.劳动过程</w:t>
      </w:r>
    </w:p>
    <w:p w14:paraId="56CA1A61">
      <w:pPr>
        <w:ind w:firstLine="420" w:firstLineChars="0"/>
        <w:rPr>
          <w:rFonts w:hint="eastAsia" w:ascii="宋体" w:hAnsi="宋体" w:eastAsia="宋体" w:cs="宋体"/>
          <w:lang w:val="en-US" w:eastAsia="zh-CN"/>
        </w:rPr>
      </w:pPr>
      <w:r>
        <w:rPr>
          <w:rFonts w:hint="eastAsia" w:ascii="宋体" w:hAnsi="宋体" w:eastAsia="宋体" w:cs="宋体"/>
          <w:lang w:val="en-US" w:eastAsia="zh-CN"/>
        </w:rPr>
        <w:t>劳动过程的简单简单要素是：有目的的活动或劳动本身，劳动对象和劳动资料。</w:t>
      </w:r>
    </w:p>
    <w:p w14:paraId="54988469">
      <w:pPr>
        <w:ind w:firstLine="420" w:firstLineChars="0"/>
        <w:rPr>
          <w:rFonts w:hint="default" w:ascii="宋体" w:hAnsi="宋体" w:eastAsia="宋体" w:cs="宋体"/>
          <w:lang w:val="en-US" w:eastAsia="zh-CN"/>
        </w:rPr>
      </w:pPr>
      <w:r>
        <w:rPr>
          <w:rFonts w:hint="default" w:ascii="宋体" w:hAnsi="宋体" w:eastAsia="宋体" w:cs="宋体"/>
          <w:lang w:val="en-US" w:eastAsia="zh-CN"/>
        </w:rPr>
        <w:t>土地（在经济学上也包括水）最初以食物，现成的生活资料供给人类，它未经人的协助，就作为人类劳动的一般对象而存在。所有那些通过劳动只是同土地脱离直接联系的东西，都是天然存在的劳动对象。相反，已经被以前的劳动可以说滤过的劳动对象，我们称为原料。一切原料都是劳动对象，但并非任何劳动对象都是原料。劳动对象只有在它已经通过劳动而发生变化的情况下，才是原料。</w:t>
      </w:r>
    </w:p>
    <w:p w14:paraId="71DAE970">
      <w:pPr>
        <w:ind w:firstLine="420" w:firstLineChars="0"/>
        <w:rPr>
          <w:rFonts w:hint="eastAsia" w:ascii="宋体" w:hAnsi="宋体" w:eastAsia="宋体" w:cs="宋体"/>
          <w:lang w:val="en-US" w:eastAsia="zh-CN"/>
        </w:rPr>
      </w:pPr>
      <w:r>
        <w:rPr>
          <w:rFonts w:hint="default" w:ascii="宋体" w:hAnsi="宋体" w:eastAsia="宋体" w:cs="宋体"/>
          <w:lang w:val="en-US" w:eastAsia="zh-CN"/>
        </w:rPr>
        <w:t>劳动资料是劳动者置于自己和劳动对象之间、用来把自己的活动传导到劳动对象上去的物或物的综合体。劳动者利用物的机械的、物理的和化学的属性，以便把这些物当作发挥力量的手段，依照自己的目的作用于其他的物。劳动者直接掌握的东西，不是劳动对象，而是劳动资料</w:t>
      </w:r>
      <w:r>
        <w:rPr>
          <w:rFonts w:hint="eastAsia" w:ascii="宋体" w:hAnsi="宋体" w:eastAsia="宋体" w:cs="宋体"/>
          <w:lang w:val="en-US" w:eastAsia="zh-CN"/>
        </w:rPr>
        <w:t>。</w:t>
      </w:r>
    </w:p>
    <w:p w14:paraId="7DEBD3C0">
      <w:pPr>
        <w:ind w:firstLine="420" w:firstLineChars="0"/>
        <w:rPr>
          <w:rFonts w:hint="default" w:ascii="宋体" w:hAnsi="宋体" w:eastAsia="宋体" w:cs="宋体"/>
          <w:lang w:val="en-US" w:eastAsia="zh-CN"/>
        </w:rPr>
      </w:pPr>
      <w:r>
        <w:rPr>
          <w:rFonts w:hint="default" w:ascii="宋体" w:hAnsi="宋体" w:eastAsia="宋体" w:cs="宋体"/>
          <w:lang w:val="en-US" w:eastAsia="zh-CN"/>
        </w:rPr>
        <w:t>广义地说，除了那些把劳动的作用传达到劳动对象、因而以这种或那种方式充当活动的传导体的物以外，劳动过程的进行所需要的一切物质条件也都算作劳动过程的资料。它们不直接加入劳动过程，但是没有它们，劳动过程就不能进行，或者只能不完全地进行。土地本身又是这类一般的劳动资料，因为它给劳动者提供立足之地，给他的劳动过程提供活动场所。这类劳动资料中有的已经经过劳动的改造，例如厂房、运河、道路等等。</w:t>
      </w:r>
    </w:p>
    <w:p w14:paraId="1AF01438">
      <w:pPr>
        <w:ind w:firstLine="420" w:firstLineChars="0"/>
        <w:rPr>
          <w:rFonts w:hint="eastAsia" w:ascii="宋体" w:hAnsi="宋体" w:eastAsia="宋体" w:cs="宋体"/>
          <w:lang w:val="en-US" w:eastAsia="zh-CN"/>
        </w:rPr>
      </w:pPr>
      <w:r>
        <w:rPr>
          <w:rFonts w:hint="default" w:ascii="宋体" w:hAnsi="宋体" w:eastAsia="宋体" w:cs="宋体"/>
          <w:lang w:val="en-US" w:eastAsia="zh-CN"/>
        </w:rPr>
        <w:t>可见，在劳动过程中，人的活动借助劳动资料使劳动对象发生预定的变化。过程消失在产品中。它的产品是使用价值，是经过形式变化而适合人的需要的自然物质。劳动与劳动对象结合在一起。劳动对象化了，而对象被加工了。在劳动者方面曾以动的形式表现出来的东西，现在在产品方面作为静的属性，以存在的形式表现出来</w:t>
      </w:r>
      <w:r>
        <w:rPr>
          <w:rFonts w:hint="eastAsia" w:ascii="宋体" w:hAnsi="宋体" w:eastAsia="宋体" w:cs="宋体"/>
          <w:lang w:val="en-US" w:eastAsia="zh-CN"/>
        </w:rPr>
        <w:t>。</w:t>
      </w:r>
    </w:p>
    <w:p w14:paraId="55AAD5D0">
      <w:pPr>
        <w:ind w:firstLine="420" w:firstLineChars="0"/>
        <w:rPr>
          <w:rFonts w:hint="default" w:ascii="宋体" w:hAnsi="宋体" w:eastAsia="宋体" w:cs="宋体"/>
          <w:lang w:val="en-US" w:eastAsia="zh-CN"/>
        </w:rPr>
      </w:pPr>
      <w:r>
        <w:rPr>
          <w:rFonts w:hint="default" w:ascii="宋体" w:hAnsi="宋体" w:eastAsia="宋体" w:cs="宋体"/>
          <w:lang w:val="en-US" w:eastAsia="zh-CN"/>
        </w:rPr>
        <w:t>如果整个过程从其结果的角度，从产品的角度加以考察，那么劳动资料和劳动对象二者表现为生产资料，劳动本身则表现为生产劳动。</w:t>
      </w:r>
    </w:p>
    <w:p w14:paraId="6CFDE00C">
      <w:pPr>
        <w:ind w:firstLine="420" w:firstLineChars="0"/>
        <w:rPr>
          <w:rFonts w:hint="default" w:ascii="宋体" w:hAnsi="宋体" w:eastAsia="宋体" w:cs="宋体"/>
          <w:lang w:val="en-US" w:eastAsia="zh-CN"/>
        </w:rPr>
      </w:pPr>
      <w:r>
        <w:rPr>
          <w:rFonts w:hint="default" w:ascii="宋体" w:hAnsi="宋体" w:eastAsia="宋体" w:cs="宋体"/>
          <w:lang w:val="en-US" w:eastAsia="zh-CN"/>
        </w:rPr>
        <w:t>当一个使用价值作为产品退出劳动过程的时候，另一些使用价值，以前的劳动过程的产品，则作为生产资料进入劳动过程。同一个使用价值，既是这种劳动的产品，又是那种劳动的生产资料。所以产品不仅是劳动过程的结果，同时还是劳动过程的条件。</w:t>
      </w:r>
    </w:p>
    <w:p w14:paraId="1F40092E">
      <w:pPr>
        <w:ind w:firstLine="420" w:firstLineChars="0"/>
        <w:rPr>
          <w:rFonts w:hint="eastAsia" w:ascii="宋体" w:hAnsi="宋体" w:eastAsia="宋体" w:cs="宋体"/>
          <w:lang w:val="en-US" w:eastAsia="zh-CN"/>
        </w:rPr>
      </w:pPr>
      <w:r>
        <w:rPr>
          <w:rFonts w:hint="eastAsia" w:ascii="宋体" w:hAnsi="宋体" w:eastAsia="宋体" w:cs="宋体"/>
          <w:lang w:val="en-US" w:eastAsia="zh-CN"/>
        </w:rPr>
        <w:t>原料可以构成产品的主要实体，也可以只是作为辅助材料参加产品的形成；或者加在原料上；又或者帮助劳动本身的进行。</w:t>
      </w:r>
    </w:p>
    <w:p w14:paraId="750E2CCF">
      <w:pPr>
        <w:ind w:firstLine="420" w:firstLineChars="0"/>
        <w:rPr>
          <w:rFonts w:hint="eastAsia" w:ascii="宋体" w:hAnsi="宋体" w:eastAsia="宋体" w:cs="宋体"/>
          <w:lang w:val="en-US" w:eastAsia="zh-CN"/>
        </w:rPr>
      </w:pPr>
      <w:r>
        <w:rPr>
          <w:rFonts w:hint="eastAsia" w:ascii="宋体" w:hAnsi="宋体" w:eastAsia="宋体" w:cs="宋体"/>
          <w:lang w:val="en-US" w:eastAsia="zh-CN"/>
        </w:rPr>
        <w:t>有着多种不同属性、用途的产品自然可以成为很不相同的劳动过程的原料。而在同一劳动过程中，同一产品可以既充当劳动资料，又充当原料。</w:t>
      </w:r>
    </w:p>
    <w:p w14:paraId="3AFA856F">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一种已经完成而可供消费的产品，可以重新成为另一种产品的原料。（或者成为只能当做原料使用的“半成品”）</w:t>
      </w:r>
    </w:p>
    <w:p w14:paraId="0E36D9CB">
      <w:pPr>
        <w:ind w:firstLine="420" w:firstLineChars="0"/>
        <w:rPr>
          <w:rFonts w:hint="default" w:ascii="宋体" w:hAnsi="宋体" w:eastAsia="宋体" w:cs="宋体"/>
          <w:lang w:val="en-US" w:eastAsia="zh-CN"/>
        </w:rPr>
      </w:pPr>
      <w:r>
        <w:rPr>
          <w:rFonts w:hint="default" w:ascii="宋体" w:hAnsi="宋体" w:eastAsia="宋体" w:cs="宋体"/>
          <w:lang w:val="en-US" w:eastAsia="zh-CN"/>
        </w:rPr>
        <w:t>可见，一个使用价值究竟表现为原料、劳动资料还是产品，完全取决于它在劳动过程中所起的特定的作用，取决于它在劳动过程中所处的地位，随着地位的改变，它的规定也就改变。</w:t>
      </w:r>
    </w:p>
    <w:p w14:paraId="5103529D">
      <w:pPr>
        <w:ind w:firstLine="420" w:firstLineChars="0"/>
        <w:rPr>
          <w:rFonts w:hint="eastAsia" w:ascii="宋体" w:hAnsi="宋体" w:eastAsia="宋体" w:cs="宋体"/>
          <w:lang w:val="en-US" w:eastAsia="zh-CN"/>
        </w:rPr>
      </w:pPr>
      <w:r>
        <w:rPr>
          <w:rFonts w:hint="default" w:ascii="宋体" w:hAnsi="宋体" w:eastAsia="宋体" w:cs="宋体"/>
          <w:lang w:val="en-US" w:eastAsia="zh-CN"/>
        </w:rPr>
        <w:t>因此，产品作为生产资料进入新的劳动过程，也就丧失产品的性质。它们只是作为活劳动的物质因素起作用。</w:t>
      </w:r>
      <w:r>
        <w:rPr>
          <w:rFonts w:hint="eastAsia" w:ascii="宋体" w:hAnsi="宋体" w:eastAsia="宋体" w:cs="宋体"/>
          <w:lang w:val="en-US" w:eastAsia="zh-CN"/>
        </w:rPr>
        <w:t>相反，如果生产资料在劳动过程中显示出它是过去劳动的产品这一性质，那说明这个产品有“缺陷”。</w:t>
      </w:r>
    </w:p>
    <w:p w14:paraId="6211A038">
      <w:pPr>
        <w:ind w:firstLine="420" w:firstLineChars="0"/>
        <w:rPr>
          <w:rFonts w:hint="eastAsia" w:ascii="宋体" w:hAnsi="宋体" w:eastAsia="宋体" w:cs="宋体"/>
          <w:lang w:val="en-US" w:eastAsia="zh-CN"/>
        </w:rPr>
      </w:pPr>
      <w:r>
        <w:rPr>
          <w:rFonts w:hint="eastAsia" w:ascii="宋体" w:hAnsi="宋体" w:eastAsia="宋体" w:cs="宋体"/>
          <w:lang w:val="en-US" w:eastAsia="zh-CN"/>
        </w:rPr>
        <w:t>机器只有两种结局：“用坏”或者“放坏”。活劳动必须抓住机器可能存在的使用价值，使其成为现实存在的使用价值。</w:t>
      </w:r>
    </w:p>
    <w:p w14:paraId="309C7B3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因此，如果说，现有的产品不仅是劳动过程的结果，而且是劳动过程的存在条件，那么另一方面，它们投入劳动过程，从而与活劳动相接触，则是使这些过去劳动的产品当作使用价值来保存和实现的惟一手段。</w:t>
      </w:r>
    </w:p>
    <w:p w14:paraId="016CD37C">
      <w:pPr>
        <w:ind w:firstLine="420" w:firstLineChars="0"/>
        <w:rPr>
          <w:rFonts w:hint="eastAsia" w:ascii="宋体" w:hAnsi="宋体" w:eastAsia="宋体" w:cs="宋体"/>
          <w:lang w:val="en-US" w:eastAsia="zh-CN"/>
        </w:rPr>
      </w:pPr>
      <w:r>
        <w:rPr>
          <w:rFonts w:hint="eastAsia" w:ascii="宋体" w:hAnsi="宋体" w:eastAsia="宋体" w:cs="宋体"/>
          <w:lang w:val="en-US" w:eastAsia="zh-CN"/>
        </w:rPr>
        <w:t>劳动消费它自己的物质要素——劳动对象和劳动资料，因而是消费过程。这种生产消费与个人消费的区别在于：后者把产品当作活的个人的生活资料来消费，而前者把产品当作劳动即活的个人发挥作用的劳动力的生活资料来消费。因此，个人消费的产物是消费者本身，生产消费的结果是与消费者不同的产品。</w:t>
      </w:r>
    </w:p>
    <w:p w14:paraId="0F40285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只要劳动资料和劳动对象本身已经是产品，劳动就是为创造产品而消耗产品，或者说，是把产品当作产品的生产资料来使用。但是，正如劳动过程最初只是发生在人和未经人的协助就已存在的土地之间一样，现在在劳动过程中也仍然有这样的生产资料，它们是天然存在的，不是自然物质和人类劳动的结合。</w:t>
      </w:r>
    </w:p>
    <w:p w14:paraId="5EA52CC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劳动过程，就我们在上面把它描述为它的简单的、抽象的要素来说，是制造使用价值的有目的的活动，是为了人类的需要而对自然物的占有，是人和自然之间的物质变换的一般条件，是人类生活的永恒的自然条件，因此，它不以人类生活的任何形式为转移。</w:t>
      </w:r>
    </w:p>
    <w:p w14:paraId="6969DE1D">
      <w:pPr>
        <w:ind w:firstLine="420" w:firstLineChars="0"/>
        <w:rPr>
          <w:rFonts w:hint="default" w:ascii="宋体" w:hAnsi="宋体" w:eastAsia="宋体" w:cs="宋体"/>
          <w:lang w:val="en-US" w:eastAsia="zh-CN"/>
        </w:rPr>
      </w:pPr>
      <w:r>
        <w:rPr>
          <w:rFonts w:hint="default" w:ascii="宋体" w:hAnsi="宋体" w:eastAsia="宋体" w:cs="宋体"/>
          <w:lang w:val="en-US" w:eastAsia="zh-CN"/>
        </w:rPr>
        <w:t>劳动过程，就它是资本家消费劳动力的过程来说，显示出两个特殊现象。</w:t>
      </w:r>
    </w:p>
    <w:p w14:paraId="09314B9E">
      <w:pPr>
        <w:ind w:firstLine="420" w:firstLineChars="0"/>
        <w:rPr>
          <w:rFonts w:hint="default" w:ascii="宋体" w:hAnsi="宋体" w:eastAsia="宋体" w:cs="宋体"/>
          <w:lang w:val="en-US" w:eastAsia="zh-CN"/>
        </w:rPr>
      </w:pPr>
      <w:r>
        <w:rPr>
          <w:rFonts w:hint="default" w:ascii="宋体" w:hAnsi="宋体" w:eastAsia="宋体" w:cs="宋体"/>
          <w:lang w:val="en-US" w:eastAsia="zh-CN"/>
        </w:rPr>
        <w:t>工人在资本家的监督下劳动，他的劳动属于资本家。资本家进行监视，使劳动正常进行，使生产资料用得合乎目的。</w:t>
      </w:r>
    </w:p>
    <w:p w14:paraId="38C6E293">
      <w:pPr>
        <w:ind w:firstLine="420" w:firstLineChars="0"/>
        <w:rPr>
          <w:rFonts w:hint="default" w:ascii="宋体" w:hAnsi="宋体" w:eastAsia="宋体" w:cs="宋体"/>
          <w:lang w:val="en-US" w:eastAsia="zh-CN"/>
        </w:rPr>
      </w:pPr>
      <w:r>
        <w:rPr>
          <w:rFonts w:hint="default" w:ascii="宋体" w:hAnsi="宋体" w:eastAsia="宋体" w:cs="宋体"/>
          <w:lang w:val="en-US" w:eastAsia="zh-CN"/>
        </w:rPr>
        <w:t>其次，产品是资本家的所有物，而不是直接生产者工人的所有物。资本家支付劳动力一天的价值。于是，在这一天内，劳动力就像出租一天的任何其他商品一样，归资本家使用。商品由它的买者使用；劳动力的占有者提供他的劳动，实际上只是提供他已卖出的使用价值。从他进入资本家的工场时起，他的劳动力的使用价值</w:t>
      </w:r>
      <w:r>
        <w:rPr>
          <w:rFonts w:hint="eastAsia" w:ascii="宋体" w:hAnsi="宋体" w:eastAsia="宋体" w:cs="宋体"/>
          <w:lang w:val="en-US" w:eastAsia="zh-CN"/>
        </w:rPr>
        <w:t>——</w:t>
      </w:r>
      <w:r>
        <w:rPr>
          <w:rFonts w:hint="default" w:ascii="宋体" w:hAnsi="宋体" w:eastAsia="宋体" w:cs="宋体"/>
          <w:lang w:val="en-US" w:eastAsia="zh-CN"/>
        </w:rPr>
        <w:t>劳动，就属于资本家了。从资本家的观点看来，劳动过程只是消费他所购买的劳动力商品，而他只有把生产资料加到劳动力上才能消费劳动力。劳动过程是资本家购买的各种物之间的过程，是归他所有的各种物之间的过程。因此，这个过程的产品归他所有，正像他的酒窖内处于发酵过程的产品归他所有一样。</w:t>
      </w:r>
    </w:p>
    <w:p w14:paraId="45996D39">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2.价值增殖过程</w:t>
      </w:r>
    </w:p>
    <w:p w14:paraId="10E3272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正如商品本身是使用价值和价值的统一一样，商品生产过程必定是劳动过程和价值形成过程的统一。</w:t>
      </w:r>
    </w:p>
    <w:p w14:paraId="2C28CF4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正如前文所述，商品的价值取决于物化在该商品的使用价值中的劳动量，取决于生产该商品的社会必要劳动时间。此处同理。假设生产的产品1份A。生产A需要x量原料a（价值为1/2S），y量其他劳动资料（价值为1/3S）。</w:t>
      </w:r>
    </w:p>
    <w:p w14:paraId="70516AF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消耗原料a和其他劳动资料以生产A，不是说一方的价值消失，另一方的价值出现。相反，从价值角度来看，如果A=a+其他劳动资料，那么双方就是等价的，只不过同一劳动时间一次体现在生产A中，一次体现在生产a和其他劳动资料中。价值不是消失再出现，而是守恒般地转移了，生产a及其他劳动资料的劳动时间成为了生产A的一部分，包含在A中。因此，可以将生产a及其他劳动资料的劳动过程也看成是生产A的劳动过程的一部分、序章，时间上或空间上的分割因价值的连续存在而连续起来了。当然，这样说的前提是：a和其他劳动资料确实是最终用于生产A了；并且这里所说的劳动时间都是社会必要劳动时间，不算“浪费地”添加的劳动时间。</w:t>
      </w:r>
    </w:p>
    <w:p w14:paraId="207E124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上一段“如果等价”也就是没有考虑到加工过程中工人的劳动，仿佛就是一次商品交换。这里再考虑生产工人本身的劳动加进的价值。正如前文所述，当然，不同产品的生产所包含的劳动是不同性质的，不同内容的。但是就产生价值这一方面，不同内容的劳动没有（或者说无需考虑）质的区别，只有量的区别。这种劳动量，基本可以等价于劳动时间（起码在这里可以），当然，仍旧是社会必要劳动时间。</w:t>
      </w:r>
    </w:p>
    <w:p w14:paraId="2DCCF98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劳动过程中，劳动不断从运动形式转为对象性形式，对象化在产品中。这个劳动过程的一劳动小时也就是工人生命力一小时的耗费。而原料，在这里也就成为了一定量劳动的吸收器，通过这种吸收，原料转化为产品，因为劳动力以特定形式耗费并加在原料中了。而产品，现在只是原料所吸收的测量器。如果1小时内有x量原料a转化为1份产品A，那么6份产品A就表示6个被吸收的劳动小时。由经验确定的一定的产品量，现在只不过代表一定量的劳动，代表一定量凝固的劳动时间。它们只是一小时、一天的社会劳动的化身。</w:t>
      </w:r>
    </w:p>
    <w:p w14:paraId="40E440F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在劳动力出卖时，假定它的日价值＝</w:t>
      </w:r>
      <w:r>
        <w:rPr>
          <w:rFonts w:hint="eastAsia" w:ascii="宋体" w:hAnsi="宋体" w:eastAsia="宋体" w:cs="宋体"/>
          <w:lang w:val="en-US" w:eastAsia="zh-CN"/>
        </w:rPr>
        <w:t>S</w:t>
      </w:r>
      <w:r>
        <w:rPr>
          <w:rFonts w:hint="default" w:ascii="宋体" w:hAnsi="宋体" w:eastAsia="宋体" w:cs="宋体"/>
          <w:lang w:val="en-US" w:eastAsia="zh-CN"/>
        </w:rPr>
        <w:t>，在</w:t>
      </w:r>
      <w:r>
        <w:rPr>
          <w:rFonts w:hint="eastAsia" w:ascii="宋体" w:hAnsi="宋体" w:eastAsia="宋体" w:cs="宋体"/>
          <w:lang w:val="en-US" w:eastAsia="zh-CN"/>
        </w:rPr>
        <w:t>S</w:t>
      </w:r>
      <w:r>
        <w:rPr>
          <w:rFonts w:hint="default" w:ascii="宋体" w:hAnsi="宋体" w:eastAsia="宋体" w:cs="宋体"/>
          <w:lang w:val="en-US" w:eastAsia="zh-CN"/>
        </w:rPr>
        <w:t>中体现了6个劳动小时，而这也就是生产出工人每天平均的生活资料量所需要的劳动量。现在，如果我们的工人在1个劳动小时内把</w:t>
      </w:r>
      <w:r>
        <w:rPr>
          <w:rFonts w:hint="eastAsia" w:ascii="宋体" w:hAnsi="宋体" w:eastAsia="宋体" w:cs="宋体"/>
          <w:lang w:val="en-US" w:eastAsia="zh-CN"/>
        </w:rPr>
        <w:t>x量原料a转化为1份产品A</w:t>
      </w:r>
      <w:r>
        <w:rPr>
          <w:rFonts w:hint="default" w:ascii="宋体" w:hAnsi="宋体" w:eastAsia="宋体" w:cs="宋体"/>
          <w:lang w:val="en-US" w:eastAsia="zh-CN"/>
        </w:rPr>
        <w:t>，他在6小时内就会把</w:t>
      </w:r>
      <w:r>
        <w:rPr>
          <w:rFonts w:hint="eastAsia" w:ascii="宋体" w:hAnsi="宋体" w:eastAsia="宋体" w:cs="宋体"/>
          <w:lang w:val="en-US" w:eastAsia="zh-CN"/>
        </w:rPr>
        <w:t>6x量原料a转化为6份产品A</w:t>
      </w:r>
      <w:r>
        <w:rPr>
          <w:rFonts w:hint="default" w:ascii="宋体" w:hAnsi="宋体" w:eastAsia="宋体" w:cs="宋体"/>
          <w:lang w:val="en-US" w:eastAsia="zh-CN"/>
        </w:rPr>
        <w:t>。因此，在</w:t>
      </w:r>
      <w:r>
        <w:rPr>
          <w:rFonts w:hint="eastAsia" w:ascii="宋体" w:hAnsi="宋体" w:eastAsia="宋体" w:cs="宋体"/>
          <w:lang w:val="en-US" w:eastAsia="zh-CN"/>
        </w:rPr>
        <w:t>劳动</w:t>
      </w:r>
      <w:r>
        <w:rPr>
          <w:rFonts w:hint="default" w:ascii="宋体" w:hAnsi="宋体" w:eastAsia="宋体" w:cs="宋体"/>
          <w:lang w:val="en-US" w:eastAsia="zh-CN"/>
        </w:rPr>
        <w:t>过程中，</w:t>
      </w:r>
      <w:r>
        <w:rPr>
          <w:rFonts w:hint="eastAsia" w:ascii="宋体" w:hAnsi="宋体" w:eastAsia="宋体" w:cs="宋体"/>
          <w:lang w:val="en-US" w:eastAsia="zh-CN"/>
        </w:rPr>
        <w:t>6A</w:t>
      </w:r>
      <w:r>
        <w:rPr>
          <w:rFonts w:hint="default" w:ascii="宋体" w:hAnsi="宋体" w:eastAsia="宋体" w:cs="宋体"/>
          <w:lang w:val="en-US" w:eastAsia="zh-CN"/>
        </w:rPr>
        <w:t>吸收了6个劳动小时。这个劳动时间表现为金额</w:t>
      </w:r>
      <w:r>
        <w:rPr>
          <w:rFonts w:hint="eastAsia" w:ascii="宋体" w:hAnsi="宋体" w:eastAsia="宋体" w:cs="宋体"/>
          <w:lang w:val="en-US" w:eastAsia="zh-CN"/>
        </w:rPr>
        <w:t>S</w:t>
      </w:r>
      <w:r>
        <w:rPr>
          <w:rFonts w:hint="default" w:ascii="宋体" w:hAnsi="宋体" w:eastAsia="宋体" w:cs="宋体"/>
          <w:lang w:val="en-US" w:eastAsia="zh-CN"/>
        </w:rPr>
        <w:t>。这样，由于</w:t>
      </w:r>
      <w:r>
        <w:rPr>
          <w:rFonts w:hint="eastAsia" w:ascii="宋体" w:hAnsi="宋体" w:eastAsia="宋体" w:cs="宋体"/>
          <w:lang w:val="en-US" w:eastAsia="zh-CN"/>
        </w:rPr>
        <w:t>劳动</w:t>
      </w:r>
      <w:r>
        <w:rPr>
          <w:rFonts w:hint="default" w:ascii="宋体" w:hAnsi="宋体" w:eastAsia="宋体" w:cs="宋体"/>
          <w:lang w:val="en-US" w:eastAsia="zh-CN"/>
        </w:rPr>
        <w:t>本身，</w:t>
      </w:r>
      <w:r>
        <w:rPr>
          <w:rFonts w:hint="eastAsia" w:ascii="宋体" w:hAnsi="宋体" w:eastAsia="宋体" w:cs="宋体"/>
          <w:lang w:val="en-US" w:eastAsia="zh-CN"/>
        </w:rPr>
        <w:t>6A</w:t>
      </w:r>
      <w:r>
        <w:rPr>
          <w:rFonts w:hint="default" w:ascii="宋体" w:hAnsi="宋体" w:eastAsia="宋体" w:cs="宋体"/>
          <w:lang w:val="en-US" w:eastAsia="zh-CN"/>
        </w:rPr>
        <w:t>就被加上了</w:t>
      </w:r>
      <w:r>
        <w:rPr>
          <w:rFonts w:hint="eastAsia" w:ascii="宋体" w:hAnsi="宋体" w:eastAsia="宋体" w:cs="宋体"/>
          <w:lang w:val="en-US" w:eastAsia="zh-CN"/>
        </w:rPr>
        <w:t>S</w:t>
      </w:r>
      <w:r>
        <w:rPr>
          <w:rFonts w:hint="default" w:ascii="宋体" w:hAnsi="宋体" w:eastAsia="宋体" w:cs="宋体"/>
          <w:lang w:val="en-US" w:eastAsia="zh-CN"/>
        </w:rPr>
        <w:t>价值。</w:t>
      </w:r>
      <w:r>
        <w:rPr>
          <w:rFonts w:hint="eastAsia" w:ascii="宋体" w:hAnsi="宋体" w:eastAsia="宋体" w:cs="宋体"/>
          <w:lang w:val="en-US" w:eastAsia="zh-CN"/>
        </w:rPr>
        <w:t>而</w:t>
      </w:r>
      <w:r>
        <w:rPr>
          <w:rFonts w:hint="default" w:ascii="宋体" w:hAnsi="宋体" w:eastAsia="宋体" w:cs="宋体"/>
          <w:lang w:val="en-US" w:eastAsia="zh-CN"/>
        </w:rPr>
        <w:t>在这</w:t>
      </w:r>
      <w:r>
        <w:rPr>
          <w:rFonts w:hint="eastAsia" w:ascii="宋体" w:hAnsi="宋体" w:eastAsia="宋体" w:cs="宋体"/>
          <w:lang w:val="en-US" w:eastAsia="zh-CN"/>
        </w:rPr>
        <w:t>6A</w:t>
      </w:r>
      <w:r>
        <w:rPr>
          <w:rFonts w:hint="default" w:ascii="宋体" w:hAnsi="宋体" w:eastAsia="宋体" w:cs="宋体"/>
          <w:lang w:val="en-US" w:eastAsia="zh-CN"/>
        </w:rPr>
        <w:t>中</w:t>
      </w:r>
      <w:r>
        <w:rPr>
          <w:rFonts w:hint="eastAsia" w:ascii="宋体" w:hAnsi="宋体" w:eastAsia="宋体" w:cs="宋体"/>
          <w:lang w:val="en-US" w:eastAsia="zh-CN"/>
        </w:rPr>
        <w:t>总共</w:t>
      </w:r>
      <w:r>
        <w:rPr>
          <w:rFonts w:hint="default" w:ascii="宋体" w:hAnsi="宋体" w:eastAsia="宋体" w:cs="宋体"/>
          <w:lang w:val="en-US" w:eastAsia="zh-CN"/>
        </w:rPr>
        <w:t>对象化了</w:t>
      </w:r>
      <w:r>
        <w:rPr>
          <w:rFonts w:hint="eastAsia" w:ascii="宋体" w:hAnsi="宋体" w:eastAsia="宋体" w:cs="宋体"/>
          <w:lang w:val="en-US" w:eastAsia="zh-CN"/>
        </w:rPr>
        <w:t>30</w:t>
      </w:r>
      <w:r>
        <w:rPr>
          <w:rFonts w:hint="default" w:ascii="宋体" w:hAnsi="宋体" w:eastAsia="宋体" w:cs="宋体"/>
          <w:lang w:val="en-US" w:eastAsia="zh-CN"/>
        </w:rPr>
        <w:t>个</w:t>
      </w:r>
      <w:r>
        <w:rPr>
          <w:rFonts w:hint="eastAsia" w:ascii="宋体" w:hAnsi="宋体" w:eastAsia="宋体" w:cs="宋体"/>
          <w:lang w:val="en-US" w:eastAsia="zh-CN"/>
        </w:rPr>
        <w:t>劳动小时</w:t>
      </w:r>
      <w:r>
        <w:rPr>
          <w:rFonts w:hint="default" w:ascii="宋体" w:hAnsi="宋体" w:eastAsia="宋体" w:cs="宋体"/>
          <w:lang w:val="en-US" w:eastAsia="zh-CN"/>
        </w:rPr>
        <w:t>：2</w:t>
      </w:r>
      <w:r>
        <w:rPr>
          <w:rFonts w:hint="eastAsia" w:ascii="宋体" w:hAnsi="宋体" w:eastAsia="宋体" w:cs="宋体"/>
          <w:lang w:val="en-US" w:eastAsia="zh-CN"/>
        </w:rPr>
        <w:t>4个劳动小时</w:t>
      </w:r>
      <w:r>
        <w:rPr>
          <w:rFonts w:hint="default" w:ascii="宋体" w:hAnsi="宋体" w:eastAsia="宋体" w:cs="宋体"/>
          <w:lang w:val="en-US" w:eastAsia="zh-CN"/>
        </w:rPr>
        <w:t>包含在</w:t>
      </w:r>
      <w:r>
        <w:rPr>
          <w:rFonts w:hint="eastAsia" w:ascii="宋体" w:hAnsi="宋体" w:eastAsia="宋体" w:cs="宋体"/>
          <w:lang w:val="en-US" w:eastAsia="zh-CN"/>
        </w:rPr>
        <w:t>原料a和其他劳动资料</w:t>
      </w:r>
      <w:r>
        <w:rPr>
          <w:rFonts w:hint="default" w:ascii="宋体" w:hAnsi="宋体" w:eastAsia="宋体" w:cs="宋体"/>
          <w:lang w:val="en-US" w:eastAsia="zh-CN"/>
        </w:rPr>
        <w:t>中，</w:t>
      </w:r>
      <w:r>
        <w:rPr>
          <w:rFonts w:hint="eastAsia" w:ascii="宋体" w:hAnsi="宋体" w:eastAsia="宋体" w:cs="宋体"/>
          <w:lang w:val="en-US" w:eastAsia="zh-CN"/>
        </w:rPr>
        <w:t>6个劳动小时</w:t>
      </w:r>
      <w:r>
        <w:rPr>
          <w:rFonts w:hint="default" w:ascii="宋体" w:hAnsi="宋体" w:eastAsia="宋体" w:cs="宋体"/>
          <w:lang w:val="en-US" w:eastAsia="zh-CN"/>
        </w:rPr>
        <w:t>是在</w:t>
      </w:r>
      <w:r>
        <w:rPr>
          <w:rFonts w:hint="eastAsia" w:ascii="宋体" w:hAnsi="宋体" w:eastAsia="宋体" w:cs="宋体"/>
          <w:lang w:val="en-US" w:eastAsia="zh-CN"/>
        </w:rPr>
        <w:t>加工</w:t>
      </w:r>
      <w:r>
        <w:rPr>
          <w:rFonts w:hint="default" w:ascii="宋体" w:hAnsi="宋体" w:eastAsia="宋体" w:cs="宋体"/>
          <w:lang w:val="en-US" w:eastAsia="zh-CN"/>
        </w:rPr>
        <w:t>过程中被吸收的。这个劳动时间表现为5</w:t>
      </w:r>
      <w:r>
        <w:rPr>
          <w:rFonts w:hint="eastAsia" w:ascii="宋体" w:hAnsi="宋体" w:eastAsia="宋体" w:cs="宋体"/>
          <w:lang w:val="en-US" w:eastAsia="zh-CN"/>
        </w:rPr>
        <w:t>S</w:t>
      </w:r>
      <w:r>
        <w:rPr>
          <w:rFonts w:hint="default" w:ascii="宋体" w:hAnsi="宋体" w:eastAsia="宋体" w:cs="宋体"/>
          <w:lang w:val="en-US" w:eastAsia="zh-CN"/>
        </w:rPr>
        <w:t>金额。因此，同</w:t>
      </w:r>
      <w:r>
        <w:rPr>
          <w:rFonts w:hint="eastAsia" w:ascii="宋体" w:hAnsi="宋体" w:eastAsia="宋体" w:cs="宋体"/>
          <w:lang w:val="en-US" w:eastAsia="zh-CN"/>
        </w:rPr>
        <w:t>6A</w:t>
      </w:r>
      <w:r>
        <w:rPr>
          <w:rFonts w:hint="default" w:ascii="宋体" w:hAnsi="宋体" w:eastAsia="宋体" w:cs="宋体"/>
          <w:lang w:val="en-US" w:eastAsia="zh-CN"/>
        </w:rPr>
        <w:t>的价值相一致的价格是5</w:t>
      </w:r>
      <w:r>
        <w:rPr>
          <w:rFonts w:hint="eastAsia" w:ascii="宋体" w:hAnsi="宋体" w:eastAsia="宋体" w:cs="宋体"/>
          <w:lang w:val="en-US" w:eastAsia="zh-CN"/>
        </w:rPr>
        <w:t>S</w:t>
      </w:r>
      <w:r>
        <w:rPr>
          <w:rFonts w:hint="default" w:ascii="宋体" w:hAnsi="宋体" w:eastAsia="宋体" w:cs="宋体"/>
          <w:lang w:val="en-US" w:eastAsia="zh-CN"/>
        </w:rPr>
        <w:t>。</w:t>
      </w:r>
    </w:p>
    <w:p w14:paraId="680436B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问题出现了，5S就是资本家预付资本的价值（1S购买劳动力，3S购买原料，1S购买其他劳动资料），剩余价值在哪？资本家再一番周折之后，现在在他手中的只有6份产品A。但是，这和他直接去市场上花5S买6A有什么区别呢，况且，他也不一定需要A，资本家只能将它卖掉。商业果然是“最大的慈善”啊，资本家拿出自己的财富，给工人工作和生产资料，向社会输送产品，自己却“毫无”报酬，哪怕自己是怎样辛苦地“督促”工人劳动！为什么资本家的“劳动”就没有价值呢？</w:t>
      </w:r>
    </w:p>
    <w:p w14:paraId="2F68089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让我们更仔细地来看一看。劳动力的日价值是S，因为在劳动力本身中对象化了半个工作日，就是说，因为每天生产劳动力所必要的生活资料要费半个工作日。但是，包含在劳动力中的过去劳动和劳动力所能提供的活劳动，劳动力一天的维持费和劳动力一天的耗费，是两个完全不同的量。前者决定它的交换价值，后者构成它的使用价值。维持一个工人24小时的生活只需要半个工作日这种情况并不妨碍工人劳动一整天。因此，劳动力的价值和劳动力在劳动过程中的价值增殖，是两个不同的量。资本家购买劳动力时，正是看中了这个价值差额。劳动力能制造产品的有用属性，只是一个必要条件，因为劳动必须以有用的形式耗费，才能形成价值。但是，具有决定意义的，是这个商品独特的使用价值，即它是价值的源泉，并且是大于它自身的价值的源泉。这就是资本家希望劳动力提供的独特的服务。在这里，他是按照商品交换的各个永恒规律行事的。事实上，劳动力的卖者，和任何别的商品的卖者一样，实现劳动力的交换价值而让渡劳动力的使用价值。他不交出后者，就不能取得前者。劳动力的使用价值即劳动本身不归它的卖者所有。货币占有者支付了劳动力的日价值，因此，劳动力一天的使用即一天的劳动就归他所有。劳动力维持一天只费半个工作日，而劳动力却能发挥作用或劳动一整天，因此，劳动力使用一天所创造的价值比劳动力自身一天的价值大一倍。这种情况对买者是一种特别的幸运，对卖者也决不是不公平。</w:t>
      </w:r>
    </w:p>
    <w:p w14:paraId="78093B3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于是乎，现在工人的劳动时间就不是6小时，而是12小时了；所加工的就不只是6x量a，而是12x量a（价值6S）了。算上消耗的其他劳动资料价值2S和购买劳动力所花销的钱，价值仍是1S，总耗费9S。而生产的产品就是12份A（价值10S）。剩余价值1S！货币终于转化为了资本！正如前文所述，货币转化为资本的这整个过程，既在流通领域中进行，又不在流通领域中进行。它是以流通为中介，因为它以在商品市场上购买劳动力为条件。它不在流通中进行，因为流通只是为价值增殖过程作准备，而这个过程是在生产领域中进行的。</w:t>
      </w:r>
    </w:p>
    <w:p w14:paraId="2795F58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们把价值形成过程和价值增殖过程比较一下，就会知道，价值增殖过程不外是超过一定点而延长了的价值形成过程如果价值形成过程只持续到这样一点——资本所支付的劳动力价值恰好为新的等价物所补偿，那就是单纯的价值形成过程。如果价值形成过程超过这一点而持续下去，那就成为价值增殖过程。</w:t>
      </w:r>
    </w:p>
    <w:p w14:paraId="41956D4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作为劳动过程和价值形成过程的统一，生产过程是商品生产过程；作为劳动过程和价值增殖过程的统一，生产过程是资本主义生产过程，是商品生产的资本主义形式。</w:t>
      </w:r>
    </w:p>
    <w:p w14:paraId="7B4A48A5">
      <w:pPr>
        <w:rPr>
          <w:rFonts w:hint="default" w:ascii="宋体" w:hAnsi="宋体" w:eastAsia="宋体" w:cs="宋体"/>
          <w:lang w:val="en-US" w:eastAsia="zh-CN"/>
        </w:rPr>
      </w:pPr>
      <w:r>
        <w:rPr>
          <w:rFonts w:hint="default" w:ascii="宋体" w:hAnsi="宋体" w:eastAsia="宋体" w:cs="宋体"/>
          <w:lang w:val="en-US" w:eastAsia="zh-CN"/>
        </w:rPr>
        <w:br w:type="page"/>
      </w:r>
    </w:p>
    <w:p w14:paraId="25A35133">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第六章——不变资本和可变资本</w:t>
      </w:r>
    </w:p>
    <w:p w14:paraId="614CB4D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人把一定量的劳动加到劳动对象上，也就把新价值加到劳动对象上。另一方面，被消耗的生产资料的价值又成了产品价值的组成部分，生产资料的价值由于转移到产品上而被保存下来。这种转移，以劳动为中介，是在生产资料转化为产品时的劳动过程中发生的。但是，工人并不是在同一时间内劳动两次：一次由自己的劳动把价值加到棉花上；另一次保存棉花的旧价值。他只是由于加进新价值而保存了旧价值。但是，把新价值加到劳动对象上和把旧价值保存在产品中，是工人在同一时间内达到的两种完全不同的结果（虽然工人在同一时间内只劳动一次），因此很明显，这种结果的二重性只能用他的劳动本身的二重性来解释。在同一时间内，劳动就一种属性来说必然创造价值，就另一种属性来说必然保存或转移价值。</w:t>
      </w:r>
    </w:p>
    <w:p w14:paraId="5A9255D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人想要加进价值，始终只能通过他特有的生产劳动方式。纺纱工人只有通过纺纱，织布工人只有通过织布，铁匠只有通过打铁，才能加进劳动时间。而通过他们借以加进一般劳动、从而加进新价值的有目的的形式，通过纺纱、织布、打铁，生产资料棉花和纱锭，棉纱和织机，铁和铁砧也就成了一种产品一种新的使用价值的形成要素。生产资料的使用价值的旧形式消失了，但只是为了以新的使用价值形式出现。</w:t>
      </w:r>
    </w:p>
    <w:p w14:paraId="45F66C8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前文提到，只要使用价值是有目的地用来生产新的使用价值，制造被用掉的使用价值所必要的劳动时间，就成为制造新的使用价值所必要的劳动时间的一部分。可见，工人保存（或者说，转移）被用掉的生产资料的价值，并不是由于他们加进一般劳动，而是由于这种追加劳动的特殊的有用性质，由于它的特殊的生产形式。劳动作为这种有目的的生产活动，纺纱、织布、打铁，只要同生产资料接触，就使它们复活，赋予它们活力使它们成为劳动过程的因素，并且同它们结合为产品。</w:t>
      </w:r>
    </w:p>
    <w:p w14:paraId="4383687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想要加进价值，所需的是一般劳动，而想要保存价值，所需的是特殊劳动。新价值的加进，是由于劳动的单纯的量的追加；生产资料的旧价值在产品中的保存，是由于所追加的劳动的质。同一劳动由于它的二重性造成的这种二重作用，清楚地表现在不同的现象上。假设由于技术进步，社会生产力大增，工人6小时内可加工的产品和过去36小时加工的产品一样多，但是现在的增多的总产品吸收的劳动时间仍然是6小时，只是之前的1/6，于是加入的价值也只是之前的1/6，但是保存并转移到最终总产品的原料价值是原来的6被。由此可见，在同一不可分割的过程中，劳动保存价值的属性和创造价值的属性在本质上是不同的。加工等量产品所必要的劳动时间越多，加到产品上的新价值就越大；在同一劳动时间内产品产量越多，保存在产品内的旧价值就越大。</w:t>
      </w:r>
    </w:p>
    <w:p w14:paraId="1C28B1E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把价值的纯粹象征性的表现——价值符号撇开，价值只是存在于某种使用价值中，存在于某种物中。因此，如果使用价值丧失，价值也就丧失。生产资料在丧失自己的使用价值的同时并不丧失价值，因为它们通过劳动过程丧失自己原来的使用价值形态，实际上只是为了在产品上获得另一种使用价值形态。虽然价值存在于某种使用价值中是很重要的，但是商品的形态变化表明，它存在于哪一种使用价值中是没有关系的。由此可见，在劳动过程中，只有生产资料丧失它的独立的使用价值同时也丧失它的交换价值，价值才从生产资料转移到产品上。生产资料转给产品的价值只是它作为生产资料而丧失的价值。</w:t>
      </w:r>
    </w:p>
    <w:p w14:paraId="3CA76646">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但是在这方面，劳动过程的各种物质因素的情况是不同的。</w:t>
      </w:r>
      <w:r>
        <w:rPr>
          <w:rFonts w:hint="eastAsia" w:ascii="宋体" w:hAnsi="宋体" w:eastAsia="宋体" w:cs="宋体"/>
          <w:lang w:val="en-US" w:eastAsia="zh-CN"/>
        </w:rPr>
        <w:t>生产过程中，</w:t>
      </w:r>
      <w:r>
        <w:rPr>
          <w:rFonts w:hint="default" w:ascii="宋体" w:hAnsi="宋体" w:eastAsia="宋体" w:cs="宋体"/>
          <w:lang w:val="en-US" w:eastAsia="zh-CN"/>
        </w:rPr>
        <w:t>原料和辅助材料丧失了它们作为使用价值进入劳动过程时所具有的独立形态。真正的劳动资料却不是这样。工具、机器、厂房、容器等等，只有保持原来的形态，并</w:t>
      </w:r>
      <w:r>
        <w:rPr>
          <w:rFonts w:hint="eastAsia" w:ascii="宋体" w:hAnsi="宋体" w:eastAsia="宋体" w:cs="宋体"/>
          <w:lang w:val="en-US" w:eastAsia="zh-CN"/>
        </w:rPr>
        <w:t>且始终保持同样的形式进入劳动过程，才能在劳动过程中发挥作用。它们在生前，在劳动过程中，与产品相对保持着独立的形态，它们在死后也是这样。如果考察某个这类的劳动资料从投入使用起到报废为止发挥作用的整个时期，就会看到，在这个时期中，它的使用价值已经完全被劳动消耗了，因此它的交换价值也完全转移到产品上去了。</w:t>
      </w:r>
    </w:p>
    <w:p w14:paraId="521E375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而这个消耗，转移价值的过程的时间长短，可以根据经验预估，正如人寿保险可以根据人的平均寿命估计自己的盈亏一样，工厂主也可以根据机器的平均使用时间估计机器的价值。假定这种劳动资料的使用价值在劳动过程中只能持续6天，那么它平均每个工作日丧失它的使用价值的1/6，因而把它的价值的1/6转给每天的产品。这也表明，生产资料转给产品的价值决不会大于它在劳动过程中因本身的使用价值的消灭而丧失的价值。如果生产资料没有价值可以丧失，就是说，如果它本身不是人类劳动的产品，那么，它就不会把任何价值转给产品。它只是充当使用价值的形成要素，而不是充当交换价值的形成要素。另一方面，由于这种转移，劳动过程的某个因素，某种生产资料，是全部进入劳动过程，但只是部分地进入价值增殖过程。在这里，劳动过程和价值增殖过程的区别反映在它们的物质因素上：同一生产资料，作为劳动过程的要素，是全部加入同一生产过程；作为价值形成的要素，则只是部分加入同一生产过程。</w:t>
      </w:r>
    </w:p>
    <w:p w14:paraId="6F34EDD5">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另一方面正相反，一种生产资料能够全部进入价值增殖过程，而只是部分进入劳动过程</w:t>
      </w:r>
      <w:r>
        <w:rPr>
          <w:rFonts w:hint="eastAsia" w:ascii="宋体" w:hAnsi="宋体" w:eastAsia="宋体" w:cs="宋体"/>
          <w:lang w:val="en-US" w:eastAsia="zh-CN"/>
        </w:rPr>
        <w:t>，比如原料在加工过程中的耗损。但如果这种耗损无法避免，那这种耗损也应被算作生产过程进行的必需条件，耗损的原料价值同样加入到了产品之中。当然，这些耗损也可以根据一定方法回收。</w:t>
      </w:r>
    </w:p>
    <w:p w14:paraId="6661650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生产资料只有在劳动过程中丧失掉存在于旧的使用价值形态中的价值，才把价值转移到新形态的产品上。它们在劳动过程中所能丧失的最大限度的价值量，显然是以它们进入劳动过程时原有的价值量为限，或者说，是以生产它们自身所需要的劳动时间为限。因此，生产资料加到产品上的价值决不可能大于同它们所参加的劳动过程无关而具有的价值。它的价值不是由它作为生产资料进入的劳动过程决定的，而是由它作为产品被生产出来的劳动过程决定的。它在劳动过程中只是作为使用价值作为具有有用属性的物起作用，因此，如果它在进入劳动过程之前没有价值，它就不会把任何价值转给产品。</w:t>
      </w:r>
    </w:p>
    <w:p w14:paraId="2E29F817">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工人不保存旧价值，就不能加进新劳动，也就不能创造新价值，因为他总是必须在一定的有用的形式上加进劳动；而他不把产品变为新产品的生产资料从而把它们的价值转移到新产品上去，他就不能在有用的形式上加进劳动。可见，由于加进价值而保存价值，这是发挥作用的劳动力即活劳动的自然恩惠，这种自然恩惠不费工人什么，但对资本家却大有好处，使他能够保存原有的资本价值</w:t>
      </w:r>
      <w:r>
        <w:rPr>
          <w:rFonts w:hint="eastAsia" w:ascii="宋体" w:hAnsi="宋体" w:eastAsia="宋体" w:cs="宋体"/>
          <w:lang w:val="en-US" w:eastAsia="zh-CN"/>
        </w:rPr>
        <w:t>。</w:t>
      </w:r>
    </w:p>
    <w:p w14:paraId="3F8FFD8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就生产资料来说，被消耗的是它们的使用价值，由于这种使用价值的消费——劳动制成产品。生产资料的价值实际上没有被消费因而也不可能再生产出来。这个价值被保存下来，但不是因为在劳动过程中对这个价值本身进行了操作，而是因为这个价值原先借以存在的那种使用价值虽然消失，但只是消失在另一种使用价值之中。因此，生产资料的价值是再现在产品的价值中。但就劳动过程的主观因素——发挥作用的劳动力而言，却不是这样。当劳动通过它的有目的的形式把生产资料的价值转移到产品上并保存下来的时候，它的运动的每时每刻都形成追加的价值，形成新价值。假设生产过程在工人生产出他自己的劳动力价值的等价物以后就停下来，这个价值是产品价值超过其中由生产资料价值构成的部分而形成的余额。它是在这个过程中产生的惟一的新价值。当然，它只是补偿资本家在购买劳动力时预付的，工人自身在生活资料上花费的货币。但这个价值是真正再生产出来的，不像生产资料的价值只是表面上再生产出来实为转移的。在这里，一个价值用另一个价值来补偿是通过创造新价值来实现的。</w:t>
      </w:r>
    </w:p>
    <w:p w14:paraId="3CB8D77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可见，转变为生产资料即原料、辅助材料、劳动资料的那部分资本，在生产过程中并不改变自己的价值量。</w:t>
      </w:r>
      <w:r>
        <w:rPr>
          <w:rFonts w:hint="eastAsia" w:ascii="宋体" w:hAnsi="宋体" w:eastAsia="宋体" w:cs="宋体"/>
          <w:lang w:val="en-US" w:eastAsia="zh-CN"/>
        </w:rPr>
        <w:t>这也就是“</w:t>
      </w:r>
      <w:r>
        <w:rPr>
          <w:rFonts w:hint="default" w:ascii="宋体" w:hAnsi="宋体" w:eastAsia="宋体" w:cs="宋体"/>
          <w:lang w:val="en-US" w:eastAsia="zh-CN"/>
        </w:rPr>
        <w:t>不变资本</w:t>
      </w:r>
      <w:r>
        <w:rPr>
          <w:rFonts w:hint="eastAsia" w:ascii="宋体" w:hAnsi="宋体" w:eastAsia="宋体" w:cs="宋体"/>
          <w:lang w:val="en-US" w:eastAsia="zh-CN"/>
        </w:rPr>
        <w:t>”</w:t>
      </w:r>
      <w:r>
        <w:rPr>
          <w:rFonts w:hint="default" w:ascii="宋体" w:hAnsi="宋体" w:eastAsia="宋体" w:cs="宋体"/>
          <w:lang w:val="en-US" w:eastAsia="zh-CN"/>
        </w:rPr>
        <w:t>。相反，转变为劳动力的那部分资本，在生产过程中改变自己的价值。它再生产自身的等价物和一个超过这个等价物而形成的</w:t>
      </w:r>
      <w:r>
        <w:rPr>
          <w:rFonts w:hint="eastAsia" w:ascii="宋体" w:hAnsi="宋体" w:eastAsia="宋体" w:cs="宋体"/>
          <w:lang w:val="en-US" w:eastAsia="zh-CN"/>
        </w:rPr>
        <w:t>可变化的</w:t>
      </w:r>
      <w:r>
        <w:rPr>
          <w:rFonts w:hint="default" w:ascii="宋体" w:hAnsi="宋体" w:eastAsia="宋体" w:cs="宋体"/>
          <w:lang w:val="en-US" w:eastAsia="zh-CN"/>
        </w:rPr>
        <w:t>余额</w:t>
      </w:r>
      <w:r>
        <w:rPr>
          <w:rFonts w:hint="eastAsia" w:ascii="宋体" w:hAnsi="宋体" w:eastAsia="宋体" w:cs="宋体"/>
          <w:lang w:val="en-US" w:eastAsia="zh-CN"/>
        </w:rPr>
        <w:t>——</w:t>
      </w:r>
      <w:r>
        <w:rPr>
          <w:rFonts w:hint="default" w:ascii="宋体" w:hAnsi="宋体" w:eastAsia="宋体" w:cs="宋体"/>
          <w:lang w:val="en-US" w:eastAsia="zh-CN"/>
        </w:rPr>
        <w:t>剩余价值。这部分资本从不变量不断转化为可变量。</w:t>
      </w:r>
      <w:r>
        <w:rPr>
          <w:rFonts w:hint="eastAsia" w:ascii="宋体" w:hAnsi="宋体" w:eastAsia="宋体" w:cs="宋体"/>
          <w:lang w:val="en-US" w:eastAsia="zh-CN"/>
        </w:rPr>
        <w:t>这也就是“</w:t>
      </w:r>
      <w:r>
        <w:rPr>
          <w:rFonts w:hint="default" w:ascii="宋体" w:hAnsi="宋体" w:eastAsia="宋体" w:cs="宋体"/>
          <w:lang w:val="en-US" w:eastAsia="zh-CN"/>
        </w:rPr>
        <w:t>可变资本</w:t>
      </w:r>
      <w:r>
        <w:rPr>
          <w:rFonts w:hint="eastAsia" w:ascii="宋体" w:hAnsi="宋体" w:eastAsia="宋体" w:cs="宋体"/>
          <w:lang w:val="en-US" w:eastAsia="zh-CN"/>
        </w:rPr>
        <w:t>”</w:t>
      </w:r>
      <w:r>
        <w:rPr>
          <w:rFonts w:hint="default" w:ascii="宋体" w:hAnsi="宋体" w:eastAsia="宋体" w:cs="宋体"/>
          <w:lang w:val="en-US" w:eastAsia="zh-CN"/>
        </w:rPr>
        <w:t>。资本的这两个组成部分，从劳动过程的角度看，是作为客观因素和主观因素，作为生产资料和劳动力相区别的；从价值增殖过程的角度看，则是作为不变资本和可变资本相区别的。</w:t>
      </w:r>
    </w:p>
    <w:p w14:paraId="1EE2FBCE">
      <w:pPr>
        <w:rPr>
          <w:rFonts w:hint="default" w:ascii="宋体" w:hAnsi="宋体" w:eastAsia="宋体" w:cs="宋体"/>
          <w:lang w:val="en-US" w:eastAsia="zh-CN"/>
        </w:rPr>
      </w:pPr>
      <w:r>
        <w:rPr>
          <w:rFonts w:hint="default" w:ascii="宋体" w:hAnsi="宋体" w:eastAsia="宋体" w:cs="宋体"/>
          <w:lang w:val="en-US" w:eastAsia="zh-CN"/>
        </w:rPr>
        <w:br w:type="page"/>
      </w:r>
    </w:p>
    <w:p w14:paraId="38F93FF7">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第七章——剩余价值率</w:t>
      </w:r>
    </w:p>
    <w:p w14:paraId="0B54E0DA">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1.劳动力的剥削程度</w:t>
      </w:r>
    </w:p>
    <w:p w14:paraId="16192E5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预付资本C在生产过程中生出的增殖额——剩余价值，首先表现为产品价值超过产品的各种生产要素的价值总和而形成的余额。资本C分为两部分，一部分是为购买生产资料而支出的货币额c，转化为不变资本，另一部分是为购买劳动力而支出的货币额v，转化为可变资本。因此，最初是C=c+v，生产结束后得到商品，其价值=c+v+m（m：剩余价值），C成为了C’。在这里，同产品价值相比较的，是产品形成过程中消耗的各种生产要素的价值。</w:t>
      </w:r>
    </w:p>
    <w:p w14:paraId="0119CE9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而我们已经知道，不变资本部分在生产过程中只是将自己的价值部分转移到产品之中，其余部分不动。因此可以将这后一不动的部分不考虑进价值形成的范畴，从而忽略。就算考虑，也不会影响我们对劳动力剥削程度的分析，只不过是每一处都加上一个常量而已。</w:t>
      </w:r>
    </w:p>
    <w:p w14:paraId="3A2FB4D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对于C=c+v到C</w:t>
      </w:r>
      <w:r>
        <w:rPr>
          <w:rFonts w:hint="default" w:ascii="宋体" w:hAnsi="宋体" w:eastAsia="宋体" w:cs="宋体"/>
          <w:lang w:val="en-US" w:eastAsia="zh-CN"/>
        </w:rPr>
        <w:t>’</w:t>
      </w:r>
      <w:r>
        <w:rPr>
          <w:rFonts w:hint="eastAsia" w:ascii="宋体" w:hAnsi="宋体" w:eastAsia="宋体" w:cs="宋体"/>
          <w:lang w:val="en-US" w:eastAsia="zh-CN"/>
        </w:rPr>
        <w:t>=c+v+m，我们已知，不变资本的价值只是再现在产品之中。因此，在生产过程中实际新生产的价值产品，不同于这个过程之后得到的产品价值，不是c+v+m，而是v+m。进一步，我们已知，剩余价值m只是可变资本v发生价值变化的结果。因此，v+m=v+Δv。</w:t>
      </w:r>
    </w:p>
    <w:p w14:paraId="3D61106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现实的价值变化和价值变化的比率却是被这样的事实掩盖了：由于资本可变组成部分的增加，全部预付资本也增加了。可见，要对这个过程进行纯粹的分析，必须把产品价值中只是再现不变资本价值的那一部分完全抽去。另一个困难是由可变资本的原有形式产生的。</w:t>
      </w:r>
      <w:r>
        <w:rPr>
          <w:rFonts w:hint="eastAsia" w:ascii="宋体" w:hAnsi="宋体" w:eastAsia="宋体" w:cs="宋体"/>
          <w:lang w:val="en-US" w:eastAsia="zh-CN"/>
        </w:rPr>
        <w:t>在实际生活中，说购买劳动力从而一次结出的工资是“可变的”似乎难以理解。</w:t>
      </w:r>
      <w:r>
        <w:rPr>
          <w:rFonts w:hint="default" w:ascii="宋体" w:hAnsi="宋体" w:eastAsia="宋体" w:cs="宋体"/>
          <w:lang w:val="en-US" w:eastAsia="zh-CN"/>
        </w:rPr>
        <w:t>但可变资本在这里实际上只是这个价值所经过的过程的符号。购买劳动力所预付的资本部分是一定量的对象化劳动，因而同购买的劳动力的价值一样，是一个不变的价值量。但是，在生产过程本身中，预付的</w:t>
      </w:r>
      <w:r>
        <w:rPr>
          <w:rFonts w:hint="eastAsia" w:ascii="宋体" w:hAnsi="宋体" w:eastAsia="宋体" w:cs="宋体"/>
          <w:lang w:val="en-US" w:eastAsia="zh-CN"/>
        </w:rPr>
        <w:t>货币</w:t>
      </w:r>
      <w:r>
        <w:rPr>
          <w:rFonts w:hint="default" w:ascii="宋体" w:hAnsi="宋体" w:eastAsia="宋体" w:cs="宋体"/>
          <w:lang w:val="en-US" w:eastAsia="zh-CN"/>
        </w:rPr>
        <w:t>为发挥作用的劳动力所代替，死劳动为活劳动所代替，静止量为流动量所代替，不变量为可变量所代替。结果是v的再生产加</w:t>
      </w:r>
      <w:r>
        <w:rPr>
          <w:rFonts w:hint="eastAsia" w:ascii="宋体" w:hAnsi="宋体" w:eastAsia="宋体" w:cs="宋体"/>
          <w:lang w:val="en-US" w:eastAsia="zh-CN"/>
        </w:rPr>
        <w:t>Δv</w:t>
      </w:r>
      <w:r>
        <w:rPr>
          <w:rFonts w:hint="default" w:ascii="宋体" w:hAnsi="宋体" w:eastAsia="宋体" w:cs="宋体"/>
          <w:lang w:val="en-US" w:eastAsia="zh-CN"/>
        </w:rPr>
        <w:t>。从资本主义生产的观点来看，这全部进程是转变为劳动力的那个原来不变的价值的自行运动。过程及其结果都要归因于这个价值。因此，如果说可变资本或自行增殖的价值这个说法看来是矛盾的，那么它只是表现了资本主义生产固有的矛盾。</w:t>
      </w:r>
    </w:p>
    <w:p w14:paraId="5D4A438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要使资本的一部分转变为劳动力而增殖，就必须使资本的另一部分转化为生产资料。要使可变资本起作用，就必须根据劳动过程的一定的技术性质，按相应的比例来预付不变资本。但如果对价值创造和价值变化就其本身进行考察，那么生产资料，不变资本的这些物质形态，就只是提供一种物质，使流动的、形成价值的力得以固定在上面。因此，这种物质的性质如何是没有关系的，这种物质的价值如何也是没有关系的。它只须有足够的量，以便能吸收生产过程中要消耗的劳动量。只要有了足够的量，不管它的价值提高或是降低，或者像土地和大海那样没有价值，都不会影响价值创造和价值变化的过程。</w:t>
      </w:r>
    </w:p>
    <w:p w14:paraId="11B34D4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抽取不变资本c，则上述预付资本的价值变化就是v到v+m（或者说v+Δv）。剩余价值m的相对量，即可变资本价值增殖的比率，可以由m同v的比率决定。这一比率，m/v，即为剩余价值率。</w:t>
      </w:r>
    </w:p>
    <w:p w14:paraId="0D09501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已知，工人在劳动过程的一段时间内，只是生产自己劳动力的价值，</w:t>
      </w:r>
      <w:r>
        <w:rPr>
          <w:rFonts w:hint="eastAsia" w:ascii="宋体" w:hAnsi="宋体" w:eastAsia="宋体" w:cs="宋体"/>
          <w:lang w:val="en-US" w:eastAsia="zh-CN"/>
        </w:rPr>
        <w:t>也</w:t>
      </w:r>
      <w:r>
        <w:rPr>
          <w:rFonts w:hint="default" w:ascii="宋体" w:hAnsi="宋体" w:eastAsia="宋体" w:cs="宋体"/>
          <w:lang w:val="en-US" w:eastAsia="zh-CN"/>
        </w:rPr>
        <w:t>就是，只是生产他的必要生活资料的价值。因为他是在以社会分工为基础的状态下进行生产，所以他不是直接生产自己的生活资料，而是以某种特殊的商品形式生产出同他的生活资料的价值相等的价值，或者说，同他用来购买生活资料的货币相等的价值。他为此耗费的工作日部分是大小不同的，这取决于他每天平均的生活资料的价值，也就是取决于每天生产这些生活资料所需要的平均劳动时间。如果工人每天的生活资料的价值平均代表6个对象化劳动小时，那么，工人要生产这个价值，就必须平均每天劳动6小时。如果他不是为资本家劳动，而是独立地为自己劳动，在其他条件相同的情况下，他平均一天同样要劳动这么多小时，才能生产出自己的劳动力的价值，从而获得维持或不断再生产自己所必需的生活资料。但是，因为工人在生产劳动力日价值的工作日部分内，只是生产资本家已经支付的劳动力价值的等价物，就是说，只是用新创造的价值来补偿预付的可变资本的价值，所以，这种价值的生产只是表现为再生产。这种再生产的工作日部分</w:t>
      </w:r>
      <w:r>
        <w:rPr>
          <w:rFonts w:hint="eastAsia" w:ascii="宋体" w:hAnsi="宋体" w:eastAsia="宋体" w:cs="宋体"/>
          <w:lang w:val="en-US" w:eastAsia="zh-CN"/>
        </w:rPr>
        <w:t>即为</w:t>
      </w:r>
      <w:r>
        <w:rPr>
          <w:rFonts w:hint="default" w:ascii="宋体" w:hAnsi="宋体" w:eastAsia="宋体" w:cs="宋体"/>
          <w:lang w:val="en-US" w:eastAsia="zh-CN"/>
        </w:rPr>
        <w:t>必要劳动时间，在这部分时间内耗费的劳动</w:t>
      </w:r>
      <w:r>
        <w:rPr>
          <w:rFonts w:hint="eastAsia" w:ascii="宋体" w:hAnsi="宋体" w:eastAsia="宋体" w:cs="宋体"/>
          <w:lang w:val="en-US" w:eastAsia="zh-CN"/>
        </w:rPr>
        <w:t>即为</w:t>
      </w:r>
      <w:r>
        <w:rPr>
          <w:rFonts w:hint="default" w:ascii="宋体" w:hAnsi="宋体" w:eastAsia="宋体" w:cs="宋体"/>
          <w:lang w:val="en-US" w:eastAsia="zh-CN"/>
        </w:rPr>
        <w:t>必要劳动。这种劳动对工人来说所以必要，是因为它不以他的劳动的社会的形式为转移。这种劳动对资本和资本世界来说所以必要，是因为工人的经常存在是它们的基础。</w:t>
      </w:r>
    </w:p>
    <w:p w14:paraId="297497B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过程的第二段时间，工人超出必要劳动的界限做工的时间，虽然耗费工人的劳动，耗费劳动力，但并不为工人形成任何价值。工作日形成剩余价值的这部分时间即为剩余劳动时间，这段时间内耗费的劳动即为剩余劳动。</w:t>
      </w:r>
    </w:p>
    <w:p w14:paraId="3A640C8B">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因为可变资本的价值等于它所购买的劳动力的价值，因为这个劳动力的价值决定工作日的必要部分，而剩余价值又由工作日的剩余部分决定，</w:t>
      </w:r>
      <w:r>
        <w:rPr>
          <w:rFonts w:hint="eastAsia" w:ascii="宋体" w:hAnsi="宋体" w:eastAsia="宋体" w:cs="宋体"/>
          <w:lang w:val="en-US" w:eastAsia="zh-CN"/>
        </w:rPr>
        <w:t>由此可得</w:t>
      </w:r>
      <w:r>
        <w:rPr>
          <w:rFonts w:hint="default" w:ascii="宋体" w:hAnsi="宋体" w:eastAsia="宋体" w:cs="宋体"/>
          <w:lang w:val="en-US" w:eastAsia="zh-CN"/>
        </w:rPr>
        <w:t>：剩余价值</w:t>
      </w:r>
      <w:r>
        <w:rPr>
          <w:rFonts w:hint="eastAsia" w:ascii="宋体" w:hAnsi="宋体" w:eastAsia="宋体" w:cs="宋体"/>
          <w:lang w:val="en-US" w:eastAsia="zh-CN"/>
        </w:rPr>
        <w:t>/</w:t>
      </w:r>
      <w:r>
        <w:rPr>
          <w:rFonts w:hint="default" w:ascii="宋体" w:hAnsi="宋体" w:eastAsia="宋体" w:cs="宋体"/>
          <w:lang w:val="en-US" w:eastAsia="zh-CN"/>
        </w:rPr>
        <w:t>可变资本</w:t>
      </w:r>
      <w:r>
        <w:rPr>
          <w:rFonts w:hint="eastAsia" w:ascii="宋体" w:hAnsi="宋体" w:eastAsia="宋体" w:cs="宋体"/>
          <w:lang w:val="en-US" w:eastAsia="zh-CN"/>
        </w:rPr>
        <w:t>=</w:t>
      </w:r>
      <w:r>
        <w:rPr>
          <w:rFonts w:hint="default" w:ascii="宋体" w:hAnsi="宋体" w:eastAsia="宋体" w:cs="宋体"/>
          <w:lang w:val="en-US" w:eastAsia="zh-CN"/>
        </w:rPr>
        <w:t>剩余劳动</w:t>
      </w:r>
      <w:r>
        <w:rPr>
          <w:rFonts w:hint="eastAsia" w:ascii="宋体" w:hAnsi="宋体" w:eastAsia="宋体" w:cs="宋体"/>
          <w:lang w:val="en-US" w:eastAsia="zh-CN"/>
        </w:rPr>
        <w:t>/</w:t>
      </w:r>
      <w:r>
        <w:rPr>
          <w:rFonts w:hint="default" w:ascii="宋体" w:hAnsi="宋体" w:eastAsia="宋体" w:cs="宋体"/>
          <w:lang w:val="en-US" w:eastAsia="zh-CN"/>
        </w:rPr>
        <w:t>必要劳动</w:t>
      </w:r>
      <w:r>
        <w:rPr>
          <w:rFonts w:hint="eastAsia" w:ascii="宋体" w:hAnsi="宋体" w:eastAsia="宋体" w:cs="宋体"/>
          <w:lang w:val="en-US" w:eastAsia="zh-CN"/>
        </w:rPr>
        <w:t>。也就是剩余价值率这一关系在对象化劳动形式和流动劳动形式两种不同形式中的体现。</w:t>
      </w:r>
    </w:p>
    <w:p w14:paraId="1E32837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因此，剩余价值率是劳动力受资本剥削的程度或工人受资本家剥削的程度的准确表现。</w:t>
      </w:r>
    </w:p>
    <w:p w14:paraId="79EF39B3">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2.产品价值在产品相应部分上的表现</w:t>
      </w:r>
    </w:p>
    <w:p w14:paraId="204DB1A0">
      <w:pPr>
        <w:ind w:firstLine="420" w:firstLineChars="0"/>
        <w:rPr>
          <w:rFonts w:hint="eastAsia" w:ascii="宋体" w:hAnsi="宋体" w:eastAsia="宋体" w:cs="宋体"/>
          <w:lang w:val="en-US" w:eastAsia="zh-CN"/>
        </w:rPr>
      </w:pPr>
      <w:r>
        <w:rPr>
          <w:rFonts w:hint="eastAsia" w:ascii="宋体" w:hAnsi="宋体" w:eastAsia="宋体" w:cs="宋体"/>
          <w:lang w:val="en-US" w:eastAsia="zh-CN"/>
        </w:rPr>
        <w:t>假设工人必要劳动时间为6小时，剩余劳动时间也为6小时。即剩余价值率为100%。一个十二小时工作日的产品为12份A，价值10S。这个10S中至少有8S是不变资本的价值再现，其余2S为新产生的价值，其中1S补偿预付的劳动力的可变资本，剩下1S构成剩余价值。总价值构成如下：</w:t>
      </w:r>
    </w:p>
    <w:p w14:paraId="38BE8B68">
      <w:pPr>
        <w:ind w:firstLine="420" w:firstLineChars="0"/>
        <w:jc w:val="center"/>
        <w:rPr>
          <w:rFonts w:hint="eastAsia" w:ascii="宋体" w:hAnsi="宋体" w:eastAsia="宋体" w:cs="宋体"/>
          <w:lang w:val="en-US" w:eastAsia="zh-CN"/>
        </w:rPr>
      </w:pPr>
      <w:r>
        <w:rPr>
          <w:rFonts w:hint="eastAsia" w:ascii="宋体" w:hAnsi="宋体" w:eastAsia="宋体" w:cs="宋体"/>
          <w:lang w:val="en-US" w:eastAsia="zh-CN"/>
        </w:rPr>
        <w:t>10S=8S（c）+1S（v）+1S（m）</w:t>
      </w:r>
    </w:p>
    <w:p w14:paraId="406DA6EC">
      <w:pPr>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既然10S的价值存在于12份产品A中，那么其中的8S（c）也就存在于9.6份A中。其中，又有9A代表原料a的价值，即7.5S，0.6A代表消耗的其他劳动材料的价值，即0.5S。于是，9A就只代表总产品12A中消耗的全部原料，表现为其等价物，哪怕9A其实也只是消耗掉总消耗原料的3/4，哪怕看上去仿佛其余的1/4原料被塞进了9A之中。另一方面，在这9A中，不包含任何其他劳动资料的价值部分，也不包含任何新产生价值的部分。同理可得，剩下的包含不变资本余额0.5S的0.6A，现在只是代表总产品中消耗的其他劳动资料的价值，表现为其等价物。</w:t>
      </w:r>
    </w:p>
    <w:p w14:paraId="7B790E28">
      <w:pPr>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现在，代表不变资本8S的9.6A就不再包含制造A的劳动了，哪怕听上去它们仿佛是没有经过加工就变成产品的。实际上，当资本家将总产品卖出，获得代表不变资本的8S后，再用这8S买回生产资料时就会表明，这9.6A不过是化了妆的原料、其他劳动资料。</w:t>
      </w:r>
    </w:p>
    <w:p w14:paraId="219D6644">
      <w:pPr>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反之，剩余的2.4A，现在只是代表新产生的2S新价值，不再包含原料和其他劳动资料的价值，仿佛工人“凭空”加工出了产品A。其中1.2A代表已用掉的劳动力的补偿价值，即1S可变资本，其余1.2A代表1S剩余价值。</w:t>
      </w:r>
    </w:p>
    <w:p w14:paraId="58ADBB8E">
      <w:pPr>
        <w:ind w:firstLine="420" w:firstLineChars="0"/>
        <w:jc w:val="left"/>
        <w:rPr>
          <w:rFonts w:hint="default" w:ascii="宋体" w:hAnsi="宋体" w:eastAsia="宋体" w:cs="宋体"/>
          <w:lang w:val="en-US" w:eastAsia="zh-CN"/>
        </w:rPr>
      </w:pPr>
      <w:r>
        <w:rPr>
          <w:rFonts w:hint="default" w:ascii="宋体" w:hAnsi="宋体" w:eastAsia="宋体" w:cs="宋体"/>
          <w:lang w:val="en-US" w:eastAsia="zh-CN"/>
        </w:rPr>
        <w:t>因为工人的12个劳动小时对象化在</w:t>
      </w:r>
      <w:r>
        <w:rPr>
          <w:rFonts w:hint="eastAsia" w:ascii="宋体" w:hAnsi="宋体" w:eastAsia="宋体" w:cs="宋体"/>
          <w:lang w:val="en-US" w:eastAsia="zh-CN"/>
        </w:rPr>
        <w:t>2S</w:t>
      </w:r>
      <w:r>
        <w:rPr>
          <w:rFonts w:hint="default" w:ascii="宋体" w:hAnsi="宋体" w:eastAsia="宋体" w:cs="宋体"/>
          <w:lang w:val="en-US" w:eastAsia="zh-CN"/>
        </w:rPr>
        <w:t>中，所以在</w:t>
      </w:r>
      <w:r>
        <w:rPr>
          <w:rFonts w:hint="eastAsia" w:ascii="宋体" w:hAnsi="宋体" w:eastAsia="宋体" w:cs="宋体"/>
          <w:lang w:val="en-US" w:eastAsia="zh-CN"/>
        </w:rPr>
        <w:t>10S</w:t>
      </w:r>
      <w:r>
        <w:rPr>
          <w:rFonts w:hint="default" w:ascii="宋体" w:hAnsi="宋体" w:eastAsia="宋体" w:cs="宋体"/>
          <w:lang w:val="en-US" w:eastAsia="zh-CN"/>
        </w:rPr>
        <w:t>的</w:t>
      </w:r>
      <w:r>
        <w:rPr>
          <w:rFonts w:hint="eastAsia" w:ascii="宋体" w:hAnsi="宋体" w:eastAsia="宋体" w:cs="宋体"/>
          <w:lang w:val="en-US" w:eastAsia="zh-CN"/>
        </w:rPr>
        <w:t>总产品</w:t>
      </w:r>
      <w:r>
        <w:rPr>
          <w:rFonts w:hint="default" w:ascii="宋体" w:hAnsi="宋体" w:eastAsia="宋体" w:cs="宋体"/>
          <w:lang w:val="en-US" w:eastAsia="zh-CN"/>
        </w:rPr>
        <w:t>价值中就对象化了60个劳动小时。它们存在于</w:t>
      </w:r>
      <w:r>
        <w:rPr>
          <w:rFonts w:hint="eastAsia" w:ascii="宋体" w:hAnsi="宋体" w:eastAsia="宋体" w:cs="宋体"/>
          <w:lang w:val="en-US" w:eastAsia="zh-CN"/>
        </w:rPr>
        <w:t>12A</w:t>
      </w:r>
      <w:r>
        <w:rPr>
          <w:rFonts w:hint="default" w:ascii="宋体" w:hAnsi="宋体" w:eastAsia="宋体" w:cs="宋体"/>
          <w:lang w:val="en-US" w:eastAsia="zh-CN"/>
        </w:rPr>
        <w:t>内，其中</w:t>
      </w:r>
      <w:r>
        <w:rPr>
          <w:rFonts w:hint="eastAsia" w:ascii="宋体" w:hAnsi="宋体" w:eastAsia="宋体" w:cs="宋体"/>
          <w:lang w:val="en-US" w:eastAsia="zh-CN"/>
        </w:rPr>
        <w:t>9.6A</w:t>
      </w:r>
      <w:r>
        <w:rPr>
          <w:rFonts w:hint="default" w:ascii="宋体" w:hAnsi="宋体" w:eastAsia="宋体" w:cs="宋体"/>
          <w:lang w:val="en-US" w:eastAsia="zh-CN"/>
        </w:rPr>
        <w:t>是</w:t>
      </w:r>
      <w:r>
        <w:rPr>
          <w:rFonts w:hint="eastAsia" w:ascii="宋体" w:hAnsi="宋体" w:eastAsia="宋体" w:cs="宋体"/>
          <w:lang w:val="en-US" w:eastAsia="zh-CN"/>
        </w:rPr>
        <w:t>此加工</w:t>
      </w:r>
      <w:r>
        <w:rPr>
          <w:rFonts w:hint="default" w:ascii="宋体" w:hAnsi="宋体" w:eastAsia="宋体" w:cs="宋体"/>
          <w:lang w:val="en-US" w:eastAsia="zh-CN"/>
        </w:rPr>
        <w:t>过程以前的48个劳动小时的化身，也就是对象化在</w:t>
      </w:r>
      <w:r>
        <w:rPr>
          <w:rFonts w:hint="eastAsia" w:ascii="宋体" w:hAnsi="宋体" w:eastAsia="宋体" w:cs="宋体"/>
          <w:lang w:val="en-US" w:eastAsia="zh-CN"/>
        </w:rPr>
        <w:t>产品A</w:t>
      </w:r>
      <w:r>
        <w:rPr>
          <w:rFonts w:hint="default" w:ascii="宋体" w:hAnsi="宋体" w:eastAsia="宋体" w:cs="宋体"/>
          <w:lang w:val="en-US" w:eastAsia="zh-CN"/>
        </w:rPr>
        <w:t>的生产资料中的劳动的化身，而</w:t>
      </w:r>
      <w:r>
        <w:rPr>
          <w:rFonts w:hint="eastAsia" w:ascii="宋体" w:hAnsi="宋体" w:eastAsia="宋体" w:cs="宋体"/>
          <w:lang w:val="en-US" w:eastAsia="zh-CN"/>
        </w:rPr>
        <w:t>2.4A</w:t>
      </w:r>
      <w:r>
        <w:rPr>
          <w:rFonts w:hint="default" w:ascii="宋体" w:hAnsi="宋体" w:eastAsia="宋体" w:cs="宋体"/>
          <w:lang w:val="en-US" w:eastAsia="zh-CN"/>
        </w:rPr>
        <w:t>则是</w:t>
      </w:r>
      <w:r>
        <w:rPr>
          <w:rFonts w:hint="eastAsia" w:ascii="宋体" w:hAnsi="宋体" w:eastAsia="宋体" w:cs="宋体"/>
          <w:lang w:val="en-US" w:eastAsia="zh-CN"/>
        </w:rPr>
        <w:t>加工</w:t>
      </w:r>
      <w:r>
        <w:rPr>
          <w:rFonts w:hint="default" w:ascii="宋体" w:hAnsi="宋体" w:eastAsia="宋体" w:cs="宋体"/>
          <w:lang w:val="en-US" w:eastAsia="zh-CN"/>
        </w:rPr>
        <w:t>过程本身中消耗的12个劳动小时的化身。</w:t>
      </w:r>
    </w:p>
    <w:p w14:paraId="30DF85B5">
      <w:pPr>
        <w:pStyle w:val="5"/>
        <w:bidi w:val="0"/>
        <w:ind w:firstLine="560" w:firstLineChars="200"/>
        <w:jc w:val="left"/>
        <w:rPr>
          <w:rFonts w:hint="eastAsia" w:ascii="宋体" w:hAnsi="宋体" w:eastAsia="宋体" w:cs="宋体"/>
          <w:lang w:val="en-US" w:eastAsia="zh-CN"/>
        </w:rPr>
      </w:pPr>
      <w:r>
        <w:rPr>
          <w:rFonts w:hint="eastAsia" w:ascii="宋体" w:hAnsi="宋体" w:eastAsia="宋体" w:cs="宋体"/>
          <w:lang w:val="en-US" w:eastAsia="zh-CN"/>
        </w:rPr>
        <w:t>4.剩余产品</w:t>
      </w:r>
    </w:p>
    <w:p w14:paraId="308D4A69">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代表剩余价值的那部分产品1.2A，即为剩余产品。决定剩余价值率的，不是剩余价值同资本总额的比率，而是剩余价值同资本的可变组成部分的比率，同样，决定剩余产品的水平的，也不是剩余产品同总产品的其余部分的比率，而是剩余产品同代表必要劳动的那部分产品的比率。剩余价值的生产是资本主义生产的决定的目的，同样，富的程度不是由产品的绝对量来计量，而是由剩余产品的相对量来计量。</w:t>
      </w:r>
    </w:p>
    <w:p w14:paraId="547749CE">
      <w:pPr>
        <w:ind w:firstLine="420" w:firstLineChars="0"/>
        <w:rPr>
          <w:rFonts w:hint="eastAsia" w:ascii="宋体" w:hAnsi="宋体" w:eastAsia="宋体" w:cs="宋体"/>
          <w:lang w:val="en-US" w:eastAsia="zh-CN"/>
        </w:rPr>
      </w:pPr>
      <w:r>
        <w:rPr>
          <w:rFonts w:hint="eastAsia" w:ascii="宋体" w:hAnsi="宋体" w:eastAsia="宋体" w:cs="宋体"/>
          <w:lang w:val="en-US" w:eastAsia="zh-CN"/>
        </w:rPr>
        <w:t>必要劳动和剩余劳动之和，工人生产他的劳动力的补偿价值的时间和生产剩余价值的时间之和，构成他的劳动时间的绝对量——工作日。</w:t>
      </w:r>
    </w:p>
    <w:p w14:paraId="5362F894">
      <w:pPr>
        <w:rPr>
          <w:rFonts w:hint="eastAsia" w:ascii="宋体" w:hAnsi="宋体" w:eastAsia="宋体" w:cs="宋体"/>
          <w:lang w:val="en-US" w:eastAsia="zh-CN"/>
        </w:rPr>
      </w:pPr>
      <w:r>
        <w:rPr>
          <w:rFonts w:hint="eastAsia" w:ascii="宋体" w:hAnsi="宋体" w:eastAsia="宋体" w:cs="宋体"/>
          <w:lang w:val="en-US" w:eastAsia="zh-CN"/>
        </w:rPr>
        <w:br w:type="page"/>
      </w:r>
    </w:p>
    <w:p w14:paraId="00613BDB">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第八章——工作日</w:t>
      </w:r>
    </w:p>
    <w:p w14:paraId="12B1CA1B">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1.工作日的界限</w:t>
      </w:r>
    </w:p>
    <w:p w14:paraId="4B326BD5">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假定劳动力是按照它的价值买卖的。它的价值，和其他各种商品的价值一样，是由生产它所必要的劳动时间决定的。因此，如果工人平均一天生活资料的生产需要6小时，那么工人平均每天就要劳动6小时来再生产出他出卖劳动力得到的价值。这样，他的工作日的必要部分就是6小时，因而，在其他条件不变的情况下，是一个已定量。但是由此还不能确定工作日本身的量。下面依旧假定必要劳动时间是6小时，简称6h。</w:t>
      </w:r>
    </w:p>
    <w:p w14:paraId="5EC3E8F5">
      <w:pPr>
        <w:ind w:firstLine="420" w:firstLineChars="0"/>
        <w:rPr>
          <w:rFonts w:hint="eastAsia" w:ascii="宋体" w:hAnsi="宋体" w:eastAsia="宋体" w:cs="宋体"/>
          <w:lang w:val="en-US" w:eastAsia="zh-CN"/>
        </w:rPr>
      </w:pPr>
      <w:r>
        <w:rPr>
          <w:rFonts w:hint="eastAsia" w:ascii="宋体" w:hAnsi="宋体" w:eastAsia="宋体" w:cs="宋体"/>
          <w:lang w:val="en-US" w:eastAsia="zh-CN"/>
        </w:rPr>
        <w:t>要知道工作日的绝对总时长，那就必须知道必要劳动时间和剩余劳动时间的绝对时长。显然，只知道剩余价值率是不够的。因此，工作日不是一个不变量，而是一个可变量。它的一部分固然是由必要劳动时间决定的（这也是工作日的下界），但是它的总长度随着剩余劳动时间而变化。因此，工作日是可以确定的，但是它本身是不定的。另一方面，工作日虽然不定，但是其上界是显然的——一天最多24h。实际上，这个上界会更紧一些，因为还必须考虑到劳动力的生理界限——休息、进食等，还有种种其他因素。</w:t>
      </w:r>
    </w:p>
    <w:p w14:paraId="44A631EF">
      <w:pPr>
        <w:ind w:firstLine="420" w:firstLineChars="0"/>
        <w:rPr>
          <w:rFonts w:hint="default" w:ascii="宋体" w:hAnsi="宋体" w:eastAsia="宋体" w:cs="宋体"/>
          <w:lang w:val="en-US" w:eastAsia="zh-CN"/>
        </w:rPr>
      </w:pPr>
      <w:r>
        <w:rPr>
          <w:rFonts w:hint="default" w:ascii="宋体" w:hAnsi="宋体" w:eastAsia="宋体" w:cs="宋体"/>
          <w:lang w:val="en-US" w:eastAsia="zh-CN"/>
        </w:rPr>
        <w:t>资本家按照劳动力的日价值购买了劳动力。劳动力在一个工作日内的使用价值归资本家所有。但什么是一个工作日呢？关于工作日的必要界限，资本家有他自己的看法。作为资本家，他只是人格化的资本。他的灵魂就是资本的灵魂。而资本只有一种生活本能，这就是增殖自身，创造剩余价值，用自己的不变部分即生产资料吮吸尽可能多的剩余劳动。资本是死劳动，只有吮吸活劳动才有生命，吮吸的活劳动越多，它的生命就越旺盛。工人劳动的时间就是资本家消费他所购买的劳动力的时间。如果工人利用他的可供支配的时间来为自己做事，那他就是偷窃了资本家。可见，资本家是以商品交换规律作根据的。他和任何别的买者一样，力图从他的商品的使用价值中取得尽量多的利益。</w:t>
      </w:r>
    </w:p>
    <w:p w14:paraId="7088C73D">
      <w:pPr>
        <w:ind w:firstLine="420" w:firstLineChars="0"/>
        <w:rPr>
          <w:rFonts w:hint="eastAsia" w:ascii="宋体" w:hAnsi="宋体" w:eastAsia="宋体" w:cs="宋体"/>
          <w:lang w:val="en-US" w:eastAsia="zh-CN"/>
        </w:rPr>
      </w:pPr>
      <w:r>
        <w:rPr>
          <w:rFonts w:hint="eastAsia" w:ascii="宋体" w:hAnsi="宋体" w:eastAsia="宋体" w:cs="宋体"/>
          <w:lang w:val="en-US" w:eastAsia="zh-CN"/>
        </w:rPr>
        <w:t>但商品交换是绝对公平的，作为劳动力的卖家——工人，自然也有权利绝不贱卖自己的劳动力，绝对保证自己为资本家提供的劳动力绝对只是资本家预付可变资本的等价物，如果工人由于不合理的工作要求而过度损耗了自己的劳动力，从而过度损耗了自己的身体，那他就有权利让违约的资本家付出代价。</w:t>
      </w:r>
    </w:p>
    <w:p w14:paraId="28149EB3">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可见，撇开弹性很大的界限不说，商品交换的性质本身没有给工作日规定任何界限，因而没有给剩余劳动规定任何界限。资本家要坚持他作为买者的权利，他尽量延长工作日。另一方面，这个已经卖出的商品的独特性质给它的买者规定了一个消费的界限，并且工人也要坚持他作为卖者的权利，他要求把工作日限制在一定的正常量内。于是这里出现了二律背反，权利同权利相对抗，而这两种权利都同样是商品交换规律所承认的。在平等的权利之间，力量就起决定作用。所以，在资本主义生产的历史上，工作日的正常化过程表现为规定工作日界限的斗争，这是全体资本家即资本家阶级和全体工人即工人阶级之间的斗争。</w:t>
      </w:r>
    </w:p>
    <w:p w14:paraId="71A10A86">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2.对剩余劳动的贪欲。工厂主和领主</w:t>
      </w:r>
    </w:p>
    <w:p w14:paraId="71B9C011">
      <w:p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并没有发明剩余劳动。凡是社会上一部分人享有生产资料垄断权的地方，劳动者，无论是自由的或不自由的，都必须在维持自身生活所必需的劳动时间以外，追加超额的劳动时间来为生产资料的所有者生产生活资料。但是很明显，如果在一个经济的社会形态中占优势的不是产品的交换价值，而是产品的使用价值，剩余劳动就受到或大或小的需求范围的限制，而生产本身的性质就不会造成对剩余劳动的无限制的需求。不过，那些还在奴隶劳动或徭役劳动等较低级形式上从事生产的民族，一旦卷入资本主义生产方式所统治的世界市场，而这个市场又使它们的产品的外销成为首要利益，那就会在奴隶制、农奴制等等野蛮暴行之上，再加上过度劳动的文明暴行。</w:t>
      </w:r>
    </w:p>
    <w:p w14:paraId="6B77A2DE">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4.日工和夜工。换班制度</w:t>
      </w:r>
    </w:p>
    <w:p w14:paraId="4592A3AC">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从价值增殖过程来看，不变资本即生产资料的存在，只是为了吮吸劳动，并且随着吮吸每一滴劳动吮吸一定比例的剩余劳动。如果它们不这样做，而只是闲置在那里，就给资本家造成消极的损失，因为生产资料闲置起来就成了无用的预付资本；一旦恢复中断的生产必须追加开支，这种损失就成为积极的损失。把工作日延长到自然日的界限以外，延长到夜间，只是一种缓和的办法，只能大致满足一下吸血鬼吮吸劳动鲜血的欲望。因此，在一昼夜24小时内都占有劳动，是资本主义生产的内在要求。但是日夜不停地榨取同一劳动力从身体上说是不可能的，因此，为克服身体上的障碍，就要求白天被吸尽的劳动力和夜里被吸尽的劳动力换班工作。</w:t>
      </w:r>
    </w:p>
    <w:p w14:paraId="188FF74A">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5.争取正常工作日的斗争。14世纪中叶至17世纪末叶关于延长工作日的强制性法律</w:t>
      </w:r>
    </w:p>
    <w:p w14:paraId="4E803D90">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什么是一个工作日呢？”资本支付劳动力的日价值，可以在多长的时间内消费劳动力呢？在劳动力本身的再生产所需要的劳动时间以外，可以把工作日再延长到什么程度呢？我们知道，资本对这些问题的回答是：工作日就是一昼夜24小时减去几小时休息时间。没有这种休息时间，劳动力就根本不能重新工作。首先，不言而喻，工人终生不外就是劳动力，因此他的全部可供支配的时间，按照自然和法律都是劳动时间，也就是说，应当用于资本的自行增殖。至于个人受教育的时间，发展智力的时间，履行社会职能的时间，进行社交活动的时间，自由运用体力和智力的时间，以至于星期日的休息时间，——这全都是废话！但是，资本由于无限度地盲目追逐剩余劳动，像狼一般地贪求剩余劳动，不仅突破了工作日的道德极限，而且突破了工作日的纯粹身体的极限。它侵占人体的成长、发育和维持健康所需要的时间。它掠夺工人呼吸新鲜空气和接触阳光所需要的时间。它克扣吃饭时间，尽量把吃饭时间并入生产过程本身，因此对待工人就像对待单纯的生产资料那样，给他饭吃，就如同给锅炉加煤、给机器上油一样。资本把积蓄、更新和恢复生命力所需要的正常睡眠，变成了恢复精疲力竭的有机体所必不可少的几小时麻木状态。在这里，不是劳动力维持正常状态决定工作日的界限，相反地，是劳动力每天尽可能达到最大量的耗费（不论这是多么强制和多么痛苦）决定工人休息时间的界限。资本是不管劳动力的寿命长短的。它惟一关心的是在一个工作日内最大限度地使用劳动力。它靠缩短劳动力的寿命来达到这一目的，正像贪得无厌的农场主靠掠夺土地肥力来提高收获量一样。</w:t>
      </w:r>
    </w:p>
    <w:p w14:paraId="7FA2273E">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可见，资本主义生产——实质上就是剩余价值的生产，就是剩余劳动的吮吸——通过延长工作日，不仅使人的劳动力由于被夺去了道德上和身体上正常的发展和活动的条件而处于萎缩状态，而且使劳动力本身未老先衰和过早死亡。它靠缩短工人的寿命，在一定期限内延长工人的生产时间。</w:t>
      </w:r>
    </w:p>
    <w:p w14:paraId="71052ECC">
      <w:p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劳动力的价值包含再生产工人或延续工人阶级所必需的商品的价值。既然资本无限度地追逐自行增殖，必然使工作日延长到违反自然的程度，从而缩短工人的寿命，缩短他们的劳动力发挥作用的时间，那么，已经消费掉的劳动力就必须更加迅速地得到补偿这样，在劳动力的再生产上就要花更多的费用，正像一台机器磨损得越快，每天要再生产的那一部分机器价值也就越大。因此，资本为了自身的利益，看来也需要规定一种正常工作日。</w:t>
      </w:r>
    </w:p>
    <w:p w14:paraId="706FD2D2">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一般说来，经验向资本家表明：过剩人口，即同当前资本增殖的需要相比较的过剩人口，是经常存在的，虽然这些人发育不良、寿命短促、更替迅速、可以说尚未成熟就被摘掉。另一方面，经验向有头脑的观察者表明：虽然从历史的观点看，资本主义生产几乎是昨天才诞生的，但是它已经多么迅速多么深刻地摧残了人民的生命根源；工业人口的衰退只是由于不断从农村吸收自然生长的生命要素，才得以缓慢下来；甚至农业工人，尽管他们可以吸到新鲜空气，尽管在他们中间自然选择的规律（按照这个规律，只有最强壮的人才能生存）起着无限的作用，也已经开始衰退了。有如此“好理由”来否认自己周围一代工人的苦难的资本，在自己的实际运动中不理会人类在未来将退化并将不免终于灭绝的前途，就像它不理会地球可能和太阳相撞一样。在每次证券投机中，每个人都知道暴风雨总有一天会到来，但是每个人都希望暴风雨在自己发了大财并把钱藏好以后，落到邻人的头上。我死后哪怕洪水滔天！这就是每个资本家和每个资本家国家的口号。因此，资本是根本不关心工人的健康和寿命的，除非社会迫使它去关心。人们为体力和智力的衰退、夭折、过度劳动的折磨而愤愤不平，资本却回答说：既然这种痛苦会增加我们的快乐（利润），我们又何必为此苦恼呢？不过总的说来这也并不取决于个别资本家的善意或恶意。自由竞争使资本主义生产的内在规律作为外在的强制规律对每个资本家起作用。</w:t>
      </w:r>
    </w:p>
    <w:p w14:paraId="583D628C">
      <w:pPr>
        <w:rPr>
          <w:rFonts w:hint="eastAsia" w:ascii="宋体" w:hAnsi="宋体" w:eastAsia="宋体" w:cs="宋体"/>
          <w:lang w:val="en-US" w:eastAsia="zh-CN"/>
        </w:rPr>
      </w:pPr>
      <w:r>
        <w:rPr>
          <w:rFonts w:hint="eastAsia" w:ascii="宋体" w:hAnsi="宋体" w:eastAsia="宋体" w:cs="宋体"/>
          <w:lang w:val="en-US" w:eastAsia="zh-CN"/>
        </w:rPr>
        <w:br w:type="page"/>
      </w:r>
    </w:p>
    <w:p w14:paraId="4F23E36A">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第九章——剩余价值率和剩余价值量</w:t>
      </w:r>
    </w:p>
    <w:p w14:paraId="397E12B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同上，在这里，我们假定劳动力的价值，从而再生产或维持劳动力所必要的工作日部分——必要劳动时间，是一个已知的常量。因此，只要知道剩余价值率，也就知道了一个工人在一定时间内为资本家提供的剩余价值量：劳动力日价值（必要劳动量、必要劳动时间）×剩余价值率=剩余日价值（剩余劳动量、剩余劳动时间）。</w:t>
      </w:r>
    </w:p>
    <w:p w14:paraId="49F97978">
      <w:pPr>
        <w:bidi w:val="0"/>
        <w:ind w:firstLine="420" w:firstLineChars="0"/>
        <w:jc w:val="left"/>
        <w:rPr>
          <w:rFonts w:hint="eastAsia" w:ascii="宋体" w:hAnsi="宋体" w:eastAsia="宋体" w:cs="宋体"/>
          <w:lang w:val="en-US" w:eastAsia="zh-CN"/>
        </w:rPr>
      </w:pPr>
      <w:r>
        <w:rPr>
          <w:rFonts w:hint="default" w:ascii="宋体" w:hAnsi="宋体" w:eastAsia="宋体" w:cs="宋体"/>
          <w:lang w:val="en-US" w:eastAsia="zh-CN"/>
        </w:rPr>
        <w:t>但是，可变资本是资本家同时使用的全部劳动力的总价值的货币表现。因此，可变资本的价值</w:t>
      </w:r>
      <w:r>
        <w:rPr>
          <w:rFonts w:hint="eastAsia" w:ascii="宋体" w:hAnsi="宋体" w:eastAsia="宋体" w:cs="宋体"/>
          <w:lang w:val="en-US" w:eastAsia="zh-CN"/>
        </w:rPr>
        <w:t>=</w:t>
      </w:r>
      <w:r>
        <w:rPr>
          <w:rFonts w:hint="default" w:ascii="宋体" w:hAnsi="宋体" w:eastAsia="宋体" w:cs="宋体"/>
          <w:lang w:val="en-US" w:eastAsia="zh-CN"/>
        </w:rPr>
        <w:t>一个劳动力的平均价值</w:t>
      </w:r>
      <w:r>
        <w:rPr>
          <w:rFonts w:hint="eastAsia" w:ascii="宋体" w:hAnsi="宋体" w:eastAsia="宋体" w:cs="宋体"/>
          <w:lang w:val="en-US" w:eastAsia="zh-CN"/>
        </w:rPr>
        <w:t>×</w:t>
      </w:r>
      <w:r>
        <w:rPr>
          <w:rFonts w:hint="default" w:ascii="宋体" w:hAnsi="宋体" w:eastAsia="宋体" w:cs="宋体"/>
          <w:lang w:val="en-US" w:eastAsia="zh-CN"/>
        </w:rPr>
        <w:t>所使用的劳动力的数目</w:t>
      </w:r>
      <w:r>
        <w:rPr>
          <w:rFonts w:hint="eastAsia" w:ascii="宋体" w:hAnsi="宋体" w:eastAsia="宋体" w:cs="宋体"/>
          <w:lang w:val="en-US" w:eastAsia="zh-CN"/>
        </w:rPr>
        <w:t>（</w:t>
      </w:r>
      <w:r>
        <w:rPr>
          <w:rFonts w:hint="default" w:ascii="宋体" w:hAnsi="宋体" w:eastAsia="宋体" w:cs="宋体"/>
          <w:lang w:val="en-US" w:eastAsia="zh-CN"/>
        </w:rPr>
        <w:t>同时雇用的工人人数</w:t>
      </w:r>
      <w:r>
        <w:rPr>
          <w:rFonts w:hint="eastAsia" w:ascii="宋体" w:hAnsi="宋体" w:eastAsia="宋体" w:cs="宋体"/>
          <w:lang w:val="en-US" w:eastAsia="zh-CN"/>
        </w:rPr>
        <w:t>）</w:t>
      </w:r>
      <w:r>
        <w:rPr>
          <w:rFonts w:hint="default" w:ascii="宋体" w:hAnsi="宋体" w:eastAsia="宋体" w:cs="宋体"/>
          <w:lang w:val="en-US" w:eastAsia="zh-CN"/>
        </w:rPr>
        <w:t>。</w:t>
      </w:r>
      <w:r>
        <w:rPr>
          <w:rFonts w:hint="eastAsia" w:ascii="宋体" w:hAnsi="宋体" w:eastAsia="宋体" w:cs="宋体"/>
          <w:lang w:val="en-US" w:eastAsia="zh-CN"/>
        </w:rPr>
        <w:t>相对应的产生的总剩余价值量同理可得。</w:t>
      </w:r>
    </w:p>
    <w:p w14:paraId="45216898">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联立上述两个方程就可以得到：所生产的剩余价值量=预付的可变资本量×剩余价值率。</w:t>
      </w:r>
    </w:p>
    <w:p w14:paraId="10DCABE4">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规定符号，M：剩余价值量、m：单个工人每天平均提供的剩余价值、v：购买单个劳动力每天预付的可变资本、V：总可变资本、k：单个平均劳动力的价值，a</w:t>
      </w:r>
      <w:r>
        <w:rPr>
          <w:rFonts w:hint="default" w:ascii="宋体" w:hAnsi="宋体" w:eastAsia="宋体" w:cs="宋体"/>
          <w:lang w:val="en-US" w:eastAsia="zh-CN"/>
        </w:rPr>
        <w:t>’</w:t>
      </w:r>
      <w:r>
        <w:rPr>
          <w:rFonts w:hint="eastAsia" w:ascii="宋体" w:hAnsi="宋体" w:eastAsia="宋体" w:cs="宋体"/>
          <w:lang w:val="en-US" w:eastAsia="zh-CN"/>
        </w:rPr>
        <w:t>/a：一个平均劳动力受剥削的程度（剩余价值率、剩余劳动/必要劳动）、n：使用工人总人数。</w:t>
      </w:r>
    </w:p>
    <w:p w14:paraId="507D8713">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也就有：</w:t>
      </w:r>
    </w:p>
    <w:p w14:paraId="0D1CD14D">
      <w:pPr>
        <w:bidi w:val="0"/>
        <w:jc w:val="center"/>
        <w:rPr>
          <w:rFonts w:hint="eastAsia" w:ascii="宋体" w:hAnsi="宋体" w:eastAsia="宋体" w:cs="宋体"/>
          <w:lang w:val="en-US" w:eastAsia="zh-CN"/>
        </w:rPr>
      </w:pPr>
      <w:r>
        <w:rPr>
          <w:rFonts w:hint="eastAsia" w:ascii="宋体" w:hAnsi="宋体" w:eastAsia="宋体" w:cs="宋体"/>
          <w:lang w:val="en-US" w:eastAsia="zh-CN"/>
        </w:rPr>
        <w:t>M=m/v×V=k×(a</w:t>
      </w:r>
      <w:r>
        <w:rPr>
          <w:rFonts w:hint="default" w:ascii="宋体" w:hAnsi="宋体" w:eastAsia="宋体" w:cs="宋体"/>
          <w:lang w:val="en-US" w:eastAsia="zh-CN"/>
        </w:rPr>
        <w:t>’</w:t>
      </w:r>
      <w:r>
        <w:rPr>
          <w:rFonts w:hint="eastAsia" w:ascii="宋体" w:hAnsi="宋体" w:eastAsia="宋体" w:cs="宋体"/>
          <w:lang w:val="en-US" w:eastAsia="zh-CN"/>
        </w:rPr>
        <w:t>/a)×n</w:t>
      </w:r>
    </w:p>
    <w:p w14:paraId="0C8FE8BA">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从公式中可以看到，一定剩余价值量M的生产，与多个因素相关，一方的降低可以由另一方的增高代偿。因此在一定限度内，资本所能榨取的劳动的供给，并不完全取决于工人的供给，如果剩余价值率降低了，那么，只要可变资本量或雇用的工人人数按比例增加，所生产的剩余价值量就仍然不变。</w:t>
      </w:r>
    </w:p>
    <w:p w14:paraId="341911D8">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但是，正如上文所述，靠提高剩余价值率或延长工作日来补偿工人人数或可变资本量的减少，存在着不可克服的生理界限乃至物理界限。平均工作日的绝对界限，就是可变资本的减少可以由剩余价值率的提高来补偿的绝对界限。这个规律，对于解释资本要尽量减少自己所雇用的工人人数即减少转化为劳动力的可变资本部分的趋势所产生的许多现象，是十分重要的，而这种趋势是同资本要生产尽可能多的剩余价值量的另一种趋势相矛盾的。反过来说，如果所使用的劳动力数量增加了，或可变资本量增加了，但是它的增加和剩余价值率的降低不成比例，那么所生产的剩余价值量就会减少。</w:t>
      </w:r>
    </w:p>
    <w:p w14:paraId="07D7912C">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进一步观察，如果剩余价值率和劳动力价值已定，工作日的界限及其必要组成部分（必要劳动时间）的界限也已定，那最终的剩余价值量就取决于雇佣工人总人数。而工人人数又是取决于预付可变资本量。因此，在剩余价值率和劳动力价值已定的情况下，所生产的剩余价值量同预付的可变资本量成正比。但是我们知道，资本家的资本分为两部分。一部分（不变资本）投在生产资料上，另一部分（可变资本）转化为活的劳动力。在同一生产方式的基础上，在不同生产部门中，资本划分为不变组成部分和可变组成部分的比例是不同的。在同一生产部门内，这一比例是随着生产过程的技术基础和社会结合的变化而变化的。但是，无论一定量的资本如何划分，上述得到的规律都不会改变。不变资本的价值只会再现（转移），不会像可变资本那样增殖。于是这个规律也就可以推广：在劳动力的价值已定和劳动力受剥削的程度相同的情况下，不同的资本所生产的价值量和剩余价值量，同这些资本的可变组成部分即转化为活劳动力的组成部分的量成正比。</w:t>
      </w:r>
    </w:p>
    <w:p w14:paraId="7B0605D2">
      <w:pPr>
        <w:bidi w:val="0"/>
        <w:ind w:firstLine="420" w:firstLineChars="0"/>
        <w:jc w:val="left"/>
        <w:rPr>
          <w:rFonts w:hint="eastAsia" w:ascii="宋体" w:hAnsi="宋体" w:eastAsia="宋体" w:cs="宋体"/>
          <w:lang w:val="en-US" w:eastAsia="zh-CN"/>
        </w:rPr>
      </w:pPr>
      <w:r>
        <w:rPr>
          <w:rFonts w:hint="default" w:ascii="宋体" w:hAnsi="宋体" w:eastAsia="宋体" w:cs="宋体"/>
          <w:lang w:val="en-US" w:eastAsia="zh-CN"/>
        </w:rPr>
        <w:t>可</w:t>
      </w:r>
      <w:r>
        <w:rPr>
          <w:rFonts w:hint="eastAsia" w:ascii="宋体" w:hAnsi="宋体" w:eastAsia="宋体" w:cs="宋体"/>
          <w:lang w:val="en-US" w:eastAsia="zh-CN"/>
        </w:rPr>
        <w:t>见</w:t>
      </w:r>
      <w:r>
        <w:rPr>
          <w:rFonts w:hint="default" w:ascii="宋体" w:hAnsi="宋体" w:eastAsia="宋体" w:cs="宋体"/>
          <w:lang w:val="en-US" w:eastAsia="zh-CN"/>
        </w:rPr>
        <w:t>，不是任何一个货币额或价值额都可以转化为资本。相反地，这种转化的前提是单个货币占有者或商品占有者手中有一定的最低限额的货币或交换价值</w:t>
      </w:r>
      <w:r>
        <w:rPr>
          <w:rFonts w:hint="eastAsia" w:ascii="宋体" w:hAnsi="宋体" w:eastAsia="宋体" w:cs="宋体"/>
          <w:lang w:val="en-US" w:eastAsia="zh-CN"/>
        </w:rPr>
        <w:t>。</w:t>
      </w:r>
      <w:r>
        <w:rPr>
          <w:rFonts w:hint="default" w:ascii="宋体" w:hAnsi="宋体" w:eastAsia="宋体" w:cs="宋体"/>
          <w:lang w:val="en-US" w:eastAsia="zh-CN"/>
        </w:rPr>
        <w:t>可变资本的最低限额，就是为取得剩余价值全年逐日使用的一个劳动力的成本价格。资本家要</w:t>
      </w:r>
      <w:r>
        <w:rPr>
          <w:rFonts w:hint="eastAsia" w:ascii="宋体" w:hAnsi="宋体" w:eastAsia="宋体" w:cs="宋体"/>
          <w:lang w:val="en-US" w:eastAsia="zh-CN"/>
        </w:rPr>
        <w:t>剥削</w:t>
      </w:r>
      <w:r>
        <w:rPr>
          <w:rFonts w:hint="default" w:ascii="宋体" w:hAnsi="宋体" w:eastAsia="宋体" w:cs="宋体"/>
          <w:lang w:val="en-US" w:eastAsia="zh-CN"/>
        </w:rPr>
        <w:t>工人</w:t>
      </w:r>
      <w:r>
        <w:rPr>
          <w:rFonts w:hint="eastAsia" w:ascii="宋体" w:hAnsi="宋体" w:eastAsia="宋体" w:cs="宋体"/>
          <w:lang w:val="en-US" w:eastAsia="zh-CN"/>
        </w:rPr>
        <w:t>的</w:t>
      </w:r>
      <w:r>
        <w:rPr>
          <w:rFonts w:hint="default" w:ascii="宋体" w:hAnsi="宋体" w:eastAsia="宋体" w:cs="宋体"/>
          <w:lang w:val="en-US" w:eastAsia="zh-CN"/>
        </w:rPr>
        <w:t>剩余劳动就需要一个追加的货币额，来购置追加的生产资料。在资本主义生产下，</w:t>
      </w:r>
      <w:r>
        <w:rPr>
          <w:rFonts w:hint="eastAsia" w:ascii="宋体" w:hAnsi="宋体" w:eastAsia="宋体" w:cs="宋体"/>
          <w:lang w:val="en-US" w:eastAsia="zh-CN"/>
        </w:rPr>
        <w:t>要剥削的剩余劳动越多，预付资本的最低限额和工人人数就越多。</w:t>
      </w:r>
      <w:r>
        <w:rPr>
          <w:rFonts w:hint="default" w:ascii="宋体" w:hAnsi="宋体" w:eastAsia="宋体" w:cs="宋体"/>
          <w:lang w:val="en-US" w:eastAsia="zh-CN"/>
        </w:rPr>
        <w:t>诚然，</w:t>
      </w:r>
      <w:r>
        <w:rPr>
          <w:rFonts w:hint="eastAsia" w:ascii="宋体" w:hAnsi="宋体" w:eastAsia="宋体" w:cs="宋体"/>
          <w:lang w:val="en-US" w:eastAsia="zh-CN"/>
        </w:rPr>
        <w:t>资本家</w:t>
      </w:r>
      <w:r>
        <w:rPr>
          <w:rFonts w:hint="default" w:ascii="宋体" w:hAnsi="宋体" w:eastAsia="宋体" w:cs="宋体"/>
          <w:lang w:val="en-US" w:eastAsia="zh-CN"/>
        </w:rPr>
        <w:t>自己也可以和他的工人一样，直接参加生产过程，但这时他就不过成了介于资本家和工人之间的中间人物，成了“小业主”。资本主义生产发展到一定高度，就要求资本家能够把他作为资本家即人格化的资本执行职能的全部时间，都用来占有从而控制他人的劳动，用来出售这种劳动的产品。中世纪的行会力图用强制的办法防止手工业师傅转化为资本家，限定一个师傅可以雇用的劳动者的人数不得超过一个极小的最高限额。货币或商品的占有者，只有当他在生产上预付的最低限额大大超过了中世纪的最高限额时，才真正变为资本家</w:t>
      </w:r>
      <w:r>
        <w:rPr>
          <w:rFonts w:hint="eastAsia" w:ascii="宋体" w:hAnsi="宋体" w:eastAsia="宋体" w:cs="宋体"/>
          <w:lang w:val="en-US" w:eastAsia="zh-CN"/>
        </w:rPr>
        <w:t>。量变已经产生了质变。</w:t>
      </w:r>
    </w:p>
    <w:p w14:paraId="7A4ABFDB">
      <w:pPr>
        <w:bidi w:val="0"/>
        <w:ind w:firstLine="420" w:firstLineChars="0"/>
        <w:jc w:val="left"/>
        <w:rPr>
          <w:rFonts w:hint="default" w:ascii="宋体" w:hAnsi="宋体" w:eastAsia="宋体" w:cs="宋体"/>
          <w:lang w:val="en-US" w:eastAsia="zh-CN"/>
        </w:rPr>
      </w:pPr>
      <w:r>
        <w:rPr>
          <w:rFonts w:hint="default" w:ascii="宋体" w:hAnsi="宋体" w:eastAsia="宋体" w:cs="宋体"/>
          <w:lang w:val="en-US" w:eastAsia="zh-CN"/>
        </w:rPr>
        <w:t>在生产过程中，资本发展成为对劳动，即对发挥作用的劳动力或工人本身的指挥权。人格化的资本即资本家，监督工人有规则地并以应有的强度工作。其次，资本发展成为一种强制关系，迫使工人阶级超出自身生活需要的狭隘范围而从事更多的劳动。作为他人辛勤劳动的制造者作为剩余劳动的榨取者和劳动力的剥削者，资本在精力、贪婪和效率方面，远远超过了以往一切以直接强制劳动为基础的生产制度。</w:t>
      </w:r>
    </w:p>
    <w:p w14:paraId="305125B6">
      <w:pPr>
        <w:bidi w:val="0"/>
        <w:ind w:firstLine="420" w:firstLineChars="0"/>
        <w:jc w:val="left"/>
        <w:rPr>
          <w:rFonts w:hint="default" w:ascii="宋体" w:hAnsi="宋体" w:eastAsia="宋体" w:cs="宋体"/>
          <w:lang w:val="en-US" w:eastAsia="zh-CN"/>
        </w:rPr>
      </w:pPr>
      <w:r>
        <w:rPr>
          <w:rFonts w:hint="default" w:ascii="宋体" w:hAnsi="宋体" w:eastAsia="宋体" w:cs="宋体"/>
          <w:lang w:val="en-US" w:eastAsia="zh-CN"/>
        </w:rPr>
        <w:t>资本起初是在历史上既有的技术条件下使劳动服从自己的。因此，它并没有直接改变生产方式。所以我们上面所考察的、单靠延长工作日这种形式的剩余价值的生产，看来是与生产方式本身的任何变化无关的。它在旧式面包业中和在现代棉纺业中同样有效。</w:t>
      </w:r>
    </w:p>
    <w:p w14:paraId="4650FA6B">
      <w:pPr>
        <w:bidi w:val="0"/>
        <w:ind w:firstLine="420" w:firstLineChars="0"/>
        <w:jc w:val="left"/>
        <w:rPr>
          <w:rFonts w:hint="default" w:ascii="宋体" w:hAnsi="宋体" w:eastAsia="宋体" w:cs="宋体"/>
          <w:lang w:val="en-US" w:eastAsia="zh-CN"/>
        </w:rPr>
      </w:pPr>
      <w:r>
        <w:rPr>
          <w:rFonts w:hint="default" w:ascii="宋体" w:hAnsi="宋体" w:eastAsia="宋体" w:cs="宋体"/>
          <w:lang w:val="en-US" w:eastAsia="zh-CN"/>
        </w:rPr>
        <w:t>如果我们从劳动过程的观点来考察生产过程，那么工人并不是把生产资料当作资本，而只是把它当作自己有目的的生产活动的手段和材料。可是，只要我们从价值增殖过程的观点来考察生产过程，生产资料</w:t>
      </w:r>
      <w:r>
        <w:rPr>
          <w:rFonts w:hint="eastAsia" w:ascii="宋体" w:hAnsi="宋体" w:eastAsia="宋体" w:cs="宋体"/>
          <w:lang w:val="en-US" w:eastAsia="zh-CN"/>
        </w:rPr>
        <w:t>就</w:t>
      </w:r>
      <w:r>
        <w:rPr>
          <w:rFonts w:hint="default" w:ascii="宋体" w:hAnsi="宋体" w:eastAsia="宋体" w:cs="宋体"/>
          <w:lang w:val="en-US" w:eastAsia="zh-CN"/>
        </w:rPr>
        <w:t>立即转化为吮吸他人劳动的手段。不再是工人使用生产资料，而是生产资料使用工人了。不是工人把生产资料当作自己生产活动的物质要素来消费，而是生产资料把工人当作自己的生活过程的酵母来消费，并且资本的生活过程只是资本作为自行增殖的价值的运动。夜间停止不用、不吮吸活劳动的熔炉和厂房，对资本家说来是一种“纯粹的损失”。因此，熔炉和厂房就造成了要劳动力“做夜工的要求”。货币单纯地转化为生产过程的物质因素，转化为生产资料，就使生产资料转化为占有他人劳动和剩余劳动的合法权和强制权。</w:t>
      </w:r>
    </w:p>
    <w:p w14:paraId="11380100">
      <w:pPr>
        <w:rPr>
          <w:rFonts w:hint="default" w:ascii="宋体" w:hAnsi="宋体" w:eastAsia="宋体" w:cs="宋体"/>
          <w:lang w:val="en-US" w:eastAsia="zh-CN"/>
        </w:rPr>
      </w:pPr>
      <w:r>
        <w:rPr>
          <w:rFonts w:hint="default" w:ascii="宋体" w:hAnsi="宋体" w:eastAsia="宋体" w:cs="宋体"/>
          <w:lang w:val="en-US" w:eastAsia="zh-CN"/>
        </w:rPr>
        <w:br w:type="page"/>
      </w:r>
    </w:p>
    <w:p w14:paraId="53D47C63">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第四篇——相对剩余价值的生产</w:t>
      </w:r>
    </w:p>
    <w:p w14:paraId="231EB6D0">
      <w:pPr>
        <w:pStyle w:val="4"/>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第十章——相对剩余价值的概念</w:t>
      </w:r>
    </w:p>
    <w:p w14:paraId="5783826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作日的一部分——必要劳动时间只是生产出资本所支付的劳动力价值的等价物。到目前为止，这一部分被看作不变量，而在一定的生产条件下，在社会现有的经济发展阶段上，它实际上也是不变的。在这个必要劳动时间之外，工人还能劳动若干小时。剩余价值率和工作日的长度就取决于这个延长的量。如果必要劳动时间是不变的，那么相反，整个工作日是可变的。在上一篇中，我们主要分析剩余劳动时间的绝对延长，从而带来更多剩余价值，并且提到，这个剩余劳动时间有着无法突破的生理乃至物理界限。那么，想要继续获得更多剩余价值，也就是要继续延长剩余劳动时间，那么唯一的办法就是挤占必要劳动时间。也就是说，在无法继续延长工作日总时长的前提下，提高剩余劳动时间的占比。</w:t>
      </w:r>
    </w:p>
    <w:p w14:paraId="6004F3A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对必要劳动时间的侵占已经导致工人无法生产足够的必要产品来补充维持自身劳动力的生活资料，从而导致工人劳动力的萎缩，这也就强行违反了商品交换的“平等原则”。这种现象在这里先不予讨论。在这里，我们仍然假定，一切商品，包括劳动力在内，都是按其十足的价值买卖的。既然如此，那么劳动力价值的再生产所必要的劳动时间，就不能因为工人的工资低于他的劳动力的价值而减少，而只有当这个价值本身降低时才减少。在工作日长度已定的情况下，剩余劳动的延长必然是由于必要劳动时间的缩短，而不是相反，必要劳动时间的缩短是由于剩余劳动的延长。</w:t>
      </w:r>
    </w:p>
    <w:p w14:paraId="08DCFFA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劳动力的价值要降低，曾经10小时生产出来的生产资料现在要在9小时内生产出来，必然要求生产力的提高。劳动生产力的提高，我们在这里一般是指劳动过程中的这样一种变化，这种变化能缩短生产某种商品的社会必需的劳动时间，从而使较小量的劳动获得生产较大量使用价值的能力。在上文考察绝对剩余价值的生产时，我们曾假定生产方式是既定的。而现在，对于由必要劳动转化为剩余劳动而生产剩余价值来说，资本占有历史上遗留下来的或者说现存形态的劳动过程，并且只延长它的持续时间，就绝对不够了。它必须变革劳动过程的技术条件和社会条件，从而变革生产方式本身以提高劳动生产力，通过提高劳动生产力来降低劳动力的价值，从而缩短再生产劳动力价值所必要的工作日部分。</w:t>
      </w:r>
    </w:p>
    <w:p w14:paraId="69736AA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通过延长工作日而生产的剩余价值，即为绝对剩余价值；相反，通过缩短必要劳动时间，相应地改变工作日的两个组成部分的量的比例而生产的剩余价值，即为相对剩余价值。</w:t>
      </w:r>
    </w:p>
    <w:p w14:paraId="3419611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要使劳动力的价值降低，生产力的提高必须扩展到这样一些产业部门，这些部门的产品决定劳动力的价值，就是说，它们或者属于日常生活资料的范围，或者能够代替这些生活资料。但是，商品的价值不仅取决于使商品取得最终形式的那种劳动的量，而且还取决于该商品的生产资料所包含的劳动量。因此，那些为生产必要生活资料提供不变资本物质要素（劳动资料和劳动材料）的产业部门中生产力的提高，以及它们的商品相应的便宜，也会降低劳动力的价值。相反，那些既不提供必要生活资料、也不为制造必要生活资料提供生产资料的生产部门中生产力的提高，不会影响劳动力的价值。</w:t>
      </w:r>
    </w:p>
    <w:p w14:paraId="34325A2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变得便宜的商品当然只是相应地，即只是按照该商品在劳动力的再生产中所占的比例，降低劳动力的价值。例如，衬衫是一种必要生活资料，但只是许多种必要生活资料中的一种。这种商品变得便宜只会减少工人购买衬衫的支出。但是必要生活资料的总和是由各种商品、各个特殊产业部门的产品构成的，每一种这样的商品的价值总是劳动力价值的一个相应部分。劳动力价值随着它的再生产所必要的劳动时间的缩短而降低，这种必要劳动时间的全部缩短等于所有这些特殊生产部门中这种劳动时间缩短的总和。在这里我们把这个总结果看成好像是每个个别场合的直接结果和直接目的。</w:t>
      </w:r>
    </w:p>
    <w:p w14:paraId="1468B15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当一个资本家提高劳动生产力来使例如衬衫便宜时，他决不是必然抱有相应地降低劳动力的价值，从而减少必要劳动时间的目的；但是，只要他最终促成这个结果，他也就促成一般剩余价值率的提高。必须把资本的一般的、必然的趋势同这种趋势的表现形式区别开来。</w:t>
      </w:r>
    </w:p>
    <w:p w14:paraId="04BBBF9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在深入研究相对剩余价值的生产之前，需要做以下说明：</w:t>
      </w:r>
    </w:p>
    <w:p w14:paraId="270553C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一个劳动小时生产价值为v，则一个十二小时工作日生产价值就是12v。假设在一定的劳动生产力的条件下，一个工作日制造商品为12份A，对于每一件商品A，其价值为2v，也就是说，有一半是生产资料、原料的价值再现，另一半就是工人劳动附加的新价值。假设一个资本家将劳动生产力提高一倍，那么每日产量也就提高一倍，生产商品24A。但是，一个工作日生产的价值依旧是12v，于是乎，对于每一件商品A，工人新附加的价值，由于分散到多一倍的商品上，就是之前的一半——0.5v；工人附加在其上的劳动时间也就是之前的一半——0.5个小时。商品A的价值也就变成了1.5v。</w:t>
      </w:r>
    </w:p>
    <w:p w14:paraId="1D0EE75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那么，现在商品A的个别价值就低于它的社会价值了，也就是低于社会平均条件下生产A所需的劳动时间。但是，商品的现实价值不是它的个别价值，而是它的社会价值。因此，目前，这个提高了劳动生产力的资本家就能以原本的社会价值获得超额剩余价值——0.5v。不过，也由于产量的提高，他也必须找到多一倍的市场，从而难免适当降低他的商品的价格。对于资本家来说，剩余价值总会这样提高，不管他的商品是不是属于必要生活资料的范围，是不是参加劳动力的一般价值的决定。因此，即使撇开后面这种情况，每个资本家都抱有提高劳动生产力来使商品便宜的动机。</w:t>
      </w:r>
    </w:p>
    <w:p w14:paraId="7999BBA9">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然而，</w:t>
      </w:r>
      <w:r>
        <w:rPr>
          <w:rFonts w:hint="eastAsia" w:ascii="宋体" w:hAnsi="宋体" w:eastAsia="宋体" w:cs="宋体"/>
          <w:lang w:val="en-US" w:eastAsia="zh-CN"/>
        </w:rPr>
        <w:t>即便如此</w:t>
      </w:r>
      <w:r>
        <w:rPr>
          <w:rFonts w:hint="default" w:ascii="宋体" w:hAnsi="宋体" w:eastAsia="宋体" w:cs="宋体"/>
          <w:lang w:val="en-US" w:eastAsia="zh-CN"/>
        </w:rPr>
        <w:t>，剩余价值生产的增加也是靠必要劳动时间的缩短和剩余劳动的相应延长。</w:t>
      </w:r>
      <w:r>
        <w:rPr>
          <w:rFonts w:hint="eastAsia" w:ascii="宋体" w:hAnsi="宋体" w:eastAsia="宋体" w:cs="宋体"/>
          <w:lang w:val="en-US" w:eastAsia="zh-CN"/>
        </w:rPr>
        <w:t>假设必要劳动时间是6小时，即剩余劳动时间为6小时。因此，日必要劳动价值就是6v，日剩余价值就是6v。但是现在资本家的日产量是24A，单件价格适当降低，假定为1.8v（低于社会价值2v，但高于个别价值1.5v），因此日生产总价值就是43.2v。而24件A中包含的生产资料的价值是24×v=24v，也就是有40/3件产品A补偿预付的不变资本，剩余的32/3件产品A就代表工人每日生产的新价值，共19.2v。而工人的劳动力价格仍是原来的6v，因此新剩余价值就是13.2v。原本剩余价值率为6:6=1，现在的剩余价值率为13.2:6=2.2。</w:t>
      </w:r>
    </w:p>
    <w:p w14:paraId="3936225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由于生产力的提高，工人的一个劳动小时所创造的价值要高于社会平均劳动创造的，但是工人被支付的日价值却仍然不变，因此，工人要生产这个旧的劳动力日价值，所需的必要劳动时间就更短，从而相对地拉长了剩余劳动时间，并且用更高的生产力创造剩余价值。</w:t>
      </w:r>
    </w:p>
    <w:p w14:paraId="0C28A69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见，采用改良的生产方式的资本家，比同行业的其余资本家在一个工作日中占有更大的部分作为剩余劳动。他个别地所做的，就是资本全体在生产相对剩余价值的场合所做的。但是另一方面，当新的生产方式被普遍采用，因而比较便宜地生产出来的商品的个别价值和它的社会价值之间的差额消失的时候，这个超额剩余价值也就消失。价值由劳动时间决定这同一规律，既会使采用新方法的资本家感觉到，他必须低于商品的社会价值来出售自己的商品，又会作为竞争的强制规律，迫使他的竞争者也采用新的生产方式。因此，只有当劳动生产力的提高扩展到同生产必要生活资料有关的生产部门，以致使属于必要生活资料范围、从而构成劳动力价值要素的商品变得便宜时，一般剩余价值率才会最终受到这一整个过程的影响。</w:t>
      </w:r>
    </w:p>
    <w:p w14:paraId="7EA7597B">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单个</w:t>
      </w:r>
      <w:r>
        <w:rPr>
          <w:rFonts w:hint="default" w:ascii="宋体" w:hAnsi="宋体" w:eastAsia="宋体" w:cs="宋体"/>
          <w:lang w:val="en-US" w:eastAsia="zh-CN"/>
        </w:rPr>
        <w:t>商品的价值与劳动生产力成反比。劳动力的价值也是这样，因为它是由商品价值决定的。相反，相对剩余价值与劳动生产力成正比。它随着生产力提高而提高，随着生产力降低而降低。在货币价值不变的情况下，一个十二小时社会平均工作日生产的价值产品</w:t>
      </w:r>
      <w:r>
        <w:rPr>
          <w:rFonts w:hint="eastAsia" w:ascii="宋体" w:hAnsi="宋体" w:eastAsia="宋体" w:cs="宋体"/>
          <w:lang w:val="en-US" w:eastAsia="zh-CN"/>
        </w:rPr>
        <w:t>不变</w:t>
      </w:r>
      <w:r>
        <w:rPr>
          <w:rFonts w:hint="default" w:ascii="宋体" w:hAnsi="宋体" w:eastAsia="宋体" w:cs="宋体"/>
          <w:lang w:val="en-US" w:eastAsia="zh-CN"/>
        </w:rPr>
        <w:t>，</w:t>
      </w:r>
      <w:r>
        <w:rPr>
          <w:rFonts w:hint="eastAsia" w:ascii="宋体" w:hAnsi="宋体" w:eastAsia="宋体" w:cs="宋体"/>
          <w:lang w:val="en-US" w:eastAsia="zh-CN"/>
        </w:rPr>
        <w:t>无论</w:t>
      </w:r>
      <w:r>
        <w:rPr>
          <w:rFonts w:hint="default" w:ascii="宋体" w:hAnsi="宋体" w:eastAsia="宋体" w:cs="宋体"/>
          <w:lang w:val="en-US" w:eastAsia="zh-CN"/>
        </w:rPr>
        <w:t>这个价值额以怎样的比例分割为劳动力价值的等价物和剩余价值。但是，如果由于生产力的提高，每天的生活资料的价值，从而劳动力的日价值</w:t>
      </w:r>
      <w:r>
        <w:rPr>
          <w:rFonts w:hint="eastAsia" w:ascii="宋体" w:hAnsi="宋体" w:eastAsia="宋体" w:cs="宋体"/>
          <w:lang w:val="en-US" w:eastAsia="zh-CN"/>
        </w:rPr>
        <w:t>下降</w:t>
      </w:r>
      <w:r>
        <w:rPr>
          <w:rFonts w:hint="default" w:ascii="宋体" w:hAnsi="宋体" w:eastAsia="宋体" w:cs="宋体"/>
          <w:lang w:val="en-US" w:eastAsia="zh-CN"/>
        </w:rPr>
        <w:t>，那么剩余价值就</w:t>
      </w:r>
      <w:r>
        <w:rPr>
          <w:rFonts w:hint="eastAsia" w:ascii="宋体" w:hAnsi="宋体" w:eastAsia="宋体" w:cs="宋体"/>
          <w:lang w:val="en-US" w:eastAsia="zh-CN"/>
        </w:rPr>
        <w:t>相对地提高；必要劳动时间绝对地缩短，引起了剩余劳动时间相对的提高。</w:t>
      </w:r>
      <w:r>
        <w:rPr>
          <w:rFonts w:hint="default" w:ascii="宋体" w:hAnsi="宋体" w:eastAsia="宋体" w:cs="宋体"/>
          <w:lang w:val="en-US" w:eastAsia="zh-CN"/>
        </w:rPr>
        <w:t>因此，提高劳动生产力来使商品便宜，并通过商品便宜来使工人本身便宜，是资本的内在的冲动和经常的趋势。</w:t>
      </w:r>
    </w:p>
    <w:p w14:paraId="21596BE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家并不关心商品的绝对价值，其内涵的不变资本价值只是不断地再现，转移，也迟早回流。资本家关心的是商品所包含的、在出售时实现的新生产出来的剩余价值。剩余价值的实现自然就包含着预付价值的补偿。劳动生产力的提高带来的商品价格的降低不是关键，因为那只是必要劳动价值的绝对降低，关键是剩余劳动价值的相对提高。在资本主义生产条件下，通过发展劳动生产力来节约劳动，目的决不是为了缩短工作日，而是为了缩短生产一定量商品所必要的劳动时间。工人的劳动生产力提高决不能阻止他仍旧要劳动12小时，相反，他的工作量还要增加，而他的工作日甚至还可能延长。</w:t>
      </w:r>
    </w:p>
    <w:p w14:paraId="46F53179">
      <w:pPr>
        <w:rPr>
          <w:rFonts w:hint="eastAsia" w:ascii="宋体" w:hAnsi="宋体" w:eastAsia="宋体" w:cs="宋体"/>
          <w:lang w:val="en-US" w:eastAsia="zh-CN"/>
        </w:rPr>
      </w:pPr>
      <w:r>
        <w:rPr>
          <w:rFonts w:hint="eastAsia" w:ascii="宋体" w:hAnsi="宋体" w:eastAsia="宋体" w:cs="宋体"/>
          <w:lang w:val="en-US" w:eastAsia="zh-CN"/>
        </w:rPr>
        <w:br w:type="page"/>
      </w:r>
    </w:p>
    <w:p w14:paraId="70E4A090">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第十一章——协作</w:t>
      </w:r>
    </w:p>
    <w:p w14:paraId="0704390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看到，资本主义生产实际上是在同一个资本同时雇用人数较多的工人，因而劳动过程扩大了自己的规模并提供了较大量的产品的时候才开始的。人数较多的工人在同一时间、同一空间（或者说同一劳动场所），为了生产同种商品，在同一资本家的指挥下工作，这在历史上和概念上都是资本主义生产的起点。就生产方式本身来说，例如，初期的工场手工业，除了同一资本同时雇用的工人人数较多而外，和行会手工业几乎没有什么区别。因此，起初只是量上的区别。我们已知，一定的资本所生产的剩余价值量，等于一个工人所提供的剩余价值乘以同时雇用的工人人数。工人人数本身丝毫不会改变剩余价值率，而且，劳动过程的任何质的变化并不影响商品价值的生产。价值不存在质的差别，只有量的差别。在价值生产上，多数始终只是许多个数的总和。因此对于价值生产来说，多个工人无论是单独进行生产，还是在同一资本指挥下联合起来进行生产，都不会引起任何差别。</w:t>
      </w:r>
    </w:p>
    <w:p w14:paraId="1946219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注意，在此处我们并不拘泥于个别工人与社会平均劳动或多或少的偏离，也不过多深究工人数量较少的情况下（比如只有两三个），导致的劳动量偏差。在这里，我们一般假设工人的数量足够多而且聚集起来，从而每个人的劳动都可以被平均为社会平均劳动；每个人的劳动力价值也是社会平均劳动力价值。换言之，这里讨论的是“资本家”而不是“小业主”，资本家进行生产，是同时使用许多工人，从而一开始就推动社会平均劳动的。</w:t>
      </w:r>
    </w:p>
    <w:p w14:paraId="0BA24CD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即使劳动方式不变，同时使用人数较多的工人，也会在劳动过程的物质条件上引起革命。</w:t>
      </w:r>
      <w:r>
        <w:rPr>
          <w:rFonts w:hint="eastAsia" w:ascii="宋体" w:hAnsi="宋体" w:eastAsia="宋体" w:cs="宋体"/>
          <w:lang w:val="en-US" w:eastAsia="zh-CN"/>
        </w:rPr>
        <w:t>由于工人集中在一起，</w:t>
      </w:r>
      <w:r>
        <w:rPr>
          <w:rFonts w:hint="default" w:ascii="宋体" w:hAnsi="宋体" w:eastAsia="宋体" w:cs="宋体"/>
          <w:lang w:val="en-US" w:eastAsia="zh-CN"/>
        </w:rPr>
        <w:t>一部分生产资料，现在是在劳动过程中共同消费的。一方面，商品的交换价值，从而生产资料的交换价值，丝毫不会因为它们的使用价值得到某种更有效的利用而有所增加。另一方面，共同使用的生产资料的规模会增大。</w:t>
      </w:r>
      <w:r>
        <w:rPr>
          <w:rFonts w:hint="eastAsia" w:ascii="宋体" w:hAnsi="宋体" w:eastAsia="宋体" w:cs="宋体"/>
          <w:lang w:val="en-US" w:eastAsia="zh-CN"/>
        </w:rPr>
        <w:t>这种</w:t>
      </w:r>
      <w:r>
        <w:rPr>
          <w:rFonts w:hint="default" w:ascii="宋体" w:hAnsi="宋体" w:eastAsia="宋体" w:cs="宋体"/>
          <w:lang w:val="en-US" w:eastAsia="zh-CN"/>
        </w:rPr>
        <w:t>大量积聚的并且共同使用的生产资料的价值，一般地说，不会和这些生产资料的规模及其效果成比例地增加。共同使用的生产资料转移到单个产品上去的价值组成部分所以较小，部分是因为这些生产资料转移的总价值要同时分配在较大量的产品上，部分是因为这些生产资料加入生产过程的价值同分散的生产资料相比，绝对地说虽然较大，但从它们作用范围来看，相对地说却较小。因此，不变资本的价值组成部分降低了，而随着这部分价值的量的减少，商品的总价值也降低了。其结果和商品的生产资料的生产变得便宜时所产生的结果一样。生产资料使用方面的这种节约，只是由于许多人在劳动过程中共同消费它们。即使许多人只是在空间上集合在一起，并不协同劳动，这种生产资料也不同于单干的独立劳动者或小业主的分散的并且相对地说花费大的生产资料，而取得了社会劳动的条件或劳动的社会条件这种性质。一部分劳动资料甚至在劳动过程本身取得这种社会性质以前，就已经取得这种社会性质。</w:t>
      </w:r>
    </w:p>
    <w:p w14:paraId="7C650A1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许多人在同一生产过程中，或在不同的但互相联系的生产过程中，有计划地一起协同劳动，这种劳动形式</w:t>
      </w:r>
      <w:r>
        <w:rPr>
          <w:rFonts w:hint="eastAsia" w:ascii="宋体" w:hAnsi="宋体" w:eastAsia="宋体" w:cs="宋体"/>
          <w:lang w:val="en-US" w:eastAsia="zh-CN"/>
        </w:rPr>
        <w:t>即为</w:t>
      </w:r>
      <w:r>
        <w:rPr>
          <w:rFonts w:hint="default" w:ascii="宋体" w:hAnsi="宋体" w:eastAsia="宋体" w:cs="宋体"/>
          <w:lang w:val="en-US" w:eastAsia="zh-CN"/>
        </w:rPr>
        <w:t>协作。</w:t>
      </w:r>
    </w:p>
    <w:p w14:paraId="5A0E72F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量变引起质变。劳动力的集中，带来的变革是多方面的。单个劳动者的力量的机械总和，与许多人手同时共同完成同一不可分割的操作（例如举起重物、转绞车、清除道路上的障碍物等）所发挥的社会力量有本质的差别。在这里，结合劳动的效果要么是单个人劳动根本不可能达到的，要么只能在长得多的时间内，或者只能在很小的规模上达到。这里不仅是通过协作提高了个人生产力，而且是创造了一种生产力，这种生产力本身必然是集体力。另一方米，在大多数生产劳动中，单是社会接触就会引起竞争心和特有的精力振奋，从而提高每个人的个人工作效率。因此，12个人在一个144小时的共同工作日中提供的总产品，比12个单干的劳动者每人劳动2小时或者一个劳动者连续劳动12天所提供的总产品要多得多。这是因为人即使不天生是政治动物，无论如何也天生是社会动物。</w:t>
      </w:r>
    </w:p>
    <w:p w14:paraId="57D7205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尽管许多人同时协同完成同一或同种工作，但是每个人的个人劳动，作为总劳动的一部分，仍可以代表劳动过程本身的不同阶段。由于协作，劳动对象可以更快地通过这些阶段。例如，瓦匠站成一排，把砖从脚手架的下面传到上面，虽然每个人都做同一件事情，但是这些单个操作构成一个总操作的连续部分，成为每块砖在劳动过程中必须通过的各个特殊阶段。因此，总体劳动者例如用24只手传砖，比单个劳动者每人都用两只手搬着砖上下脚手架要快。劳动对象在比较短的时间内通过同样的空间。另一方面，例如，如果一座建筑物同时从各个方面动工兴建，尽管协作的人做的是同一或同种工作，那也会发生劳动的结合。144小时的结合工作日可以在空间上从多方面对劳动对象进行加工，因为结合劳动者或总体劳动者前前后后都有眼睛和手，在一定程度上是全能的。这样，144小时结合工作日完成总产品，比只能比较单方面地对劳动对象进行加工的、多少是单干的劳动者的12个十二小时工作日要快。产品的不同的空间部分同时成长。</w:t>
      </w:r>
    </w:p>
    <w:p w14:paraId="16DDC5D7">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我们所以着重指出，许多互相补充的劳动者做同一或同种工作，是因为这种最简单的共同劳动的形式即使在最发达的协作形态中也起着重大作用。如果劳动过程是复杂的，只要有大量的人共同劳动，就可以把不同的操作分给不同的人，因而可以同时进行这些操作，这样，就可以缩短制造总产品所必要的劳动时间。</w:t>
      </w:r>
      <w:r>
        <w:rPr>
          <w:rFonts w:hint="eastAsia" w:ascii="宋体" w:hAnsi="宋体" w:eastAsia="宋体" w:cs="宋体"/>
          <w:lang w:val="en-US" w:eastAsia="zh-CN"/>
        </w:rPr>
        <w:t>这种能够缩短必要劳动时间的能力对于一些需要在紧急或是限时条件下生产的生产部门尤为重要。短促的劳动期限可以由在紧要关头投入生产场所的巨大的劳动量来补偿。在这里，能否及时获得成果，取决于是否同时使用许多结合的工作日，成效的大小取决于劳动者人数的多少；但是这种人数总比在同样长的时间内为达到同样效果所需要的单干劳动者的人数要少。</w:t>
      </w:r>
    </w:p>
    <w:p w14:paraId="6314318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一方面，协作可以扩大劳动的空间范围，因此，某些劳动过程由于劳动对象空间上的联系就需要协作；例如排水、筑堤、灌溉、开凿运河、修筑道路、铺设铁路等等。另一方面，协作可以与生产规模相比相对地在空间上缩小生产领域。在劳动的作用范围扩大的同时劳动空间范围的这种缩小，会节约非生产费用，这种缩小是由劳动者的集结、不同劳动过程的靠拢和生产资料的积聚造成的。</w:t>
      </w:r>
    </w:p>
    <w:p w14:paraId="6D99DAA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和同样数量的单干的个人工作日的总和比较起来，结合工作日可以生产更多的使用价值，因而可以减少生产一定效用所必要的劳动时间。不论在一定的情况下结合工作日怎样</w:t>
      </w:r>
      <w:r>
        <w:rPr>
          <w:rFonts w:hint="eastAsia" w:ascii="宋体" w:hAnsi="宋体" w:eastAsia="宋体" w:cs="宋体"/>
          <w:lang w:val="en-US" w:eastAsia="zh-CN"/>
        </w:rPr>
        <w:t>以上文提及到的种种方式而</w:t>
      </w:r>
      <w:r>
        <w:rPr>
          <w:rFonts w:hint="default" w:ascii="宋体" w:hAnsi="宋体" w:eastAsia="宋体" w:cs="宋体"/>
          <w:lang w:val="en-US" w:eastAsia="zh-CN"/>
        </w:rPr>
        <w:t>达到</w:t>
      </w:r>
      <w:r>
        <w:rPr>
          <w:rFonts w:hint="eastAsia" w:ascii="宋体" w:hAnsi="宋体" w:eastAsia="宋体" w:cs="宋体"/>
          <w:lang w:val="en-US" w:eastAsia="zh-CN"/>
        </w:rPr>
        <w:t>提高</w:t>
      </w:r>
      <w:r>
        <w:rPr>
          <w:rFonts w:hint="default" w:ascii="宋体" w:hAnsi="宋体" w:eastAsia="宋体" w:cs="宋体"/>
          <w:lang w:val="en-US" w:eastAsia="zh-CN"/>
        </w:rPr>
        <w:t>生产力</w:t>
      </w:r>
      <w:r>
        <w:rPr>
          <w:rFonts w:hint="eastAsia" w:ascii="宋体" w:hAnsi="宋体" w:eastAsia="宋体" w:cs="宋体"/>
          <w:lang w:val="en-US" w:eastAsia="zh-CN"/>
        </w:rPr>
        <w:t>的效果，</w:t>
      </w:r>
      <w:r>
        <w:rPr>
          <w:rFonts w:hint="default" w:ascii="宋体" w:hAnsi="宋体" w:eastAsia="宋体" w:cs="宋体"/>
          <w:lang w:val="en-US" w:eastAsia="zh-CN"/>
        </w:rPr>
        <w:t>结合工作日的特殊生产力都是社会的劳动生产力。这种生产力是由协作本身产生的。劳动者在有计划地同别人共同工作中，摆脱了他的个人局限，并发挥出他的种属能力。</w:t>
      </w:r>
    </w:p>
    <w:p w14:paraId="61C2947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既然劳动者不在一起就不能直接地共同工作，既然劳动者集结在一定的空间是他们进行协作的条件，那么，同一个资本，同一个资本家，如果不同时使用雇佣工人，雇佣工人就不能进行协作。因此，在劳动力本身集合在生产过程中以前，这些劳动力的总价值必须已经集合在资本家的口袋里。一次支付300工人的报酬即使支付的只是一天的报酬，也比全年一周一周地支付少量工人的报酬需要更多的资本支出。因此，协作工人的人数或协作的规模首先取决于单个资本家能支出多大资本量来购买劳动力，也就是取决于每一个资本家在多大规模上拥有供许多工人用的生活资料。</w:t>
      </w:r>
    </w:p>
    <w:p w14:paraId="7922883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变资本的情况也是如此，虽然上文说过，这个增加的程度不一定就正比于工人数，但是也是有相当的增加的。因此，较大量的生产资料积聚在单个资本家手中，是雇佣工人进行协作的物质条件，而且协作的范围或生产的规模取决于这种积聚的程度。</w:t>
      </w:r>
    </w:p>
    <w:p w14:paraId="735EAC7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起初，为了有足够的同时被剥削的工人人数，从而有足够的生产出来的剩余价值数量，以便使雇主本身摆脱体力劳动，由小业主变成资本家，从而使资本关系在形式上建立起来，需要有一定的最低限额的单个资本。现在，这个最低限额又表现为使许多分散的和互不依赖的单个劳动过程转化为一个结合的社会劳动过程的物质条件。</w:t>
      </w:r>
    </w:p>
    <w:p w14:paraId="67F7CCD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同样，起初资本指挥劳动只是表现为这样一个事实的形式上的结果：工人不是为自己劳动，而是为资本家，因而是在资本家的支配下劳动。随着许多雇佣工人的协作，资本的指挥发展成为劳动过程本身的进行所必要的条件，成为实际的生产条件。现在，在生产场所不能缺少资本家的命令。一切规模较大的直接社会劳动或共同劳动，都或多或少地需要指挥，以协调个人的活动，并执行生产总体的运动所产生的各种一般职能。一旦从属于资本的劳动成为协作劳动，这种管理、监督和调节的职能就成为资本的职能。这种管理的职能作为资本的特殊职能取得了特殊的性质。</w:t>
      </w:r>
    </w:p>
    <w:p w14:paraId="5AC56CA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首先，资本主义生产过程的动机和决定目的，是资本尽可能多地自行增殖，也就是尽可能多地生产剩余价值，因而也就是资本家尽可能多地剥削劳动力。随着同时雇用的工人人数的增加，他们的反抗也加剧了，因此资本为压制这种反抗所施加的压力也必然增加。资本家的管理不仅是一种由社会劳动过程的性质产生并属于社会劳动过程的特殊职能，它同时也是剥削一种社会劳动过程的职能，因而也是由剥削者和他所剥削的原料之间不可避免的对抗决定的。同样，随着作为他人的财产而同雇佣工人相对立的生产资料的规模的增大，对这些生产资料的合理使用进行监督的必要性也增加了。其次，雇佣工人的协作只是资本同时使用他们的结果。他们的职能上的联系和他们作为生产总体所形成的统一，存在于他们之外，存在于把他们集合和联结在一起的资本中。因此，他们的劳动的联系，在观念上作为资本家的计划，在实践中作为资本家的权威，作为他人意志——他们的活动必须服从这个意志的目的——的权力，而和他们相对立。</w:t>
      </w:r>
    </w:p>
    <w:p w14:paraId="3BD4214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因此，如果说资本主义的管理就其内容来说是二重的，</w:t>
      </w:r>
      <w:r>
        <w:rPr>
          <w:rFonts w:hint="eastAsia" w:ascii="宋体" w:hAnsi="宋体" w:eastAsia="宋体" w:cs="宋体"/>
          <w:lang w:val="en-US" w:eastAsia="zh-CN"/>
        </w:rPr>
        <w:t>（</w:t>
      </w:r>
      <w:r>
        <w:rPr>
          <w:rFonts w:hint="default" w:ascii="宋体" w:hAnsi="宋体" w:eastAsia="宋体" w:cs="宋体"/>
          <w:lang w:val="en-US" w:eastAsia="zh-CN"/>
        </w:rPr>
        <w:t>因为它所管理的生产过程本身具有二重性：一方面是制造产品的社会劳动过程，另一方面是资本的价值增殖过程</w:t>
      </w:r>
      <w:r>
        <w:rPr>
          <w:rFonts w:hint="eastAsia" w:ascii="宋体" w:hAnsi="宋体" w:eastAsia="宋体" w:cs="宋体"/>
          <w:lang w:val="en-US" w:eastAsia="zh-CN"/>
        </w:rPr>
        <w:t>）</w:t>
      </w:r>
      <w:r>
        <w:rPr>
          <w:rFonts w:hint="default" w:ascii="宋体" w:hAnsi="宋体" w:eastAsia="宋体" w:cs="宋体"/>
          <w:lang w:val="en-US" w:eastAsia="zh-CN"/>
        </w:rPr>
        <w:t>那么，资本主义的管理就其形式来说是专制的。随着大规模协作的发展，这种专制也发展了自己特有的形式。正如起初当资本家的资本一达到开始真正的资本主义生产所需要的最低限额时，他便摆脱体力劳动一样，现在他把直接和经常监督单个工人和工人小组的职能交给了特种的雇佣工人。正如军队需要军官和军士一样，在同一资本指挥下共同工作的大量工人也需要工业上的军官（经理）和军士（监工），在劳动过程中以资本的名义进行指挥。监督工作固定为他们的专职。资本家所以是资本家，并不是因为他是工业的管理者，相反，他所以成为工业的司令官，因为他是资本家。工业上的最高权力成了资本的属性，正像在封建时代，战争中和法庭裁判中的最高权力是地产的属性一样。</w:t>
      </w:r>
    </w:p>
    <w:p w14:paraId="02882994">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只要工人作为劳动力的出卖者和资本家进行交易，他就是自己劳动力的所有者，他只能出卖他所占有的东西，出卖他个人的、单个的劳动力。这种关系，决不因为资本家购买的不是1个劳动力而是100个劳动力而有所变化。资本家无须让这100个工人协作就能使用他们。因此，他支付的是100个独立劳动力的价值，而不是100个结合劳动力的价值。工人作为独立的人是单个的人，他们和同一资本发生关系，但是彼此不发生关系。他们的协作是在劳动过程中才开始的，但是在劳动过程中他们已经不再属于自己了。</w:t>
      </w:r>
      <w:r>
        <w:rPr>
          <w:rFonts w:hint="eastAsia" w:ascii="宋体" w:hAnsi="宋体" w:eastAsia="宋体" w:cs="宋体"/>
          <w:lang w:val="en-US" w:eastAsia="zh-CN"/>
        </w:rPr>
        <w:t>他们一进入劳动过程，便并入资本。作为协作的人，作为一个工作有机体的肢体，他们本身只不过是资本的一种特殊存在方式。因此，工人作为社会工人所发挥的生产力，是资本的生产力。只要把工人置于一定的条件下，劳动的社会生产力就无须支付报酬而发挥出来，而资本正是把工人置于这样的条件之下的。因为劳动的社会生产力不费资本分文，另一方面，又因为工人在他的劳动本身属于资本以前不能发挥这种生产力，所以劳动的社会生产力好像是资本天然具有的生产力，是资本内在的生产力。</w:t>
      </w:r>
    </w:p>
    <w:p w14:paraId="2D5668A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正如协作发挥的劳动的社会生产力表现为资本的生产力一样，协作本身表现为同单个的独立劳动者或小业主的生产过程相对立的资本主义生产过程的特有形式。这是实际的劳动过程由于隶属于资本而经受的第一个变化。这种变化是自然发生的。这一变化的前提，即在同一个劳动过程中同时雇用人数较多的雇佣工人，构成资本主义生产的起点。这个起点是和资本本身的存在结合在一起的。因此，一方面，资本主义生产方式表现为劳动过程转化为社会过程的历史必然性，另一方面，劳动过程的这种社会形式表现为资本通过提高劳动过程的生产力来更有利地剥削劳动过程的一种方法。</w:t>
      </w:r>
    </w:p>
    <w:p w14:paraId="7BDF1A09">
      <w:pPr>
        <w:rPr>
          <w:rFonts w:hint="eastAsia" w:ascii="宋体" w:hAnsi="宋体" w:eastAsia="宋体" w:cs="宋体"/>
          <w:lang w:val="en-US" w:eastAsia="zh-CN"/>
        </w:rPr>
      </w:pPr>
      <w:r>
        <w:rPr>
          <w:rFonts w:hint="eastAsia" w:ascii="宋体" w:hAnsi="宋体" w:eastAsia="宋体" w:cs="宋体"/>
          <w:lang w:val="en-US" w:eastAsia="zh-CN"/>
        </w:rPr>
        <w:br w:type="page"/>
      </w:r>
    </w:p>
    <w:p w14:paraId="27617915">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第十二章——分工和工厂手工业</w:t>
      </w:r>
    </w:p>
    <w:p w14:paraId="31A48589">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1.工厂手工业的二重起源</w:t>
      </w:r>
    </w:p>
    <w:p w14:paraId="644C76C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以分工为基础的协作，在工场手工业上取得了自己的典型形态这种协作，作为资本主义生产过程的具有特征的形式，在真正的工场手工业时期占居统治地位。这个时期大约从16世纪中叶到18世纪最后30多年。</w:t>
      </w:r>
    </w:p>
    <w:p w14:paraId="7DC0792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工场手工业是以两种方式产生的。</w:t>
      </w:r>
    </w:p>
    <w:p w14:paraId="50218B4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种方式是：不同种的独立手工业的工人在同一个资本家的指挥下联合在一个工场里，产品必须经过这些工人之手，通过多道工程才能最后制成。工场手工业把所有这些不同的手工业者联合在一个工场内，他们在那里同时协力地进行劳动。当然，每一道工程之间存在着必然的时间先后顺序。但是，如果同时制造许多件产品，那么，当一部分产品还处在生产过程的早期阶段的时候，另一部分产品就可以不断地进行后期阶段工程。</w:t>
      </w:r>
    </w:p>
    <w:p w14:paraId="2198E89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很快就发生了本质的变化。专门从事特定一道工程的工人，逐渐地失去了全面地从事原有手工业的习惯和能力。另一方面，他们的片面活动现在取得了一种最适合于狭隘活动范围的形式。起初，工场手工业是作为独立手工业的结合出现的。以后，产品生产逐渐地分成了各种特殊的操作，其中每一种操作都固定为一个工人的专门职能，全部操作由这些局部工人联合体来完成。</w:t>
      </w:r>
    </w:p>
    <w:p w14:paraId="4A1507D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工场手工业也以相反的方式产生。许多从事同种工作的手工业者，同时在同一个工场里为同一个资本所雇用。这是最简单形式的协作。每个这样的手工业者都制造整个商品，因而顺序地完成制造这一商品所需要的各种操作。他仍然按照原有的手工业方式进行劳动。</w:t>
      </w:r>
    </w:p>
    <w:p w14:paraId="2A9B82E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外部情况很快促使人们按照另一种方式来利用集中在同一个场所的工人和他们同时进行的劳动。例如，必须在一定期限内提供大量完成的商品。于是劳动有了分工。各种操作不再由同一个手工业者按照时间的先后顺序完成，而是分离开来，孤立起来，在空间上并列在一起，每一种操作分配给一个手工业者，全部操作由协作者同时进行。这种偶然的分工一再重复，显示出它特有的优越性，并渐渐地固定为系统的分工。商品从一个要完成许多种操作的独立手工业者的个人产品，转化为不断地只完成同一种局部操作的各个手工业者的联合体的社会产品。</w:t>
      </w:r>
    </w:p>
    <w:p w14:paraId="5AB32AA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见，工场手工业的产生方式，它由手工业形成的方式，是二重的。一方面，它以不同种的独立手工业的结合为出发点，这些手工业非独立化和片面化到了这种程度，以致它们在同一个商品的生产过程中成为只是互相补充的局部操作。另一方面，工场手工业以同种手工业者的协作为出发点，它把这种个人手工业分成各种不同的特殊操作，使之孤立和独立化到这种程度，以致每一种操作成为一个特殊工人的专门职能。因此，一方面工场手工业在生产过程中引进了分工，或者进一步发展了分工，另一方面它又把过去分开的手工业结合在一起。但是不管它的特殊的出发点如何，它的最终形态总是一样的：一个以人为器官的生产机构。</w:t>
      </w:r>
    </w:p>
    <w:p w14:paraId="222000E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应当注意的是：首先，在这里生产过程分解为各个特殊阶段是同手工业活动分成各种不同的局部操作完全一致的。不管操作是复杂还是简单，它仍然是手工业性质的，因而仍然取决于每个工人使用工具时的力量、熟练、速度和准确。手工业仍旧是基础。这种狭隘的技术基础使生产过程得不到真正科学的分解，因为产品所经过的每一个局部过程都必须能够作为局部的手工业劳动来完成。正因为手工业的熟练仍旧是生产过程的基础，所以每一个工人都只适合于从事一种局部职能，他的劳动力就转化为终身从事这种局部职能的器官。最后，这种分工是特殊种类的协作，它的许多优越性都是由协作的一般性质产生的，而不是由协作的这种特殊形式产生的。</w:t>
      </w:r>
    </w:p>
    <w:p w14:paraId="399867FE">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2.局部工人及其工具</w:t>
      </w:r>
    </w:p>
    <w:p w14:paraId="5E9C76A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终生从事同一种简单操作的工人，把自己的整个身体转化为这种操作的自动的片面的器官，因而他花费在这一操作上的时间，比顺序地进行整个系列的操作的手工业者要少。但是，构成工场手工业活机构的结合总体工人，完全是由这些片面的局部工人组成的。因此，与独立的手工业比较，劳动生产力提高了。在局部劳动独立化为一个人的专门职能之后，局部劳动的方法也就完善起来。经常重复做同一种有限的动作，并把注意力集中在这种有限的动作上，就能够从经验中学会消耗最少的力量达到预期的效果。又因为总是有好几代工人同时在一起生活，在同一些手工工场内共同劳动，所以，这样获得的技术上的诀窍就能巩固、积累并迅速地传下去。</w:t>
      </w:r>
    </w:p>
    <w:p w14:paraId="1559F1E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场手工业在工场内部把社会上现存的各种手工业的自然形成的分立再生产出来，并系统地把它发展到极端，从而在实际上生产出局部工人的技艺。另一方面，工场手工业把局部劳动转化为一个人的终生职业，符合以前社会的如下倾向：使手工业变成世袭职业，使它固定为种姓，或当一定历史条件产生与种姓制度相矛盾的个人变化时，使它硬化为行会。种姓和行会由以产生的自然规律，就是调节动植物分化为种和亚种的那个自然规律。不同的只是，种姓的世袭性和行会的排他性发展到一定程度会当作社会法令来颁布。</w:t>
      </w:r>
    </w:p>
    <w:p w14:paraId="4874A47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个在制品的生产中依次完成各个局部过程的手工业者，必须时而变更位置，时而调换工具。由一种操作转到另一种操作会打断他的劳动流程，造成他的工作日中某种空隙。一旦手工业者整天不断地从事同一种操作，这些空隙就会缩小。在这里，劳动生产率的提高，或者是由于提高了劳动强度，或者是由于减少了劳动力的非生产耗费。就是说，每次由静止到运动所需要的力量的额外消耗，为已经达到的正常速度在较长时间的持续所补偿。另一方面，不断从事单调的劳动，会妨碍精力的振奋和焕发。</w:t>
      </w:r>
    </w:p>
    <w:p w14:paraId="5E8CEDB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生产率不仅取决于劳动者的技艺，而且也取决于他的工具的完善程度。同类的工具用于不同的劳动过程，而同一种工具在同一劳动过程中又用于不同的操作。但是，一旦劳动过程的不同操作彼此分离，并且每一种局部操作在局部工人手中获得最合适的因而是专门的形式，过去用于不同目的的工具就必然要发生变化。工具形式变化的方向，是根据从工具原来形式带来的特殊困难中得出的经验决定的。劳动工具的分化和劳动工具的专门化，是工场手工业的特征，前者使同类的工具获得了适合于每种特殊用途的特殊的固定形式，后者使每种这样的特殊的工具只有在专门的局部工人的手中才能充分发挥作用。</w:t>
      </w:r>
    </w:p>
    <w:p w14:paraId="0CC5CB36">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3.工厂手工业的两种基本形式——混成的工厂手工业和有机的工厂手工业</w:t>
      </w:r>
    </w:p>
    <w:p w14:paraId="7E31AD8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场手工业的组织有两种基本形式。这两种形式虽然有时交错在一起，但仍然是两个本质上不同的类别，而且特别在工场手工业后来转化为使用机器的大工业时，起着完全不同的作用。这种二重性起源于制品本身的性质。制品或者是由各个独立的局部产品纯粹机械地装配而成（比如钟表），或者是依次经过一系列互相关联的过程和操作而取得完成的形态（比如。在前者，成品和它的各种不同的要素的外在关系，使局部工人在同一个工场中的结合成为一种偶然的事情。局部劳动本身又可以作为彼此独立的手工业进行。而在后者，也是工厂手工业的完成形式，情况就截然相反。</w:t>
      </w:r>
    </w:p>
    <w:p w14:paraId="3DD8815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由于这种工场手工业把原来分散的手工业结合在一起，它就缩短了制品的各个特殊生产阶段之间的空间距离。制品从一个阶段转移到另一阶段所需要的时间减少了，同样，用在这种转移上的劳动也减少了。这样，同手工业相比，劳动生产力提高了，这种提高是由工场手工业的一般协作性质产生的。另一方面，工场手工业特有的分工原则，使不同的生产阶段孤立起来，这些阶段作为同数的手工业性质的局部劳动而互相独立。既然各个孤立的职能之间要建立和保持联系，制品就得不断地由一个人之手转到另一个人之手，由一个过程转到另一个过程。从大工业的角度来看，这种情形表现为一种具有特征的、破费的、工场手工业原则所固有的局限性。</w:t>
      </w:r>
    </w:p>
    <w:p w14:paraId="4DD60CB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我们考察一定量的原料，就可以看到，这些原料在获得自己的最后形态之前，要在不同的局部工人手中经过时间上顺序进行的各个生产阶段。但如果把工场看作一个总机构，那么原料就同时处在它的所有的生产阶段上。由局部工人组成的总体工人，</w:t>
      </w:r>
      <w:r>
        <w:rPr>
          <w:rFonts w:hint="eastAsia" w:ascii="宋体" w:hAnsi="宋体" w:eastAsia="宋体" w:cs="宋体"/>
          <w:lang w:val="en-US" w:eastAsia="zh-CN"/>
        </w:rPr>
        <w:t>“同时”进行着所有不同生产阶段</w:t>
      </w:r>
      <w:r>
        <w:rPr>
          <w:rFonts w:hint="default" w:ascii="宋体" w:hAnsi="宋体" w:eastAsia="宋体" w:cs="宋体"/>
          <w:lang w:val="en-US" w:eastAsia="zh-CN"/>
        </w:rPr>
        <w:t>。不同的阶段过程由时间上的顺序进行转化为空间上的并存。因此在同一时间内可以提供更多的成品。虽然这种同时性是由总过程的一般协作形式产生的，但是工场手工业不只是发现了现成的协作条件，而且还通过把手工业的活动加以分解而部分地创造出协作条件。另一方面，工场手工业所以能够达到劳动过程的这种社会组织，只是因为同一个工人固定在同一局部工作上。</w:t>
      </w:r>
    </w:p>
    <w:p w14:paraId="7D37D8A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每个局部工人的局部产品同时只是同一制品的特殊的发展阶段，所以，一个工人是给另一个工人提供原料。一个工人的劳动结果，成了另一个工人劳动的起点。因此在这里，一个工人是直接给另一个工人提供工作。在每一局部过程中，取得预期效果所必要的劳动时间是根据经验确定的，工场手工业总机构是以一定的劳动时间内取得一定的结果为前提的。只有在这个前提下，互相补充的各个劳动过程才能不间断地、同时地、空间上并存地进行下去。很明显，各种劳动因而各个工人之间的这种直接的互相依赖，迫使每个工人在自己的职能上只使用必要的时间，因此在这里形成了和独立手工业中，甚至和简单协作中完全不同的连续性、划一性、规则性、秩序性，特别是劳动强度。在一种商品上只应耗费生产该商品的社会必要劳动时间，这在商品生产的条件下表现为竞争的外部强制。而在工场手工业中，在一定劳动时间内提供一定量的产品，成了生产过程本身的技术规律。</w:t>
      </w:r>
    </w:p>
    <w:p w14:paraId="3638531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不同的操作需要不等的时间，因此在相等的时间内会提供不等量的局部产品。因此，要使同一个工人每天总是只从事同一种操作，不同的操作就必须使用不同比例数的工人。在这里，又回到了最简单形式的协作原则：同时雇用许多人从事同种工作。但现在这个原则表现为一种有机的关系。因此，工场手工业的分工不仅使社会总体工人的不同质的器官简单化和多样化，而且也为这些器官的数量大小，即为从事每种专门职能的工人小组的相对人数或相对量，创立了数学上固定的比例。工场手工业的分工在发展社会劳动过程的质的组成的同时，也发展了它的量的规则和比例性。如果各个不同的局部工人小组之间最合适的比例数，已由经验为一定的生产规模确定下来，那么，只有使每个特殊工人小组按倍数增加，才能扩大这个生产规模。</w:t>
      </w:r>
    </w:p>
    <w:p w14:paraId="285EFC9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个小组，即执行同一局部职能的一定数目的工人，是由同质的要素组成的，并且构成总机构的一个特殊器官。但在某些手工工场，这种小组本身就是一个已经组织好了的劳动体（麻雀虽小五脏俱全），而总机构由这些基本的生产有机体的倍加形成。</w:t>
      </w:r>
    </w:p>
    <w:p w14:paraId="39D38B3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最后，正如工场手工业部分地由不同手工业结合而成一样，工场手工业又能发展为不同的工场手工业的结合。制造生产资料的工场手工业</w:t>
      </w:r>
      <w:r>
        <w:rPr>
          <w:rFonts w:hint="eastAsia" w:ascii="宋体" w:hAnsi="宋体" w:eastAsia="宋体" w:cs="宋体"/>
          <w:lang w:val="en-US" w:eastAsia="zh-CN"/>
        </w:rPr>
        <w:t>可以</w:t>
      </w:r>
      <w:r>
        <w:rPr>
          <w:rFonts w:hint="default" w:ascii="宋体" w:hAnsi="宋体" w:eastAsia="宋体" w:cs="宋体"/>
          <w:lang w:val="en-US" w:eastAsia="zh-CN"/>
        </w:rPr>
        <w:t>同制造产品的工场手工业联合起来了。反过来，制造产品的工场手工业，也可以同那些又把它的产品当作原料的工场手工业，或者同那些把它的产品与自己的产品结成一体的工场手工业联合起来。在这种场合，不同的结合的工场手工业成了一个总工场手工业在空间上多少分离的部门，同时又是各有分工的、互不依赖的生产过程。结合的工场手工业虽有某些优点，但它不能在自己的基础上达到真正的技术上的统一。这种统一只有在工场手工业转化为机器生产时才能产生。</w:t>
      </w:r>
    </w:p>
    <w:p w14:paraId="428A11F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工场手工业时期所特有的机器始终是由许多局部工人结合成的总体工人本身。如果说工人的天赋特性是分工赖以生长的基础，那么工场手工业一经建立，就会使生来只适宜于从事片面的特殊职能的劳动力发展起来。现在总体工人具备了技艺程度相同的一切生产素质，同时能最经济地使用它们，因为他使自己的所有器官个体化而成为特殊的工人或工人小组，各自担任一种专门的职能。局部工人作为总体工人的一个肢体，他的片面性甚至缺陷就成了他的优点。从事片面职能的习惯，使他转化为本能地准确地起作用的器官，而总机构的联系迫使他以机器部件的规则性发生作用。</w:t>
      </w:r>
    </w:p>
    <w:p w14:paraId="58BD3D6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为总体工人的各种职能有的比较简单，有的比较复杂，有的比较低级，有的比较高级，所以他的器官，即各个劳动力，需要极不相同的教育程度，从而具有极不相同的价值。因此，工场手工业发展了一种劳动力的等级制度，与此相适应的是一种工资的等级制度。一方面，单个工人适应于一种片面的职能，终生从事这种职能；另一方面，各种劳动操作，也要适应这种由先天的和后天的技能构成的等级制度。然而，每一个生产过程都需要有一些任何人都能胜任的简单操作。现在，这一类操作也断绝了同内容较充实的活动要素的流动的联系，硬化为专门职能。</w:t>
      </w:r>
    </w:p>
    <w:p w14:paraId="75B68D4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工场手工业在它掌握的每种手工业中，造成了一类所谓的非熟练工人，这些工人是手工业生产极端排斥的。如果说工场手工业靠牺牲完整的劳动能力使非常片面的专长发展成技艺，那么它又使没有任何发展开始成为专长。与等级制度的阶梯相并列，工人简单地分为熟练工人和非熟练工人。对后者说来完全不需要学习费用，而对前者说来，由于职能的简化，学习费用比手工业者要低。在这两种场合，劳动力的价值都降低了</w:t>
      </w:r>
      <w:r>
        <w:rPr>
          <w:rFonts w:hint="eastAsia" w:ascii="宋体" w:hAnsi="宋体" w:eastAsia="宋体" w:cs="宋体"/>
          <w:lang w:val="en-US" w:eastAsia="zh-CN"/>
        </w:rPr>
        <w:t>。</w:t>
      </w:r>
      <w:r>
        <w:rPr>
          <w:rFonts w:hint="default" w:ascii="宋体" w:hAnsi="宋体" w:eastAsia="宋体" w:cs="宋体"/>
          <w:lang w:val="en-US" w:eastAsia="zh-CN"/>
        </w:rPr>
        <w:t>但也有例外，</w:t>
      </w:r>
      <w:r>
        <w:rPr>
          <w:rFonts w:hint="eastAsia" w:ascii="宋体" w:hAnsi="宋体" w:eastAsia="宋体" w:cs="宋体"/>
          <w:lang w:val="en-US" w:eastAsia="zh-CN"/>
        </w:rPr>
        <w:t>比如</w:t>
      </w:r>
      <w:r>
        <w:rPr>
          <w:rFonts w:hint="default" w:ascii="宋体" w:hAnsi="宋体" w:eastAsia="宋体" w:cs="宋体"/>
          <w:lang w:val="en-US" w:eastAsia="zh-CN"/>
        </w:rPr>
        <w:t>劳动过程的分解产生了一些在手工业生产中根本没有过的，或者不是在同样大的范围内有过的新的综合的职能时。由学习费用的减少所引起的劳动力的相对贬值，直接包含着资本的更大的增殖，因为凡是缩短劳动力再生产所必要的时间的事情，都会扩大剩余劳动的领域。</w:t>
      </w:r>
    </w:p>
    <w:p w14:paraId="171EAD9B">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4.工厂手工业内部的分工和社会内部的分工</w:t>
      </w:r>
    </w:p>
    <w:p w14:paraId="53ED5C5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单就劳动本身来说，可以把社会生产分为农业、工业等大类，叫作一般的分工；把这些生产大类分为种和亚种，叫作特殊的分工；把工场内部的分工，叫作个别的分工。</w:t>
      </w:r>
    </w:p>
    <w:p w14:paraId="12DADF6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社会内部的分工以及个人被相应地限制在特殊职业范围内的现象，同工场手工业内部的分工一样，是从相反的两个起点发展起来的。在家庭内部，随后在氏族内部，由于性别和年龄的差别，也就是在纯生理的基础上产生了一种自然的分工。随着共同体的扩大，人口的增长，特别是各氏族间的冲突，一个氏族之征服另一个氏族，这种分工的材料也扩大了。另一方面，产品交换是在不同的家庭、氏族、共同体互相接触的地方产生的，因为在文化的初期，以独立资格互相接触的不是个人，而是家庭、氏族等等。不同的共同体在各自的自然环境中，找到不同的生产资料和不同的生活资料。因此，它们的生产方式、生活方式和产品，也就各不相同。这种自然的差别，在共同体互相接触时引起了产品的互相交换，从而使这些产品逐渐转化为商品。交换没有造成生产领域之间的差别，而是使不同的生产领域发生关系，从而使它们转化为社会总生产的多少互相依赖的部门。在这里，社会分工是由原来不同而又互不依赖的生产领域之间的交换产生的。而在那里，在以生理分工为起点的地方，直接互相联系的整体的各个特殊器官互相分开和分离，——这个分离过程的主要推动力是同其他共同体交换商品，——并且独立起来，以致不同的劳动的联系是以产品作为商品的交换为中介的。在一种场合，原来独立的东西丧失了独立，在另一种场合，原来非独立的东西获得了独立。</w:t>
      </w:r>
    </w:p>
    <w:p w14:paraId="236F8DD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一切发达的、以商品交换为中介的分工的基础，都是城乡的分离。</w:t>
      </w:r>
    </w:p>
    <w:p w14:paraId="61567AD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定量同时使用的工人，是工场手工业内部分工的物质前提，同样，人口数量和人口密度是社会内部分工的物质前提，在这里，人口密度代替了工人在同一个工场内的密集。但是人口密度是一种相对的东西。人口较少但交通工具发达的国家，比人口较多但交通工具不发达的国家有更加密集的人口。</w:t>
      </w:r>
    </w:p>
    <w:p w14:paraId="44E308C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商品生产和商品流通是资本主义生产方式的一般前提，所以工场手工业的分工要求社会内部的分工已经达到一定的发展程度。工场手工业分工又会发生反作用，发展并增加社会分工。一旦工场手工业的生产扩展到这样一种行业，即到目前为止作为主要行业或辅助行业和其他行业联系在一起、并由同一生产者经营的行业，分离和互相独立的现象就会立即发生。一旦工场手工业的生产扩展到某种商品的一个特殊的生产阶段，该商品的各个生产阶段就转化为各种独立的行业。为了使工场手工业内部的分工更完善，同一个生产部门根据其原料的不同或同一种原料可能具有的不同形式，而分成不同的有时是崭新的工场手工业。</w:t>
      </w:r>
    </w:p>
    <w:p w14:paraId="5C2063B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社会内部的分工和工场内部的分工，尽管有许多相似点和联系，但二者不仅有程度上的差别，而且有本质的区别。在一种内在联系把不同的生产部门连结起来的场合，这种相似点无可争辩地表现得最为明显。在这里，每个人所生产的只是一种中间制品，而最后的完成的形态是他们的特殊劳动的结合产品。但是，在社会分工中，使不同类工人的独立劳动发生联系的是他们各自的产品都是作为商品而存在。反过来，工场手工业分工的特点是局部工人不生产商品，转化为商品的只是局部工人的共同产品。社会内部的分工以不同劳动部门的产品的买卖为中介；工场手工业内部各局部劳动之间的联系，以不同的劳动力出卖给同一个资本家，而这个资本家把它们作为一个结合劳动力来使用为中介。工场手工业分工以生产资料集中在一个资本家手中为前提；社会分工则以生产资料分散在许多互不依赖的商品生产者中间为前提。在工场手工业中，保持比例的规律使一定数量的工人从事一定的职能；而在商品生产者及其生产资料在社会不同劳动部门中的分配上，基本是偶然、任意、杂乱无章。</w:t>
      </w:r>
    </w:p>
    <w:p w14:paraId="7531BB9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诚然，不同的生产领域经常力求保持平衡，一方面因为，每一个商品生产者都必须生产一种使用价值，即必须满足一种特殊的社会需要，而这种需要的范围在量上是不同的，一种内在联系把各种不同的需要量连结成一个自然的体系；另一方面因为，商品的价值规律决定社会在它所支配的全部劳动时间中能够用多少时间去生产每一种特殊商品。但是不同生产领域的这种保持平衡的经常趋势，只不过是对这种平衡经常遭到破坏的一种反作用。在工场内部的分工中预先地、有计划地起作用的规则，在社会内部的分工中只是在事后作为一种内在的、无声的自然必然性起着作用，这种自然必然性只能在市场价格的晴雨表式的变动中觉察出来，并克服着商品生产者的无规则的任意行动。工场手工业分工的前提是资本家对于只是作为他所拥有的总机构的各个肢体的人们享有绝对的权威；社会分工则使独立的商品生产者互相对立他们不承认任何别的权威，只承认竞争的权威，只承认他们互相利益的压力加在他们身上的强制。因此，资产阶级意识一方面称颂工场手工业分工，工人终生固定从事某种局部操作，局部工人绝对服从资本，把这些说成是为提高劳动生产力的劳动组织，同时又同样高声责骂对社会生产过程的任何有意识的社会监督和调节，把这说成是侵犯资本家个人的不可侵犯的财产权、自由和自决的“独创性”。</w:t>
      </w:r>
    </w:p>
    <w:p w14:paraId="58CF1E3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整个社会内的分工，不论是否以商品交换为中介，是各种经济的社会形态所共有的，而工场手工业分工却完全是资本主义生产方式的独特创造。</w:t>
      </w:r>
    </w:p>
    <w:p w14:paraId="7A341C14">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5.工厂手工业的资本主义性质</w:t>
      </w:r>
    </w:p>
    <w:p w14:paraId="5C084C5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人数较多的工人受同一资本指挥，既是一般协作的自然起点，也是工场手工业的自然起点。反过来，工场手工业的分工又使所使用的工人人数的增加成为技术上的必要。现在，单个资本家所必须使用的最低限额的工人人数，要由现有的分工来规定。另一方面，要得到进一步分工的利益，就必须进一步成倍增加工人人数。但是随着资本的可变组成部分的增加，资本的不变组成部分也必须增加，建筑物、炉子等共同生产条件的规模要扩大，原料尤其要增加，而且要比工人人数快得多地增加。由于分工，劳动生产力提高了，一定劳动量在一定时间内消耗的原料数量也就按比例增大。因此，单个资本家手中的资本最低限额越来越增大，或者说，社会的生活资料和生产资料越来越多地转化为资本，这是由工场手工业的技术性质产生的一个规律。</w:t>
      </w:r>
    </w:p>
    <w:p w14:paraId="3C6FAE0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工场手工业中，也和在简单协作中一样，执行职能的劳动体是资本的一种存在形式。由许多单个的局部工人组成的社会生产机构是属于资本家的。因此，由各种劳动的结合所产生的生产力也就表现为资本的生产力。真正的工场手工业不仅使以前独立的工人服从资本的指挥和纪律，而且还在工人自己中间造成了等级的划分。简单协作大体上没有改变个人的劳动方式，而工场手工业却使它彻底地发生了革命，从根本上侵袭了个人的劳动力。工场手工业把工人变成畸形物，它压抑工人的多种多样的生产志趣和生产才能，人为地培植工人片面的技巧。不仅各种特殊的局部劳动分配给不同的个体，而且个体本身也被分割开来，转化为某种局部劳动的自动的工具。起初，工人因为没有生产商品的物质资料，把劳动力卖给资本，现在，他个人的劳动力不卖给资本，就得不到利用。它只有在一种联系中才发挥作用，这种联系只有在它出卖以后，在资本家的工场中才存在。工场手工业工人按其自然的性质没有能力做一件独立的工作，他只能作为资本家工场的附属物展开生产活动。</w:t>
      </w:r>
    </w:p>
    <w:p w14:paraId="01E53A6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独立的农民或手工业者所发挥（虽然是小规模地）的知识、判断力和意志，现在只是对整个工场说来才是必要的。生产上的智力在一个方面扩大了它的规模，正是因为它在许多方面消失了。局部工人所失去的东西，都集中在和他们对立的资本上面了。工场手工业分工的一个产物，就是物质生产过程的智力作为他人的财产和统治工人的力量同工人相对立。这个分离过程在简单协作中开始，在工场手工业中得到发展，在大工业中完成。在简单协作中，资本家在单个工人面前代表社会劳动体的统一和意志，工场手工业使工人畸形发展，变成局部工人，大工业则把科学作为一种独立的生产能力与劳动分离开来，并迫使科学为资本服务。</w:t>
      </w:r>
    </w:p>
    <w:p w14:paraId="2EF689C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场手工业分工通过手工业活动的分解，劳动工具的专门化，局部工人的形成以及局部工人在一个总机构中的分组和结合，造成了社会生产过程的质的划分和量的比例，从而创立了社会劳动的一定组织，这样就同时发展了新的、社会的劳动生产力。工场手工业分工作为社会生产过程的特殊的资本主义形式，——它在当时的基础上只能在资本主义的形式中发展起来，——只是生产相对剩余价值即靠牺牲工人来加强资本（人们把它叫作社会财富，“国民财富”等等自行增殖）的一种特殊方法。工场手工业分工不仅只是为资本家而不是为工人发展社会的劳动生产力，而且靠使各个工人畸形化来发展社会的劳动生产力。它生产了资本统治劳动的新条件。因此，一方面，它表现为社会的经济形成过程中的历史进步和必要的发展因素；另一方面，它表现为文明的和精巧的剥削手段。</w:t>
      </w:r>
    </w:p>
    <w:p w14:paraId="11CC6F3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真正的工场手工业时期，即在工场手工业成为资本主义生产方式的统治形式的时期，工场手工业所特有的倾向的充分实现遇到了多方面的障碍。虽然工场手工业除了把工人分成等级以外，还把工人简单地分为熟练工人和非熟练工人，但是，由于熟练工人具有压倒优势的影响，非熟练工人的人数仍然极其有限。虽然工场手工业使特殊操作适应于它的活的劳动器官的年龄、体力和发育的不同程度，从而迫切要求在生产上对妇女和儿童进行剥削，但总的说来，这种倾向由于习惯和男工的反抗而遭到破坏。虽然手工业活动的分解降低了工人的教育费用，从而降低了工人的价值，但较难的局部劳动仍然需要较长的学习时间。因为手工业的熟练仍然是工场手工业的基础，同时在工场手工业中执行职能的总机构没有任何不依赖工人本身的客观骨骼，所以资本不得不经常同工人的不服从行为作斗争。</w:t>
      </w:r>
    </w:p>
    <w:p w14:paraId="27E5BEC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同时，工场手工业既不能掌握全部社会生产，也不能根本改造它。工场手工业作为经济上的艺术品，耸立在城市手工业和农村家庭工业的广大基础之上。工场手工业本身的狭隘的技术基础发展到一定程度，就和它自身创造出来的生产需要发生矛盾。</w:t>
      </w:r>
    </w:p>
    <w:p w14:paraId="05EA534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场手工业最完善的产物之一，是生产劳动工具本身特别是生产当时已经采用的复杂的机械装置的工场。工场手工业分工的这一产物，又生产出机器。机器使手工业的活动不再成为社会生产的支配原则。因此，一方面，工人终生固定从事某种局部职能的技术基础被消除了。另一方面，这个原则加于资本统治身上的限制也消失了。</w:t>
      </w:r>
    </w:p>
    <w:p w14:paraId="0E6476AC">
      <w:pPr>
        <w:rPr>
          <w:rFonts w:hint="eastAsia" w:ascii="宋体" w:hAnsi="宋体" w:eastAsia="宋体" w:cs="宋体"/>
          <w:lang w:val="en-US" w:eastAsia="zh-CN"/>
        </w:rPr>
      </w:pPr>
      <w:r>
        <w:rPr>
          <w:rFonts w:hint="eastAsia" w:ascii="宋体" w:hAnsi="宋体" w:eastAsia="宋体" w:cs="宋体"/>
          <w:lang w:val="en-US" w:eastAsia="zh-CN"/>
        </w:rPr>
        <w:br w:type="page"/>
      </w:r>
    </w:p>
    <w:p w14:paraId="2B661EA2">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第十三章——机器和大工业</w:t>
      </w:r>
    </w:p>
    <w:p w14:paraId="4AF00AE2">
      <w:pPr>
        <w:pStyle w:val="5"/>
        <w:ind w:firstLine="560" w:firstLineChars="200"/>
        <w:rPr>
          <w:rFonts w:hint="eastAsia" w:ascii="宋体" w:hAnsi="宋体" w:eastAsia="宋体" w:cs="宋体"/>
          <w:lang w:val="en-US" w:eastAsia="zh-CN"/>
        </w:rPr>
      </w:pPr>
      <w:r>
        <w:rPr>
          <w:rFonts w:hint="eastAsia" w:ascii="宋体" w:hAnsi="宋体" w:eastAsia="宋体" w:cs="宋体"/>
          <w:lang w:val="en-US" w:eastAsia="zh-CN"/>
        </w:rPr>
        <w:t>1.机器的发展</w:t>
      </w:r>
    </w:p>
    <w:p w14:paraId="381199C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像其他一切发展劳动生产力的方法一样，机器是要使商品便宜，是要缩短工人为自己花费的工作日部分，以便延长他无偿地给予资本家的工作日部分。机器是生产剩余价值的手段。</w:t>
      </w:r>
    </w:p>
    <w:p w14:paraId="33B92B9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方式的变革，在工场手工业中以劳动力为起点，在大工业中以劳动资料为起点。因此，首先应该研究，劳动资料如何从工具转化为机器，或者说，机器和手工业工具有什么区别。这里只能谈谈显著的一般的特征，因为社会史上的各个时代，正如地球史上的各个时代一样，是不能划出抽象的严格的界限的。</w:t>
      </w:r>
    </w:p>
    <w:p w14:paraId="37A304E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所有发达的机器都由三个本质上不同的部分组成：发动机，传动机构，工具机或工作机。发动机是整个机构的动力。它或者产生自己的动力；或者接受外部某种现成的自然力的推动。传动机构由飞轮、转轴、齿轮、蜗轮、杆、绳索、皮带、联结装置以及各种各样的附件组成。它调节运动，在必要时改变运动的形式（例如把垂直运动变为圆形运动），把运动分配并传送到工具机上。机构的这两个部分的作用，仅仅是把运动传给工具机，由此工具机才抓住劳动对象，并按照一定的目的来改变它。机器的这一部分——工具机，是18世纪工业革命的起点。在今天，每当手工业或工场手工业生产过渡到机器生产时，工具机也还是起点。</w:t>
      </w:r>
    </w:p>
    <w:p w14:paraId="30D30BF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们仔细地看一下工具机或真正的工作机，那么再现在我们面前的，大体上还是手工业者和工场手工业工人所使用的那些器具和工具，尽管它们在形式上往往有很大改变。不过，现在它们已经不是人的工具，而是一个机构的工具或机械工具了。或者，整部机器只是旧手工业工具多少改变了的机械翻版；或者，装置在工作机机架上的工作器官原是老相识。这些工具同工作机的真正机体的区别，甚至表现在它们的出生上：这些工具大部分仍然由手工业或工场手工业生产，然后才装到由机器生产的工作机的机体上。</w:t>
      </w:r>
    </w:p>
    <w:p w14:paraId="026243A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工具机是这样一种机构，它在取得适当的运动后，用自己的工具来完成过去工人用类似的工具所完成的那些操作。至于动力是来自人还是本身又来自另一台机器，这并不改变问题的实质。在真正的工具从人那里转移到机构上以后，机器就代替了单纯的工具。即使人本身仍然是原动力，机器和工具之间的区别也是一目了然的。人能够同时使用的工具的数量，受到人天生的生产工具的数量，即他自己身体的器官数量的限制。同一工作机同时使用的工具的数量，一开始就摆脱了这种限制。</w:t>
      </w:r>
    </w:p>
    <w:p w14:paraId="04A99EF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作为工业革命起点的机器，是用这样一个机构代替只使用一个工具的工人，这个机构用许多同样的或同种的工具一起作业，由一个单一的动力来推动，而不管这个动力具有什么形式。在这里我们就有了机器，但它还只是机器生产的简单要素。</w:t>
      </w:r>
    </w:p>
    <w:p w14:paraId="7CD32362">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工作机规模的扩大和工作机上同时作业的工具数量的增加，需要一种较大的发动机构。这个机构要克服它本身的阻力，就必须有一种比人力强大的动力，更不用说人是一种进行划一运动和连续运动的很不完善的工具了。假定人只是作为简单的动力起作用，也就是说，一种工具机已经代替了人的工具，那么现在自然力也可以作为动力代替人。</w:t>
      </w:r>
      <w:r>
        <w:rPr>
          <w:rFonts w:hint="eastAsia" w:ascii="宋体" w:hAnsi="宋体" w:eastAsia="宋体" w:cs="宋体"/>
          <w:lang w:val="en-US" w:eastAsia="zh-CN"/>
        </w:rPr>
        <w:t>从马力到水力再到蒸汽机，就是这样的一种代替。</w:t>
      </w:r>
    </w:p>
    <w:p w14:paraId="220A9EA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只是在工具由人的有机体的工具转化为一个机械装置即工具机的工具以后，发动机才取得了一种独立的、完全摆脱人力限制的形式。于是，我们以上所考察的单个的工具机，就降为机器生产的一个简单要素了。现在，一台发动机可以同时推动许多工作机。随着同时被推动的工作机数量的增加，发动机也在增大，传动机构也跟着扩展成为一个庞大的装置。</w:t>
      </w:r>
    </w:p>
    <w:p w14:paraId="4569748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现在，必须把许多同种机器的协作和机器体系这两件事区别开来。</w:t>
      </w:r>
    </w:p>
    <w:p w14:paraId="3DF368C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前一场合，整个制品是由同一台工作机完成的。工作机完成各种不同的操作，这些操作原来是由一个手工业者用自己的工具来完成的，或者是由若干手工业者独立地或作为一个手工工场的成员用各种工具顺次来完成的。在工场手工业中分成几种操作顺次进行的整个过程，现在由一台由各种工具结合而成的工作机来完成。</w:t>
      </w:r>
    </w:p>
    <w:p w14:paraId="6C62DF6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不管这样一台工作机只是一个比较复杂的手工工具的机械复制品，还是由工场手工业各种专门化了的简单工具的结合，在工厂内，即在以机器生产为基础的工场内，总有简单协作重新出现，这种协作首先表现为同种并同时共同发生作用的工作机在空间上的集结（这里撇开工人不说）。例如，许多机械织机集结在同一厂房内便组成一个织布工厂，许多缝纫机集结在同一厂房内便组成一个缝纫厂。</w:t>
      </w:r>
    </w:p>
    <w:p w14:paraId="398DDEE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这里存在着技术上的统一，因为许多同种的工作机都是同时并同等地从共同的原动机的心脏跳动中得到搏动，这是通过传动机构传送来的，而传动机构对这些工作机来说也有一部分是共同的，因为它不过是分出一些特殊的分支同每个工具机相连结。正像许多工具只组成一个工作机的器官一样，许多工作机现在只组成同一个发动机构的同样的器官。</w:t>
      </w:r>
    </w:p>
    <w:p w14:paraId="367CDF8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只有在劳动对象顺次通过一系列互相连结的不同的阶段过程，而这些过程是由一系列各不相同而又互为补充的工具机来完成的地方，真正的机器体系才代替了各个独立的机器。在这里，工场手工业所特有的以分工为基础的协作又出现了，但这种协作现在表现为各个局部工作机的结合。各种局部工人的专门工具，现在转化为各种专门化的工作机的工具，而每台工作机又在结合的工具机构的体系中成为一个特殊的器官，执行一种特殊的职能。</w:t>
      </w:r>
    </w:p>
    <w:p w14:paraId="57CEC99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最先采用机器体系的部门中，工场手工业本身大体上为机器体系对生产过程的划分和组织提供了一个自然基础。但在工场手工业生产和机器生产之间一开始就出现了一个本质的区别。在工场手工业中，单个的或成组的工人，必须用自己的手工工具来完成每一个特殊的局部过程。如果说工人会适应这个过程，那么这个过程也就事先适应了工人。在机器生产中，这个主观的分工原则消失了。在这里，整个过程是客观地按其本身的性质分解为各个组成阶段，每个局部过程如何完成和各个局部过程如何结合的问题，由力学、化学等等在技术上的应用来解决，当然，在这里也像以前一样，理论的方案需要通过实际经验的大量积累才臻于完善。每一台局部机器依次把原料供给下一台，由于所有局部机器都同时动作，产品就不断地处于自己形成过程的各个阶段，不断地从一个生产阶段转到另一个生产阶段。</w:t>
      </w:r>
    </w:p>
    <w:p w14:paraId="30CA8C6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在工场手工业中，局部工人的直接协作，使各个特殊工人小组形成一定的比例数，同样，在有组织的机器体系中，各局部机器不断地互相交接工作，也使各局部机器的数目、规模和速度形成一定的比例。</w:t>
      </w:r>
    </w:p>
    <w:p w14:paraId="6606C37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结合工作机——现在是各种单个工作机和各组工作机的一个有组织的体系——所完成的整个过程越是连续不断，即原料从整个过程的最初阶段转到最后阶段的中断越少，从而，原料越是不靠人的手而靠机构本身从一个生产阶段传送到另一个生产阶段，结合工作机就越完善。如果说，在工场手工业中，各特殊过程的分离是一个由分工本身得出的原则，那么相反地，在发达的工厂中，起支配作用的是各特殊过程的连续性。</w:t>
      </w:r>
    </w:p>
    <w:p w14:paraId="5FD27F39">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一个机器体系，无论以同种工作机的单纯协作为基础，还是以不同种工作机的结合为基础，一旦它由一个自动的原动机来推动，它本身就形成一个大自动机。整个体系可以由例如蒸汽机来推动，虽然个别工具机在某些动作上还需要工人</w:t>
      </w:r>
      <w:r>
        <w:rPr>
          <w:rFonts w:hint="eastAsia" w:ascii="宋体" w:hAnsi="宋体" w:eastAsia="宋体" w:cs="宋体"/>
          <w:lang w:val="en-US" w:eastAsia="zh-CN"/>
        </w:rPr>
        <w:t>，</w:t>
      </w:r>
      <w:r>
        <w:rPr>
          <w:rFonts w:hint="default" w:ascii="宋体" w:hAnsi="宋体" w:eastAsia="宋体" w:cs="宋体"/>
          <w:lang w:val="en-US" w:eastAsia="zh-CN"/>
        </w:rPr>
        <w:t>或者，机器的某些部分必须像工具一样，靠工人操纵才能进行工作。当工作机不需要人的帮助就能完成加工原料所必需的一切运动，而只需要人从旁照料时，我们就有了自动的机器体系</w:t>
      </w:r>
      <w:r>
        <w:rPr>
          <w:rFonts w:hint="eastAsia" w:ascii="宋体" w:hAnsi="宋体" w:eastAsia="宋体" w:cs="宋体"/>
          <w:lang w:val="en-US" w:eastAsia="zh-CN"/>
        </w:rPr>
        <w:t>。通过传动机由一个中央自动机推动的工作机的有组织的体系，是机器生产的最发达的形态。在这里，代替单个机器的是一个庞大的机械怪物，它的躯体充满了整座整座的厂房，它的魔力先是由它的庞大肢体庄重而有节奏的运动掩盖着，然后在它的无数真正工作器官的疯狂的旋转中迸发出来。</w:t>
      </w:r>
    </w:p>
    <w:p w14:paraId="3289AC6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专门制造蒸汽机、走锭纺纱机等等的工人出现以前，走锭纺纱机、蒸汽机等等就已经出现了，这正像在裁缝出现以前人就已经穿上了衣服一样。但是，沃康松、阿克莱、瓦特等人的发明之所以能够实现，只是因为这些发明家找到了相当数量的、在工场手工业时期就已准备好了的熟练的机械工人。这些工人中，一部分是各种职业的独立的手工业者，另一部分是联合在像前面所说的分工非常严格的手工工场内的。</w:t>
      </w:r>
    </w:p>
    <w:p w14:paraId="614B7F0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随着发明的增多和对新发明的机器的需求的增加，一方面机器制造业日益分为多种多样的独立部门，另一方面制造机器的工场手工业内的分工也日益发展。这样，在这里，在工场手工业中，我们看到了大工业的直接的技术基础。工场手工业生产了机器，而大工业借助于机器，在它首先占领的那些生产领域排除了手工业生产和工场手工业生产。因此，机器生产是在与它不相适应的物质基础上自然兴起的。</w:t>
      </w:r>
    </w:p>
    <w:p w14:paraId="4E24089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机器生产发展到一定程度，就必定推翻这个最初是现成地遇到的、后来又在其旧形式中进一步发展了的基础本身，建立起与它自身的生产方式相适应的新基础。正像在单个机器还要由人来推动时，它始终是一种小机器一样</w:t>
      </w:r>
      <w:r>
        <w:rPr>
          <w:rFonts w:hint="eastAsia" w:ascii="宋体" w:hAnsi="宋体" w:eastAsia="宋体" w:cs="宋体"/>
          <w:lang w:val="en-US" w:eastAsia="zh-CN"/>
        </w:rPr>
        <w:t>，</w:t>
      </w:r>
      <w:r>
        <w:rPr>
          <w:rFonts w:hint="default" w:ascii="宋体" w:hAnsi="宋体" w:eastAsia="宋体" w:cs="宋体"/>
          <w:lang w:val="en-US" w:eastAsia="zh-CN"/>
        </w:rPr>
        <w:t>正像在蒸汽机还没有代替现成的动力以前，机器体系不可能自由发展一样</w:t>
      </w:r>
      <w:r>
        <w:rPr>
          <w:rFonts w:hint="eastAsia" w:ascii="宋体" w:hAnsi="宋体" w:eastAsia="宋体" w:cs="宋体"/>
          <w:lang w:val="en-US" w:eastAsia="zh-CN"/>
        </w:rPr>
        <w:t>。</w:t>
      </w:r>
      <w:r>
        <w:rPr>
          <w:rFonts w:hint="default" w:ascii="宋体" w:hAnsi="宋体" w:eastAsia="宋体" w:cs="宋体"/>
          <w:lang w:val="en-US" w:eastAsia="zh-CN"/>
        </w:rPr>
        <w:t>当大工业特有的生产资料</w:t>
      </w:r>
      <w:r>
        <w:rPr>
          <w:rFonts w:hint="eastAsia" w:ascii="宋体" w:hAnsi="宋体" w:eastAsia="宋体" w:cs="宋体"/>
          <w:lang w:val="en-US" w:eastAsia="zh-CN"/>
        </w:rPr>
        <w:t>——</w:t>
      </w:r>
      <w:r>
        <w:rPr>
          <w:rFonts w:hint="default" w:ascii="宋体" w:hAnsi="宋体" w:eastAsia="宋体" w:cs="宋体"/>
          <w:lang w:val="en-US" w:eastAsia="zh-CN"/>
        </w:rPr>
        <w:t>机器本身，还要依靠个人的力量和个人的技巧才能存在时，大工业也就得不到充分的发展。</w:t>
      </w:r>
    </w:p>
    <w:p w14:paraId="4241D10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所以，且不说这样生产出的机器很昂贵，已经用机器进行生产的工业的扩大，以及机器向新的生产部门的渗入，仍完全取决于这样一类工人增加的情况，这类工人由于他们的职业带有半艺术性，只能逐渐地增加而不能飞跃地增加。但是，大工业发展到一定阶段，也在技术上同自己的手工业和工场手工业的基础发生冲突。发动机、传动机构和工具机的规模日益扩大；随着工具机摆脱掉最初曾支配它的构造的手工业型式而获得仅由其力学任务决定的自由形式，工具机的各个组成部分日益复杂、多样并具有日益严格的规则性；自动体系日益发展；难于加工的材料日益不可避免地被应用；——所有这些都是自然发生的任务，要解决这些任务到处都碰到人身的限制。这些限制甚至工场手工业中的结合工人也只能在一定程度上突破，而不能从根本上突破。</w:t>
      </w:r>
    </w:p>
    <w:p w14:paraId="0C64A82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一个工业部门生产方式的变革，会引起其他部门生产方式的变革。这首先涉及因社会分工而孤立起来以致各自生产一种独立的商品、但又作为一个总过程的各阶段而紧密联系在一起的那些工业部门。但是，工农业生产方式的革命，尤其使社会生产过程的一般条件即交通运输手段的革命成为必要。正像以具有家庭副业的小农业和城市手工业为“枢纽”（借用傅立叶的用语）的社会所拥有的交通运输手段，完全不再能满足拥有扩大的社会分工、集中的劳动资料和工人以及殖民地市场的工场手工业时期的生产需要，因而事实上已经发生了变革一样，工场手工业时期遗留下来的交通运输手段，很快又转化为具有狂热的生产速度和巨大的生产规模、经常把大量资本和工人由一个生产领域投入另一个生产领域并具有新建立的世界市场联系的大工业所不能忍受的桎梏。因此，撇开已经完全发生变革的帆船制造业不说，交通运输业是逐渐地靠内河轮船、铁路、远洋轮船和电报的体系而适应了大工业的生产方式。</w:t>
      </w:r>
    </w:p>
    <w:p w14:paraId="777789C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现在要对巨大的铁块进行锻冶、焊接、切削、镗孔和成型，又需要有庞大的机器，制造这样的机器是工场手工业的机器制造业所不能胜任的。因此，大工业必须掌握它特有的生产资料，即机器本身，必须用机器来生产机器。这样，大工业才建立起与自己相适应的技术基础才得以自立。</w:t>
      </w:r>
      <w:r>
        <w:rPr>
          <w:rFonts w:hint="eastAsia" w:ascii="宋体" w:hAnsi="宋体" w:eastAsia="宋体" w:cs="宋体"/>
          <w:lang w:val="en-US" w:eastAsia="zh-CN"/>
        </w:rPr>
        <w:t>其中，</w:t>
      </w:r>
      <w:r>
        <w:rPr>
          <w:rFonts w:hint="default" w:ascii="宋体" w:hAnsi="宋体" w:eastAsia="宋体" w:cs="宋体"/>
          <w:lang w:val="en-US" w:eastAsia="zh-CN"/>
        </w:rPr>
        <w:t>用机器制造机器的最重要的生产条件，是要有能供给各种强度的力量同时又完全受人控制的发动机。蒸汽机已经是这样的机器</w:t>
      </w:r>
      <w:r>
        <w:rPr>
          <w:rFonts w:hint="eastAsia" w:ascii="宋体" w:hAnsi="宋体" w:eastAsia="宋体" w:cs="宋体"/>
          <w:lang w:val="en-US" w:eastAsia="zh-CN"/>
        </w:rPr>
        <w:t>。</w:t>
      </w:r>
      <w:r>
        <w:rPr>
          <w:rFonts w:hint="default" w:ascii="宋体" w:hAnsi="宋体" w:eastAsia="宋体" w:cs="宋体"/>
          <w:lang w:val="en-US" w:eastAsia="zh-CN"/>
        </w:rPr>
        <w:t>但是，机器各部件所必需的精确的几何形状，也同时要用机器来生产。</w:t>
      </w:r>
    </w:p>
    <w:p w14:paraId="7C94B5B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劳动资料取得机器这种物质存在方式，要求以自然力来代替人力，以自觉应用自然科学来代替从经验中得出的成规。在工场手工业中，社会劳动过程的组织纯粹是主观的，是局部工人的结合；在机器体系中，大工业具有完全客观的生产有机体，这个有机体作为现成的物质生产条件出现在工人面前。在简单协作中，甚至在因分工而专业化的协作中，社会化的工人排挤单个的工人还多少是偶然的现象。而机器，除了下面要谈的少数例外，则只有通过直接社会化的或共同的劳动才发生作用。因此，劳动过程的协作性质，现在成了由劳动资料本身的性质所决定的技术上的必要了。</w:t>
      </w:r>
    </w:p>
    <w:p w14:paraId="20CCE245">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2.机器的价值向产品的转移</w:t>
      </w:r>
    </w:p>
    <w:p w14:paraId="0EA6B1C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由协作和分工产生的生产力，不费资本分文。它是社会劳动的自然力。用于生产过程的自然力，也不费分文。可是，正像人呼吸需要肺一样，人要在生产上消费自然力，就需要一种“人的手的创造物”。要利用水的动力，就要有水车，要利用蒸汽的压力，就要有蒸汽机。利用自然力是如此，利用科学也是如此。电流作用范围内的磁针偏离规律，或电流绕铁通过而使铁磁化的规律一经发现，就不费分文了。但是要在电报等方面利用这些规律，就需要有极昂贵的和复杂的设备。</w:t>
      </w:r>
    </w:p>
    <w:p w14:paraId="3B39A14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工具并没有被机器排挤掉。它由人的有机体的小工具，通过扩大规模，增加数量，发展成为由人创造的机构的工具。现在资本不要工人用手工工具去做工，而要工人用一个会自行操纵工具的机器去做工。因此，如果说大工业把巨大的自然力和自然科学并入生产过程，必然大大提高劳动生产率，这一点是一目了然的，那么生产力的这种提高并不是靠增加另一方面的劳动消耗换来的，这一点却决不是同样一目了然的。像不变资本的任何其他组成部分一样，机器不创造价值，但它把自身的价值转移到由它的服务所生产的产品上。就机器具有价值，从而把价值转给产品来说，它是产品价值的一个组成部分。机器不是使产品变便宜，而是按照它自身的价值使产品变贵。很明显，机器和发达的机器体系这种大工业特有的劳动资料，在价值上比手工业生产和工场手工业生产的劳动资料增大得无可比拟。</w:t>
      </w:r>
    </w:p>
    <w:p w14:paraId="03BD9A7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首先应当指出，机器——同样是一种不变资本，总是全部地进入劳动过程，始终只是部分地进入价值增殖过程。它加进的价值，决不会大于它由于磨损而平均丧失的价值。因此，机器的价值和机器定期转给产品的价值部分，有很大的差别。作为价值形成要素的机器和作为产品形成要素的机器，有很大的差别。同一机器在同一劳动过程中反复使用的时期越长，这种差别就越大。诚然，我们已经知道，每一种真正的劳动资料或生产工具，总是全部地进入劳动过程，始终只是按照它每天平均的损耗而部分地进入价值增殖过程。</w:t>
      </w:r>
    </w:p>
    <w:p w14:paraId="5900BFD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使用和磨损之间的这种差别，在机器上比在工具上大得多，因为机器是由比较耐用的材料制成的，寿命较长；因为机器的使用要遵照严格的科学规律，能够更多地节约它的各个组成部分和它的消费资料的消耗；最后，因为机器的生产范围比工具的生产范围广阔无比。如果我们不算机器和工具二者每天的平均费用——由于它们每天的平均损耗和机油、煤炭等辅助材料的消费而加到产品上的那个价值组成部分，那么，它们的作用是不需要代价的，同未经人类加工就已经存在的自然力完全一样。机器的生产作用范围越是比工具大，它的无偿服务的范围也就越是比工具大。只是在大工业中，人才学会让自己过去的、已经对象化的劳动的产品大规模地、像自然力那样无偿地发生作用。</w:t>
      </w:r>
    </w:p>
    <w:p w14:paraId="711A69E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前文提到，共同消费某些共同的生产条件（如建筑物等），比单个工人消费分散的生产条件要节约，因而能使产品便宜一些。在机器生产的场合，不仅一个工作机的许多工具共同消费一个工作机的躯体，而且许多工作机共同消费同一个发动机和一部分传动机构。</w:t>
      </w:r>
    </w:p>
    <w:p w14:paraId="6A364B29">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如果设机器价值为V，机器转移到每份产品的价值为v，机器生产的产品数为n，机器单位生产时间内自身价值转移到总产品的比率为p。那么，四者呈现出类似如下等式关系：</w:t>
      </w:r>
    </w:p>
    <w:p w14:paraId="7E15D285">
      <w:pPr>
        <w:bidi w:val="0"/>
        <w:ind w:firstLine="420" w:firstLineChars="0"/>
        <w:jc w:val="center"/>
        <w:rPr>
          <w:rFonts w:hint="eastAsia" w:ascii="宋体" w:hAnsi="宋体" w:eastAsia="宋体" w:cs="宋体"/>
          <w:lang w:val="en-US" w:eastAsia="zh-CN"/>
        </w:rPr>
      </w:pPr>
      <w:r>
        <w:rPr>
          <w:rFonts w:hint="eastAsia" w:ascii="宋体" w:hAnsi="宋体" w:eastAsia="宋体" w:cs="宋体"/>
          <w:lang w:val="en-US" w:eastAsia="zh-CN"/>
        </w:rPr>
        <w:t>n×v=V×p</w:t>
      </w:r>
    </w:p>
    <w:p w14:paraId="3B7EC337">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机器本身包含的劳动越少（故上式V越小），它加到产品上的价值v也就越小。它转移的价值越小，它的生产效率就越高，它的服务就越接近自然力的服务。而用机器生产机器，会使机器的价值同机器的规模和作用相对而言降低下来。</w:t>
      </w:r>
    </w:p>
    <w:p w14:paraId="30F0798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比较分析一下手工业或工场手工业生产的商品的价格和机器生产的同种商品的价格，一般可以得出这样的结论：在机器产品中，由劳动资料转来的价值组成部分在比例上相对地增大了，但再绝对量上绝对地减少了。</w:t>
      </w:r>
    </w:p>
    <w:p w14:paraId="4C2F327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很明显，如果生产一台机器所费的劳动，与使用该机器所节省的劳动相等，那么这只不过是劳动的变换，就是说，生产一个商品所需要的劳动总量没有减少，或者说，劳动生产力没有提高。但是，机器所费的劳动和它所节省的劳动之间的差额，或机器生产率的高低，显然不是由机器本身的价值和它所代替的工具的价值之间的差额来决定的。只要机器所费的劳动，从而机器加到产品上的价值部分，小于工人用自己的工具加到劳动对象上的价值，这种差额就一直存在。因此，机器的生产率是由它代替人类劳动力的程度来衡量的。这一程度通过生产一定量产品所需的劳动时间的巨大差异得以最直接地显现出来。</w:t>
      </w:r>
    </w:p>
    <w:p w14:paraId="7EDA035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能有这样的一种观点认为，如果一台机器在一小时内花费3m所完成的工作，等于60个人在一小时内花费100m所完成的工作，那么，这100m就是这60个人一小时内加进的劳动的表现，也就是等价于机器节省的劳动。问题在于，假设剩余价值率为100%，那么这60个人一小时就生产200m的价值，其中30个劳动小时是他们的劳动力的等价物，也就是100m的工资。因此，假设一台机器的价格是它所排挤的150个人一年的工资——1095000m，那这1095000m也不是这150个工人所提供的并加到劳动对象上的劳动的货币的表现，而只是他们的年劳动中表现为他们工资的那部分劳动的货币表现。相反，机器的货币价值是生产机器所耗费的全部劳动的表现，无论这一劳动背后的剩余价值率是多少。可见，即使机器的所值和它所代替的劳动力的价值相等，对象化在机器本身中的劳动，总是比它所替代的活劳动少得多。</w:t>
      </w:r>
    </w:p>
    <w:p w14:paraId="0A76C7A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只把机器看作使产品便宜的手段，那么使用机器的界限就在于：生产机器所费的劳动要少于使用机器所代替的劳动。可是对资本说来，这个界限表现得更为狭窄。因为资本支付的不是所使用的劳动，而是所使用的劳动力的价值，所以，对资本说来，只有在机器的价值和它所代替的劳动力的价值之间存在差额的情况下，机器才会被使用。因为工作日中必要劳动和剩余劳动的比例，在不同的国家是不同的，而且在同一国家不同的时期，或者在同一时期不同的生产部门，也是不同的；其次，因为工人的实际工资有时降到他的劳动力价值以下，有时升到他的劳动力价值以上，所以，机器的价格和它所要代替的劳动力的价格之间的差额，可以有很大的变动，即使生产机器所必需的劳动量和机器所代替的劳动总量之间的差额保持不变。但是，对资本家本身来说，只有</w:t>
      </w:r>
      <w:r>
        <w:rPr>
          <w:rFonts w:hint="eastAsia" w:ascii="宋体" w:hAnsi="宋体" w:eastAsia="宋体" w:cs="宋体"/>
          <w:lang w:val="en-US" w:eastAsia="zh-CN"/>
        </w:rPr>
        <w:t>价格上的</w:t>
      </w:r>
      <w:r>
        <w:rPr>
          <w:rFonts w:hint="default" w:ascii="宋体" w:hAnsi="宋体" w:eastAsia="宋体" w:cs="宋体"/>
          <w:lang w:val="en-US" w:eastAsia="zh-CN"/>
        </w:rPr>
        <w:t>差额才决定商品的生产费用，并通过竞争的强制规律对他发生影响。在一些较老的发达国家，机器本身在某些产业部门的使用，会造成其他部门的劳动过剩，以致其他部门的工资降到劳动力价值以下，从而阻碍机器的应用，并且使机器的应用在资本看来是多余的，甚至往往是不可能的，因为资本的利润本来不是靠减少所使用的劳动得来的，而是靠减少有酬劳动得来的。</w:t>
      </w:r>
    </w:p>
    <w:p w14:paraId="6E6867A5">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3.机器生产对工人的直接影响</w:t>
      </w:r>
    </w:p>
    <w:p w14:paraId="422411F0">
      <w:pPr>
        <w:pStyle w:val="6"/>
        <w:rPr>
          <w:rFonts w:hint="eastAsia" w:ascii="宋体" w:hAnsi="宋体" w:eastAsia="宋体" w:cs="宋体"/>
          <w:lang w:val="en-US" w:eastAsia="zh-CN"/>
        </w:rPr>
      </w:pPr>
      <w:r>
        <w:rPr>
          <w:rFonts w:hint="eastAsia" w:ascii="宋体" w:hAnsi="宋体" w:eastAsia="宋体" w:cs="宋体"/>
          <w:lang w:val="en-US" w:eastAsia="zh-CN"/>
        </w:rPr>
        <w:t>（a）资本对补充劳动力的占有。妇女劳动和儿童劳动</w:t>
      </w:r>
    </w:p>
    <w:p w14:paraId="38EC4B1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就机器使肌肉力成为多余的东西来说，机器成了一种使用没有肌肉力或身体发育不成熟而四肢比较灵活的工人的手段。因此，资本主义使用机器的第一个口号是妇女劳动和儿童劳动！这样一来，这种代替劳动和工人的有力手段，就立即转化为这样一种手段，它使工人家庭全体成员不分男女老少都受资本的直接统治，从而使雇佣工人人数增加。为资本家进行的强制劳动，不仅夺去了儿童游戏的时间，而且夺去了家庭本身惯常需要的、在家庭范围内从事的自由劳动的时间。</w:t>
      </w:r>
    </w:p>
    <w:p w14:paraId="4E69083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力的价值不只是决定于维持成年工人个人所必需的劳动时间，而且决定于维持工人家庭所必需的劳动时间。机器把工人家庭的全体成员都抛到劳动市场上，就把男劳动力的价值分到他全家人身上了。因此，机器使男劳动力贬值了。购买例如有四个劳动力的一家人，也许比以前购买家长一个劳动力花费得多些，但现在四个工作日代替了原来的一个工作日，劳动力的价格按照四个工作日的剩余劳动超过一个工作日的剩余劳动的比例而下降了。现在，一家人要维持生活，四口人不仅要给资本提供劳动，而且要给资本提供剩余劳动。因此，机器从一开始，在增加人身剥削材料，即扩大资本固有的剥削领域的同时，也提高了剥削程度。</w:t>
      </w:r>
    </w:p>
    <w:p w14:paraId="1BFA012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机器还从根本上使资本关系的形式上的中介，即工人和资本家之间的契约发生了革命。在商品交换的基础上，第一个前提是资本家和工人作为自由人，作为独立的商品占有者而互相对立：一方是货币和生产资料的占有者，另一方是劳动力的占有者。但是现在，资本购买未成年人或半成年人。从前工人出卖他作为形式上自由的人所拥有的自身的劳动力。现在他出卖妻子儿女。</w:t>
      </w:r>
    </w:p>
    <w:p w14:paraId="5C9C9C2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机器使儿童和妇女以压倒的多数加入结合劳动人员中，终于打破了男工在工场手工业时期仍在进行的对资本专制的反抗。</w:t>
      </w:r>
    </w:p>
    <w:p w14:paraId="118362A8">
      <w:pPr>
        <w:pStyle w:val="6"/>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（b）工作日的延长</w:t>
      </w:r>
    </w:p>
    <w:p w14:paraId="4E44F54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说机器是提高劳动生产率，即缩短生产商品的必要劳动时间的最有力的手段，那么，它作为资本的承担者，首先在它直接占领的工业中，成了把工作日延长到超过一切自然界限的最有力的手段。一方面，它创造了新条件，使资本能够任意发展自己这种一贯的倾向，另一方面，它创造了新动机，使资本增强了对他人劳动的贪欲。</w:t>
      </w:r>
    </w:p>
    <w:p w14:paraId="09763C5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首先，在机器上，劳动资料的运动和活动离开工人而独立了。劳动资料本身成为一种工业上的永动机，如果它不是在自己的助手（人）的身上遇到一定的自然界限——人的身体的虚弱和人的意志，它就会不停顿地进行生产。因此，劳动资料作为资本——而且作为资本，自动机在资本家身上获得了意识和意志——就受这样一种欲望的激励，即力图把有反抗性但又有弹性的人的自然界限的反抗压到最低限度。而且，由于在机器上劳动看来很容易，由于妇女和儿童比较温顺驯服，这种反抗无疑减小了。</w:t>
      </w:r>
    </w:p>
    <w:p w14:paraId="35A5A05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上文提到，机器的生产率同机器转移到产品上的价值组成部分的大小成反比。机器执行职能的期限越长，分担机器加进的价值的产品量就越大，机器加到单个产品上的价值就越小，机器的作用也就越接近无偿的自然力。而机器的有效寿命，显然取决于工作日的长度（=每天劳动过程的长度×劳动过程反复进行的日数）。机器的磨损并不是精确地和它的使用时间相一致。即使在二者相一致的前提下，一台在1年内每天工作16小时的机器所包含的生产时间和加到总产品上的价值，也不会多于同样一台在2年内每天只工作8小时的机器所包含的生产时间和加到总产品上的价值。但是在第一种情况下，机器价值的再生产要比第二种情况下快一倍，而且资本家用这台机器在1年内就可以吞下在第二种情况下2年内才能吞下的剩余劳动。</w:t>
      </w:r>
    </w:p>
    <w:p w14:paraId="07CAEBB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机器的有形损耗有两种。一种是由于使用</w:t>
      </w:r>
      <w:r>
        <w:rPr>
          <w:rFonts w:hint="eastAsia" w:ascii="宋体" w:hAnsi="宋体" w:eastAsia="宋体" w:cs="宋体"/>
          <w:lang w:val="en-US" w:eastAsia="zh-CN"/>
        </w:rPr>
        <w:t>而产生的</w:t>
      </w:r>
      <w:r>
        <w:rPr>
          <w:rFonts w:hint="default" w:ascii="宋体" w:hAnsi="宋体" w:eastAsia="宋体" w:cs="宋体"/>
          <w:lang w:val="en-US" w:eastAsia="zh-CN"/>
        </w:rPr>
        <w:t>磨损。另一种是由于不使用而</w:t>
      </w:r>
      <w:r>
        <w:rPr>
          <w:rFonts w:hint="eastAsia" w:ascii="宋体" w:hAnsi="宋体" w:eastAsia="宋体" w:cs="宋体"/>
          <w:lang w:val="en-US" w:eastAsia="zh-CN"/>
        </w:rPr>
        <w:t>产生的自然耗损</w:t>
      </w:r>
      <w:r>
        <w:rPr>
          <w:rFonts w:hint="default" w:ascii="宋体" w:hAnsi="宋体" w:eastAsia="宋体" w:cs="宋体"/>
          <w:lang w:val="en-US" w:eastAsia="zh-CN"/>
        </w:rPr>
        <w:t>。前一种损耗或多或少地同机器的使用成正比，后一种损耗在一定程度上同机器的使用成反比。</w:t>
      </w:r>
    </w:p>
    <w:p w14:paraId="675D225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机器还有无形耗损。即由于新生产的更加便宜、高效的机器对老机器的竞争，导致的老机器的交换价值损失（或者说，被降低、贬低）。在这一情况下，纵然老机器还十分“年轻”好用，它的价值也不再由实际对象化在其中的劳动价值决定了，而是由它本身的再生产或更好的机器的再生产的必要劳动时间决定了，仿佛它此时成为了“不值当的劣质商品”。于是，它也就或多或少地贬值了。机器总价值的再生产时期越短，这种“被竞争导致的贬值”的无形耗损的危险就越小。因此，在机器的最初的生活期，这种延长工作日的特别动机也就越强。</w:t>
      </w:r>
    </w:p>
    <w:p w14:paraId="75E177CD">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在其他条件不变和工作日已定的情况下，要剥削双倍的工人，就必须把投在机器和厂房上的不变资本部分和投在原料、辅助材料等等上的不变资本部分增加一倍。随着工作日的延长，生产的规模会扩大，而投在机器和厂房上的资本部分却保持不变</w:t>
      </w:r>
      <w:r>
        <w:rPr>
          <w:rFonts w:hint="eastAsia" w:ascii="宋体" w:hAnsi="宋体" w:eastAsia="宋体" w:cs="宋体"/>
          <w:lang w:val="en-US" w:eastAsia="zh-CN"/>
        </w:rPr>
        <w:t>（机器会提高工作强度而不是买新的，厂房也不必要需要扩建或是新建。因此，更简单地来说，机器和厂房现在才刚刚达到它们固定活劳动的“额定功率”）</w:t>
      </w:r>
      <w:r>
        <w:rPr>
          <w:rFonts w:hint="default" w:ascii="宋体" w:hAnsi="宋体" w:eastAsia="宋体" w:cs="宋体"/>
          <w:lang w:val="en-US" w:eastAsia="zh-CN"/>
        </w:rPr>
        <w:t>。因此，不仅剩余价值增加了，而且榨取剩余价值所必需的开支减少了。当然，只要延长工作日，总会在一定程度上发生这种情况，但是在这里，它却更加具有决定性的意义，因为转化为劳动资料的资本部分具有更大的意义。机器生产的发展使资本中越来越大的组成部分固定在这样一种形式上，在这种形式上，一方面资本可以不断地增殖，另一方面一旦资本同活劳动的接触被中断，它就会丧失使用价值和交换价值</w:t>
      </w:r>
      <w:r>
        <w:rPr>
          <w:rFonts w:hint="eastAsia" w:ascii="宋体" w:hAnsi="宋体" w:eastAsia="宋体" w:cs="宋体"/>
          <w:lang w:val="en-US" w:eastAsia="zh-CN"/>
        </w:rPr>
        <w:t>。</w:t>
      </w:r>
    </w:p>
    <w:p w14:paraId="06F2DE5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机器生产相对剩余价值，不仅由于它直接地使劳动力贬值，使劳动力再生产所必需的商品便宜，从而间接地使劳动力便宜，而且还由于它在最初偶尔被采用时，会把机器占有者使用的劳动转化为高效率的劳动，把机器产品的社会价值提高到它的个别价值以上，从而使资本家能够用日产品中较小的价值部分来补偿劳动力的日价值。因此，在机器生产还处于垄断状况的这个过渡时期，利润特别高，而资本家也就企图尽量延长工作日来彻底利用这个“初恋时期”。高额的利润激起对更多利润的贪欲。</w:t>
      </w:r>
    </w:p>
    <w:p w14:paraId="45A7FCB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随着机器在同一生产部门内普遍应用，机器产品的社会价值就降低到它的个别价值的水平，于是下面这个规律就会发生作用：剩余价值不是来源于资本家用机器所代替的劳动力，而是相反地来源于资本家雇来使用机器的劳动力。</w:t>
      </w:r>
    </w:p>
    <w:p w14:paraId="02BD9BF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剩余价值只是来源于资本的可变部分，</w:t>
      </w:r>
      <w:r>
        <w:rPr>
          <w:rFonts w:hint="eastAsia" w:ascii="宋体" w:hAnsi="宋体" w:eastAsia="宋体" w:cs="宋体"/>
          <w:lang w:val="en-US" w:eastAsia="zh-CN"/>
        </w:rPr>
        <w:t>并且在大的生产变革的序章，在平均劳动力价值的贬值尚且滞后于必要劳动的减少的前夜，</w:t>
      </w:r>
      <w:r>
        <w:rPr>
          <w:rFonts w:hint="default" w:ascii="宋体" w:hAnsi="宋体" w:eastAsia="宋体" w:cs="宋体"/>
          <w:lang w:val="en-US" w:eastAsia="zh-CN"/>
        </w:rPr>
        <w:t>剩余价值量取决于两个因素</w:t>
      </w:r>
      <w:r>
        <w:rPr>
          <w:rFonts w:hint="eastAsia" w:ascii="宋体" w:hAnsi="宋体" w:eastAsia="宋体" w:cs="宋体"/>
          <w:lang w:val="en-US" w:eastAsia="zh-CN"/>
        </w:rPr>
        <w:t>——</w:t>
      </w:r>
      <w:r>
        <w:rPr>
          <w:rFonts w:hint="default" w:ascii="宋体" w:hAnsi="宋体" w:eastAsia="宋体" w:cs="宋体"/>
          <w:lang w:val="en-US" w:eastAsia="zh-CN"/>
        </w:rPr>
        <w:t>剩余价值率和同时使用的工人人数。在工作日的长度已定时，剩余价值率取决于工作日分为必要劳动和剩余劳动的比例</w:t>
      </w:r>
      <w:r>
        <w:rPr>
          <w:rFonts w:hint="eastAsia" w:ascii="宋体" w:hAnsi="宋体" w:eastAsia="宋体" w:cs="宋体"/>
          <w:lang w:val="en-US" w:eastAsia="zh-CN"/>
        </w:rPr>
        <w:t>，</w:t>
      </w:r>
      <w:r>
        <w:rPr>
          <w:rFonts w:hint="default" w:ascii="宋体" w:hAnsi="宋体" w:eastAsia="宋体" w:cs="宋体"/>
          <w:lang w:val="en-US" w:eastAsia="zh-CN"/>
        </w:rPr>
        <w:t>同时使用的工人人数则取决于资本的可变部分和不变部分的比例。</w:t>
      </w:r>
    </w:p>
    <w:p w14:paraId="5FE97B6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现在很明显，</w:t>
      </w:r>
      <w:r>
        <w:rPr>
          <w:rFonts w:hint="eastAsia" w:ascii="宋体" w:hAnsi="宋体" w:eastAsia="宋体" w:cs="宋体"/>
          <w:lang w:val="en-US" w:eastAsia="zh-CN"/>
        </w:rPr>
        <w:t>在资本总量不变的情况下，</w:t>
      </w:r>
      <w:r>
        <w:rPr>
          <w:rFonts w:hint="default" w:ascii="宋体" w:hAnsi="宋体" w:eastAsia="宋体" w:cs="宋体"/>
          <w:lang w:val="en-US" w:eastAsia="zh-CN"/>
        </w:rPr>
        <w:t>不管机器生产怎样靠减少必要劳动来提高劳动生产力，而以此扩大剩余劳动，它只有减少一定资本所使用的工人人数，</w:t>
      </w:r>
      <w:r>
        <w:rPr>
          <w:rFonts w:hint="eastAsia" w:ascii="宋体" w:hAnsi="宋体" w:eastAsia="宋体" w:cs="宋体"/>
          <w:lang w:val="en-US" w:eastAsia="zh-CN"/>
        </w:rPr>
        <w:t>以适应降低的可变资本，</w:t>
      </w:r>
      <w:r>
        <w:rPr>
          <w:rFonts w:hint="default" w:ascii="宋体" w:hAnsi="宋体" w:eastAsia="宋体" w:cs="宋体"/>
          <w:lang w:val="en-US" w:eastAsia="zh-CN"/>
        </w:rPr>
        <w:t>才能产生这样的结果</w:t>
      </w:r>
      <w:r>
        <w:rPr>
          <w:rFonts w:hint="eastAsia" w:ascii="宋体" w:hAnsi="宋体" w:eastAsia="宋体" w:cs="宋体"/>
          <w:lang w:val="en-US" w:eastAsia="zh-CN"/>
        </w:rPr>
        <w:t>。现在，多出来的相比于机器的“低效”劳动力，反而成了“不值当的”了，资本家要开始“减排增效”了</w:t>
      </w:r>
      <w:r>
        <w:rPr>
          <w:rFonts w:hint="default" w:ascii="宋体" w:hAnsi="宋体" w:eastAsia="宋体" w:cs="宋体"/>
          <w:lang w:val="en-US" w:eastAsia="zh-CN"/>
        </w:rPr>
        <w:t>。机器生产使以前的可变资本的一部分，也就是曾转变为活劳动力的资本的一部分，转化为机器，即转化为不生产剩余价值的不变资本。但是，从</w:t>
      </w:r>
      <w:r>
        <w:rPr>
          <w:rFonts w:hint="eastAsia" w:ascii="宋体" w:hAnsi="宋体" w:eastAsia="宋体" w:cs="宋体"/>
          <w:lang w:val="en-US" w:eastAsia="zh-CN"/>
        </w:rPr>
        <w:t>2</w:t>
      </w:r>
      <w:r>
        <w:rPr>
          <w:rFonts w:hint="default" w:ascii="宋体" w:hAnsi="宋体" w:eastAsia="宋体" w:cs="宋体"/>
          <w:lang w:val="en-US" w:eastAsia="zh-CN"/>
        </w:rPr>
        <w:t>个工人身上榨不出从24个工人身上同样多的剩余价值。24个工人每人只要在12小时中提供一小时剩余劳动，总共就提供24小时剩余劳动，而</w:t>
      </w:r>
      <w:r>
        <w:rPr>
          <w:rFonts w:hint="eastAsia" w:ascii="宋体" w:hAnsi="宋体" w:eastAsia="宋体" w:cs="宋体"/>
          <w:lang w:val="en-US" w:eastAsia="zh-CN"/>
        </w:rPr>
        <w:t>2</w:t>
      </w:r>
      <w:r>
        <w:rPr>
          <w:rFonts w:hint="default" w:ascii="宋体" w:hAnsi="宋体" w:eastAsia="宋体" w:cs="宋体"/>
          <w:lang w:val="en-US" w:eastAsia="zh-CN"/>
        </w:rPr>
        <w:t>个工人的全部劳动只不过是24小时。</w:t>
      </w:r>
    </w:p>
    <w:p w14:paraId="749D99A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利用机器生产剩余价值包含着一个内在的矛盾：在一定量资本所提供的剩余价值的两个因素中，机器要提高一个因素，要提高剩余价值率，就只有减少另一个因素，减少工人人数。一旦机器生产的商品的价值随着机器在一个工业部门普遍应用而成为所有同类商品的起调节作用的社会价值，这个内在的矛盾就会表现出来；但正是这个资本没有意识到的矛盾又重新推动资本拼命延长工作日，以便不仅增加相对剩余劳动，而且增加绝对剩余劳动，来弥补被剥削的工人人数的相对减少。</w:t>
      </w:r>
    </w:p>
    <w:p w14:paraId="10BF1AA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机器的资本主义应用，一方面创造了无限度地延长工作日的新的强大动机，并且使劳动方式本身和社会劳动体的性质发生这样的变革，以致打破对这种趋势的抵抗，另一方面，部分地由于使资本过去无法染指的那些工人阶层受资本的支配，部分地由于使那些被机器排挤的工人游离出来，制造了过剩的劳动人口，这些人不得不听命于资本强加给他们的规律。由此产生了现代工业史上一种值得注意的现象，即机器消灭了工作日的一切道德界限和自然界限由此产生了经济学上的悖论，即缩短劳动时间的最有力的手段，竟变为把工人及其家属的全部生活时间转化为受资本支配的增殖资本价值的劳动时间的最可靠的手段。</w:t>
      </w:r>
    </w:p>
    <w:p w14:paraId="04FE853D">
      <w:pPr>
        <w:pStyle w:val="6"/>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（c）劳动的强化</w:t>
      </w:r>
    </w:p>
    <w:p w14:paraId="7A7CE6F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言而喻，随着机器的进步和机器工人这一特殊类别工人的经验积累，劳动的速度，从而劳动的强度，自然也会增加。但是很明显，在一种劳动不是一时的发作，而是日复一日有规律地划一地反复进行的情况下，必定会出现这样一个时刻，这时工作日的延长和劳动的强化会互相排斥。自从工人阶级逐渐增长的反抗迫使国家强制缩短劳动时间，并且首先为真正的工厂强行规定正常工作日以来，也就是说，自从剩余价值的生产永远不能通过延长工作日来增加以来，资本就竭尽全力一心一意加快发展机器体系来生产相对剩余价值。</w:t>
      </w:r>
    </w:p>
    <w:p w14:paraId="1932C32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同时，相对剩余价值的性质也发生了变化。</w:t>
      </w:r>
    </w:p>
    <w:p w14:paraId="744F868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般地说，生产相对剩余价值的方法是：提高劳动生产力，使工人能够在同样的时间内以同样的劳动消耗生产出更多的东西。同样的劳动时间加在总产品上的价值，仍然和以前同样多，虽然这个不变的交换价值现在表现为较多的使用价值，从而使单个商品的价值下降。但是，一旦强制缩短工作日，情况就不同了。</w:t>
      </w:r>
    </w:p>
    <w:p w14:paraId="52DFA2F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强制缩短工作日，大大地推动了生产力的发展和生产条件的节约，同时迫使工人在同样的时间内增加劳动消耗，提高劳动力的紧张程度，更紧密地填满劳动时间的空隙，也就是说，使劳动凝缩到只有在缩短了的工作日中才能达到的程度。这种压缩在一定时间内的较大量的劳动，现在是算作较大的劳动量，而实际上也是如此。现在，计量劳动时间的，除了它的“外延量”以外，还有它的密度。现在，10小时工作日中一个强度较大的小时，同12小时工作日中一个较松弛的小时相比，包含相同的或者更多的劳动，即已耗费的劳动力。因此，强度较大的1小时的产品同较松弛的1.2小时的产品相比，具有相同的或者更多的价值。撇开相对剩余价值由于劳动生产力的提高而增加不说，现在，例如10/3小时剩余劳动和20/3小时必要劳动，也和从前4小时剩余劳动和8小时必要劳动一样，给资本家提供同样大的价值量。</w:t>
      </w:r>
    </w:p>
    <w:p w14:paraId="672169D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劳动是如何强化的？</w:t>
      </w:r>
    </w:p>
    <w:p w14:paraId="0741DCA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工作日缩短的第一个结果，是基于一个显而易见的规律，即劳动力的活动能力同它的活动时间成反比。因此，在一定的限度内，力的作用的持续时间上的损失，可由力的作用程度来弥补。资本也会通过付酬的办法，设法使工人在实际上付出更多的劳动力。在工场手工业中，例如，在机器不起作用或只起很小作用的陶器业中，工厂法的实行令人信服地证明，单单缩短工作日，就惊人地增加了劳动的规则性、划一性、秩序性、连续性和效能。但是，在真正的工厂中是否也有这样的结果，看来是值得怀疑的，因为在这里，工人要服从机器的连续的、划一的运动，早已造成了最严格的纪律。</w:t>
      </w:r>
    </w:p>
    <w:p w14:paraId="0BB22CF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缩短工作日，这种起初创造了使劳动凝缩的主观条件，也就是使工人有可能在一定时间内付出更多力量的办法，一旦由法律强制实行，资本手中的机器就成为一种客观的和系统地利用的手段，用来在同一时间内榨取更多的劳动。这是通过两种方法达到的：一种是提高机器的速度，另一种是扩大同一个工人看管的机器数量，即扩大他的劳动范围。改进机器结构，一方面是对工人施加更大的压力所必需的，另一方面，这本身又是和劳动的强化伴随在一起的，因为工作日的限制，迫使资本家在生产费用上面精打细算。蒸汽机的改进提高了活塞每分钟的冲击次数，同时由于力的更加节省，用同一个发动机就能推动更大的机构，而耗煤量照旧不变，甚至下降了。传动机构的改进减少了磨擦力，使各种大小轮轴的直径和重量减到越来越小的最低限度，——这正是现代机器显著超过旧式机器的地方。最后，工作机的改进，在提高速度和扩大效能的同时，缩小了机器的体积，或者在增大机体的同时，扩大了它所使用的工具的规模和数量，或者对零件稍加改进而增加了这些工具的活动性。机器正在“狂飙”，而工人不得不紧跟其后。</w:t>
      </w:r>
    </w:p>
    <w:p w14:paraId="36A1C47D">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4.工厂</w:t>
      </w:r>
    </w:p>
    <w:p w14:paraId="16004DF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使用劳动工具的技巧，也同劳动工具一起，从工人身上转到了机器上面。工具的效率从人类劳动力的人身限制下解放出来。这样一来，工场手工业分工的技术基础就消失了。因此，在自动工厂里，代替工场手工业所特有的专业化工人的等级制度的，是机器的助手所要完成的各种劳动的平等化或均等化的趋势，代替局部工人之间的人为差别的，主要是年龄和性别的自然差别。</w:t>
      </w:r>
    </w:p>
    <w:p w14:paraId="71032CB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就分工在自动工厂里重新出现而言，这种分工首先是把工人分配到各种专门化机器上去，以及把大群并不形成有组织的小组的工人分配到工厂的各个部门，在那里，他们在并列着的同种工作机上劳动，因此，在他们之间只有简单的协作。工场手工业的有组织的小组被一个主要工人同少数助手的联系代替了。还有一类是高级的工人，其中一部分人有科学知识，一部分人有手艺，他们不属于工厂工人的范围，而只是同工厂工人聚集在一起。这种分工是纯技术性的。</w:t>
      </w:r>
    </w:p>
    <w:p w14:paraId="1163B5B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切在机器上从事的劳动，都要求训练工人从小就学会使自己的动作适应自动机的划一的连续的运动。只要总机器本身是一个由各种各样的、同时动作并结合在一起的机器构成的体系，以它为基础的协作也就要求把各种不同的工人小组分配到各种不同的机器上去。但是，机器生产不需要像工场手工业那样，使同一些工人始终从事同一种职能，从而把这种分工固定下来。因为工厂的全部运动不是从工人出发，而是从机器出发，所以不断更换人员也不会使劳动过程中断。最后，年轻人很快就可以学会使用机器，因此也就没有必要专门培养一种特殊的工人成为机器工人。在工厂里，单纯的下手干的活一方面可以用机器来代替，另一方面由于这种活十分简单，从事这种苦役的人员可以迅速地经常地更换。</w:t>
      </w:r>
    </w:p>
    <w:p w14:paraId="34202FF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虽然机器从技术上废弃了旧的分工制度，但是这种旧制度最初由于习惯，仍然作为工场手工业的传统在工厂里延续着，后来被资本当作剥削劳动力的手段，在更令人厌恶的形式上得到了系统的恢复和巩固。过去是终身专门使用一种局部工具，现在是终身专门服侍一台局部机器。滥用机器的目的是要使工人自己从小就转化为局部机器的一部分。这样，不仅工人自身再生产所必需的费用大大减少，而且工人终于毫无办法，只有依赖整个工厂，从而依赖资本家。在这里，像在其他各处一样，必须把社会生产过程的发展所造成的较大的生产率同这个过程的资本主义剥削所造成的较大的生产率区别开来。</w:t>
      </w:r>
    </w:p>
    <w:p w14:paraId="28C41A9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工场手工业和手工业中，是工人利用工具，在工厂中，是工人服侍机器。在前一种场合，劳动资料的运动从工人出发，在后一种场合，则是工人跟随劳动资料的运动。在工场手工业中，工人是一个活机构的肢体。在工厂中，死机构独立于工人而存在，工人被当作活的附属物并入死机构。</w:t>
      </w:r>
    </w:p>
    <w:p w14:paraId="6527FFE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机器劳动极度地损害了神经系统，同时它又压抑肌肉的多方面运动，夺去身体上和精神上的一切自由活动。甚至减轻劳动也成了折磨人的手段，因为机器不是使工人摆脱劳动，而是使工人的劳动毫无内容。一切资本主义生产既然不仅是劳动过程，而且同时是资本的增殖过程，就有一个共同点，即不是工人使用劳动条件，相反地，而是劳动条件使用工人，不过这种颠倒只是随着机器的采用才取得了在技术上很明显的现实性。由于劳动资料转化为自动机，它就在劳动过程本身中作为资本，作为支配和吮吸活劳动力的死劳动而同工人相对立。</w:t>
      </w:r>
    </w:p>
    <w:p w14:paraId="66C080E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过程的智力同体力劳动相分离，智力转化为资本支配劳动的权力，是在以机器为基础的大工业中完成的。变得空虚了的单个机器工人的局部技巧，在科学面前，在巨大的自然力面前，在社会的群众性劳动面前，作为微不足道的附属品而消失了；科学、巨大的自然力、社会的群众性劳动都体现在机器体系中，并同机器体系一道构成“主人”的权力。</w:t>
      </w:r>
    </w:p>
    <w:p w14:paraId="517EA2E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人在技术上服从劳动资料的划一运动以及由各种年龄的男女个体组成的劳动体的特殊构成，创造了一种兵营式的纪律。这种纪律发展成为完整的工厂制度，并且使监督劳动得到充分发展，同时使那种把工人划分为劳工和监工，划分为普通工业士兵和工业军士的现象得到充分发展。</w:t>
      </w:r>
    </w:p>
    <w:p w14:paraId="6FE9BF7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产阶级通常十分喜欢分权制，特别是喜欢代议制，但资本在工厂法典中却通过私人立法独断地确立了对工人的专制。这种法典只是对劳动过程实行社会调节，即对大规模协作和使用共同的劳动资料，特别是使用机器所必需的社会调节的一幅资本主义讽刺画。奴隶监督者的鞭子被监工的罚金簿代替了。自然，一切处罚都简化成罚款和扣工资，而且工厂的莱喀古士们立法的英明，使犯法也许比守法对他们更有利。</w:t>
      </w:r>
    </w:p>
    <w:p w14:paraId="0AC46BFD">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5.工人和机器之间的斗争</w:t>
      </w:r>
    </w:p>
    <w:p w14:paraId="16697AA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资料一作为机器出现，就立刻成了工人本身的竞争者。资本借助机器进行的自行增殖，同生存条件被机器破坏的工人的人数成正比。资本主义生产的整个体系，是建立在工人把自己的劳动力当作商品出卖的基础上的。分工使这种劳动力片面化，使它只具有操纵局部工具的特定技能。一旦工具由机器来操纵，劳动力的交换价值就随同它的使用价值一起消失。工人就像停止流通的纸币一样卖不出去。工人阶级的一部分就这样被机器转化为过剩的人口，也就是不再为资本的自行增殖所直接需要的人口，这些人一部分在旧的手工业和工场手工业生产反对机器生产的力量悬殊的斗争中毁灭，另一部分则涌向所有比较容易进去的工业部门，充斥劳动市场，从而使劳动力的价格降低到它的价值以下。有人说，需要救济的工人会得到巨大的安慰：一方面，他们的痛苦只是“短暂的”；另一方面，机器只是逐渐地占据整整一个生产领域，因此它的破坏作用的范围和强度会缩减。一种安慰抵消另一种安慰。在机器逐渐地占领某一生产领域的地方，它给同它竞争的工人阶层造成慢性的贫困。在过渡迅速进行的地方，机器的影响则是广泛的和急性的。</w:t>
      </w:r>
    </w:p>
    <w:p w14:paraId="307D0CF6">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6.关于被机器排挤的工人会得到补偿的理论</w:t>
      </w:r>
    </w:p>
    <w:p w14:paraId="1AD0419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“所有排挤工人的机器，总是同时地而且必然地游离出相应的资本，去如数雇用这些被排挤的工人。”这就是“工人会得到补偿”的总结。</w:t>
      </w:r>
    </w:p>
    <w:p w14:paraId="667362D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假设在一家工厂内，资本家每年雇用100人，每人年薪30￥，则每年总可变资本就是3000￥。而每年总消耗原料等生产资料为3000￥。现在，他解雇50个工人，雇用剩下的50个工人操纵他花费1500￥买来的机器，消耗原料等不变。故总资本6000￥原本划分不变资本为3000￥，可变资本为3000￥。现在，划分变为不变资本为3000￥+1500￥=4500￥，可变资本变为1500￥。显然，总资本丝毫没有游离出来，只是改变了划分，自然不可能雇用更多工人。如果假设机器的费用为1000￥。那么，确实有500￥资本“游离”出来了。但是，多雇佣的工人仍大约仅有16人，实际上更少，因为还要有一部分资本转化为对应这部分新工人所额外购置的不变资本。</w:t>
      </w:r>
    </w:p>
    <w:p w14:paraId="0B50806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另外假设为了制造新机器会有更多制造机器的工人被雇佣，换言之，会有1500￥投入机器生产领域，这些资本会补偿吗？问题是，这1500￥本来只代表50个工人的工资，而现在要成为机器生产领域的总的新资本（市场总利润），这也就意味着，这1500￥会被分为补偿不变资本，补偿可变资本，新增剩余价值。显然，这不可能雇佣多出50个工人。况且，机器只有在报废时才会被更新，早在那之前，就会有更多的工人被排挤出去。</w:t>
      </w:r>
    </w:p>
    <w:p w14:paraId="5CBD176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事实上，那些辩护士也并不是指用这种方式游离资本。他们指的是被游离出来的工人的生活资料。不可否认，例如在上述情况下，机器不仅游离出50个工人，从而使他们成为“可供支配的”，而且同时还割断了他们同价值1500</w:t>
      </w:r>
      <w:r>
        <w:rPr>
          <w:rFonts w:hint="eastAsia" w:ascii="宋体" w:hAnsi="宋体" w:eastAsia="宋体" w:cs="宋体"/>
          <w:lang w:val="en-US" w:eastAsia="zh-CN"/>
        </w:rPr>
        <w:t>￥</w:t>
      </w:r>
      <w:r>
        <w:rPr>
          <w:rFonts w:hint="default" w:ascii="宋体" w:hAnsi="宋体" w:eastAsia="宋体" w:cs="宋体"/>
          <w:lang w:val="en-US" w:eastAsia="zh-CN"/>
        </w:rPr>
        <w:t>的生活资料的联系，因而也就“游离”出这些生活资料。因此，机器把工人从生活资料中游离出来这一简单而又毫不新奇的事实，用经济学家的话一说，就成了机器替工人游离出生活资料，或机器把生活资料转化为用来雇用工人的资本。按照这个理论，价值1500</w:t>
      </w:r>
      <w:r>
        <w:rPr>
          <w:rFonts w:hint="eastAsia" w:ascii="宋体" w:hAnsi="宋体" w:eastAsia="宋体" w:cs="宋体"/>
          <w:lang w:val="en-US" w:eastAsia="zh-CN"/>
        </w:rPr>
        <w:t>￥</w:t>
      </w:r>
      <w:r>
        <w:rPr>
          <w:rFonts w:hint="default" w:ascii="宋体" w:hAnsi="宋体" w:eastAsia="宋体" w:cs="宋体"/>
          <w:lang w:val="en-US" w:eastAsia="zh-CN"/>
        </w:rPr>
        <w:t>的生活资料，是一笔靠50个被解雇的壁纸工人的劳动去增殖的资本。因此，一旦这50个人被迫休假，这笔资本也就无事可做，但是在找到新的“投资场所”以前，它是不会安闲的，在那里，上述这50个人可以重新在生产上消费它。可见，资本和工人迟早总要重新会合，而到那时补偿就实现了。</w:t>
      </w:r>
    </w:p>
    <w:p w14:paraId="3D0DC86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作为资本与被失业工人对立的，并非那1500￥生活资料，而是转化为机器的1500￥。原1500￥可变资本只是被解雇的50个工人一年生产产品的一部分，工人从资本家那里以货币形式而非实物形式获得这一部分作为工资，然后用这些转化为1500￥的部分产品购买同等金额的生活资料。因此，这些生活资料对于工人而言，不是资本，而是商品；工人对于这些生活资料不是雇佣工人，而是买者。机器把他们从购买手段中“游离”出来。因此，对商品的需求减少了，仅此而已。</w:t>
      </w:r>
    </w:p>
    <w:p w14:paraId="31B3C51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这种需求的下降没有得到补偿，那么这甚至会间接导致商品的市场价格下降，从而使得生产这些商品所雇佣的工人被“游离”出来。曾用于生产必要生活资料的一部分资本，就以其他形式再生产出来。可见，辩护士先生并没有证明，机器由于把工人从生活资料中游离出来，同时就把这些生活资料转化为雇用这些工人的资本；反而用自己经过考验的供求规律证明了，机器不仅在采用它的生产部门，而且还在没有采用它的生产部门把工人抛向街头。</w:t>
      </w:r>
    </w:p>
    <w:p w14:paraId="10EB7DC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被经济学上的乐观主义所歪曲的事实真相是：受机器排挤的工人从工场被抛到劳动市场，增加了那里已可供资本主义剥削支配的劳动力的数量。从一个工业部门被抛出来的工人，当然可以在另外一个工业部门找职业。如果他们找到了职业，从而在他们和同他们一道被游离出来的生活资料之间重新建立了联系，那么，在这里起中介作用的，是正在挤入投资场所的新追加的资本，而决不是过去已经执行职能的并且现在转化为机器的资本。并且，即使如此，他们的前途也是多么渺茫！这些因为分工而变得畸形的可怜的人，离开他们原来的劳动范围就不值钱了，只能在少数低级的、因而始终是人员充斥和工资微薄的劳动部门去找出路。其次，每个工业部门每年都吸收一批新人，供该部门用于人员的正常补充和扩充。一旦机器把一部分至今在一定工业部门就业的工人游离出来，这些补充人员也要重新分配，由其他劳动部门来吸收，不过，原来的那些牺牲者大部分在过渡期间堕落丧亡。</w:t>
      </w:r>
    </w:p>
    <w:p w14:paraId="6687E49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一个毫无疑问的事实是：机器本身对于工人从生活资料中“游离”出来是没有责任的。机器使它所占领的那个部门的产品便宜，产量增加而且最初也没有使其他工业部门生产的生活资料的数量发生变化。因此，完全撇开年产品中被非劳动者挥霍掉的巨大部分不说，在应用机器以后，社会拥有的可供被解雇的工人用的生活资料同以前一样多，或者更多。而这正是经济学辩护论的主要点！同机器的资本主义应用不可分离的矛盾和对抗是不存在的，因为这些矛盾和对抗不是从机器本身产生的，而是从机器的资本主义应用产生的！因为机器就其本身来说缩短劳动时间，而它的资本主义应用延长工作日；因为机器本身减轻劳动，而它的资本主义应用提高劳动强度；因为机器本身是人对自然力的胜利而它的资本主义应用使人受自然力奴役；因为机器本身增加生产者的财富，而它的资本主义应用使生产者变成需要救济的贫民，如此等等，所以资产阶级经济学家就简单地宣称，对机器本身的考察确切地证明，所有这些显而易见的矛盾都不过是平凡现实的假象，而就这些矛盾本身来说，因而从理论上来说，都是根本不存在的。于是，他们就用不着再动脑筋了，并且还指责他们的反对者愚蠢，说这些人不是反对机器的资本主义应用，而是反对机器本身。</w:t>
      </w:r>
    </w:p>
    <w:p w14:paraId="3B6BA533">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资产阶级经济学家决不否认，在机器的资本主义应用中也出现短暂的不便；但是哪个徽章没有反面呢！对他们说来，机器除了资本主义的利用以外不可能有别的利用。因此，在他们看来，机器使用工人和工人使用机器是一回事。所以，谁要是揭露机器的资本主义应用的真相，谁就是根本不愿意有机器的应用，就是社会进步的敌人</w:t>
      </w:r>
      <w:r>
        <w:rPr>
          <w:rFonts w:hint="eastAsia" w:ascii="宋体" w:hAnsi="宋体" w:eastAsia="宋体" w:cs="宋体"/>
          <w:lang w:val="en-US" w:eastAsia="zh-CN"/>
        </w:rPr>
        <w:t>！</w:t>
      </w:r>
    </w:p>
    <w:p w14:paraId="4661B40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虽然机器在应用它的劳动部门必然排挤工人，但是它能引起其他劳动部门就业的增加。不过，这种作用同所谓的补偿理论毫无共同之处。因为任何一种机器产品总是比被它排挤的同种手工产品便宜，所以就产生一条绝对的规律：如果机器生产的物品的总量同它所代替的手工业或工场手工业生产的物品的总量相等，那么，所使用的劳动总量就要减少。生产劳动资料本身如机器、煤炭等等所需要的劳动量的增加，同使用机器而引起的劳动量的减少相比，必然较小。不然的话，机器产品就会同手工产品一样贵，或者更贵。但是事实上，人数减少了的工人所生产的机器制品总量不是不变，而是远远超过被排挤的手工业制品的总量。</w:t>
      </w:r>
    </w:p>
    <w:p w14:paraId="462E590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随着机器生产在一个工业部门的扩大，给这个工业部门提供生产资料的那些部门的生产首先会增加。就业工人数量会因此增加多少，在工作日长度和劳动强度已定的情况下，取决于所使用的资本的构成。这个比例又随着机器在这些行业中已经占领或者正在占领的范围不同而有很大变化。如果机器占领了某一劳动对象在取得最终形式前所必须经过的初期阶段或中间阶段，那么，在这种机器制品进入的那些仍保持手工业或工场手工业生产方式的部门中，对劳动的需求就随着劳动材料的增加而增加。然而，这些新增的劳动又会被机器逐渐排挤出去。同样的，由于产量提高，其他以此为原料的生产部门也会出现雇佣工人人数的增加，然而这不过是把机器的占领重演一遍。</w:t>
      </w:r>
    </w:p>
    <w:p w14:paraId="30E39ED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机器生产用相对少的工人人数所提供的原料、半成品、劳动工具等等的数量不断增加，与此相适应，对这些原料和半成品的加工也就分成无数的部门，因而社会生产部门的多样性也就增加。机器生产同工场手工业相比使社会分工获得无比广阔的发展，因为它使它所占领的行业的生产力得到无比巨大的增长。</w:t>
      </w:r>
    </w:p>
    <w:p w14:paraId="1F508CD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采用机器的直接结果是，增加了剩余价值，同时也增加了体现这些剩余价值的产品量，从而，在增加供资本家阶级及其仆从消费的物质时，也增加了这些社会阶层本身。这些社会阶层的财富的增加和生产必要生活资料所需要的工人人数的不断相对减少，一方面产生出新的奢侈要求，另一方面又产生出满足这些要求的新手段。社会产品中有较大的部分转化为剩余产品，而剩余产品中又有较大的部分以精致和多样的形式再生产出来和消费掉。换句话说，奢侈品的生产在增长。大工业造成的新的世界市场关系也引起产品的精致和多样化。不仅有更多的外国消费品同本国的产品相交换，而且还有更多的外国原料、材料、半成品等作为生产资料进入本国工业。随着这种世界市场关系的发展，运输业对劳动的需求增加了，而且运输业又分成许多新的下属部门。</w:t>
      </w:r>
    </w:p>
    <w:p w14:paraId="6216D0D3">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在工人人数相对减少的情况下生产资料和生活资料的增加，使那些生产在较远的将来才能收效的产品（如运河、船坞、隧道、桥梁等等）的工业部门中的劳动扩大了。一些全新的生产部门，从而一些新的劳动领域，或者直接在机器体系的基础上，或者在与机器体系相适应的一般工业变革的基础上形成起来。不过，它们在总生产中所占的比重，即使在最发达的国家，也不是很大的。它们所雇用的工人人数的增加，同它们重新造成的对最粗笨的手工劳动的需求成正比</w:t>
      </w:r>
      <w:r>
        <w:rPr>
          <w:rFonts w:hint="eastAsia" w:ascii="宋体" w:hAnsi="宋体" w:eastAsia="宋体" w:cs="宋体"/>
          <w:lang w:val="en-US" w:eastAsia="zh-CN"/>
        </w:rPr>
        <w:t>。</w:t>
      </w:r>
    </w:p>
    <w:p w14:paraId="6072BFD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最后，大工业领域内生产力的极度提高，以及随之而来的所有其他生产部门对劳动力的剥削在内涵和外延两方面的加强，使工人阶级中越来越大的部分有可能被用于非生产劳动，特别是使旧式家庭奴隶在“仆役阶级”（如仆人、使女、侍从等等）的名称下越来越大规模地被再生产出来。</w:t>
      </w:r>
    </w:p>
    <w:p w14:paraId="22E1FB64">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7.工人随机器生产的发展而被排斥和吸引。棉纺织业的危机</w:t>
      </w:r>
    </w:p>
    <w:p w14:paraId="5744EB7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政治经济学上一切头脑健全的代表人物都承认，新采用机器，对那些首先成为机器竞争对象的旧有手工业和工场手工业中的工人产生灾难性的影响。他们几乎全都为工厂工人的奴隶地位叹息。那么，他们打出的大王牌是什么呢？这就是：机器在其采用时期和发展时期的恐怖过去之后，最终是增加而不是减少劳动奴隶！是的，政治经济学正沉醉于一个令人厌恶的定理，一个连每个相信资本主义生产方式的永恒的自然必然性的“慈善家”都感到厌恶的定理：甚至已经建立在机器生产的基础上的工厂，经过一定的发展时期，经过或长或短的“过渡时期”，也会让比它当初抛向街头的更多的工人进厂受苦！</w:t>
      </w:r>
    </w:p>
    <w:p w14:paraId="7F079E9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是，这里所说的“增加”，是绝对增加。而这里说的“减少”，或者说，上文已然分析的“减少”，是相对减少。当然，随着机器生产本身的发展，工厂工人的绝对人数可以比被他们排挤的工厂手工业工人或手工业工人的人数多。但是这绝不妨碍在相对比例上，工人的更多减少。正如在资本上，总资本的绝对增加可以间接代表可变资本的绝对增加，从而代表雇佣工人的绝对总人数增加，但这也绝不妨碍可变资本在总资本内的比例相对减少，从而不妨碍相对于过去生产方式下所雇佣工人的相对减少。</w:t>
      </w:r>
    </w:p>
    <w:p w14:paraId="6385501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并且，从现实发展而言，工人的被排挤还绝不局限于相对减少。只要机器生产在一个工业部门内靠牺牲旧有的手工业或工场手工业来扩展，它就基本一定取得成功。机器刚刚为自己夺取活动范围的这个初创时期，由于借助机器生产出异常高的利润而具有决定性的重要意义。这些利润本身不仅形成加速积累的源泉，而且把不断新生的并正在寻找新的投资场所的很大一部分社会追加资本吸引到有利的生产领域。突飞猛进的初创时期的这种特殊利益，不断地在新采用机器的生产部门重现。但是，一旦工厂制度达到一定的广度和一定的成熟程度，特别是一旦它自己的技术基础即机器本身也用机器来生产，一旦煤和铁的采掘、金属加工以及交通运输业都发生革命，总之，一旦与大工业相适应的一般生产条件形成起来，这种生产方式就获得一种弹性，一种突然地跳跃式地扩展的能力，只有原料和销售市场才是它的限制。</w:t>
      </w:r>
    </w:p>
    <w:p w14:paraId="7B1FF86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方面，机器直接引起原料的增加。另一方面，机器产品的便宜和交通运输业的变革是夺取国外市场的武器。机器生产摧毁国外市场的手工业产品，迫使这些市场变成它的原料产地。大工业国工人的不断“过剩”，大大促进了国外移民和外国的殖民地化，而这些外国变成宗主国的原料产地。一种与机器生产中心相适应的新的国际分工产生了，它使地球的一部分转变为主要从事农业的生产地区，以服务于另一部分主要从事工业的生产地区。</w:t>
      </w:r>
    </w:p>
    <w:p w14:paraId="527769E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工厂制度的巨大的跳跃式的扩展能力和它对世界市场的依赖必然造成热病似的生产，并随之造成市场商品充斥，而当市场收缩时，就出现瘫痪状态。工业的生命按照中常活跃、繁荣、生产过剩、危机、停滞这几个时期的顺序而不断地转换。由于工业循环的这种周期变换，机器生产使工人在就业上并从而在生活状况上遭遇的没有保障和不稳定性，成为正常的现象。除了繁荣时期以外，资本家之间总是进行十分激烈的斗争，以争夺各自在市场上的份额。这个份额同产品的便宜程度成正比。除了由此造成的资本家竞相采用代替劳动力的改良机器和新的生产方法以外，每次都出现这样的时刻：为了追求商品便宜，强制地把工资压低到劳动力价值以下。</w:t>
      </w:r>
    </w:p>
    <w:p w14:paraId="148D646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工厂工人人数的增加以投入工厂的总资本在比例上更迅速得多的增加为条件。但是，这个过程只是在工业循环的退潮期和涨潮期内实现。它还经常被技术进步所打断，这种进步有时潜在地代替工人，有时实际地排挤工人。机器生产中这种质的变化，不断地把工人逐出工厂，或者把新的补充人员的队伍拒之门外，而工厂的单纯的量的扩大在把被逐出的工人吸收进来的同时，还把新的人员吸收进来。工人就这样不断被排斥又被吸引，被赶来赶去，而且被招募来的人的性别、年龄和熟练程度也不断变化。</w:t>
      </w:r>
    </w:p>
    <w:p w14:paraId="56D6CD5F">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9.工厂立法（卫生条款和教育条款）。它在英国的普遍实行</w:t>
      </w:r>
    </w:p>
    <w:p w14:paraId="0841D07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关于工场内部的工场手工业分工所谈到的这一切，也适用于社会内部的分工。只要手工业和工场手工业构成社会生产的普遍基础，生产者对专一生产部门的隶属，他的职业的原有多样性的破坏，就成为发展的必要因素。在这一基础上，每一个特殊的生产部门都通过经验找到适合于自己的技术形态，慢慢地使它完善，而一当达到一定的成熟程度，就迅速地使它固定下来。除商业提供的新的劳动材料外，劳动工具的逐渐改变也会不时地引起变化。一旦从经验中取得适合的形式，工具就固定不变了；工具往往世代相传达千年之久的事实，就证明了这一点。很能说明问题的是，各种特殊的手艺直到18世纪还只有经验丰富的内行才能洞悉其中的奥妙。这层帷幕在人们面前掩盖他们自己的社会生产过程，使各种自然形成的分门别类的生产部门彼此成为哑谜，甚至对每个部门的内行都成为哑谜。</w:t>
      </w:r>
    </w:p>
    <w:p w14:paraId="568963B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大工业撕碎了这层帷幕。大工业的原则是，首先不管人的手怎样，把每一个生产过程本身分解成各个构成要素，从而创立了工艺学这门完全现代的科学。社会生产过程的五光十色的、似无联系的和已经固定化的形态，分解成为自然科学的自觉按计划的和为取得预期有用效果而系统分类的应用。工艺学也揭示了为数不多的重大的基本运动形式，尽管所使用的工具多种多样，人体的一切生产活动必然在这些形式中进行，正像机器虽然异常复杂，力学仍会看出它们不过是简单机械力的不断重复一样。现代工业从来不把某一生产过程的现存形式看成和当作最后的形式。因此，现代工业的技术基础是革命的，而所有以往的生产方式的技术基础本质上是保守的。现代工业通过机器、化学过程和其他方法，使工人的职能和劳动过程的社会结合不断地随着生产的技术基础发生变革。这样，它也同样不断地使社会内部的分工发生革命，不断地把大量资本和大批工人从一个生产部门投到另一个生产部门。因此，大工业的本性决定了劳动的变换、职能的更动和工人的全面流动性。另一方面，大工业在它的资本主义形式上再生产出旧的分工及其固定化的专业。</w:t>
      </w:r>
    </w:p>
    <w:p w14:paraId="5BCC9B8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看到，这个绝对的矛盾怎样破坏着工人生活的一切安宁、稳定和保障，使工人面临这样的威胁：在劳动资料被夺走的同时，生活资料也不断被夺走，在他的局部职能变成过剩的同时，他本身也变成过剩的东西；这个矛盾怎样通过工人阶级的不断牺牲、劳动力的无限度的浪费和社会无政府状态造成的灾难而放纵地表现出来。这是消极的方面。但是，如果说劳动的变换现在只是作为不可克服的自然规律并且带着自然规律在任何地方遇到障碍时都有的那种盲目破坏作用而为自己开辟道路，那么，大工业又通过它的灾难本身使下面这一点成为生死攸关的问题：承认劳动的变换，从而承认工人尽可能多方面的发展是社会生产的普遍规律，并且使各种关系适应于这个规律的正常实现。大工业还使下面这一点成为生死攸关的问题：用适应于不断变动的劳动需求而可以随意支配的人，来代替那些适应于资本的不断变动的剥削需要而处于后备状态的、可供支配的、大量的贫穷工人人口；用那种把不同社会职能当作互相交替的活动方式的全面发展的个人，来代替只是承担一种社会局部职能的局部个人。</w:t>
      </w:r>
    </w:p>
    <w:p w14:paraId="3963440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综合技术学校和农业学校是这种变革过程在大工业基础上自然发展起来的一个要素；职业学校是另一个要素，在这种学校里，工人的子女受到一些有关工艺学和各种生产工具的实际操作的教育。如果说工厂立法作为从资本那里争取来的最初的微小让步，只是把初等教育同工厂劳动结合起来，那么毫无疑问，工人阶级在不可避免地夺取政权之后，将使理论的和实践的工艺教育在工人学校中占据应有的位置。同样毫无疑问，生产的资本主义形式和与之相适应的工人的经济关系，是同这种变革酵母及其目的——消灭旧分工——直接矛盾的。但是，一种历史生产形式的矛盾的发展，是这种形式瓦解和新形式形成的惟一的历史道路。</w:t>
      </w:r>
    </w:p>
    <w:p w14:paraId="550912D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当工厂立法规定工厂、工场手工业等的劳动时，这最初仅仅表现为对资本的剥削权利的干涉。相反地，对所谓家庭劳动的任何规定都立即表现为对父权（用现代语言来说是亲权）的直接侵犯。事实的力量终于迫使人们承认，大工业在瓦解旧家庭制度的经济基础以及与之相适应的家庭劳动的同时，也瓦解了旧的家庭关系本身。不得不为儿童的权利来呼吁了。</w:t>
      </w:r>
    </w:p>
    <w:p w14:paraId="25B6B08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然而，不是亲权的滥用造成了资本对未成熟劳动力的直接或间接的剥削，相反，正是资本主义的剥削方式通过消灭与亲权相适应的经济基础，造成了亲权的滥用。不论旧家庭制度在资本主义制度内部的解体表现得多么可怕和可厌，但是由于大工业使妇女、男女少年和儿童在家庭范围以外，在社会地组织起来的生产过程中起着决定性的作用，它也就为家庭和两性关系的更高级的形式创造了新的经济基础。当然，这些形式依次构成一个历史的发展序列。同样，由各种年龄的男女个人组成的结合劳动人员这一事实，尽管在其自发的、野蛮的、资本主义的形式中，也就是在工人为生产过程而存在，不是生产过程为工人而存在的那种形式中，是造成毁灭和奴役的祸根，但在适当的条件下，必然会反过来转变成人道的发展的源泉。</w:t>
      </w:r>
    </w:p>
    <w:p w14:paraId="3932B8E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厂法从一项在机器生产的最初产物中实行的特殊法，发展成为整个社会生产中普遍实行的法律，这种必然性，是从大工业的历史发展进程中产生的。在大工业的背景下，工场手工业、手工业和家庭劳动的传统形态经历着彻底的变革：工场手工业不断地转变为工厂；手工业不断地转变为工场手工业；最后，手工业和家庭劳动领域在相对说来短得惊人的时间内变成了苦难窟，骇人听闻的最疯狂的资本主义剥削在那里为所欲为。在这里最后起了决定作用的，有两方面的情况：第一，经验不断反复证明，如果资本只是在社会范围的个别点上受到国家的监督，它就会在其他点上更加无限度地把损失捞回来；第二，资本家自己叫喊着要求平等的竞争条件，即要求对劳动的剥削实行平等的限制。</w:t>
      </w:r>
    </w:p>
    <w:p w14:paraId="1AFA6231">
      <w:pPr>
        <w:pStyle w:val="5"/>
        <w:bidi w:val="0"/>
        <w:ind w:firstLine="560" w:firstLineChars="200"/>
        <w:rPr>
          <w:rFonts w:hint="eastAsia" w:ascii="宋体" w:hAnsi="宋体" w:eastAsia="宋体" w:cs="宋体"/>
          <w:lang w:val="en-US" w:eastAsia="zh-CN"/>
        </w:rPr>
      </w:pPr>
      <w:r>
        <w:rPr>
          <w:rFonts w:hint="eastAsia" w:ascii="宋体" w:hAnsi="宋体" w:eastAsia="宋体" w:cs="宋体"/>
          <w:lang w:val="en-US" w:eastAsia="zh-CN"/>
        </w:rPr>
        <w:t>10.大工业和农业</w:t>
      </w:r>
    </w:p>
    <w:p w14:paraId="5A8DE75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如果说机器在农业中的使用大多避免了机器使工厂工人遭到的那种身体上的损害，那么机器在农业中的使用在造成工人“过剩”方面却发生了更为强烈的作用，而且没有遇到什么抵抗。</w:t>
      </w:r>
    </w:p>
    <w:p w14:paraId="769DF86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农业领域内，就消灭旧社会的堡垒——“农民”，并代之以雇佣工人来说，大工业起了最革命的作用。这样，农村中社会变革的需要和社会对立，就和城市相同了。最墨守成规和最不合理的经营，被科学在工艺上的自觉应用代替了。农业和工场手工业的原始的家庭纽带，也就是把二者的幼年未发展的形态联结在一起的那种纽带，被资本主义生产方式撕断了。但资本主义生产方式同时为一种新的更高级的综合，即农业和工业在它们对立发展的形态的基础上的联合，创造了物质前提。资本主义生产使它汇集在各大中心的城市人口越来越占优势，这样一来，它一方面聚集着社会的历史动力，另一方面又破坏着人和土地之间的物质变换，也就是使人以衣食形式消费掉的土地的组成部分不能回归土地，从而破坏土地持久肥力的永恒的自然条件。这样，它同时就破坏城市工人的身体健康和农村工人的精神生活。但是资本主义生产通过破坏这种物质变换的纯粹自发形成的状况，同时强制地把这种物质变换作为调节社会生产的规律，并在一种同人的充分发展相适合的形式上系统地建立起来。</w:t>
      </w:r>
    </w:p>
    <w:p w14:paraId="7700618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农业中，像在工场手工业中一样，生产过程的资本主义转化同时表现为生产者的殉难史，劳动资料同时表现为奴役工人的手段、剥削工人的手段和使工人贫穷的手段，劳动过程的社会结合同时表现为对工人个人的活力、自由和独立的有组织的压制。农业工人在广大土地上的分散，同时破坏了他们的反抗力量，而城市工人的集中却增强了他们的反抗力量。在现代农业中，像在城市工业中一样，劳动生产力的提高和劳动量的增大是以劳动力本身的破坏和衰退为代价的。此外，资本主义农业的任何进步，都不仅是掠夺劳动者的技巧的进步，而且是掠夺土地的技巧的进步，在一定时期内提高土地肥力的任何进步，同时也是破坏土地肥力持久源泉的进步。因此，资本主义生产发展了社会生产过程的技术和结合，只是由于它同时破坏了一切财富的源泉——土地和工人。</w:t>
      </w:r>
    </w:p>
    <w:p w14:paraId="72A677BF">
      <w:pPr>
        <w:rPr>
          <w:rFonts w:hint="eastAsia" w:ascii="宋体" w:hAnsi="宋体" w:eastAsia="宋体" w:cs="宋体"/>
          <w:lang w:val="en-US" w:eastAsia="zh-CN"/>
        </w:rPr>
      </w:pPr>
      <w:r>
        <w:rPr>
          <w:rFonts w:hint="eastAsia" w:ascii="宋体" w:hAnsi="宋体" w:eastAsia="宋体" w:cs="宋体"/>
          <w:lang w:val="en-US" w:eastAsia="zh-CN"/>
        </w:rPr>
        <w:br w:type="page"/>
      </w:r>
    </w:p>
    <w:p w14:paraId="4AB3C144">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第五篇——绝对剩余价值和相对剩余价值的生产</w:t>
      </w:r>
    </w:p>
    <w:p w14:paraId="45533A72">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第十四章——绝对剩余价值和相对剩余价值</w:t>
      </w:r>
    </w:p>
    <w:p w14:paraId="0E850D6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在上文中，对于劳动过程的定义仅仅是从简单劳动过程中得出的，最初是抽象的，脱离历史的，纯粹视为人和自然之间的过程。这个定义，对于资本主义生产过程是绝对不够的。</w:t>
      </w:r>
    </w:p>
    <w:p w14:paraId="3D82942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就劳动过程是纯粹个人的劳动过程来说，同一劳动者是把后来彼此分离开来的一切职能结合在一起的。当他为了自己的生活目的对自然物实行个人占有时，他是自己支配自己的。后来他成为被支配者。单个人如果不在自己的头脑的支配下使自己的肌肉活动起来，就不能对自然发生作用。正如在自然机体中头和手组成一体一样，劳动过程把脑力劳动和体力劳动结合在一起了。后来它们分离开来，直到处于敌对的对立状态。产品从个体生产者的直接产品转化为社会产品，转化为总体工人即结合劳动人员的共同产品。总体工人的各个成员较直接地或者较间接地作用于劳动对象。因此，随着劳动过程的协作性质本身的发展，生产劳动和它的承担者即生产工人的概念也就必然扩大。为了从事生产劳动，现在不一定要亲自动手；只要成为总体工人的一个器官，完成他所属的某一种职能就够了。上面从物质生产性质本身中得出的关于生产劳动的最初的定义，对于作为整体来看的总体工人始终是正确的。但是，对于总体工人的每一单个成员来说，它就不再适用了。</w:t>
      </w:r>
    </w:p>
    <w:p w14:paraId="0626A3E8">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但是，另一方面，生产劳动的概念缩小了。资本主义生产不仅是商品的生产，它实质上是剩余价值的生产。工人不是为自己生产，而是为资本生产。因此，工人单是进行生产已经不够了。他必须生产剩余价值。只有为资本家生产剩余价值或者为资本的自行增殖服务的工人，才是生产工人。因此，生产工人的概念决不只包含活动和效果之间的关系，工人和劳动产品之间的关系，而且还包含一种特殊社会的、历史地产生的生产关系。这种生产关系把工人变成资本增殖的直接手段。所以，成为生产工人不是一种幸福，而是一种不幸</w:t>
      </w:r>
      <w:r>
        <w:rPr>
          <w:rFonts w:hint="eastAsia" w:ascii="宋体" w:hAnsi="宋体" w:eastAsia="宋体" w:cs="宋体"/>
          <w:lang w:val="en-US" w:eastAsia="zh-CN"/>
        </w:rPr>
        <w:t>。</w:t>
      </w:r>
    </w:p>
    <w:p w14:paraId="4241C8B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把工作日延长，使之超出工人只生产自己劳动力价值的等价物的那个点，并由资本占有这部分剩余劳动，这就是绝对剩余价值的生产。绝对剩余价值的生产构成资本主义制度的一般基础，并且是相对剩余价值生产的起点。就相对剩余价值的生产来说，工作日一开始就分成必要劳动和剩余劳动这两个部分。为了延长剩余劳动，就要通过以较少的时间生产出工资的等价物的各种方法来缩短必要劳动。绝对剩余价值的生产只同工作日的长度有关；相对剩余价值的生产使劳动的技术过程和社会组织发生彻底的革命。</w:t>
      </w:r>
    </w:p>
    <w:p w14:paraId="2A13388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相对剩余价值的生产以特殊的资本主义的生产方式为前提；这种生产方式连同它的方法、手段和条件本身，最初是在劳动在形式上从属于资本的基础上自发地产生和发展的。劳动对资本的这种形式上的从属，又让位于劳动对资本的实际上的从属。</w:t>
      </w:r>
    </w:p>
    <w:p w14:paraId="4BE67A6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对于绝对剩余价值的生产来说，只要劳动在形式上从属于资本就够了；另一方面却可以看到，生产相对剩余价值的方法同时也是生产绝对剩余价值的方法。无限度地延长工作日正是表现为大工业的特有的产物。特殊的资本主义的生产方式一旦掌握整整一个生产部门，它就不再是单纯生产相对剩余价值的手段，而一旦掌握所有决定性的生产部门，那就更是如此。这时它成了生产过程的普遍的、在社会上占统治地位的形式。现在它作为生产相对剩余价值的特殊方法，只在下面两种情况下还起作用：第一，以前只在形式上从属于资本的那些产业为它所占领，也就是说，它扩大作用范围；第二，已经受它支配的产业由于生产方法的改变不断发生革命。</w:t>
      </w:r>
    </w:p>
    <w:p w14:paraId="02623E7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从一定观点看来，绝对剩余价值和相对剩余价值之间的区别似乎完全是幻想的。相对剩余价值是绝对的，因为它以工作日超过工人本身生存所必要的劳动时间的绝对延长为前提。绝对剩余价值是相对的，因为它以劳动生产率发展到能够把必要劳动时间限制为工作日的一个部分为前提。但是，如果注意一下剩余价值的运动，这种表面上的同一性就消失了。在资本主义生产方式一旦确立并成为普遍的生产方式的情况下，只要涉及剩余价值率的提高，绝对剩余价值和相对剩余价值之间的差别就可以感觉到了。假定劳动力按其价值支付，那么，我们就会面临这样的抉择：如果劳动生产力和劳动的正常强度已定，剩余价值率就只有通过工作日的绝对延长才能提高；另一方面，如果工作日的界限已定，剩余价值率就只有通过工作日两个组成部分即必要劳动和剩余劳动的相对量的变化才能提高，而这种变化在工资不降低到劳动力价值以下的情况下，又以劳动生产率或劳动强度的变化为前提。</w:t>
      </w:r>
    </w:p>
    <w:p w14:paraId="02F5D49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工人需要用他的全部时间来生产维持他自己和他的家庭所必要的生活资料，那么他就没有时间来无偿地为第三者劳动。没有一定程度的劳动生产率，工人就没有这种可供支配的时间，而没有这种剩余时间，就不可能有剩余劳动，从而不可能有资本家，而且也不可能有奴隶主，不可能有封建贵族，一句话，不可能有大占有者阶级。</w:t>
      </w:r>
    </w:p>
    <w:p w14:paraId="7B7B858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可以说剩余价值有一个自然基础，但这只是从最一般的意义来说，即没有绝对的自然障碍会妨碍一个人把维持自身生存所必要的劳动从自身解脱下来并转嫁给别人。决不应该把各种神秘的观念同这种自然发生的劳动生产率联系起来。只有当人类通过劳动摆脱了最初的动物状态，从而他们的劳动本身已经在一定程度上社会化的时候，一个人的剩余劳动成为另一个人的生存条件的关系才会出现。在文化初期，已经取得的劳动生产力很低，但是需要也很低，需要是同满足需要的手段一同发展的，并且是依靠这些手段发展的。其次，在这个文化初期，社会上依靠他人劳动来生活的那部分人的数量，同直接生产者的数量相比，是微不足道的。随着社会劳动生产力的增进，这部分人也就绝对地和相对地增大起来。此外，资本关系就是在作为一个长期发展过程的产物的经济土壤之上产生的。作为资本关系的基础和起点的现有的劳动生产率，不是自然的恩惠，而是几十万年历史的恩惠。</w:t>
      </w:r>
    </w:p>
    <w:p w14:paraId="3B4479A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撇开社会生产的形态的发展程度不说，劳动生产率是同自然条件相联系的。这些自然条件都可以归结为人本身的自然（如人种等等）和人的周围的自然。外界自然条件在经济上可以分为两大类：生活资料的自然富源，例如土壤的肥力，鱼产丰富的水域等等；劳动资料的自然富源，如奔腾的瀑布、可以航行的河流、森林、金属、煤炭等等。在文化初期，第一类自然富源具有决定性的意义；在较高的发展阶段，第二类自然富源具有决定性的意义。绝对必需满足的自然需要的数量越少，土壤自然肥力越大，气候越好，维持和再生产生产者所必要的劳动时间就越少。因而，生产者在为自己从事的劳动之外来为别人提供的剩余劳动就可以越多。</w:t>
      </w:r>
    </w:p>
    <w:p w14:paraId="0BC19D9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资本主义生产一旦成为前提，在其他条件不变和工作日保持一定长度的情况下，剩余劳动量随劳动的自然条件，特别是随土壤的肥力而变化。但决不能反过来说，最肥沃的土壤最适于资本主义生产方式的生长。资本主义生产方式以人对自然的支配为前提。过于富饶的自然“使人离不开自然的手，就像小孩子离不开引带一样”它不能使人自身的发展成为一种自然必然性。资本的祖国不是草木繁茂的热带，而是温带。不是土壤的绝对肥力，而是它的差异性和它的自然产品的多样性，形成社会分工的自然基础，并且通过人所处的自然环境的变化，促使他们自己的需要、能力、劳动资料和劳动方式趋于多样化。社会地控制自然力，从而节约地利用自然力，用人力兴建大规模的工程占有或驯服自然力，——这种必要性在产业史上起着最有决定性的作用。</w:t>
      </w:r>
    </w:p>
    <w:p w14:paraId="1396A2D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良好的自然条件始终只提供剩余劳动的可能性，从而只提供剩余价值或剩余产品的可能性，而决不能提供它的现实性。劳动的不同的自然条件使同一劳动量在不同的国家可以满足不同的需要量，因而在其他条件相似的情况下，使得必要劳动时间各不相同。这些自然条件只作为自然界限对剩余劳动发生影响，就是说，它们只确定开始为别人劳动的起点。产业越进步，这一自然界限就越退缩。</w:t>
      </w:r>
    </w:p>
    <w:p w14:paraId="72958F7E">
      <w:pPr>
        <w:rPr>
          <w:rFonts w:hint="default" w:ascii="宋体" w:hAnsi="宋体" w:eastAsia="宋体" w:cs="宋体"/>
          <w:lang w:val="en-US" w:eastAsia="zh-CN"/>
        </w:rPr>
      </w:pPr>
      <w:r>
        <w:rPr>
          <w:rFonts w:hint="default" w:ascii="宋体" w:hAnsi="宋体" w:eastAsia="宋体" w:cs="宋体"/>
          <w:lang w:val="en-US" w:eastAsia="zh-CN"/>
        </w:rPr>
        <w:br w:type="page"/>
      </w:r>
    </w:p>
    <w:p w14:paraId="1C94C683">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第十五章——劳动力价格和剩余价值的量的变化</w:t>
      </w:r>
    </w:p>
    <w:p w14:paraId="7CAF8DE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力价值是由平均工人通常必要的生活资料的价值决定的。这些生活资料在形式上虽然可能有变化，但是在一定社会的一定时代，它们的量是一定的。变化的是这个量的价值。还有两个因素决定劳动力的价值。一个是劳动力的发展费用，这种费用是随生产方式的变化而变化的；另一个是劳动力的自然差别：是男劳动力还是女劳动力，是成年劳动力还是未成年劳动力。这些不同劳动力的使用（这又是由生产方式决定的）在工人家庭的再生产费用上和在成年男工的价值上都造成很大的差别。但是在下面的研究中，是撇开这两个因素的。</w:t>
      </w:r>
    </w:p>
    <w:p w14:paraId="1CF9F76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我们假定：1.商品是按照它的价值出售的；2.劳动力的价格有时可能比它的价值高，但从不比它的价值低。</w:t>
      </w:r>
    </w:p>
    <w:p w14:paraId="56731BC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这种假定下，我们看到，劳动力价格和剩余价值的相对量取决于三种情况：1.工作日的长度，或劳动的外延量；2.正常的劳动强度，或劳动的内涵量，即一定时间内耗费一定量的劳动；3.最后，劳动生产力，即由于生产条件发展程度的不同，等量的劳动在同样时间内会提供较多或较少的产品量。</w:t>
      </w:r>
    </w:p>
    <w:p w14:paraId="1867B64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我们接下来考察最主要的几种组合。</w:t>
      </w:r>
    </w:p>
    <w:p w14:paraId="6A8B120E">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1.工作日的长度和劳动强度不变（已定），劳动生产力可变</w:t>
      </w:r>
    </w:p>
    <w:p w14:paraId="1A35E71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那么，首先可以得出，无论劳动生产率如何变化，从而不论产品量和单个商品的价格如何变化，由于一定工作日内含劳动量已定，一定长度的工作日总表现为相同的价值产品，只不过以不同的比例分配在单个商品上。</w:t>
      </w:r>
    </w:p>
    <w:p w14:paraId="7BBECE3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从一个工作日内含的价值产品一定上可以得出，在这个价值上的划分，即劳动力价值和剩余价值的划分，是零和的，一方减少多少，另一方就增加多少。而劳动力价值的降低，与劳动生产力的提高直接相关。</w:t>
      </w:r>
    </w:p>
    <w:p w14:paraId="61131E8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最后，剩余价值的变化，始终是劳动力价值变化的结果，而非原因。劳动力价值只能随劳动生产力的变化而变化，因此，剩余价值的任何变化都只能是劳动力价值的相反变化的结果。剩余价值变化的界限取决于劳动力价值的新的界限。当然，在现实中，这一规律也并非绝对有效。正如劳动力价值与剩余价值在此处非此即彼一样，资本家能否真的拿到这些剩余价值还要看工人的反抗力量如何。</w:t>
      </w:r>
    </w:p>
    <w:p w14:paraId="55BCF46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劳动力的价值是由一定量的生活资料的价值决定的。随着劳动生产力的变化而变化的，是这些生活资料的价值，而不是它们的量。在劳动生产力提高时，工人和资本家的生活资料量本身可以同时按照同样的比例增长，而劳动力价格和剩余价值之间不发生任何量的变化。在工作日的划分不变的情况下，劳动生产力虽然提高一倍，而劳动力价格和剩余价值会保持不变。不过它们现在都表现为数量增加一倍、但按比例变得便宜了的使用价值。劳动力的价格虽然不变，但是它现在提高到劳动力的价值以上。如果劳动力的价格下降，但没有下降到由劳动力的新价值所决定的最低界限</w:t>
      </w:r>
      <w:r>
        <w:rPr>
          <w:rFonts w:hint="eastAsia" w:ascii="宋体" w:hAnsi="宋体" w:eastAsia="宋体" w:cs="宋体"/>
          <w:lang w:val="en-US" w:eastAsia="zh-CN"/>
        </w:rPr>
        <w:t>，</w:t>
      </w:r>
      <w:r>
        <w:rPr>
          <w:rFonts w:hint="default" w:ascii="宋体" w:hAnsi="宋体" w:eastAsia="宋体" w:cs="宋体"/>
          <w:lang w:val="en-US" w:eastAsia="zh-CN"/>
        </w:rPr>
        <w:t>那么这个下降了的价格也还是代表一个增加了的生活资料量。可见，在劳动生产力提高时，劳动力的价格能够不断下降，而工人的生活资料量同时不断增加。但是相对地说，即同剩余价值比较起来，劳动力的价值还是不断下降，从而工人和资本家的生活状况之间的鸿沟越来越深。</w:t>
      </w:r>
    </w:p>
    <w:p w14:paraId="5A883519">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2.工作日和劳动生产力不变，劳动强度可变</w:t>
      </w:r>
    </w:p>
    <w:p w14:paraId="1883B1B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强度的提高是以在同一时间内劳动消耗的增加为前提的。因此，相同工作时间内，一个强度较大的工作日比一个强度较低的工作日体现为更多的产品。不同于提高生产力从而提高产量，劳动强度提高从而提高产量的同时并没有降低单个产品内含劳动量，故单个产品的价值不变。因此，在这个情况下，产品价格并没有降低。</w:t>
      </w:r>
    </w:p>
    <w:p w14:paraId="1D9E690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显然，在这种情况下，单个工作日的总劳动量绝对提高了，故单日价值产品绝对提高了。提高的程度也就是劳动强度偏离社会平均劳动的程度。在这里，一个工作日的价值产品的划分即便不变，劳动力价值和剩余价值也可以变化。但是，这里值得注意的是劳动力价格的变化。诚然，既然劳动力价值提高，那么劳动力价格也应当同步提高。但是，在这种场合，劳动力价格虽然提高，但不一定要超过它的价值。相反地，在劳动力价格提高时，劳动力价格还可能降低到劳动力的价值以下。当劳动力价格的提高不能补偿劳动力的加速的损耗时总是发生这种情况。</w:t>
      </w:r>
    </w:p>
    <w:p w14:paraId="756314D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般而言，只有在有关的产业部门的产品加入工人的日常消费的情况下，劳动生产率的变化才能引起劳动力价值量的变化，从而引起剩余价值量的变化。但这种限制在这里是不适用的。不论劳动量在外延上还是在内涵上发生变化，劳动的价值产品量总要与劳动量的变化相适应而发生变化，而不管这个价值借以体现的物品有怎样的性质。</w:t>
      </w:r>
    </w:p>
    <w:p w14:paraId="112C32E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一切产业部门的劳动强度都同时相等地提高，新的提高了的强度就成为普通的社会的正常强度，因而不再被算作外延量。但是甚至在这种情况下，平均的劳动强度在不同的国家仍然是不同的，因而会使价值规律在不同国家的工作日上的应用有所变化。一个国家的强度较大的工作日，比另一个国家的强度较小的工作日，表现为更大的货币额。</w:t>
      </w:r>
    </w:p>
    <w:p w14:paraId="4E13FFCC">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3.劳动生产力和劳动强度不变，工作日可变</w:t>
      </w:r>
    </w:p>
    <w:p w14:paraId="11C0D064">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工作日长度可以延长也可以缩短，但两种情况完全不能说是“对称的”。在劳动生产力和劳动强度不变的情况下，劳动力价值并不会变化，故必要劳动时间不会变化。</w:t>
      </w:r>
    </w:p>
    <w:p w14:paraId="07083BE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工作日缩短，那么就只有剩余劳动时间缩短，故剩余价值绝对降低，剩余价值率也就随之降低（分子减小，分母不变）。资本家只有把劳动力价格（注意，不是价值）压到其价值以下，才能避免损失。一切反对缩短工作日的陈词滥调，都认定这种现象是在这里所假设的条件下发生的。然而实际上正好相反：劳动生产率和劳动强度的变化，或者是在工作日缩短以前，或者是紧接着在工作日缩短以后发生的。</w:t>
      </w:r>
    </w:p>
    <w:p w14:paraId="19BAF32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如果工作日延长，同样，也只有剩余劳动时间延长，故剩余价值绝对增加，剩余价值率随之提高（分子增大，分母不变）。</w:t>
      </w:r>
    </w:p>
    <w:p w14:paraId="0FA15E7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显然，在这里，劳动力价值相对量的变化，只是剩余价值绝对量变化的结果。</w:t>
      </w:r>
    </w:p>
    <w:p w14:paraId="2A4B2A8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在这里，类似于上文的情况2，单个工作日的价值产品都提高了，故劳动力价格（注意，不是价值）和剩余价值都可以绝对提高（不一定等量）。</w:t>
      </w:r>
    </w:p>
    <w:p w14:paraId="65F6218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随着工作日的延长，劳动力的价格尽管名义上不变，甚至有所提高，还是可能降到它的价值以下。我们记得，劳动力的日价值是根据劳动力的正常的平均持续时间或工人的正常的寿命来计算的，并且是根据从生命物质到运动的相应的、正常的、适合人体性质的转变来计算的。与工作日的延长密不可分的劳动力的更大损耗，在一定点内，可以用增多的报酬来补偿。超过这一点，损耗便以几何级数增加，同时劳动力再生产和发挥作用的一切正常条件就遭到破坏。劳动力的价格和劳动力的剥削程度就不再是可通约的量了。</w:t>
      </w:r>
    </w:p>
    <w:p w14:paraId="6762D6B6">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4.劳动的持续时间、劳动生产力和劳动强度同时变化</w:t>
      </w:r>
    </w:p>
    <w:p w14:paraId="10FFDC5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显然，这一情况可以通过控制变量法转化为上述3种情况的组合。在这里只谈两种重要的情况。</w:t>
      </w:r>
    </w:p>
    <w:p w14:paraId="3B768C3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第一种情况：劳动生产力降低，同时工作日延长。</w:t>
      </w:r>
    </w:p>
    <w:p w14:paraId="7210D23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这里所谈的劳动生产力的降低，是指这样一些劳动部门，它们的产品决定劳动力的价值。</w:t>
      </w:r>
      <w:r>
        <w:rPr>
          <w:rFonts w:hint="eastAsia" w:ascii="宋体" w:hAnsi="宋体" w:eastAsia="宋体" w:cs="宋体"/>
          <w:lang w:val="en-US" w:eastAsia="zh-CN"/>
        </w:rPr>
        <w:t>比如，</w:t>
      </w:r>
      <w:r>
        <w:rPr>
          <w:rFonts w:hint="default" w:ascii="宋体" w:hAnsi="宋体" w:eastAsia="宋体" w:cs="宋体"/>
          <w:lang w:val="en-US" w:eastAsia="zh-CN"/>
        </w:rPr>
        <w:t>由于土壤肥力下降以及农产品相应涨价所引起的劳动生产力的降低。</w:t>
      </w:r>
    </w:p>
    <w:p w14:paraId="11D7C56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假定工作日是12小时，它的价值产品是</w:t>
      </w:r>
      <w:r>
        <w:rPr>
          <w:rFonts w:hint="eastAsia" w:ascii="宋体" w:hAnsi="宋体" w:eastAsia="宋体" w:cs="宋体"/>
          <w:lang w:val="en-US" w:eastAsia="zh-CN"/>
        </w:rPr>
        <w:t>12￥</w:t>
      </w:r>
      <w:r>
        <w:rPr>
          <w:rFonts w:hint="default" w:ascii="宋体" w:hAnsi="宋体" w:eastAsia="宋体" w:cs="宋体"/>
          <w:lang w:val="en-US" w:eastAsia="zh-CN"/>
        </w:rPr>
        <w:t>，其中</w:t>
      </w:r>
      <w:r>
        <w:rPr>
          <w:rFonts w:hint="eastAsia" w:ascii="宋体" w:hAnsi="宋体" w:eastAsia="宋体" w:cs="宋体"/>
          <w:lang w:val="en-US" w:eastAsia="zh-CN"/>
        </w:rPr>
        <w:t>6￥</w:t>
      </w:r>
      <w:r>
        <w:rPr>
          <w:rFonts w:hint="default" w:ascii="宋体" w:hAnsi="宋体" w:eastAsia="宋体" w:cs="宋体"/>
          <w:lang w:val="en-US" w:eastAsia="zh-CN"/>
        </w:rPr>
        <w:t>补偿劳动力的价值，</w:t>
      </w:r>
      <w:r>
        <w:rPr>
          <w:rFonts w:hint="eastAsia" w:ascii="宋体" w:hAnsi="宋体" w:eastAsia="宋体" w:cs="宋体"/>
          <w:lang w:val="en-US" w:eastAsia="zh-CN"/>
        </w:rPr>
        <w:t>6￥</w:t>
      </w:r>
      <w:r>
        <w:rPr>
          <w:rFonts w:hint="default" w:ascii="宋体" w:hAnsi="宋体" w:eastAsia="宋体" w:cs="宋体"/>
          <w:lang w:val="en-US" w:eastAsia="zh-CN"/>
        </w:rPr>
        <w:t>形成剩余价值。因此，工作日划分为6小时必要劳动和6小时剩余劳动。假定由于农产品的涨价，劳动力的价值由</w:t>
      </w:r>
      <w:r>
        <w:rPr>
          <w:rFonts w:hint="eastAsia" w:ascii="宋体" w:hAnsi="宋体" w:eastAsia="宋体" w:cs="宋体"/>
          <w:lang w:val="en-US" w:eastAsia="zh-CN"/>
        </w:rPr>
        <w:t>6￥</w:t>
      </w:r>
      <w:r>
        <w:rPr>
          <w:rFonts w:hint="default" w:ascii="宋体" w:hAnsi="宋体" w:eastAsia="宋体" w:cs="宋体"/>
          <w:lang w:val="en-US" w:eastAsia="zh-CN"/>
        </w:rPr>
        <w:t>提高到</w:t>
      </w:r>
      <w:r>
        <w:rPr>
          <w:rFonts w:hint="eastAsia" w:ascii="宋体" w:hAnsi="宋体" w:eastAsia="宋体" w:cs="宋体"/>
          <w:lang w:val="en-US" w:eastAsia="zh-CN"/>
        </w:rPr>
        <w:t>8￥</w:t>
      </w:r>
      <w:r>
        <w:rPr>
          <w:rFonts w:hint="default" w:ascii="宋体" w:hAnsi="宋体" w:eastAsia="宋体" w:cs="宋体"/>
          <w:lang w:val="en-US" w:eastAsia="zh-CN"/>
        </w:rPr>
        <w:t>，因而必要劳动时间由6小时增加到8小时。</w:t>
      </w:r>
    </w:p>
    <w:p w14:paraId="56FE267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如果工作日不变，那么剩余劳动就从6小时减少到4小时，剩余价值就从</w:t>
      </w:r>
      <w:r>
        <w:rPr>
          <w:rFonts w:hint="eastAsia" w:ascii="宋体" w:hAnsi="宋体" w:eastAsia="宋体" w:cs="宋体"/>
          <w:lang w:val="en-US" w:eastAsia="zh-CN"/>
        </w:rPr>
        <w:t>6￥</w:t>
      </w:r>
      <w:r>
        <w:rPr>
          <w:rFonts w:hint="default" w:ascii="宋体" w:hAnsi="宋体" w:eastAsia="宋体" w:cs="宋体"/>
          <w:lang w:val="en-US" w:eastAsia="zh-CN"/>
        </w:rPr>
        <w:t>降低到</w:t>
      </w:r>
      <w:r>
        <w:rPr>
          <w:rFonts w:hint="eastAsia" w:ascii="宋体" w:hAnsi="宋体" w:eastAsia="宋体" w:cs="宋体"/>
          <w:lang w:val="en-US" w:eastAsia="zh-CN"/>
        </w:rPr>
        <w:t>4￥</w:t>
      </w:r>
      <w:r>
        <w:rPr>
          <w:rFonts w:hint="default" w:ascii="宋体" w:hAnsi="宋体" w:eastAsia="宋体" w:cs="宋体"/>
          <w:lang w:val="en-US" w:eastAsia="zh-CN"/>
        </w:rPr>
        <w:t>。</w:t>
      </w:r>
    </w:p>
    <w:p w14:paraId="79E7DE9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如果工作日延长2小时，即从12小时延长到14小时，那么剩余劳动仍然是6小时，剩余价值仍然是</w:t>
      </w:r>
      <w:r>
        <w:rPr>
          <w:rFonts w:hint="eastAsia" w:ascii="宋体" w:hAnsi="宋体" w:eastAsia="宋体" w:cs="宋体"/>
          <w:lang w:val="en-US" w:eastAsia="zh-CN"/>
        </w:rPr>
        <w:t>6￥</w:t>
      </w:r>
      <w:r>
        <w:rPr>
          <w:rFonts w:hint="default" w:ascii="宋体" w:hAnsi="宋体" w:eastAsia="宋体" w:cs="宋体"/>
          <w:lang w:val="en-US" w:eastAsia="zh-CN"/>
        </w:rPr>
        <w:t>，但是剩余价值量同由必要劳动计量的劳动力价值相比较却下降了。</w:t>
      </w:r>
    </w:p>
    <w:p w14:paraId="11F3832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如果工作日延长4小时，即由12小时延长到16小时，那么剩余价值和劳动力价值的比例量，剩余劳动和必要劳动的比例量仍然不变。但是剩余价值的绝对量由</w:t>
      </w:r>
      <w:r>
        <w:rPr>
          <w:rFonts w:hint="eastAsia" w:ascii="宋体" w:hAnsi="宋体" w:eastAsia="宋体" w:cs="宋体"/>
          <w:lang w:val="en-US" w:eastAsia="zh-CN"/>
        </w:rPr>
        <w:t>6￥</w:t>
      </w:r>
      <w:r>
        <w:rPr>
          <w:rFonts w:hint="default" w:ascii="宋体" w:hAnsi="宋体" w:eastAsia="宋体" w:cs="宋体"/>
          <w:lang w:val="en-US" w:eastAsia="zh-CN"/>
        </w:rPr>
        <w:t>增加到</w:t>
      </w:r>
      <w:r>
        <w:rPr>
          <w:rFonts w:hint="eastAsia" w:ascii="宋体" w:hAnsi="宋体" w:eastAsia="宋体" w:cs="宋体"/>
          <w:lang w:val="en-US" w:eastAsia="zh-CN"/>
        </w:rPr>
        <w:t>8￥</w:t>
      </w:r>
      <w:r>
        <w:rPr>
          <w:rFonts w:hint="default" w:ascii="宋体" w:hAnsi="宋体" w:eastAsia="宋体" w:cs="宋体"/>
          <w:lang w:val="en-US" w:eastAsia="zh-CN"/>
        </w:rPr>
        <w:t>，剩余劳动的绝对量由6个劳动小时增加到8个劳动小时。</w:t>
      </w:r>
    </w:p>
    <w:p w14:paraId="0A4DC53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在劳动生产力降低和工作日同时延长的情况下，即使剩余价值的比例量降低，它的绝对量仍可保持不变；即使剩余价值的绝对量增加，它的比例量仍可保持不变；并且，工作日延长到一定的程度时，剩余价值的比例量和绝对量都可能增加。</w:t>
      </w:r>
    </w:p>
    <w:p w14:paraId="42EA1A3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第二种情况：劳动强度和劳动生产力提高，同时工作日缩短。</w:t>
      </w:r>
    </w:p>
    <w:p w14:paraId="3B7A1E8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劳动生产力的提高和劳动强度的增加，从一方面来说，起着同样的作用。二者都会增加任何一段时间内所生产的产品总额。因此，二者都能缩短工人生产自己的生活资料或其等价物所需要的工作日部分。工作日的绝对最低界限，总是由工作日的这个必要的但能缩减的部分形成。如果整个工作日缩小到这个必要的部分，那么剩余劳动就消失了，这在资本的制度下是不可能发生的。只有消灭资本主义生产形式，才允许把工作日限制在必要劳动上。但是，在其他条件不变的情况下，必要劳动将会扩大自己的范围。一方面，是因为工人的生活条件将会更加丰富，他们的生活要求将会增大。另一方面，是因为现在的剩余劳动的一部分将会列入必要劳动，即形成社会准备基金和社会积累基金所必要的劳动。</w:t>
      </w:r>
    </w:p>
    <w:p w14:paraId="5497ED4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劳动生产力越是增长，工作日就越能缩短；而工作日越是缩短，劳动强度就越能增加。从社会的角度来看，劳动生产率还随同劳动的节约而增长。这种节约不仅包括生产资料的节约，而且还包括一切无用劳动的免除。资本主义生产方式迫使每一个企业实行节约，但是它的无政府状态的竞争制度却造成社会生产资料和劳动力的最大的浪费，而且也产生了无数现在是必不可少的、但就其本身来说是多余的职能。</w:t>
      </w:r>
    </w:p>
    <w:p w14:paraId="4D8D7B7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劳动强度和劳动生产力已定的情况下，劳动在一切有劳动能力的社会成员之间分配得越平均，一个社会阶层把劳动的自然必然性从自身上解脱下来并转嫁给另一个社会阶层的可能性越小，社会工作日中用于物质生产的必要部分就越小，从而用于个人的自由活动，脑力活动和社会活动的时间部分就越大。从这一方面来说，工作日的缩短的绝对界限就是劳动的普遍化。在资本主义社会里，一个阶级享有自由时间，是由于群众的全部生活时间都转化为劳动时间了。</w:t>
      </w:r>
    </w:p>
    <w:p w14:paraId="7F5F4FBA">
      <w:pPr>
        <w:rPr>
          <w:rFonts w:hint="default" w:ascii="宋体" w:hAnsi="宋体" w:eastAsia="宋体" w:cs="宋体"/>
          <w:lang w:val="en-US" w:eastAsia="zh-CN"/>
        </w:rPr>
      </w:pPr>
      <w:r>
        <w:rPr>
          <w:rFonts w:hint="default" w:ascii="宋体" w:hAnsi="宋体" w:eastAsia="宋体" w:cs="宋体"/>
          <w:lang w:val="en-US" w:eastAsia="zh-CN"/>
        </w:rPr>
        <w:br w:type="page"/>
      </w:r>
    </w:p>
    <w:p w14:paraId="47BBFAD3">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第十六章——剩余价值率的各种公式</w:t>
      </w:r>
    </w:p>
    <w:p w14:paraId="20C8F2D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在上文中，我们提出了剩余价值率的公式一如下：</w:t>
      </w:r>
    </w:p>
    <w:p w14:paraId="0242EC07">
      <w:pPr>
        <w:bidi w:val="0"/>
        <w:ind w:firstLine="420" w:firstLineChars="0"/>
        <w:jc w:val="center"/>
        <w:rPr>
          <w:rFonts w:hint="eastAsia" w:ascii="宋体" w:hAnsi="宋体" w:eastAsia="宋体" w:cs="宋体"/>
          <w:lang w:val="en-US" w:eastAsia="zh-CN"/>
        </w:rPr>
      </w:pPr>
      <w:r>
        <w:rPr>
          <w:rFonts w:hint="eastAsia" w:ascii="宋体" w:hAnsi="宋体" w:eastAsia="宋体" w:cs="宋体"/>
          <w:lang w:val="en-US" w:eastAsia="zh-CN"/>
        </w:rPr>
        <w:t>剩余价值/可变资本（m/v）</w:t>
      </w:r>
    </w:p>
    <w:p w14:paraId="759E0283">
      <w:pPr>
        <w:bidi w:val="0"/>
        <w:ind w:firstLine="420" w:firstLineChars="0"/>
        <w:jc w:val="center"/>
        <w:rPr>
          <w:rFonts w:hint="eastAsia" w:ascii="宋体" w:hAnsi="宋体" w:eastAsia="宋体" w:cs="宋体"/>
          <w:lang w:val="en-US" w:eastAsia="zh-CN"/>
        </w:rPr>
      </w:pPr>
      <w:r>
        <w:rPr>
          <w:rFonts w:hint="eastAsia" w:ascii="宋体" w:hAnsi="宋体" w:eastAsia="宋体" w:cs="宋体"/>
          <w:lang w:val="en-US" w:eastAsia="zh-CN"/>
        </w:rPr>
        <w:t>=剩余价值/劳动力价值</w:t>
      </w:r>
    </w:p>
    <w:p w14:paraId="298AE11B">
      <w:pPr>
        <w:bidi w:val="0"/>
        <w:ind w:firstLine="420" w:firstLineChars="0"/>
        <w:jc w:val="center"/>
        <w:rPr>
          <w:rFonts w:hint="eastAsia" w:ascii="宋体" w:hAnsi="宋体" w:eastAsia="宋体" w:cs="宋体"/>
          <w:lang w:val="en-US" w:eastAsia="zh-CN"/>
        </w:rPr>
      </w:pPr>
      <w:r>
        <w:rPr>
          <w:rFonts w:hint="eastAsia" w:ascii="宋体" w:hAnsi="宋体" w:eastAsia="宋体" w:cs="宋体"/>
          <w:lang w:val="en-US" w:eastAsia="zh-CN"/>
        </w:rPr>
        <w:t>=剩余劳动/必要劳动</w:t>
      </w:r>
    </w:p>
    <w:p w14:paraId="6847310C">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但是，在古典政治经济学中，我们看到的更多是派生的公式二：</w:t>
      </w:r>
    </w:p>
    <w:p w14:paraId="201D4DA7">
      <w:pPr>
        <w:bidi w:val="0"/>
        <w:ind w:firstLine="420" w:firstLineChars="0"/>
        <w:jc w:val="center"/>
        <w:rPr>
          <w:rFonts w:hint="eastAsia" w:ascii="宋体" w:hAnsi="宋体" w:eastAsia="宋体" w:cs="宋体"/>
          <w:lang w:val="en-US" w:eastAsia="zh-CN"/>
        </w:rPr>
      </w:pPr>
      <w:r>
        <w:rPr>
          <w:rFonts w:hint="eastAsia" w:ascii="宋体" w:hAnsi="宋体" w:eastAsia="宋体" w:cs="宋体"/>
          <w:lang w:val="en-US" w:eastAsia="zh-CN"/>
        </w:rPr>
        <w:t>剩余劳动/工作日</w:t>
      </w:r>
    </w:p>
    <w:p w14:paraId="6C9E500B">
      <w:pPr>
        <w:bidi w:val="0"/>
        <w:ind w:firstLine="420" w:firstLineChars="0"/>
        <w:jc w:val="center"/>
        <w:rPr>
          <w:rFonts w:hint="default" w:ascii="宋体" w:hAnsi="宋体" w:eastAsia="宋体" w:cs="宋体"/>
          <w:lang w:val="en-US" w:eastAsia="zh-CN"/>
        </w:rPr>
      </w:pPr>
      <w:r>
        <w:rPr>
          <w:rFonts w:hint="eastAsia" w:ascii="宋体" w:hAnsi="宋体" w:eastAsia="宋体" w:cs="宋体"/>
          <w:lang w:val="en-US" w:eastAsia="zh-CN"/>
        </w:rPr>
        <w:t>=剩余价值/产品价值</w:t>
      </w:r>
    </w:p>
    <w:p w14:paraId="7047887D">
      <w:pPr>
        <w:bidi w:val="0"/>
        <w:ind w:firstLine="420" w:firstLineChars="0"/>
        <w:jc w:val="center"/>
        <w:rPr>
          <w:rFonts w:hint="eastAsia" w:ascii="宋体" w:hAnsi="宋体" w:eastAsia="宋体" w:cs="宋体"/>
          <w:lang w:val="en-US" w:eastAsia="zh-CN"/>
        </w:rPr>
      </w:pPr>
      <w:r>
        <w:rPr>
          <w:rFonts w:hint="eastAsia" w:ascii="宋体" w:hAnsi="宋体" w:eastAsia="宋体" w:cs="宋体"/>
          <w:lang w:val="en-US" w:eastAsia="zh-CN"/>
        </w:rPr>
        <w:t>=剩余产品/总产品</w:t>
      </w:r>
    </w:p>
    <w:p w14:paraId="23816035">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显然，这个公式里说的“产品价值”指的是工作日的价值产品，包括了产品价值的不变部分在内。也正是这个公式，非常好的帮助资产阶级将剩余价值率“限制在100%以内”。毕竟，剩余劳动始终都只能是工作日的一个部分，只要必要劳动不为0，剩余价值率就始终在100%以下。但如果必要劳动为0，那么剩余劳动也就为0了，因为剩余劳动只是必要劳动的一个函数。但实际上，剩余价值率完全可以突破100%。</w:t>
      </w:r>
    </w:p>
    <w:p w14:paraId="5C32C844">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古典学派把工作日看作不变量的方法，由于公式二的应用而固定化了，因为人们在这里总是把剩余劳动同一定长度的工作日进行比较。如果只着眼于价值产品的分配，也会得到同样的结果。已经对象化在一个价值产品中的工作日总是一个具有一定界限的工作日。</w:t>
      </w:r>
    </w:p>
    <w:p w14:paraId="69EFDE27">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把剩余价值和劳动力价值表现为价值产品的两部分掩盖了资本关系的特殊性质，即掩盖了可变资本与活劳动力的交换，以及与此相适应的工人与产品的分离。代替的是一种协同关系的假象，仿佛工人和资本家在这种协同关系中是按照产品的不同的形成要素的比例来分配产品的。</w:t>
      </w:r>
    </w:p>
    <w:p w14:paraId="588C56B5">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但是，公式二完全可以转化为公式一。在公式二中，既然工作日和剩余劳动都已知，那就可以求出必要劳动=工作日-剩余劳动，也就可以转化为公式一。</w:t>
      </w:r>
    </w:p>
    <w:p w14:paraId="7C927F46">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回顾一下工作日中必要劳动时间和剩余劳动时间的划分以及可变资本增值的过程。</w:t>
      </w:r>
    </w:p>
    <w:p w14:paraId="5415DF73">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资本家支付劳动力价值或偏离这一价值的劳动力价格，在交换中取得对活劳动力本身的支配权。他对这种劳动力的利用分为两个时期。在一个时期，工人只生产一个等于他的劳动力价值的价值，因而只生产一个等价物。这样，资本家预付出劳动力的价格，得到一个价格相等的产品。这就好像资本家是在市场上购买现成的产品。而在剩余劳动期间，劳动力的利用为资本家创造出无须他付出代价的价值。他无偿地获得了劳动力的这种利用。在这个意义上，剩余劳动可以称为无酬劳动。</w:t>
      </w:r>
    </w:p>
    <w:p w14:paraId="5BDD3077">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因此，资本不仅像亚·斯密所说的那样，是对劳动的支配权。按其本质来说，它是对无酬劳动的支配权。一切剩余价值，不论它后来在利润、利息、地租等等哪种特殊形态上结晶起来，实质上都是无酬劳动时间的化身。资本自行增殖的秘密归结为资本对别人的一定数量的无酬劳动的支配权。</w:t>
      </w:r>
    </w:p>
    <w:p w14:paraId="64998483">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第六篇——工资</w:t>
      </w:r>
    </w:p>
    <w:p w14:paraId="497E0713">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第十七章——劳动力的价值或价格转化为工资</w:t>
      </w:r>
    </w:p>
    <w:p w14:paraId="28B321E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资产阶级社会的表面上，工人的工资表现为劳动的价格，表现为对一定量劳动支付的一定量货币。在这里，人们说劳动的价值，并把它的货币表现叫作劳动的必要价格或自然价格。另一方面，人们说劳动的市场价格，也就是围绕着劳动的必要价格上下波动的价格。</w:t>
      </w:r>
    </w:p>
    <w:p w14:paraId="644E0DC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什么是商品的价值呢？这就是耗费在商品生产上的社会劳动的对象形式。我们又用什么来计量商品的价值量呢？用它所包含的劳动量来计量。那么，比如说，一个十二小时工作日的价值是由什么决定的呢？是由一个十二小时工作日中包含的12个劳动小时决定的；这是无谓的同义反复。</w:t>
      </w:r>
    </w:p>
    <w:p w14:paraId="6DE2CC1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劳动要作为商品在市场上出卖，无论如何必须在出卖以前就已存在。但是，如果工人能使他的劳动独立存在，他出卖的就是商品，而不是劳动。</w:t>
      </w:r>
    </w:p>
    <w:p w14:paraId="3235CAC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撇开这些矛盾不说，货币即对象化劳动同活劳动的直接交换，也会或者消灭那个正是在资本主义生产的基础上才自由展开的价值规律，或者消灭那种正是以雇佣劳动为基础的资本主义生产本身。举例来说，假定一个十二小时工作日表现为6￥的货币价值。或者是等价物相交换，这样，工人以12小时劳动获得6￥。他的劳动的价格就会等于他的产品的价格。在这种情形下，他没有为他的劳动的购买者生产剩余价值，这6￥不转化为资本，资本主义生产的基础就会消失，然而正是在这个基础上，工人才出卖他的劳动，而他的劳动才成为雇佣劳动。或者工人在12小时劳动中获得的少于6￥，就是说，少于12小时劳动。12小时劳动同10小时劳动、6小时劳动等等相交换。不等量的这种相等，不仅消灭了价值规定。这种自我消灭的矛盾甚至根本不可能当作规律来阐明或表述。</w:t>
      </w:r>
    </w:p>
    <w:p w14:paraId="6D5AF46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从劳动分为对象化劳动和活劳动这一形式上的区别而引出较多量劳动同较少量劳动相交换，这是徒劳无益的。因为商品的价值不是由实际对象化在商品中的劳动量来决定，而是由生产该商品所必要的活劳动的量来决定，所以这种做法就更加荒谬了。假定一个商品代表6个劳动小时。如果一些发明使这个商品用3小时就可以生产出来，那么，连已经生产出来的商品的价值也会降低一半。现在，这个商品所代表的只是3小时社会必要劳动，而不是原先6小时社会必要劳动了。可见，决定商品的价值量的，是生产商品所必需的劳动量，而不是劳动的对象形式。</w:t>
      </w:r>
    </w:p>
    <w:p w14:paraId="01B5BA0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实际上，在商品市场上同货币占有者直接对立的不是劳动，而是工人。工人出卖的是他的劳动力。当工人的劳动实际上开始了的时候，它就不再属于工人了，因而也就不再能被工人出卖了。劳动是价值的实体和内在尺度，但是它本身没有价值。</w:t>
      </w:r>
    </w:p>
    <w:p w14:paraId="1229A0D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劳动的价值”这个用语中，价值概念不但完全消失，而且转化为它的反面。这是一个虚幻的用语，就像土地的价值一样。但是这类虚幻的用语是从生产关系本身中产生的。它们是本质关系的表现形式的范畴。事物在其现象上往往颠倒地表现出来，这是几乎所有的科学都承认的，只有政治经济学例外。</w:t>
      </w:r>
    </w:p>
    <w:p w14:paraId="6B81A48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古典政治经济学毫无批判地从日常生活中借用了“劳动的价格”这个范畴，然后提出问题：这一价格是怎样决定的？它马上认识到，供求关系的变化，对于劳动的价格也像对于一切其他商品的价格一样，无非是说明价格的变化，也就是说明市场价格围绕着一定的量上下波动。如果供求相抵，而其他条件不变，价格的波动就会停止。而这时，供求也不再说明任何东西了。在供求相抵时，劳动的价格就是它的不依赖供求关系来决定的价格，即它的自然价格，而这个价格才真正是应当分析的对象。</w:t>
      </w:r>
    </w:p>
    <w:p w14:paraId="181B108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或者我们拿市场价格在一个较长时期（比如说一年）内的波动来看，就会发现，这种上下的波动会互相抵消，而得出一个中等的平均量，一个不变量。这个平均量和围绕着这个平均量发生的互相抵消的偏离，自然是由不同的东西决定的。这个支配着和调节着劳动的偶然市场价格的价格，即劳动的“必要价格”（重农学派）或“自然价格”（亚当·斯密），也像在其他商品的场合一样，只能是用货币来表现的劳动的价值。政治经济学以为用这种办法就可以通过劳动的偶然价格进到劳动的价值。然后认为，这一价值也和在其他商品的场合一样，是由生产费用来决定的。但是生产费用——工人的生产费用，即用来生产或再生产工人本身的费用，又是什么呢？这个问题在政治经济学上是不自觉地代替了原来的问题，因为政治经济学在劳动本身的生产费用上只是兜圈子，没有前进一步。</w:t>
      </w:r>
    </w:p>
    <w:p w14:paraId="4F13FB1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见，政治经济学称为劳动的价值的东西，实际上就是劳动力的价值；劳动力存在于工人身体内，它不同于它的职能即劳动，正如机器不同于机器的运转一样。人们研究了劳动的市场价格和它的所谓价值之间的区别，研究了这种价值同利润率、同借助于劳动所生产的商品价值的关系等等，但从来没有发现，分析的进程不仅已从劳动的市场价格推移到它的假想的价值，而且又把这个劳动价值本身化为劳动力的价值。古典政治经济学没有意识到自己的分析所得出的这个结果，毫无批判地采用“劳动的价值”，“劳动的自然价格”等等范畴，把它们当作所考察的价值关系的最后的、适当的用语，结果就像我们在下面将要看到的那样，陷入了无法解决的混乱和矛盾中，同时为庸俗经济学的在原则上只忠于假象的浅薄性提供了牢固的活动基础。</w:t>
      </w:r>
    </w:p>
    <w:p w14:paraId="072486F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知道，劳动力的日价值是根据工人的一定的寿命来计算的，而同其相适应的是一定长度的工作日。我们假定一个普通工作日是12小时，劳动力日价值为3￥，为一个体现6个劳动小时的价值的货币表现。如果工人获得了3￥，他就获得了他的在12小时内执行职能的劳动力的价值。现在如果劳动力的这个日价值当作日劳动的价值来表现，那就会得出这样一个公式：12小时的劳动有3￥价值。这样一来，劳动力的价值就决定劳动的价值，或者用货币来表现，就决定劳动的必要价格。如果劳动力的价格同它的价值相偏离，那么劳动的价格也就会同它的所谓价值相偏离。</w:t>
      </w:r>
    </w:p>
    <w:p w14:paraId="2250026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既然劳动的价值只是劳动力的价值的不合理的用语，那么不言而喻，劳动的价值必定总是小于劳动的价值产品，因为资本家总是使劳动力执行职能的时间超过再生产劳动力本身的价值所需要的时间。在上述例子中，在12小时内执行职能的劳动力的价值是3</w:t>
      </w:r>
      <w:r>
        <w:rPr>
          <w:rFonts w:hint="eastAsia" w:ascii="宋体" w:hAnsi="宋体" w:eastAsia="宋体" w:cs="宋体"/>
          <w:lang w:val="en-US" w:eastAsia="zh-CN"/>
        </w:rPr>
        <w:t>￥</w:t>
      </w:r>
      <w:r>
        <w:rPr>
          <w:rFonts w:hint="default" w:ascii="宋体" w:hAnsi="宋体" w:eastAsia="宋体" w:cs="宋体"/>
          <w:lang w:val="en-US" w:eastAsia="zh-CN"/>
        </w:rPr>
        <w:t>，为了再生产这一价值，劳动力需要执行职能6小时。可是劳动力的价值产品是6</w:t>
      </w:r>
      <w:r>
        <w:rPr>
          <w:rFonts w:hint="eastAsia" w:ascii="宋体" w:hAnsi="宋体" w:eastAsia="宋体" w:cs="宋体"/>
          <w:lang w:val="en-US" w:eastAsia="zh-CN"/>
        </w:rPr>
        <w:t>￥</w:t>
      </w:r>
      <w:r>
        <w:rPr>
          <w:rFonts w:hint="default" w:ascii="宋体" w:hAnsi="宋体" w:eastAsia="宋体" w:cs="宋体"/>
          <w:lang w:val="en-US" w:eastAsia="zh-CN"/>
        </w:rPr>
        <w:t>，因为劳动力实际上执行职能12小时，而劳动力的价值产品不是由劳动力本身的价值来决定的，而是由劳动力执行职能的时间长短来决定的。这样，我们就会得到一个一看就是荒谬的结果：创造6</w:t>
      </w:r>
      <w:r>
        <w:rPr>
          <w:rFonts w:hint="eastAsia" w:ascii="宋体" w:hAnsi="宋体" w:eastAsia="宋体" w:cs="宋体"/>
          <w:lang w:val="en-US" w:eastAsia="zh-CN"/>
        </w:rPr>
        <w:t>￥</w:t>
      </w:r>
      <w:r>
        <w:rPr>
          <w:rFonts w:hint="default" w:ascii="宋体" w:hAnsi="宋体" w:eastAsia="宋体" w:cs="宋体"/>
          <w:lang w:val="en-US" w:eastAsia="zh-CN"/>
        </w:rPr>
        <w:t>价值的劳动有3</w:t>
      </w:r>
      <w:r>
        <w:rPr>
          <w:rFonts w:hint="eastAsia" w:ascii="宋体" w:hAnsi="宋体" w:eastAsia="宋体" w:cs="宋体"/>
          <w:lang w:val="en-US" w:eastAsia="zh-CN"/>
        </w:rPr>
        <w:t>￥</w:t>
      </w:r>
      <w:r>
        <w:rPr>
          <w:rFonts w:hint="default" w:ascii="宋体" w:hAnsi="宋体" w:eastAsia="宋体" w:cs="宋体"/>
          <w:lang w:val="en-US" w:eastAsia="zh-CN"/>
        </w:rPr>
        <w:t>价值。</w:t>
      </w:r>
    </w:p>
    <w:p w14:paraId="2DA154F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其次，我们看到，体现工作日的有酬部分即6小时劳动的3</w:t>
      </w:r>
      <w:r>
        <w:rPr>
          <w:rFonts w:hint="eastAsia" w:ascii="宋体" w:hAnsi="宋体" w:eastAsia="宋体" w:cs="宋体"/>
          <w:lang w:val="en-US" w:eastAsia="zh-CN"/>
        </w:rPr>
        <w:t>￥</w:t>
      </w:r>
      <w:r>
        <w:rPr>
          <w:rFonts w:hint="default" w:ascii="宋体" w:hAnsi="宋体" w:eastAsia="宋体" w:cs="宋体"/>
          <w:lang w:val="en-US" w:eastAsia="zh-CN"/>
        </w:rPr>
        <w:t>价值，表现为包含6小时无酬劳动在内的整个十二小时工作日的价值或价格。于是，工资的形式消灭了工作日分为必要劳动和剩余劳动、分为有酬劳动和无酬劳动的一切痕迹。全部劳动都表现为有酬劳动。</w:t>
      </w:r>
    </w:p>
    <w:p w14:paraId="30EFD9B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徭役劳动下，服徭役者为自己的劳动和为地主的强制劳动在空间上和时间上都是明显地分开的。在奴隶劳动下，连奴隶只是用来补偿他本身的生活资料的价值的工作日部分，即他实际上为自己劳动的工作日部分，也表现为为主人的劳动。他的全部劳动都表现为无酬劳动。相反地，在雇佣劳动下，甚至剩余劳动或无酬劳动也表现为有酬劳动。在奴隶劳动下，所有权关系掩盖了奴隶为自己的劳动，而在雇佣劳动下，货币关系掩盖了雇佣工人的无代价劳动。</w:t>
      </w:r>
    </w:p>
    <w:p w14:paraId="3885B1B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可以懂得，为什么劳动力的价值和价格转化为工资形式，即转化为劳动本身的价值和价格，具有决定性的重要意义。这种表现形式掩盖了现实关系，正好显示出它的反面。工人和资本家的一切法的观念，资本主义生产方式的一切神秘性，这一生产方式所产生的一切自由幻觉，庸俗经济学的一切辩护遁词，都是以这个表现形式为依据的。</w:t>
      </w:r>
    </w:p>
    <w:p w14:paraId="3475A81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和劳动的交换，在人们的感觉上，最初完全同其他一切商品的买卖一样，买者付出一定数额的货币，卖者付出与货币不同的物品。其次，因为交换价值和使用价值本身是不可通约的量，所以“劳动的价值”、“劳动的价格”这种用于，似乎并不比“棉花的价值”、“棉花的价格”这种用语更不合理。</w:t>
      </w:r>
    </w:p>
    <w:p w14:paraId="7023CA1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况且，工人是在提供自己的劳动以后被支付报酬的。而货币在其充当支付手段的职能上，是在事后才实现所提供的物品的价值或价格的，在这里就是实现所提供的劳动的价值或价格。最后，工人提供给资本家的“使用价值”，实际上不是他的劳动力，而是劳动力的职能，即一定的有用劳动。至于这种劳动本身另一方面又是形成价值的一般要素，具有一种使它同一切其他商品相区别的属性，这一点却是普通意识所不能领会的。</w:t>
      </w:r>
    </w:p>
    <w:p w14:paraId="4BF17EA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站在工人的立场上来看，他以12小时劳动获得6小时劳动的价值产品，比如说3</w:t>
      </w:r>
      <w:r>
        <w:rPr>
          <w:rFonts w:hint="eastAsia" w:ascii="宋体" w:hAnsi="宋体" w:eastAsia="宋体" w:cs="宋体"/>
          <w:lang w:val="en-US" w:eastAsia="zh-CN"/>
        </w:rPr>
        <w:t>￥</w:t>
      </w:r>
      <w:r>
        <w:rPr>
          <w:rFonts w:hint="default" w:ascii="宋体" w:hAnsi="宋体" w:eastAsia="宋体" w:cs="宋体"/>
          <w:lang w:val="en-US" w:eastAsia="zh-CN"/>
        </w:rPr>
        <w:t>，对他说来，他的12小时劳动实际上是</w:t>
      </w:r>
      <w:r>
        <w:rPr>
          <w:rFonts w:hint="eastAsia" w:ascii="宋体" w:hAnsi="宋体" w:eastAsia="宋体" w:cs="宋体"/>
          <w:lang w:val="en-US" w:eastAsia="zh-CN"/>
        </w:rPr>
        <w:t>3￥</w:t>
      </w:r>
      <w:r>
        <w:rPr>
          <w:rFonts w:hint="default" w:ascii="宋体" w:hAnsi="宋体" w:eastAsia="宋体" w:cs="宋体"/>
          <w:lang w:val="en-US" w:eastAsia="zh-CN"/>
        </w:rPr>
        <w:t>的购买手段。他的劳动力的价值可以随着他的日常生活资料的价值的变化而变化。或者他的劳动力的价值不变，它的价格可以因供求关系的变化。但是不管怎样，他付出的始终是</w:t>
      </w:r>
      <w:r>
        <w:rPr>
          <w:rFonts w:hint="eastAsia" w:ascii="宋体" w:hAnsi="宋体" w:eastAsia="宋体" w:cs="宋体"/>
          <w:lang w:val="en-US" w:eastAsia="zh-CN"/>
        </w:rPr>
        <w:t>1</w:t>
      </w:r>
      <w:r>
        <w:rPr>
          <w:rFonts w:hint="default" w:ascii="宋体" w:hAnsi="宋体" w:eastAsia="宋体" w:cs="宋体"/>
          <w:lang w:val="en-US" w:eastAsia="zh-CN"/>
        </w:rPr>
        <w:t>2个劳动小时。因此，在他看来，他所获得的等价物的量的任何变化，都必然表现为他的12个劳动小时的价值或价格的变化。</w:t>
      </w:r>
    </w:p>
    <w:p w14:paraId="34946BF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从资本家的立场上来看，他无疑希望用尽量少的货币换取尽量多的劳动。因此，他实际上所关心的只是劳动力的价格和劳动力执行职能时所创造的价值之间的差额。但是，他力图尽可能便宜地购买一切商品，并且总是把低于价值购买和高于价值出售这一纯粹欺诈行为说成是他的利润的来源。因而，他理解不到，如果劳动的价值这种东西确实存在，而且他确实支付了这一价值，那么资本就不会存在，他的货币也就不会转化为资本。</w:t>
      </w:r>
    </w:p>
    <w:p w14:paraId="42018B1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此外，工资的实际运动显示出一些现象，似乎证明被支付的不是劳动力的价值，而是它的职能即劳动本身的价值。这些现象可以归纳为两大类：第一，工资随着工作日长度的变化而变化。如果是这样，我们同样可以说，因为租用机器一周的费用比租用一天要贵，所以被支付的不是机器的价值，而是机器运转的价值。第二，执行同一职能的不同工人的工资之间存在着个人的差别。这种个人的差别在奴隶制度下也可以看到，但是在那里劳动力本身是赤裸裸地、不加任何掩饰地出卖的，这种差别没有引起任何幻觉。区别只是在于：劳动力因超过平均水平而获得的利益或因低于平均水平而遭到的损失，在奴隶制度下落到奴隶主身上，而在雇佣劳动制度下则落到工人自己身上，因为在后一种场合，劳动力是由工人自己出卖的，而在前一种场合，是由第三者出卖的。</w:t>
      </w:r>
    </w:p>
    <w:p w14:paraId="54625000">
      <w:pPr>
        <w:rPr>
          <w:rFonts w:hint="eastAsia" w:ascii="宋体" w:hAnsi="宋体" w:eastAsia="宋体" w:cs="宋体"/>
          <w:lang w:val="en-US" w:eastAsia="zh-CN"/>
        </w:rPr>
      </w:pPr>
      <w:r>
        <w:rPr>
          <w:rFonts w:hint="eastAsia" w:ascii="宋体" w:hAnsi="宋体" w:eastAsia="宋体" w:cs="宋体"/>
          <w:lang w:val="en-US" w:eastAsia="zh-CN"/>
        </w:rPr>
        <w:br w:type="page"/>
      </w:r>
    </w:p>
    <w:p w14:paraId="51C86868">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第十八章——计时工资</w:t>
      </w:r>
    </w:p>
    <w:p w14:paraId="04BEDD3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在上文中，劳动力总是按一定时期来出卖的。因此，直接表现劳动力的日价值、周价值等等的转化形式，就是“计时工资”的形式，也就是日工资等等。</w:t>
      </w:r>
    </w:p>
    <w:p w14:paraId="3C08498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第十五章提到的劳动力价格和剩余价值的规律，只要变换一下形式，就可以转化为工资规律。同样，劳动力的交换价值和由这个价值转变成的生活资料的量之间的区别，现在表现为名义工资和实际工资之间的区别。</w:t>
      </w:r>
    </w:p>
    <w:p w14:paraId="4C3CC20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既然需要探讨计时工资，那么自然地，需要先排除工作时长这个因素的干扰，得出单位时间的计时工资。将日工资/日工作时长，得到一个劳动小时的价格，作为劳动价格的单位尺度。显然，在名义上的日工资或周工资提高的同时，劳动价格可以不变或下降。这也适用于工人家庭的收入，只要家长提供的劳动量是靠家庭成员的劳动而增加的。因此，存在着不减少名义上的日工资或周工资而降低劳动价格的各种方法。</w:t>
      </w:r>
    </w:p>
    <w:p w14:paraId="38BCE71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一般的规律就是：如果日劳动、周劳动等等的量已定，那么日工资或周工资就决定于劳动价格，而劳动价格本身或者是随着劳动力的价值而变化，或者是随着劳动力的价格与其价值的偏离而变化。反之，如果劳动价格已定，那么日工资或周工资就决定于日劳动或周劳动的量。</w:t>
      </w:r>
    </w:p>
    <w:p w14:paraId="27C62E1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这里资本家支付工资的方式不是按日或周结算，而是直接按照小时结算。那么，他就可以使工人就业的时间少于原先作为计算小时工资或单位劳动价格的基础的那个时间。那么，之间的这个计量单位就失去了意义。有酬劳动和无酬劳动之间的联系就被消除了。现在资本家不让工人做满维持自身生存所必要的劳动时间，也能从工人身上榨取一定量的剩余劳动。他可以破坏就业方面的任何规则性，完全按照自己的方便、意愿和眼前利益，使最惊人的过度劳动同相对的或完全的失业互相交替。他可以在支付“正常的劳动价格”的借口下，把工作日延长到超过正常的限度，而不给工人任何相应的补偿。</w:t>
      </w:r>
    </w:p>
    <w:p w14:paraId="1D7038F6">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在日工资或周工资增加的情形下，劳动价格可以在名义上保持不变，甚至降低到它的正常水平以下。只要劳动价格或劳动小时的价格不变，而工作日超出它的普通长度，这种情况就会发生。</w:t>
      </w:r>
      <w:r>
        <w:rPr>
          <w:rFonts w:hint="eastAsia" w:ascii="宋体" w:hAnsi="宋体" w:eastAsia="宋体" w:cs="宋体"/>
          <w:lang w:val="en-US" w:eastAsia="zh-CN"/>
        </w:rPr>
        <w:t>在劳动力日价值/工作日中，由于劳动力的损耗，劳动力的价值会同劳动力执行职能的时间一起增加，而且前者增加的比例比后者更快。因此，在计时工资占统治地位而劳动时间又不受法律限制的许多产业部门中，就自然地形成了一种习惯，把达到一定点的工作日当作是正常的。超过这个界限的劳动时间形成额外时间，并且以小时为计量单位付以额外报酬，虽然额外报酬往往低得可怜。正常工作日在这里是作为实际工作日的一部分而存在的，而且就全年来说，实际工作日往往比正常工作日要长。</w:t>
      </w:r>
    </w:p>
    <w:p w14:paraId="3060AA5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从“在劳动价格已定时，日工资或周工资决定于所提供的劳动量”这一规律中首先可以得出：劳动价格越低，工人为了保证得到哪怕是可怜的平均工资而付出的劳动量必然越大，工作日必然越长。劳动价格的低廉在这里起了刺激劳动时间延长的作用。但是，劳动时间的延长反过来又会引起劳动价格的下降，从而引起日工资或周工资的下降。</w:t>
      </w:r>
    </w:p>
    <w:p w14:paraId="5D80A1B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价格=劳动力日价值/一定小时数的工作日，表明：如果没有任何补偿，单是工作日延长就可以降低劳动价格。但是那些使资本家能够长期延长工作日的情况，最初使他能够，最后则迫使他也在名义上降低劳动价格，以致劳动时数增加了，但总价格即日工资或周工资却下降了。这里只要指出两种情况就够了。如果一个人完成一个半人或两个人的工作，那么即使市场上劳动力的供给不变，劳动的供给还是增加了。由此造成的工人之间的竞争，使资本家能够压低劳动价格，而劳动价格的降低反过来又使他能够更加延长劳动时间。但是这种对异常的即超过社会平均水平的无酬劳动量的支配权，很快就会成为资本家本身之间的竞争手段。商品价格的一部分是由劳动价格构成的。劳动价格的无酬部分不需要计算在商品价格内。它可以赠送给商品购买者。这是竞争促成的第一步。竞争迫使完成的第二步是，至少把延长工作日而产生的异常的剩余价值的一部分也不包括在商品的出售价格中。异常低廉的商品出售价格就是以这样的方式形成的，最初是偶然的，以后就逐渐固定下来，并且从此成为劳动时间过长而工资极低的不变基础，而原先这种出售价格却是这些情况所造成的结果。</w:t>
      </w:r>
    </w:p>
    <w:p w14:paraId="7A25138D">
      <w:pPr>
        <w:rPr>
          <w:rFonts w:hint="eastAsia" w:ascii="宋体" w:hAnsi="宋体" w:eastAsia="宋体" w:cs="宋体"/>
          <w:lang w:val="en-US" w:eastAsia="zh-CN"/>
        </w:rPr>
      </w:pPr>
      <w:r>
        <w:rPr>
          <w:rFonts w:hint="eastAsia" w:ascii="宋体" w:hAnsi="宋体" w:eastAsia="宋体" w:cs="宋体"/>
          <w:lang w:val="en-US" w:eastAsia="zh-CN"/>
        </w:rPr>
        <w:br w:type="page"/>
      </w:r>
    </w:p>
    <w:p w14:paraId="5C4117F2">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第十九章——计件工资</w:t>
      </w:r>
    </w:p>
    <w:p w14:paraId="3126022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计件工资无非是计时工资的转化形式（在平均劳动强度和技能的工人那里，这种转化完全可以参考“第七章2.产品价值在产品相应部分的表现”），正如计时工资是劳动力的价值或价格的转化形式一样。在实行计件工资的情况下，乍一看来，似乎工人出卖的使用价值不是他的活劳动，而是已经对象化在产品中的死劳动，似乎这种劳动价格是由生产者的工作效率决定的。</w:t>
      </w:r>
    </w:p>
    <w:p w14:paraId="7BA3E6C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计件工资实际上不直接表现价值关系。在这里，不是一件商品的价值由体现在其中的劳动时间来计量，相反地，工人耗费的劳动是由他们生产的产品的件数来计量。在实行计时工资的情况下，劳动由劳动的直接的持续时间来计量；在实行计件工资的情况下，则由在一定时间内劳动所凝结成的产品的数量来计量。劳动时间本身的价格最终决定于这个等式：日劳动价值＝劳动力的日价值。因此，计件工资只是计时工资的转化形式。</w:t>
      </w:r>
    </w:p>
    <w:p w14:paraId="1AFE85F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在这里，劳动的质量是由产品本身来控制的，产品必须具有平均的质量，计件价格才能得到完全的支付。从这方面说，计件工资是克扣工资和进行资本主义欺诈的最丰富的源泉。</w:t>
      </w:r>
    </w:p>
    <w:p w14:paraId="7FE06C52">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计件工资给资本家提供了一个十分确定的计算劳动强度的尺度。只有体现在一个预先规定的并由经验确定的商品量中的劳动时间，才被看作是社会必要劳动时间，并当作这种劳动时间来支付报酬。</w:t>
      </w:r>
      <w:r>
        <w:rPr>
          <w:rFonts w:hint="eastAsia" w:ascii="宋体" w:hAnsi="宋体" w:eastAsia="宋体" w:cs="宋体"/>
          <w:lang w:val="en-US" w:eastAsia="zh-CN"/>
        </w:rPr>
        <w:t>而这个“经验与实际之间的差距”，就成为了资本家与工人讨价还价的极好的借口了。</w:t>
      </w:r>
    </w:p>
    <w:p w14:paraId="3A8EF43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既然劳动的质量和强度在这里是由工资形式本身来控制的，那么对劳动的监督大部分就成为多余的了。因此，计件工资的形式既形成前面所说的现代家庭劳动的基础，也形成层层剥削和压迫的制度的基础。后一种制度有两种基本形式。一方面，计件工资使资本家和雇佣工人之间的寄生者的中间盘剥即包工制更容易实行。中间人的利润完全来自资本家支付的劳动价格和中间人实际付给工人的那部分劳动价格之间的差额。另一方面，计件工资使资本家能与工头签订按件计酬的合同，工头按照合同规定的价格自己负责招募帮手和支付给他们工资。在这里，资本对工人的剥削是通过工人对工人的剥削来实现的。</w:t>
      </w:r>
    </w:p>
    <w:p w14:paraId="3A4EA3C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实行了计件工资，很自然，工人的个人利益就会使他尽可能紧张地发挥自己的劳动力，而这使资本家容易提高劳动强度的正常程度。同样，延长工作日也是工人的个人利益之所在，因为这样可以提高他的日工资或周工资。这就会引起那种在研究计时工资时已经指出过的反作用，更不用说，即使在计件工资保持不变的情况下，工作日的延长本身就包含着劳动价格的下降。</w:t>
      </w:r>
    </w:p>
    <w:p w14:paraId="52095BC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这种情况下，各个工人的实际收入，会因其技能、体力、精力、耐力等等的不同而有很大的差别。当然，这决不会改变资本和雇佣劳动之间的一般关系。第一，就整个工场来说，个人的差别会互相抵消，所以，整个工场在一定劳动时间内会提供一个平均的产品量，而支付的总工资也会是本行业的平均工资。第二，工资和剩余价值之间的比例仍旧不变，因为各个工人各自提供的剩余价值量是同他们各自的工资相适应的。</w:t>
      </w:r>
    </w:p>
    <w:p w14:paraId="3461ACE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计件工资给个性提供的较大的活动场所，一方面促进了工人个性的发展，从而促进了自由精神、独立性和自我监督能力的发展；但另一方面也促进了他们之间的互相竞争。因此，计件工资有一种趋势，就是在把个别工资提高到平均水平以上的同时，把这个水平本身降低。但是，在某种计件工资根据长期的传统已经固定下来，因而特别难以降低的地方，雇主就会破例地把计件工资强行转化为计时工资。</w:t>
      </w:r>
    </w:p>
    <w:p w14:paraId="3F1787D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随着劳动生产率的改变，同一产品量所代表的劳动时间也会改变。于是计件工资也会改变，因为计件工资是</w:t>
      </w:r>
      <w:r>
        <w:rPr>
          <w:rFonts w:hint="eastAsia" w:ascii="宋体" w:hAnsi="宋体" w:eastAsia="宋体" w:cs="宋体"/>
          <w:lang w:val="en-US" w:eastAsia="zh-CN"/>
        </w:rPr>
        <w:t>终归</w:t>
      </w:r>
      <w:r>
        <w:rPr>
          <w:rFonts w:hint="default" w:ascii="宋体" w:hAnsi="宋体" w:eastAsia="宋体" w:cs="宋体"/>
          <w:lang w:val="en-US" w:eastAsia="zh-CN"/>
        </w:rPr>
        <w:t>一定劳动时间的价格表现。计件工资的下降是与同一时间内所生产的产品件数的增加成比例的，从而是与耗费在同一件产品上的劳动时间的减少成比例的。</w:t>
      </w:r>
    </w:p>
    <w:p w14:paraId="1F5875A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计件工资的这种变动虽然纯粹是名义上的，但也会引起资本家和工人之间的经常不断的斗争：或者是因为资本家以此为借口来实际降低劳动的价格；或者是因为在劳动生产力提高的同时劳动强度也提高了；或者是因为工人当真看待计件工资的假象，认为被支付的是他的产品，而不是他的劳动力，因此反对在商品的出售价格没有相应地降低的情况下降低工资。</w:t>
      </w:r>
    </w:p>
    <w:p w14:paraId="06480B3E">
      <w:pPr>
        <w:rPr>
          <w:rFonts w:hint="eastAsia" w:ascii="宋体" w:hAnsi="宋体" w:eastAsia="宋体" w:cs="宋体"/>
          <w:lang w:val="en-US" w:eastAsia="zh-CN"/>
        </w:rPr>
      </w:pPr>
      <w:r>
        <w:rPr>
          <w:rFonts w:hint="eastAsia" w:ascii="宋体" w:hAnsi="宋体" w:eastAsia="宋体" w:cs="宋体"/>
          <w:lang w:val="en-US" w:eastAsia="zh-CN"/>
        </w:rPr>
        <w:br w:type="page"/>
      </w:r>
    </w:p>
    <w:p w14:paraId="09DAC2A7">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第二十章——工资的国民差异</w:t>
      </w:r>
    </w:p>
    <w:p w14:paraId="71BB602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比较国民工资时，必须考虑到决定劳动力的价值量的变化的一切因素：自然的和历史地发展起来的首要的生活必需品的价格和范围，工人的教育费用，妇女劳动和儿童劳动的作用，劳动生产率，劳动的外延量和内涵量。即使作最肤浅的比较，首先也要求把不同国家同一行业的平均日工资化为长度相等的工作日。在对日工资作了这样换算以后，还必须把计时工资换算为计件工资，因为只有计件工资才是计算劳动生产率和劳动内涵量的尺度。</w:t>
      </w:r>
    </w:p>
    <w:p w14:paraId="7E0E4D9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每个国家内都存在一个社会平均的中等劳动强度。在一个国家内，只有超过国民平均水平的强度，才会改变单纯按劳动的持续时间进行的价值计量。在以各个国家作为组成部分的世界市场上，情形就不同了。国家不同，劳动的中等强度也就不同。于是各国的平均数形成一个阶梯，它的计量单位是世界劳动的平均单位。因此，强度较大的国民劳动比强度较小的国民劳动，会在同一时间内生产出更多的价值，从而表现为更多的货币。</w:t>
      </w:r>
    </w:p>
    <w:p w14:paraId="6FA1819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价值规律在其国际范围的应用，还会由于下述情况而发生更大的变化：只要生产效率较高的国家没有因竞争而被迫把它们的商品的出售价格降低到和商品的价值相等的程度，生产效率较高的国民劳动在世界市场上也被算作强度较大的劳动。</w:t>
      </w:r>
    </w:p>
    <w:p w14:paraId="5764B6C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一个国家的资本主义生产越发达，那里的国民劳动的强度和生产率，就越超过国际水平。因此，不同国家在同一劳动时间内所生产的同种商品的不同量，有不同的国际价值，从而表现为不同的价格，即表现为按各自的国际价值而不同的货币额。所以，货币的相对价值在资本主义生产方式较发达的国家里，比在资本主义生产方式不太发达的国家里要小。由此可以得出结论：名义工资，即表现为货币的劳动力的等价物，在前一种国家会比在后一种国家高；但这决不是说，实际工资即供工人支配的生活资料也是这样。</w:t>
      </w:r>
    </w:p>
    <w:p w14:paraId="30F18CA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即使撇开不同国家货币价值的这种相对的差异，也常常可以发现，日工资、周工资等等在前一种国家比在后一种国家高，而相对的劳动价格，即同剩余价值和同产品价值相比较的劳动价格，在后一种国家却比在前一种国家高。</w:t>
      </w:r>
    </w:p>
    <w:p w14:paraId="115862DD">
      <w:pPr>
        <w:rPr>
          <w:rFonts w:hint="eastAsia" w:ascii="宋体" w:hAnsi="宋体" w:eastAsia="宋体" w:cs="宋体"/>
          <w:lang w:val="en-US" w:eastAsia="zh-CN"/>
        </w:rPr>
      </w:pPr>
      <w:r>
        <w:rPr>
          <w:rFonts w:hint="eastAsia" w:ascii="宋体" w:hAnsi="宋体" w:eastAsia="宋体" w:cs="宋体"/>
          <w:lang w:val="en-US" w:eastAsia="zh-CN"/>
        </w:rPr>
        <w:br w:type="page"/>
      </w:r>
    </w:p>
    <w:p w14:paraId="38BC8AF6">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第七篇——资本的积累过程</w:t>
      </w:r>
    </w:p>
    <w:p w14:paraId="23688F39">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第二十一章——简单再生产</w:t>
      </w:r>
    </w:p>
    <w:p w14:paraId="795B22B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管生产过程的社会的形式怎样，生产过程必须是连续不断的，或者说，必须周而复始地经过同样一些阶段。一个社会不能停止消费，同样，它也不能停止生产。因此，每一个社会生产过程，从经常的联系和它不断更新来看，同时也就是再生产过程。</w:t>
      </w:r>
    </w:p>
    <w:p w14:paraId="1340C09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的条件同时也就是再生产的条件。任何一个社会，如果不是不断地把它的一部分产品再转化为生产资料或新生产的要素，就不能不断地生产，即再生产。在其他条件不变的情况下，社会在例如一年里所消费的生产资料，即劳动资料、原料和辅助材料，只有在实物形式上为数量相等的新物品所替换，社会才能在原有的规模上再生产或保持自己的财富，这些新物品要从年产品总量中分离出来，重新并入生产过程。因此，一定量的年产品是属于生产的。这部分本来供生产消费之用的产品，就采取的实物形式来说，大多数不适于个人消费。</w:t>
      </w:r>
    </w:p>
    <w:p w14:paraId="735BBE2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具有资本主义的形式，再生产也就具有同样的形式。在资本主义生产方式下，劳动过程只表现为价值增殖过程的一种手段，同样，再生产也只表现为把预付价值作为资本即作为自行增殖的价值来再生产的一种手段。在今年增值的剩余价值必须要在明年也能够以同样的方式增值出新的剩余价值。剩余价值作为资本价值的周期增加额或处在过程中的资本的周期果实，取得了来源于资本的“收入”的形式。</w:t>
      </w:r>
    </w:p>
    <w:p w14:paraId="2DB4029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生产过程是以购买一定时间的劳动力作为开端的，每当劳动的售卖期限届满，从而一定的生产期间已经过去，这种开端就又更新。但是，工人只是在自己的劳动力发挥了作用，把它的价值和剩余价值实现在商品上以后，才得到报酬。因此，工人既生产了我们暂时只看作资本家的消费基金的剩余价值，也生产了付给他自己报酬的基金即可变资本，而后者是在它以工资形式流回到工人手里之前生产的，只有当他不断地再生产这种基金的时候，他才被雇用。由此就产生了在第十六章里提到的经济学家的公式</w:t>
      </w:r>
      <w:r>
        <w:rPr>
          <w:rFonts w:hint="eastAsia" w:ascii="宋体" w:hAnsi="宋体" w:eastAsia="宋体" w:cs="宋体"/>
          <w:lang w:val="en-US" w:eastAsia="zh-CN"/>
        </w:rPr>
        <w:t>二</w:t>
      </w:r>
      <w:r>
        <w:rPr>
          <w:rFonts w:hint="default" w:ascii="宋体" w:hAnsi="宋体" w:eastAsia="宋体" w:cs="宋体"/>
          <w:lang w:val="en-US" w:eastAsia="zh-CN"/>
        </w:rPr>
        <w:t>，这个公式把工资表现为产品本身的一部分。这就是工人自己不断再生产的产品中不断以工资形式流回到工人手里的那一部分。</w:t>
      </w:r>
    </w:p>
    <w:p w14:paraId="742648F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当然，资本家用货币把这个商品价值支付给工人。但这些货币不过是劳动产品的转化形式。当工人把一部分生产资料转化为产品的时候，他以前的一部分产品就再转化为货币。工人今天的劳动或下半年的劳动是用他上星期的劳动或上半年的劳动来支付的。只要我们不是考察单个资本家和单个工人，而是考察资本家阶级和工人阶级，货币形式所造成的错觉就会立即消失。资本家阶级不断地以货币形式发给工人阶级票据，让工人阶级用来领取由它生产而为资本家阶级所占有的产品中的一部分。工人也不断地把这些票据还给资本家阶级，以便从资本家阶级那里取得他自己的产品中属于他自己的那一部分。产品的商品形式和商品的货币形式掩饰了这种交易。</w:t>
      </w:r>
    </w:p>
    <w:p w14:paraId="757ADDC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可变资本不过是工人为维持和再生产自己所必需的生活资料基金或劳动基金的一种特殊的历史的表现形式；这种基金在一切社会生产制度下都始终必须由劳动者本身来生产和再生产。劳动基金所以不断以工人劳动的支付手段的形式流回到工人手里，只是因为工人自己的产品不断以资本的形式离开工人。但是劳动基金的这种表现形式丝毫没有改变这样一个事实：资本家把工人自己的对象化劳动预付给工人。</w:t>
      </w:r>
    </w:p>
    <w:p w14:paraId="4B16A92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诚然，只有从生产过程的不断更新来考察资本主义生产过程，可变资本才会失去从资本家私人基金中预付的价值的性质。但是，这一过程总要从某地某时开始。因此，从我们上面所持的观点来看，下面的情况是可能的：资本家曾经一度依靠某种与无酬的他人劳动无关的原始积累而成为货币占有者，因而能够作为劳动力的购买者进入市场。然而，资本主义生产过程的单纯连续或者说简单再生产，还会引起其他一些特殊的变化，这些变化不仅影响资本的可变部分，而且影响整个资本。</w:t>
      </w:r>
    </w:p>
    <w:p w14:paraId="34418F2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如果1000</w:t>
      </w:r>
      <w:r>
        <w:rPr>
          <w:rFonts w:hint="eastAsia" w:ascii="宋体" w:hAnsi="宋体" w:eastAsia="宋体" w:cs="宋体"/>
          <w:lang w:val="en-US" w:eastAsia="zh-CN"/>
        </w:rPr>
        <w:t>￥</w:t>
      </w:r>
      <w:r>
        <w:rPr>
          <w:rFonts w:hint="default" w:ascii="宋体" w:hAnsi="宋体" w:eastAsia="宋体" w:cs="宋体"/>
          <w:lang w:val="en-US" w:eastAsia="zh-CN"/>
        </w:rPr>
        <w:t>资本周期地（例如每年）创造剩余价值200</w:t>
      </w:r>
      <w:r>
        <w:rPr>
          <w:rFonts w:hint="eastAsia" w:ascii="宋体" w:hAnsi="宋体" w:eastAsia="宋体" w:cs="宋体"/>
          <w:lang w:val="en-US" w:eastAsia="zh-CN"/>
        </w:rPr>
        <w:t>￥</w:t>
      </w:r>
      <w:r>
        <w:rPr>
          <w:rFonts w:hint="default" w:ascii="宋体" w:hAnsi="宋体" w:eastAsia="宋体" w:cs="宋体"/>
          <w:lang w:val="en-US" w:eastAsia="zh-CN"/>
        </w:rPr>
        <w:t>，而这些剩余价值每年又都被消费掉，</w:t>
      </w:r>
      <w:r>
        <w:rPr>
          <w:rFonts w:hint="eastAsia" w:ascii="宋体" w:hAnsi="宋体" w:eastAsia="宋体" w:cs="宋体"/>
          <w:lang w:val="en-US" w:eastAsia="zh-CN"/>
        </w:rPr>
        <w:t>显然</w:t>
      </w:r>
      <w:r>
        <w:rPr>
          <w:rFonts w:hint="default" w:ascii="宋体" w:hAnsi="宋体" w:eastAsia="宋体" w:cs="宋体"/>
          <w:lang w:val="en-US" w:eastAsia="zh-CN"/>
        </w:rPr>
        <w:t>，同一过程重复5年以后，所消费的</w:t>
      </w:r>
      <w:r>
        <w:rPr>
          <w:rFonts w:hint="eastAsia" w:ascii="宋体" w:hAnsi="宋体" w:eastAsia="宋体" w:cs="宋体"/>
          <w:lang w:val="en-US" w:eastAsia="zh-CN"/>
        </w:rPr>
        <w:t>总</w:t>
      </w:r>
      <w:r>
        <w:rPr>
          <w:rFonts w:hint="default" w:ascii="宋体" w:hAnsi="宋体" w:eastAsia="宋体" w:cs="宋体"/>
          <w:lang w:val="en-US" w:eastAsia="zh-CN"/>
        </w:rPr>
        <w:t>剩余价值量就等于原预付资本价值1000</w:t>
      </w:r>
      <w:r>
        <w:rPr>
          <w:rFonts w:hint="eastAsia" w:ascii="宋体" w:hAnsi="宋体" w:eastAsia="宋体" w:cs="宋体"/>
          <w:lang w:val="en-US" w:eastAsia="zh-CN"/>
        </w:rPr>
        <w:t>￥</w:t>
      </w:r>
      <w:r>
        <w:rPr>
          <w:rFonts w:hint="default" w:ascii="宋体" w:hAnsi="宋体" w:eastAsia="宋体" w:cs="宋体"/>
          <w:lang w:val="en-US" w:eastAsia="zh-CN"/>
        </w:rPr>
        <w:t>。如果年剩余价值只是部分地被消费掉，例如只消费掉一半，那么，在生产过程重复10年以后，也会产生同样的结果。总之，预付资本价值除以每年所消费的剩余价值，就可以求出，经过若干个再生产期间，原预付资本就会被资本家</w:t>
      </w:r>
      <w:r>
        <w:rPr>
          <w:rFonts w:hint="eastAsia" w:ascii="宋体" w:hAnsi="宋体" w:eastAsia="宋体" w:cs="宋体"/>
          <w:lang w:val="en-US" w:eastAsia="zh-CN"/>
        </w:rPr>
        <w:t>全部</w:t>
      </w:r>
      <w:r>
        <w:rPr>
          <w:rFonts w:hint="default" w:ascii="宋体" w:hAnsi="宋体" w:eastAsia="宋体" w:cs="宋体"/>
          <w:lang w:val="en-US" w:eastAsia="zh-CN"/>
        </w:rPr>
        <w:t>消费掉，因而消失了。</w:t>
      </w:r>
    </w:p>
    <w:p w14:paraId="38E4A7B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资本家认为，他所消费的是他人无酬劳动的产品即剩余价值，而保存了原资本价值，但这种看法绝对不能改变事实。经过若干年以后，资本家占有的资本价值就等于他在这若干年不付等价物而占有的剩余价值额，而他所消费的价值额就等于原有资本价值。诚然，他手中握有一笔数量没有改变的资本，而且其中一部分如厂房、机器等等，在他开始经营的时候就已经存在。但是，这里问题在于资本的价值，而不在于资本的物质组成部分。如果某人借了等于自己全部财产的价值的债务而把全部财产耗尽，那么他的全部财产正好只代表他的全部债务的总额。同样，如果资本家把自己预付资本的等价物消费掉，那么这些资本的价值不过只代表他无偿占有的剩余价值的总额。他的原有资本的任何一个价值原子都不复存在了。</w:t>
      </w:r>
    </w:p>
    <w:p w14:paraId="7A711F9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撇开一切积累不说，生产过程的单纯连续或者说简单再生产，经过一个或长或短的时期以后，必然会使任何资本都转化为积累的资本或资本化的剩余价值。即使资本在进入生产过程的时候是资本使用者本人挣得的财产，它迟早也要成为不付等价物而被占有的价值，成为无酬的他人劳动在货币形式或其他形式上的化身。</w:t>
      </w:r>
    </w:p>
    <w:p w14:paraId="451664E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在第四章已经看到，要使货币转化为资本，只有商品生产和商品流通的存在还是不够的。为此首先必须有下列双方作为买者和卖者相对立：一方是价值或货币的占有者，另一方是创造价值的实体的占有者；一方是生产资料和生活资料的占有者，另一方是除了劳动力以外一无所有的占有者。所以，劳动产品和劳动本身的分离，客观劳动条件和主观劳动力的分离，是资本主义生产过程事实上的基础或起点。</w:t>
      </w:r>
    </w:p>
    <w:p w14:paraId="2642830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起初仅仅是起点的东西，后来通过过程的单纯连续，即通过简单再生产，就作为资本主义生产本身的结果而不断重新生产出来，并且永久化了。一方面，生产过程不断地把物质财富转化为资本，转化为资本家的价值增殖手段和消费品。另一方面，工人不断地像进入生产过程时那样又走出这个过程：他是财富的人身源泉，但被剥夺了为自己实现这种财富的一切手段。因为在他进入过程以前，他自己的劳动就同他相异化而为资本家所占有，并入资本中了，所以在过程中这种劳动不断对象化在为他人所有的产品中。因为生产过程同时就是资本家消费劳动力的过程，所以工人的产品不仅不断地转化为商品，而且也转化为资本，转化为吮吸创造价值的力的价值，转化为购买人身的生活资料，转化为使用生产者的生产资料。可见，工人本身不断地把客观财富当作资本，当作</w:t>
      </w:r>
      <w:r>
        <w:rPr>
          <w:rFonts w:hint="eastAsia" w:ascii="宋体" w:hAnsi="宋体" w:eastAsia="宋体" w:cs="宋体"/>
          <w:lang w:val="en-US" w:eastAsia="zh-CN"/>
        </w:rPr>
        <w:t>异化</w:t>
      </w:r>
      <w:r>
        <w:rPr>
          <w:rFonts w:hint="default" w:ascii="宋体" w:hAnsi="宋体" w:eastAsia="宋体" w:cs="宋体"/>
          <w:lang w:val="en-US" w:eastAsia="zh-CN"/>
        </w:rPr>
        <w:t>他、统治他和剥削他的权力来生产，而资本家同样不断地把劳动力当作主观的、同它本身对象化在其中和借以实现的资料相分离的、抽象的、只存在于工人身体中的财富源泉来生产，一句话，就是把工人当作雇佣工人来生产。工人的这种不断再生产或永久化是资本主义生产的必不可少的条件。</w:t>
      </w:r>
    </w:p>
    <w:p w14:paraId="4E21978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工人的消费有两种。在生产本身中他通过自己的劳动消费生产资料，并把生产资料转化为价值高于预付资本价值的产品。这是他的生产消费。同时这也是购买他的劳动力的资本家对他的劳动力的消费。另一方面，工人把购买他的劳动力而支付给他的货币用于生活资料：这是他的个人消费。可见，工人的生产消费和个人消费是完全不同的。在前一种消费下，工人起资本动力的作用，属于资本家；在后一种消费下，他属于自己，在生产过程以外执行生活职能。前一种消费的结果是资本家的生存，后一种消费的结果是工人自己的生存。</w:t>
      </w:r>
    </w:p>
    <w:p w14:paraId="0B8F323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考察“工作日”等等时，有些场合已经表明：工人往往被迫把自己的个人消费变成生产过程的纯粹附带的事情。在这种情况下，他给自己添加生活资料，是为了维持自己劳动力的运转。在这里，他的消费资料只是一种生产资料的消费资料，他的个人消费是直接生产的消费。但是，这表现为一种在本质上与资本主义生产过程无关的无谓消耗。</w:t>
      </w:r>
    </w:p>
    <w:p w14:paraId="122F4EE0">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只要我们考察的不是单个资本家和单个工人，而是资本家阶级和工人阶级，不是孤立的商品生产过程，而是在社会范围内不断进行的资本主义生产过程，情况就不同了。当资本家把自己一部分资本转变为劳动力时，他就由此增殖了自己的总资本。他一举两得。他不仅从他由工人那里取得的东西中，而且从他给工人的东西中获取利益。用来交换劳动力的资本转化为生活资料，这种生活资料的消费是为了再生产现有工人的肌肉、神经、骨骼、脑髓和生出新的工人。因此，工人阶级的个人消费，在绝对必要的限度内，只是把资本用来交换劳动力的生活资料再转化为可供资本重新剥削的劳动力。这种消费是资本家最不可少的生产资料即工人本身的生产和再生产。可见，工人的个人消费，不论在工场、工厂等以内或以外，在劳动过程以内或以外进行，总是资本生产和再生产的一个要素，正像擦洗机器，不论在劳动过程中或劳动过程的一定间歇进行，总是生产和再生产的一个要素一样。虽然工人实现自己的个人消费是为自己而不是为资本家，但事情并不因此有任何变化。役畜的消费并不因为役畜自己享受食物而不成为生产过程的一个必要的要素。工人阶级的不断维持和再生产始终是资本再生产的条件。资本家可以放心地让工人维持自己和繁殖后代的本能去实现这个条件。他所操心的只是把工人的个人消费尽量限制在必要的范围之内</w:t>
      </w:r>
      <w:r>
        <w:rPr>
          <w:rFonts w:hint="eastAsia" w:ascii="宋体" w:hAnsi="宋体" w:eastAsia="宋体" w:cs="宋体"/>
          <w:lang w:val="en-US" w:eastAsia="zh-CN"/>
        </w:rPr>
        <w:t>。</w:t>
      </w:r>
    </w:p>
    <w:p w14:paraId="418F558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资本家及其思想家即政治经济学家认为，只有为了使工人阶级永久化而必需的，也就是为了使资本消费劳动力而实际必需消费的那部分工人个人消费，才是生产消费。除此以外，工人为了自己享受而消费的一切都是非生产消费。如果资本积累引起工资的提高，从而引起工人消费资料的增加，但资本并没有消费更多的劳动力，那么追加资本就会非生产地消费掉。实际上，工人的个人消费对他自己来说是非生产的，因为这种消费仅仅是再生产贫困的个人；而对资本家和国家来说是生产的，因为它生产了创造他人财富的力量。</w:t>
      </w:r>
    </w:p>
    <w:p w14:paraId="4C32C15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从社会角度来看，工人阶级，即使在直接劳动过程以外，也同死的劳动工具一样是资本的附属物。甚至工人阶级的个人消费，在一定限度内，也不过是资本再生产过程的一个要素。不过，这个过程关心的是，它不让这些有自我意识的生产工具在它不断使他们的劳动产品从他们这一极移到资本那一极时跑掉。个人消费一方面保证他们维持自己和再生产自己，另一方面通过生活资料的耗费来保证他们不断重新出现在劳动市场上。</w:t>
      </w:r>
    </w:p>
    <w:p w14:paraId="4AC1A6F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资本主义生产过程在本身的进行中，再生产出劳动力和劳动条件的分离。这样，它就再生产出剥削工人的条件，并使之永久化。它不断迫使工人为了生活而出卖自己的劳动力，同时不断使资本家能够为了发财致富而购买劳动力。现在已经不再是偶然的事情使资本家和工人作为买者和卖者在商品市场上相对立。过程本身必定把工人不断地当作自己劳动力的卖者投回商品市场，并把工人自己的产品不断地转化为资本家的购买手段。实际上，工人在把自己出卖给资本家以前就已经属于资本了。工人在经济上的隶属地位，是通过他的卖身行为的周期更新、雇主的更换和劳动的市场价格的变动来实现的，同时又被这些事实所掩盖。</w:t>
      </w:r>
    </w:p>
    <w:p w14:paraId="2DA758A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可见，资本主义生产过程，在联系中加以考察，或作为再生产过程加以考察时，不仅生产商品，不仅生产剩余价值，而且还生产和再生产资本关系本身：一方面是资本家，另一方面是雇佣工人。</w:t>
      </w:r>
    </w:p>
    <w:p w14:paraId="5EE66A86">
      <w:pPr>
        <w:rPr>
          <w:rFonts w:hint="eastAsia" w:ascii="宋体" w:hAnsi="宋体" w:eastAsia="宋体" w:cs="宋体"/>
          <w:lang w:val="en-US" w:eastAsia="zh-CN"/>
        </w:rPr>
      </w:pPr>
      <w:r>
        <w:rPr>
          <w:rFonts w:hint="eastAsia" w:ascii="宋体" w:hAnsi="宋体" w:eastAsia="宋体" w:cs="宋体"/>
          <w:lang w:val="en-US" w:eastAsia="zh-CN"/>
        </w:rPr>
        <w:br w:type="page"/>
      </w:r>
    </w:p>
    <w:p w14:paraId="64B2BCB3">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第二十二章——剩余价值转化为资本</w:t>
      </w:r>
    </w:p>
    <w:p w14:paraId="7B937567">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1.规模扩大的资本主义生产过程。商品生产所有权规律转变为资本主义占有规律</w:t>
      </w:r>
    </w:p>
    <w:p w14:paraId="43D276E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价值最初是以货币形式预付的；相反，剩余价值一开始就作为总产品的一定部分的价值而存在。如果总产品卖出去，转化为货币，那么资本价值就又取得了自己最初的形式，而剩余价值则改变了自己最初的存在方式。但是从这时候起，资本价值和剩余价值二者都成了货币额，并且以完全相同的方式重新转化为资本。资本家把这二者都用来购买商品，以便能够重新开始制造自己的产品，而这次是在扩大规模上进行的。但是，他要买到这些商品，就必须在市场上找到这些商品。</w:t>
      </w:r>
    </w:p>
    <w:p w14:paraId="14C9544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他自己的产品所以能流通，只是因为他像其他所有的资本家一样把自己的年产品投入市场。但这些商品在进入市场以前，就已经存在于年生产基金中了，也就是说，已经存在于由各个单个资本的总额——社会总资本在一年中转化成的各种物品的总额中了，而每个资本家只占有其中的一个相应部分。市场上的过程只是实现年生产的各个组成部分的交换，使它们从一个人的手里转到另一人的手里，但它既不能增大年生产的总额，也不能改变所生产的物品的本性。可见，全部年产品能有什么用途，取决于它本身的构成，而决不取决于流通。</w:t>
      </w:r>
    </w:p>
    <w:p w14:paraId="2519393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首先，年生产必须提供用来补偿一年中所消费的资本的物质组成部分的一切物品（使用价值）。扣除这一部分以后，剩下的就是包含剩余价值的纯产品或剩余产品。但这种剩余产品究竟是由什么构成的呢？也许是那些供资本家阶级满足需要和欲望的物品，即加入他们的消费基金的物品吧？如果真是这样，剩余价值就会被挥霍尽，这样就只能进行简单再生产了。</w:t>
      </w:r>
    </w:p>
    <w:p w14:paraId="46C5E5C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要积累，就必须把一部分剩余产品转化为资本。但是，能够转化为资本的，只是在劳动过程中可使用的物品，即生产资料，以及工人用以维持自身的物品，即生活资料。所以，一部分年剩余劳动必须用来制造追加的生产资料和生活资料，它们要超过补偿预付资本所需的数量。总之，剩余价值所以能转化为资本，只是因为剩余产品已经包含了新资本的物质组成部分。</w:t>
      </w:r>
    </w:p>
    <w:p w14:paraId="40BDD9A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要使这些组成部分真正执行资本的职能，资本家阶级还需要追加劳动。如果从外延方面或内涵方面都不能增加对已经就业的工人的剥削，那就必须雇用追加的劳动力。而资本主义生产的机制也已经考虑到了这一点，因为它把工人阶级当作靠工资过活的阶级再生产出来，让他们的通常的工资不仅够用来维持自己，而且还够用来进行繁殖。资本只要把工人阶级每年向它提供的各种年龄的追加劳动力同已经包含在年产品中的追加生产资料合并起来，剩余价值向资本的转化就完成了。</w:t>
      </w:r>
    </w:p>
    <w:p w14:paraId="5F15801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具体说来，积累就是资本以不断扩大的规模进行的再生产。</w:t>
      </w:r>
    </w:p>
    <w:p w14:paraId="7BA9129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注意，如果仅仅关注剩余价值的再资本化过程，似乎剩余价值会越来越小。比如从10000￥到2000￥，从2000￥到400￥，再从400￥到80￥……但是，在新形成的资本旁边，原有资本仍在继续再生产自己，并生产剩余价值，而且每一个积累的资本就它同自己所创造的追加资本的关系来说，也是这样。所以是从10000￥到12000￥，从12000￥到14400￥，再从14400￥到17280￥……</w:t>
      </w:r>
    </w:p>
    <w:p w14:paraId="603F7D3C">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如果追加资本所雇用的就是把它生产出来的人，那么他们首先必须继续使原有资本增殖，其次要对自己过去劳动的产品用比它所费劳动更多的劳动买回来。如果我们把这看作资本家阶级和工人阶级之间的交易，那么，即使用从前雇用的工人的无酬劳动来雇用追加的工人，问题的实质也不会有丝毫改变。资本家也许还把追加资本转化为机器，而机器又把这种追加资本的生产者抛向街头，用几个儿童来代替他们。不管怎样，工人阶级总是用他们这一年的剩余劳动创造了下一年雇用追加劳动的资本。这就是所谓“资本生资本”。</w:t>
      </w:r>
      <w:r>
        <w:rPr>
          <w:rFonts w:hint="eastAsia" w:ascii="宋体" w:hAnsi="宋体" w:eastAsia="宋体" w:cs="宋体"/>
          <w:lang w:val="en-US" w:eastAsia="zh-CN"/>
        </w:rPr>
        <w:t>对过去无酬劳动的所有权，成为现今以日益扩大的规模占有活的无酬劳动的唯一条件。</w:t>
      </w:r>
    </w:p>
    <w:p w14:paraId="1A87989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既然构成第一个追加资本的剩余价值，是用一部分原资本购买劳动力的结果，而这种购买符合商品交换的规律，从法律上看来，这种购买的前提不外是工人自由地支配自己的能力，而货币或商品的占有者自由地支配属于他的价值；既然第二个追加资本等等不过是第一个追加资本的结果，因而是前一种关系的结果；既然每一次交易始终符合商品交换的规律，资本家总是购买劳动力，工人总是出卖劳动力，甚至可以假定这种交易是按劳动力的实际价值进行的；那么很明显，以商品生产和商品流通为基础的占有规律或私有权规律，通过它本身的、内在的、不可避免的辩证法转变为自己的直接对立物。</w:t>
      </w:r>
    </w:p>
    <w:p w14:paraId="2D5E714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表现为最初活动的等价物交换，已经变得仅仅在表面上是交换，因为，第一，用来交换劳动力的那部分资本本身只是不付等价物而占有的他人的劳动产品的一部分；第二，这部分资本不仅必须由它的生产者即工人来补偿，而且在补偿时还要加上新的剩余额。这样一来，资本家和工人之间的交换关系，仅仅成为属于流通过程的一种表面现象，成为一种与内容本身无关的并只是使它神秘化的形式。劳动力的不断买卖是形式。其内容则是，资本家用他总是不付等价物而占有的他人的已经对象化的劳动的一部分，来不断再换取更大量的他人的活劳动。最初，在我们看来，所有权似乎是以自己的劳动为基础的。至少我们应当承认这样的假定，因为互相对立的仅仅是权利平等的商品占有者，占有他人商品的手段只能是让渡自己的商品，而自己的商品又只能是由劳动创造的。现在，所有权对于资本家来说，表现为占有他人无酬劳动或它的产品的权利，而对于工人来说，则表现为不能占有自己的产品。所有权和劳动的分离，成了似乎是一个以它们的同一性为出发点的规律的必然结果。</w:t>
      </w:r>
    </w:p>
    <w:p w14:paraId="66480A5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不论资本主义占有方式好像同最初的商品生产规律如何矛盾，但这种占有方式的产生决不是由于这些规律遭到违反，相反地，是由于这些规律得到应用。只要略微回顾一下以资本主义积累为终点的各个依次发生的运动阶段，就可以再次弄清楚这一点。</w:t>
      </w:r>
    </w:p>
    <w:p w14:paraId="070AE64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首先我们看到，一个价值额最初转化为资本是完全按照交换规律进行的。契约的一方出卖自己的劳动力，他方购买劳动力。前者取得自己商品的价值，从而把这种商品的使用价值即劳动让渡给后者。后者就借助于现在也归他所有的劳动，把已经归他所有的生产资料转化为一种新产品，这个产品在法律上也归他所有。</w:t>
      </w:r>
    </w:p>
    <w:p w14:paraId="1DD678A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这个产品的价值首先包含了已被消费掉的生产资料的价值。有用劳动不把生产资料的价值转移到新产品上去，就不能消费这些生产资料；但劳动力要卖得出去，必须能够向使用它的工业部门提供有用劳动。</w:t>
      </w:r>
    </w:p>
    <w:p w14:paraId="5A42870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其次，新产品的价值包含了劳动力价值的等价物和一个剩余价值。这是由于按一定时期出卖的劳动力的价值，低于它在这期间被使用后所创造的价值。但是，工人得到了付给他的劳动力的交换价值，让渡了他的劳动力的使用价值，这同任何买卖都一样。</w:t>
      </w:r>
    </w:p>
    <w:p w14:paraId="48C736C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劳动力这种特殊商品具有独特的使用价值，它能提供劳动，从而能创造价值，但这并不触犯商品生产的一般规律。所以，如果说预付在工资上的价值额不仅在产品中简单地再现出来，而且还增加了一个剩余价值，那么，这也并不是由于卖者被欺诈，——他已获得了自己商品的价值，——而只是由于买者消费了这种商品。</w:t>
      </w:r>
    </w:p>
    <w:p w14:paraId="1A95447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交换规律只要求彼此出让的商品的交换价值相等。这一规律甚至从来就要求商品的使用价值各不相同，并且同它们的消费毫无关系，因为消费只是在买卖结束和完成以后才开始的。</w:t>
      </w:r>
    </w:p>
    <w:p w14:paraId="7A4520A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可见，货币最初转化为资本，是完完全全符合商品生产的经济规律以及由此产生的所有权的。</w:t>
      </w:r>
    </w:p>
    <w:p w14:paraId="3CB1AEA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然而，这种转化仍然有以下的结果：</w:t>
      </w:r>
    </w:p>
    <w:p w14:paraId="39EFDB05">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1.</w:t>
      </w:r>
      <w:r>
        <w:rPr>
          <w:rFonts w:hint="eastAsia" w:ascii="宋体" w:hAnsi="宋体" w:eastAsia="宋体" w:cs="宋体"/>
          <w:lang w:val="en-US" w:eastAsia="zh-CN"/>
        </w:rPr>
        <w:t>产品属于资本家，从不属于工人；</w:t>
      </w:r>
    </w:p>
    <w:p w14:paraId="014A2A37">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kern w:val="2"/>
          <w:sz w:val="21"/>
          <w:szCs w:val="24"/>
          <w:lang w:val="en-US" w:eastAsia="zh-CN" w:bidi="ar-SA"/>
        </w:rPr>
        <w:t>2.</w:t>
      </w:r>
      <w:r>
        <w:rPr>
          <w:rFonts w:hint="eastAsia" w:ascii="宋体" w:hAnsi="宋体" w:eastAsia="宋体" w:cs="宋体"/>
          <w:lang w:val="en-US" w:eastAsia="zh-CN"/>
        </w:rPr>
        <w:t>这一产品的价值除包含预付资本的价值外，还包含剩余价值，后者要工人耗费劳动，而不要资本家耗费任何东西，但它却成为资本家的合法财产。</w:t>
      </w:r>
    </w:p>
    <w:p w14:paraId="7580DE98">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kern w:val="2"/>
          <w:sz w:val="21"/>
          <w:szCs w:val="24"/>
          <w:lang w:val="en-US" w:eastAsia="zh-CN" w:bidi="ar-SA"/>
        </w:rPr>
        <w:t>3.</w:t>
      </w:r>
      <w:r>
        <w:rPr>
          <w:rFonts w:hint="eastAsia" w:ascii="宋体" w:hAnsi="宋体" w:eastAsia="宋体" w:cs="宋体"/>
          <w:lang w:val="en-US" w:eastAsia="zh-CN"/>
        </w:rPr>
        <w:t>工人保持了自己的劳动力，只要找到买者就可以重新出卖。</w:t>
      </w:r>
    </w:p>
    <w:p w14:paraId="39FE6C9A">
      <w:pPr>
        <w:widowControl w:val="0"/>
        <w:numPr>
          <w:ilvl w:val="0"/>
          <w:numId w:val="0"/>
        </w:num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简单再生产仅仅是这种最初的活动的周期反复。货币总是一次又一次地重新转化为资本。因此，规律并没有遭到违反，相反地，只是得到不断发生作用的机会。如果简单再生产为规模扩大的再生产，为积累所代替，事情也还是一样。在前一种情况下，资本家花费了全部剩余价值，在后一种情况下，他只消费了剩余价值的一部分，而把其余部分转化为货币，以此表现了自己的公民美德。</w:t>
      </w:r>
    </w:p>
    <w:p w14:paraId="7F1768EA">
      <w:pPr>
        <w:widowControl w:val="0"/>
        <w:numPr>
          <w:ilvl w:val="0"/>
          <w:numId w:val="0"/>
        </w:num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剩余价值是资本家的财产，它从来不属于别人。资本家把剩余价值预付在生产上，完全像他最初进入市场的那一天一样，是从他自己的基金中预付的。至于这一次他的基金是由他的工人的无酬劳动产生的这一事实，和问题绝对无关。如果工人B是用工人A所生产的剩余价值来雇用的，那么，第一，A提供这种剩余价值时，资本家对他的商品支付了全部合理价格，分文也没有少给；第二，这一交易同工人B毫无关系。B所要求的而且有权要求的，是资本家把他的劳动力的价值付给他。</w:t>
      </w:r>
    </w:p>
    <w:p w14:paraId="0ECDBF7A">
      <w:pPr>
        <w:widowControl w:val="0"/>
        <w:numPr>
          <w:ilvl w:val="0"/>
          <w:numId w:val="0"/>
        </w:num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在商品生产中，互相对立的仅仅是彼此独立的卖者和买者。他们之间的相互关系随着他们所签订的契约期满而告结束。要是交易重复进行，那是由于订了新的契约，它同以前的契约完全无关，在这里同一买者和同一卖者再次碰在一起只是偶然的事情。因此，如果要把商品生产或属于商品生产的过程按商品生产本身的经济规律来加以判断，我们就必须把每个交换行为就其本身来加以考察，撇开它与以前和以后的交换行为的一切联系。因为买卖只是在个别人之间进行，所以不可能在这里去寻找整个社会阶级之间的关系。</w:t>
      </w:r>
    </w:p>
    <w:p w14:paraId="58D946E8">
      <w:pPr>
        <w:widowControl w:val="0"/>
        <w:numPr>
          <w:ilvl w:val="0"/>
          <w:numId w:val="0"/>
        </w:num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现在执行职能的资本，不管它经过的周期的再生产和先行积累的系列多么长，总是保持着它本来的处女性。尽管每一个单独考察的交换行为仍遵循交换规律，但占有方式却会发生根本的变革，而这丝毫不触犯与商品生产相适应的所有权。这同一所有权，在产品归生产者所有，生产者用等价物交换等价物，只能靠自己劳动致富的初期，是有效的；在社会财富越来越多地成为那些能不断地重新占有别人无酬劳动的人的财产的资本主义时期，也是有效的。</w:t>
      </w:r>
    </w:p>
    <w:p w14:paraId="3EBBADF8">
      <w:pPr>
        <w:widowControl w:val="0"/>
        <w:numPr>
          <w:ilvl w:val="0"/>
          <w:numId w:val="0"/>
        </w:num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一旦劳动力由工人自己作为商品自由出卖，这种结果就是不可避免的。但只有从这时起，商品生产才普遍化，才成为典型的生产形式；只有从这时起，每一个产品才一开始就是为卖而生产，而生产出来的一切财富都要经过流通。只有当雇佣劳动成为商品生产的基础时，商品生产才强加于整个社会；但也只有这时，它才能发挥自己的全部潜力。说雇佣劳动的介入使商品生产变得不纯，那就等于说，商品生产要保持纯粹性，它就不该发展。商品生产按自己本身内在的规律越是发展成为资本主义生产，商品生产的所有权规律也就越是转变为资本主义的占有规律。</w:t>
      </w:r>
    </w:p>
    <w:p w14:paraId="14458B78">
      <w:pPr>
        <w:pStyle w:val="5"/>
        <w:widowControl w:val="0"/>
        <w:numPr>
          <w:ilvl w:val="0"/>
          <w:numId w:val="0"/>
        </w:numPr>
        <w:bidi w:val="0"/>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3.剩余价值分为资本和收入。节欲论</w:t>
      </w:r>
    </w:p>
    <w:p w14:paraId="4CCDAAF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前一章里，我们把剩余价值或剩余产品只是看作资本家的个人消费基金，在这一章里，我们到现在为止把它只是看作积累基金。但是，剩余价值实际上是二者兼而有之，一部分由资本家作为收入消费，另一部分用作资本或积累起来。在剩余价值量已定时，这两部分中的一部分越大，另一部分就越小。在其他一切条件不变的情况下，这种分割的比例决定着积累量。而谁进行这种分割呢？是剩余价值的所有者——资本家。因此，这是他的意志行为。至于他所征收的贡品中由他积累的部分，据说是他节约下来的，因为他没有把它吃光用尽，也就是说，因为他执行了他作为资本家的职能，即执行使自己致富的职能。</w:t>
      </w:r>
    </w:p>
    <w:p w14:paraId="140079E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家只有作为人格化的资本，他才有历史的价值，也只有这样，他本身的暂时必然性才包含在资本主义生产方式的暂时必然性中。但既然这样，他的动机，也就不是使用价值和享受，而是交换价值和交换价值的增殖了。作为价值增殖的狂热追求者，他肆无忌惮地迫使人类去为生产而生产，从而去发展社会生产力，去创造生产的物质条件；而只有这样的条件，才能为一个更高级的、以每一个个人的全面而自由的发展为基本原则的社会形式建立现实基础。只有作为资本的人格化，资本家才受到尊敬。作为资本的人格化，他同货币贮藏者一样，具有绝对的致富欲。但是，在货币贮藏者那里表现为个人的狂热的事情，在资本家那里却表现为社会机制的作用，而资本家不过是这个社会机制中的一个主动轮罢了。</w:t>
      </w:r>
    </w:p>
    <w:p w14:paraId="10EB82F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此外，资本主义生产的发展，使投入工业企业的资本有不断增长的必要，而竞争使资本主义生产方式的内在规律作为外在的强制规律支配着每一个资本家。竞争迫使他不断扩大自己的资本来维持自己的资本，而他扩大资本只能靠累进的积累。</w:t>
      </w:r>
    </w:p>
    <w:p w14:paraId="645B8F6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所以，就资本家的一切行动只是那个通过他才有了意志和意识的资本的职能而论，他的私人消费，对他来说也就成了对他的资本积累的掠夺。积累是对社会财富世界的征服。它在扩大被剥削的人身材料的数量的同时，也扩大了资本家直接和间接的统治。</w:t>
      </w:r>
    </w:p>
    <w:p w14:paraId="5E0E1694">
      <w:pPr>
        <w:bidi w:val="0"/>
        <w:ind w:firstLine="630" w:firstLineChars="300"/>
        <w:rPr>
          <w:rFonts w:hint="eastAsia" w:ascii="宋体" w:hAnsi="宋体" w:eastAsia="宋体" w:cs="宋体"/>
          <w:lang w:val="en-US" w:eastAsia="zh-CN"/>
        </w:rPr>
      </w:pPr>
      <w:r>
        <w:rPr>
          <w:rFonts w:hint="eastAsia" w:ascii="宋体" w:hAnsi="宋体" w:eastAsia="宋体" w:cs="宋体"/>
          <w:lang w:val="en-US" w:eastAsia="zh-CN"/>
        </w:rPr>
        <w:t>在资本主义生产方式的历史初期，——而每个资本主义的暴发户都个别地经过这个历史阶段，——致富欲和贪欲作为绝对的欲望占统治地位。但资本主义生产的进步不仅创立了一个享乐世界；随着投机和信用事业的发展，它还开辟了千百个突然致富的源泉。在一定的发展阶段上，已经习以为常的挥霍，作为炫耀富有从而取得信贷的手段，甚至成了“不幸的”资本家营业上的一种必要。奢侈被列入资本的交际费用。此外，资本家财富的增长，不是像货币贮藏者那样同自己的个人劳动和个人消费的节约成比例，而是同他榨取别人的劳动力的程度和强使工人放弃一切生活享受的程度成比例的。因此，虽然资本家的挥霍从来不像放荡的封建主的挥霍那样是直截了当的，相反地，在它的背后总是隐藏着最肮脏的贪欲和最小心的盘算；但是资本家的挥霍仍然和积累一同增加，一方决不会妨害另一方。因此，在资本家个人的崇高的心胸中同时展开了积累欲和享受欲之间的浮士德式的冲突。</w:t>
      </w:r>
    </w:p>
    <w:p w14:paraId="4B8B21EC">
      <w:pPr>
        <w:pStyle w:val="5"/>
        <w:widowControl w:val="0"/>
        <w:numPr>
          <w:ilvl w:val="0"/>
          <w:numId w:val="0"/>
        </w:numPr>
        <w:bidi w:val="0"/>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4.几种同剩余价值分为资本和收入的比例无关但是决定积累量的情况：劳动力的剥削程度；劳动生产力；所使用的资本和所消费的资本之间差额的扩大；预付资本的量</w:t>
      </w:r>
    </w:p>
    <w:p w14:paraId="6E22BA2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论述剩余价值的生产的那几篇里，我们总是假定工资至少和劳动力的价值相等。但是，把工资强行压低到这一价值以下，在实际运动中起着极为重要的作用，因此我们不能不对这一点略加考察。在一定限度内，这实际上是把工人的必要消费基金转化为资本的积累基金。</w:t>
      </w:r>
    </w:p>
    <w:p w14:paraId="6F7BB53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虽然在一切产业部门里，由劳动资料构成的不变资本部分，必须足够供由设备规模决定的一定数量的工人使用，但是它完全不必总是同所使用的劳动量按同一比例增加。假定某一工厂有100个工人，每人劳动8小时，共800个劳动小时。如果资本家想使这个劳动小时数增加一半，他可以再雇用50个工人，但这样一来，他不仅要在工资上预付新的资本，而且要在劳动资料上预付新的资本。不过他也可以使原有的100个工人不是劳动8小时而是劳动12小时，这样，现有的劳动资料就足够使用了，只是损耗得快一些罢了。可见，由提高劳动力的紧张程度而获得的追加劳动，没有不变资本部分的相应增加，也能够增加剩余产品和剩余价值，即积累的实体。</w:t>
      </w:r>
    </w:p>
    <w:p w14:paraId="443B8B7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采掘工业中，例如在采矿业中，原料不是预付资本的组成部分。这里的劳动对象不是过去劳动的产品，而是由自然无偿赠予的。这里的不变资本几乎完全由劳动资料组成，它们能很容易地容纳增加了的劳动量。而在其他条件相同的情况下，产品的数量和价值同所使用的劳动成正比地增加。在这里，正像在生产的第一天一样，形成产品的原始要素，从而也就是形成资本物质成分的要素，即人和自然，是携手并进的。由于劳动力具有弹性，即使不预先增加不变资本，积累的领域也能扩大。</w:t>
      </w:r>
    </w:p>
    <w:p w14:paraId="05193B7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农业中，不预付追加的种子和肥料，就不可能扩大耕地。但是，一旦预付了追加的种子和肥料，那么，即使对土地进行纯粹机械性的耕作，也会对产量的提高发生奇迹般的作用。只要原有数量的工人付出更多的劳动量，不必预付新的劳动资料，也可以提高肥力。这又是人对自然的直接作用，这种作用无需新资本的介入，也会成为扩大积累的直接源泉。</w:t>
      </w:r>
    </w:p>
    <w:p w14:paraId="0C92054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最后，在本来意义的工业中，任何追加的劳动消耗都要求相应地追加原料的消耗，但是不一定要追加劳动资料的消耗。因为采掘工业和农业给加工工业提供了它本身需要的原料和它的劳动资料的原料，所以采掘工业和农业无需追加资本而生产的追加产品，对于加工工业也是有利的。</w:t>
      </w:r>
    </w:p>
    <w:p w14:paraId="44CF164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总的结论是：资本一旦合并了形成财富的两个原始要素——劳动力和土地，它便获得了一种扩张的能力，这种能力使资本能把它的积累的要素扩展到超出似乎是由它本身的大小所确定的范围，即超出由体现资本存在的、已经生产的生产资料的价值和数量所确定的范围。</w:t>
      </w:r>
    </w:p>
    <w:p w14:paraId="6D3F0A2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资本积累的另一个重要的因素是社会劳动生产率的水平。</w:t>
      </w:r>
    </w:p>
    <w:p w14:paraId="77ABF97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随着劳动生产力的提高，表现一定价值从而一定量剩余价值的产品量也会提高。在剩余价值率不变甚至下降，但其下降比劳动生产力的提高缓慢的情况下，剩余产品量也会增加。因此，在剩余产品分为收入和追加资本的比例保持不变的情况下，资本家的消费可以增加，而积累基金并不减少。积累基金的相对量甚至可以靠牺牲消费基金而增加，而由于商品变得便宜，资本家享用的消费品仍和过去相等甚至比过去还多。</w:t>
      </w:r>
    </w:p>
    <w:p w14:paraId="2E2D9DC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我们已经知道，工人之变得便宜，从而剩余价值率的增加，是同劳动生产率的提高携手并进的，即使在实际工资提高的情况下也是如此。更何况，实际工资从来不会和劳动生产率按同一比例增加。这样，同一可变资本价值会推动更多的劳动力，从而推动更多的劳动。同一不变资本价值会表现为更多的生产资料，从而会提供更多的形成产品和价值的要素，或者说，提供更多的吮吸劳动的要素。因此，在追加资本的价值不变甚至降低的情况下，积累仍然可以加快。不仅再生产的规模在物质上扩大了，而且剩余价值的生产也比追加资本的价值增长得更快。</w:t>
      </w:r>
    </w:p>
    <w:p w14:paraId="5A59230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劳动生产力的发展也会对原资本或已经处于生产过程中的资本发生反作用。</w:t>
      </w:r>
    </w:p>
    <w:p w14:paraId="6314B6D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执行职能的不变资本的一部分是由劳动资料如机器等等构成的，这些劳动资料只有经过一个较长的时期，才会被消费掉，因而被再生产出来或被同一种新的物品所替换。但是，这些劳动资料每年都有一部分死亡，或者说，达到了它的生产职能的终点。因此，每年都有一部分是处在周期的再生产或被同一种新的物品所替换的阶段。如果生产这些劳动资料的部门的劳动生产力发展了，而劳动生产力是随着科学和技术的不断进步而不断发展的，那么旧的机器、工具、器械等等就会被效率更高的、从功效来说更便宜的机器、工具和器械等等所代替。撇开现有的劳动资料在细节上的不断改进不说，旧的资本也会以生产效率更高的形式再生产出来。不变资本的另一部分，即原料和辅助材料在一年当中不断地再生产出来，而其中由农业生产的大多是一年再生产一次。因此，改良方法等等的每次采用，在这里对追加资本和已在执行职能的资本几乎同时发生影响。化学的每一个进步不仅增加有用物质的数量和已知物质的用途，从而随着资本的增长扩大投资领域。同时，它还教人们把生产过程和消费过程中的废料投回到再生产过程的循环中去，从而无需预先支出资本，就能创造新的资本材料。</w:t>
      </w:r>
    </w:p>
    <w:p w14:paraId="7938784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正像只要提高劳动力的紧张程度就能加强对自然财富的利用一样，科学和技术使执行职能的资本具有一种不以它的一定量为转移的扩张能力。同时，这种扩张能力对原资本中已进入更新阶段的那一部分也发生反作用。资本以新的形式无代价地合并了在它的旧形式背后所实现的社会进步。当然，生产力的这种发展同时会使正在执行职能的资本部分地贬值。只要这种贬值通过竞争被人们痛切地感觉到，主要负担就会落到工人身上，资本家力图用加强对工人剥削的办法来弥补自己的损失。</w:t>
      </w:r>
    </w:p>
    <w:p w14:paraId="5224681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把它所消费的生产资料的价值转移到产品上去。另一方面，一定量的劳动所推动的生产资料的价值和数量是同劳动的生产效率的提高成比例地增加的。因此，虽然同量的劳动始终只是给自己的产品增加同量的新价值，但是，随着劳动生产率的提高，同时由劳动转移到产品上的旧资本的价值仍会因其量增而增加。</w:t>
      </w:r>
    </w:p>
    <w:p w14:paraId="7683671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随着劳动的生产资料的效能、规模和价值的增长，从而随着由劳动生产力的发展而造成的积累的增长，劳动在不断更新的形式中把不断膨胀的资本的价值保存下来并使之永久化。劳动的这种自然能力表现为合并劳动的资本所固有的自我保存的能力，正像劳动的社会生产力表现为资本的属性，资本家对剩余劳动的不断占有表现为资本的不断自行增殖一样。劳动的一切力量都显现为资本的力量，正像商品价值的一切形式都显现为货币的形式一样。</w:t>
      </w:r>
    </w:p>
    <w:p w14:paraId="3D11262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随着资本的增长，所使用的资本和所消费的资本之间的差额也在增大。换句话说，劳动资料如建筑物、机器、排水管、役畜以及各种器械的价值量和物质量都会增加，这些劳动资料在或长或短的一个时期里，在不断反复进行的生产过程中，用自己的整体执行职能，或者说，为达到某种有用的效果服务，而它们本身却是逐渐损耗的，因而是一部分一部分地丧失自己的价值，也就是一部分一部分地把自己的价值转移到产品中去。这些劳动资料越是作为产品形成要素发生作用而不把价值加到产品中去，也就是说，它们越是整个地被使用而只是部分地被消费，那么，它们就越是像我们在上面说过的自然力如水、蒸汽、空气、电力等等那样，提供无偿的服务。被活劳动抓住并赋予生命的过去劳动的这种无偿服务，会随着积累规模的扩大而积累起来。</w:t>
      </w:r>
    </w:p>
    <w:p w14:paraId="26CBCFA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过去劳动总是装扮成资本，也就是说，A、B、C等人的劳动的被人所有总是装扮成非劳动者X的自己所有，所以资产者和政治经济学家们对过去劳动的功绩赞扬备至。于是，那种以生产资料的形式参与活劳动过程的过去劳动所取得的不断增长的重要性，就被归功于这种劳动的同工人本身相异化的形态，即它的资本的形态，虽然这种劳动是工人的过去的和无酬的劳动。</w:t>
      </w:r>
    </w:p>
    <w:p w14:paraId="1F13937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劳动力的剥削程度已定的情况下，剩余价值量就取决于同时被剥削的工人人数，而工人人数和资本的量是相适应的，虽然它们的比例是变动着的。所以，资本由于连续的积累而增加得越多，分为消费基金和积累基金的价值额也就增加得越多。因此，资本家既能过更优裕的生活，又能更加“禁欲”。最后，生产的规模越是随着预付资本量一同扩大，生产的全部发条也就运作得越是有力。</w:t>
      </w:r>
    </w:p>
    <w:p w14:paraId="1C4797ED">
      <w:pPr>
        <w:rPr>
          <w:rFonts w:hint="eastAsia" w:ascii="宋体" w:hAnsi="宋体" w:eastAsia="宋体" w:cs="宋体"/>
          <w:lang w:val="en-US" w:eastAsia="zh-CN"/>
        </w:rPr>
      </w:pPr>
      <w:r>
        <w:rPr>
          <w:rFonts w:hint="eastAsia" w:ascii="宋体" w:hAnsi="宋体" w:eastAsia="宋体" w:cs="宋体"/>
          <w:lang w:val="en-US" w:eastAsia="zh-CN"/>
        </w:rPr>
        <w:br w:type="page"/>
      </w:r>
    </w:p>
    <w:p w14:paraId="5BBE7C4A">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第二十三章——资本主义积累的一般规律</w:t>
      </w:r>
    </w:p>
    <w:p w14:paraId="0E051608">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1.在资本构成不变时，对劳动力的需求随积累的增长而增长</w:t>
      </w:r>
    </w:p>
    <w:p w14:paraId="1EB69FD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的构成要从双重的意义上来理解。从价值方面来看，资本的构成是由资本分为不变资本和可变资本的比率，或者说，分为生产资料的价值和劳动力的价值即工资总额的比率来决定的。从在生产过程中发挥作用的物质方面来看，每一个资本都分为生产资料和活的劳动力；这种构成是由所使用的生产资料量和为使用这些生产资料而必需的劳动量之间的比率来决定的。</w:t>
      </w:r>
    </w:p>
    <w:p w14:paraId="58A327C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前一种构成即为资本的价值构成，后一种构成即为资本的技术构成。二者之间有密切的相互关系。由资本技术构成决定并且反映技术构成变化的资本价值构成即为资本的有机构成。凡是简单地说资本构成的地方，始终应当理解为资本的有机构成。</w:t>
      </w:r>
    </w:p>
    <w:p w14:paraId="0FB1D7E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投入一定生产部门的许许多多单个资本，在构成上或多或少是不同的。把这些资本的一个个构成加以平均，就得出这个生产部门的总资本的构成。最后，把一切生产部门的平均构成加以总平均，就得出一个国家的社会资本的构成，我们以下要谈的归根到底只是这种构成。</w:t>
      </w:r>
    </w:p>
    <w:p w14:paraId="0FB2036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资本的增长包含它的可变组成部分，即转变为劳动力的组成部分的增长。转化为追加资本的剩余价值总要有一部分再转化为可变资本，或追加的劳动基金。假定资本的构成不变，也就是说，为了推动一定量的生产资料或不变资本始终需要同量劳动力，同时其他情况也不变，那么，对劳动的需要和工人的生存基金，显然按照资本增长的比例而增长，而且资本增长得越快，它们也增长得越快。</w:t>
      </w:r>
    </w:p>
    <w:p w14:paraId="5759F27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因为资本每年都生产出剩余价值，其中的一部分每年都并入原资本</w:t>
      </w:r>
      <w:r>
        <w:rPr>
          <w:rFonts w:hint="eastAsia" w:ascii="宋体" w:hAnsi="宋体" w:eastAsia="宋体" w:cs="宋体"/>
          <w:lang w:val="en-US" w:eastAsia="zh-CN"/>
        </w:rPr>
        <w:t>，又</w:t>
      </w:r>
      <w:r>
        <w:rPr>
          <w:rFonts w:hint="default" w:ascii="宋体" w:hAnsi="宋体" w:eastAsia="宋体" w:cs="宋体"/>
          <w:lang w:val="en-US" w:eastAsia="zh-CN"/>
        </w:rPr>
        <w:t>因为这种增殖额本身随着已经执行职能的资本的规模的扩大每年都在增长，最后，</w:t>
      </w:r>
      <w:r>
        <w:rPr>
          <w:rFonts w:hint="eastAsia" w:ascii="宋体" w:hAnsi="宋体" w:eastAsia="宋体" w:cs="宋体"/>
          <w:lang w:val="en-US" w:eastAsia="zh-CN"/>
        </w:rPr>
        <w:t>又</w:t>
      </w:r>
      <w:r>
        <w:rPr>
          <w:rFonts w:hint="default" w:ascii="宋体" w:hAnsi="宋体" w:eastAsia="宋体" w:cs="宋体"/>
          <w:lang w:val="en-US" w:eastAsia="zh-CN"/>
        </w:rPr>
        <w:t>因为在致富欲的特殊的刺激下，例如，在由于新发展起来的社会需要而开辟了新的市场、新的投资领域等等的情况下，只要改变剩余价值或剩余产品分为资本和收入的比例，积累的规模就能突然扩大，所以，资本的积累需要，能够超过劳动力或工人人数的增加，对工人的需要，能够超过工人的供给，这样一来，工资就会提高。只要上述假定一直不变，这种情况最终一定会发生。因为雇用的工人一年比一年多，所以迟早必定会出现这样的时候：积累的需要开始超过通常的劳动供给，于是工资提高。</w:t>
      </w:r>
    </w:p>
    <w:p w14:paraId="0BCFB81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这些多少有利于雇佣工人的维持和繁殖的情况，丝毫不会改变资本主义生产的基本性质。简单再生产不断地再生产出资本关系本身：一方面是资本家，另一方面是雇佣工人；同样，规模扩大的再生产或积累再生产出规模扩大的资本关系：一极是更多的或更大的资本家，另一极是更多的雇佣工人。劳动力必须不断地作为价值增殖的手段并入资本，不能脱离资本，它对资本的从属关系只是由于它时而卖给这个资本家，时而卖给那个资本家才被掩盖起来，所以，劳动力的再生产实际上是资本本身再生产的一个因素。因此，资本的积累就是无产阶级的增加。</w:t>
      </w:r>
    </w:p>
    <w:p w14:paraId="3F3E916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以上所假定的对工人最有利的积累条件下，工人对资本的从属关系是采取可以忍受的形式。随着资本的增长，这种关系不是更为加强，而只是更为扩大，也就是说，资本的剥削和统治的范围只是随着它本身的规模和它的臣民人数的增大而扩大。在工人自己所生产的日益增加的并且越来越多地转化为追加资本的剩余产品中，会有较大的部分以支付手段的形式流回到工人手中，使他们能够扩大自己的享受范围。但是，吃穿好一些，待遇高一些，特有财产多一些，不会消除奴隶的从属关系和对他们的剥削，同样，也不会消除雇佣工人的从属关系和对他们的剥削。</w:t>
      </w:r>
    </w:p>
    <w:p w14:paraId="2F0EA75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由于资本积累而提高的劳动价格，实际上不过表明，雇佣工人为自己铸造的金锁链已经够长够重，容许把它略微放松一点。在关于这一问题的争论中，大都把主要的东西，即资本主义生产的具有代表性的特征忽略了。在这里，购买劳动力，不是为了用它的服务或它的产品来满足买者的个人需要。买者的目的是增殖他的资本，是生产商品，使其中包含的劳动比他支付了报酬的劳动多，也就是包含一个不花费他什么、但会通过商品的出售得到实现的价值部分。生产剩余价值或赚钱，是这个生产方式的绝对规律。劳动力只有在它会把生产资料当作资本来保存，把自身的价值当作资本再生产出来，并且以无酬劳动提供追加资本的源泉的情况下，才能够卖出去。所以，劳动力的出卖条件不管对工人怎样有利，总要使劳动力不断地再出卖，使财富作为资本不断地扩大再生产。</w:t>
      </w:r>
    </w:p>
    <w:p w14:paraId="187877CC">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我们已经知道，工资按其本性来说，要求工人不断地提供一定数量的无酬劳动。即使完全撇开工资提高而劳动价格同时下降等情况不说，工资的增大至多也不过说明工人必须提供的无酬劳动量的减少。</w:t>
      </w:r>
      <w:r>
        <w:rPr>
          <w:rFonts w:hint="eastAsia" w:ascii="宋体" w:hAnsi="宋体" w:eastAsia="宋体" w:cs="宋体"/>
          <w:lang w:val="en-US" w:eastAsia="zh-CN"/>
        </w:rPr>
        <w:t>但</w:t>
      </w:r>
      <w:r>
        <w:rPr>
          <w:rFonts w:hint="default" w:ascii="宋体" w:hAnsi="宋体" w:eastAsia="宋体" w:cs="宋体"/>
          <w:lang w:val="en-US" w:eastAsia="zh-CN"/>
        </w:rPr>
        <w:t>这种减少永远也不会达到威胁制度本身的程度</w:t>
      </w:r>
      <w:r>
        <w:rPr>
          <w:rFonts w:hint="eastAsia" w:ascii="宋体" w:hAnsi="宋体" w:eastAsia="宋体" w:cs="宋体"/>
          <w:lang w:val="en-US" w:eastAsia="zh-CN"/>
        </w:rPr>
        <w:t>。</w:t>
      </w:r>
    </w:p>
    <w:p w14:paraId="45EB318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另一种情况是，积累由于劳动价格的提高而削弱，因为利润的刺激变得迟钝了。积累减少了。但是随着积累的减少，使积累减少的原因，即资本和可供剥削的劳动力之间的不平衡，也就消失了。所以，资本主义生产过程的机制会自行排除它暂时造成的障碍。劳动价格重新降到适合资本增殖需要的水平，而不管这个水平现在是低于、高于还是等于工资提高前的正常水平。</w:t>
      </w:r>
    </w:p>
    <w:p w14:paraId="474367D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在第一种情况下，并不是劳动力或工人人口绝对增加或相对增加的减缓引起资本的过剩，相反地，是资本的增长引起可供剥削的劳动力的不足。在第二种情况下，并不是劳动力或工人人口绝对增加或相对增加的加速引起资本的不足，相反地，是资本的减少使可供剥削的劳动力过剩，或者不如说使劳动力价格过高。正是资本积累的这些绝对运动反映为可供剥削的劳动力数量的相对运动，因而看起来好像是由后者自身的运动引起的。用数学上的术语来说：积累量是自变量，工资量是因变量，而不是相反。同样，在工业周期的危机阶段，商品价格的普遍降低表现为货币相对价值的提高，而在繁荣阶段，商品价格的普遍提高表现为货币相对价值的降低。</w:t>
      </w:r>
    </w:p>
    <w:p w14:paraId="50C9CC8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作为所谓“自然人口规律”的基础的资本主义生产规律，可以简单地归结如下：资本、积累同工资率之间的关系，不外是转化为资本的无酬劳动和为推动追加资本所必需的追加劳动之间的关系。因此，这决不是两个彼此独立的量，即资本量和工人人口数量之间的关系；相反地，归根到底这只是同一工人人口所提供的无酬劳动和有酬劳动之间的关系。如果工人阶级提供的并由资本家阶级所积累的无酬劳动量增长得十分迅速，以致只有大大追加有酬劳动才能转化为资本，那么，工资就会提高，而在其他一切情况不变时，无酬劳动就会相应地减少。但是，一旦这种减少达到这样一点，即滋养资本的剩余劳动不再有正常数量的供应时，反作用就会发生：收入中资本化的部分减少，积累削弱，工资的上升运动受到反击。</w:t>
      </w:r>
    </w:p>
    <w:p w14:paraId="3E87838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劳动价格的提高被限制在这样的界限内，这个界限不仅使资本主义制度的基础不受侵犯，而且还保证资本主义制度的规模扩大的再生产。可见，被神秘化为一种自然规律的资本主义积累规律，实际上不过表示：资本主义积累的本性，决不允许劳动剥削程度的任何降低或劳动价格的任何提高有可能严重地危及资本关系的不断再生产和它的规模不断扩大的再生产。在一种不是物质财富为工人的发展需要而存在，相反是工人为现有价值的增殖需要而存在的生产方式下，事情也不可能是别的样子。正像人在宗教中受他自己头脑的产物的支配一样，人在资本主义生产中受他自己双手的产物的支配。</w:t>
      </w:r>
    </w:p>
    <w:p w14:paraId="116569E0">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2.在积累和伴随积累的积聚的进程中资本可变部分相对减少</w:t>
      </w:r>
    </w:p>
    <w:p w14:paraId="095A67F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一旦资本主义制度的一般基础奠定下来，在积累过程中就一定会出现一个时刻，那时社会劳动生产率的发展成为积累的最强有力的杠杆。</w:t>
      </w:r>
    </w:p>
    <w:p w14:paraId="758A06C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撇开土壤肥力等等自然条件，撇开单独地进行劳动的独立生产者的技能（这种技能更多地表现在质量即制品的优劣上，而不是表现在数量即制品的多寡上），那么，社会劳动生产率的水平就表现为一个工人在一定时间内，以同样的劳动力强度使之转化为产品的生产资料的相对量。工人用来进行劳动的生产资料的量，随着工人的劳动生产率的增长而增长。在这里，这些生产资料起着双重作用。一些生产资料的增长是劳动生产率增长的结果，另一些生产资料的增长是劳动生产率增长的条件。但是，不管是条件还是结果，只要生产资料的量比并入生产资料的劳动力相对增长，这就表示劳动生产率的增长。因而，劳动生产率的增长，表现为劳动的量比它所推动的生产资料的量相对减少，或者说，表现为劳动过程的主观因素的量比它的客观因素的量相对减少。</w:t>
      </w:r>
    </w:p>
    <w:p w14:paraId="3215CFB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技术构成的这一变化，即生产资料的量比推动它的劳动力的量相对增长，又反映在资本的价值构成上，即资本价值的不变组成部分靠减少它的可变组成部分而增加。不管我们比较的是同一国家的不同经济时代，还是同一时代的不同国家。只代表所耗费的生产资料价值或资本不变部分的那个价格要素的相对量，同积累的增进成正比；用来支付劳动或代表资本可变部分的另一价格要素的相对量，一般同积累的增进成反比。</w:t>
      </w:r>
    </w:p>
    <w:p w14:paraId="42FDD0D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过，资本可变部分比不变部分的相对减少，或资本价值构成的变化，只是近似地表示出资本的物质组成部分构成上的变化。随着劳动生产率的增长，不仅劳动所消费的生产资料的量增大了，而且生产资料的价值比生产资料的量相对地减小了。这样一来，生产资料的价值绝对地增长了，但不是同它的量按比例增长。因此，不变资本和可变资本之间的差额的增大，同不变资本转变成的生产资料的量和可变资本转变成的劳动力的量之间的差额的增大相比，要慢得多。随着后一个差额的增长，前一个差额也增长，但是增长的程度较小。</w:t>
      </w:r>
    </w:p>
    <w:p w14:paraId="6E6D7DD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当然，积累的增进虽然使可变资本部分相对减少，但是这并不妨碍可变资本绝对增加，只要总资本更大的绝对增加。</w:t>
      </w:r>
    </w:p>
    <w:p w14:paraId="756C7EF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第四篇中已经指出，社会劳动生产力的发展怎样以大规模的协作为前提，怎样只有在这个前提下，才能组织劳动的分工和结合，才能使生产资料由于大规模积聚而得到节约，才能产生那些按其物质属性来说只适于共同使用的劳动资料，如机器体系等等，才能使巨大的自然力为生产服务，才能使生产过程转化为科学在工艺上的应用。在商品生产中，生产资料归私人所有，因而劳动者或者单独地、独立地生产商品，或者由于缺乏自行经营的资料而把自己的劳动力当作商品来出卖；在这种生产的基础上，上述的前提只有通过单个资本的增长来实现，或者说，随着社会生产资料和生活资料转化为资本家的私有财产来实现。</w:t>
      </w:r>
    </w:p>
    <w:p w14:paraId="3D15DB2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商品生产的基础只有在资本主义的形式上才能担负起大规模的生产。所以，单个商品生产者手中一定程度的资本积累，是特殊的资本主义的生产方式的前提。因此，在从手工业到资本主义生产的过渡中，我们必须假定已经有这种积累。这种积累可以叫作原始积累，因为它不是特殊的资本主义的生产的历史结果，而是这种生产的历史基础。这种积累本身是怎样发生的，我们还用不着在这里研究。只要知道它是起点就行了。但是，一切在这个基础上生长起来的提高社会劳动生产力的方法，同时也就是提高剩余价值或剩余产品的生产的方法，而剩余价值或剩余产品又是积累的形成要素。因此，这些方法同时也就是资本生产资本或资本加速积累的方法。剩余价值不断再转化为资本，表现为进入生产过程的资本量的不断增长。这种增长又成为一种扩大的生产规模以及随之出现的提高劳动生产力和加速剩余价值生产的方法的基础。</w:t>
      </w:r>
    </w:p>
    <w:p w14:paraId="6BCAD12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一定程度的资本积累表现为特殊的资本主义的生产方式的条件，而特殊的资本主义的生产方式又反过来引起资本的加速积累。因此，特殊的资本主义的生产方式随着资本积累而发展，资本积累又随着特殊的资本主义的生产方式而发展。这两种经济因素由于这种互相推动的复合关系，引起资本技术构成的变化，从而使资本的可变组成部分同不变组成部分相比越来越小。</w:t>
      </w:r>
    </w:p>
    <w:p w14:paraId="24408A6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每一单个资本都是生产资料的或大或小的积聚，并且相应地指挥着一支或大或小的劳动军。每一个积累都成为新的积累的手段。这种积累随着执行资本职能的财富数量的增多而扩大这种财富在单个资本家手中的积聚，从而扩大大规模生产和特殊的资本主义的生产方法的基础。社会资本的增长是通过许多单个资本的增长来实现的。假定其他一切条件不变，各单个资本，以及与之相联的生产资料的积聚，会按照它们各自在社会总资本中所占份额的比例而增长。同时，从原资本上会分出枝杈来，作为新的独立资本执行职能。</w:t>
      </w:r>
    </w:p>
    <w:p w14:paraId="1120F85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这方面，资本家家庭内部的分产起着重大作用。因此，随着资本的积累，资本家的人数也多少有所增加。这种直接以积累为基础的或不如说和积累等同的积聚，有两个特征。第一，在其他条件不变的情况下，社会生产资料在单个资本家手中积聚的增进，受社会财富增长程度的限制。第二，社会资本中固定在每个特殊生产部门的部分，分在许多资本家身上，他们作为独立的和互相竞争的商品生产者彼此对立着。所以，积累和伴随积累的积聚不仅分散在许多点上，而且执行职能的资本的增长还同新资本的形成和旧资本的分裂交错在一起。因此，积累一方面表现为生产资料和对劳动的支配权的不断增长的积聚，另一方面，表现为许多单个资本的互相排斥。</w:t>
      </w:r>
    </w:p>
    <w:p w14:paraId="46E0DA1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社会总资本这样分散为许多单个资本，或它的各部分间的互相排斥，又遇到各部分间的互相吸引的反作用。这已不再是生产资料和对劳动的支配权的简单的、和积累等同的积聚。这是已经形成的各资本的积聚，是它们的个体独立性的消灭，是资本家剥夺资本家，是许多小资本转化为少数大资本。这一过程和前一过程不同的地方就在于，它仅仅以已经存在的并且执行职能的资本在分配上的变化为前提，因而，它的作用范围不受社会财富的绝对增长或积累的绝对界限的限制。资本所以能在这里，在一个人手中膨胀成很大的量，是因为它在那里，在许多人手中丧失了。这是不同于积累和积聚的本来意义的集中。</w:t>
      </w:r>
    </w:p>
    <w:p w14:paraId="4C959B54">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先</w:t>
      </w:r>
      <w:r>
        <w:rPr>
          <w:rFonts w:hint="default" w:ascii="宋体" w:hAnsi="宋体" w:eastAsia="宋体" w:cs="宋体"/>
          <w:lang w:val="en-US" w:eastAsia="zh-CN"/>
        </w:rPr>
        <w:t>简单地提一些事实就够了。竞争斗争是通过使商品便宜来进行的。在其他条件不变时，商品的便宜取决于劳动生产率，而劳动生产率又取决于生产规模。因此，较大的资本战胜较小的资本。其次，我们记得，随着资本主义生产方式的发展，在正常条件下经营某种行业所需要的单个资本的最低限量提高了。因此，较小的资本挤到那些大工业还只是零散地或不完全地占领的生产领域中去。在那里，竞争的激烈程度同互相竞争的资本的多少成正比，同互相竞争的资本的大小成反比。竞争的结果总是许多较小的资本家垮台，他们的资本一部分转入胜利者手中，一部分归于消灭。</w:t>
      </w:r>
    </w:p>
    <w:p w14:paraId="5DD4BA3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除此而外，一种崭新的力量——信用事业，随同资本主义的生产而形成起来。起初，它作为积累的小小的助手不声不响地挤了进来，通过一根根无形的线把那些分散在社会表面上的大大小小的货币资金吸引到单个的或联合的资本家手中；但是很快它就成了竞争斗争中的一个新的可怕的武器；最后，它转化为一个实现资本集中的庞大的社会机构。</w:t>
      </w:r>
    </w:p>
    <w:p w14:paraId="6CE7C9B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随着资本主义生产和积累的发展，竞争和信用——集中的两个最强有力的杠杆，也以同样的程度发展起来。同时，积累的增进又使可以集中的材料即单个资本增加，而资本主义生产的扩大，又替那些要有资本的预先集中才能建立起来的强大工业企业，一方面创造了社会需要，另一方面创造了技术手段。因此，现在单个资本的互相吸引力和集中的趋势比以往任何时候都更加强烈。虽然集中运动的相对广度和强度在一定程度上由资本主义财富已经达到的数量和经济机构的优越程度来决定，但是集中的进展决不取决于社会资本的实际增长量。这正是集中与积聚——它不过是规模扩大的再生产的另一种表现——特别不同的地方。</w:t>
      </w:r>
    </w:p>
    <w:p w14:paraId="2950C4B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集中可以通过单纯改变既有资本的分配，通过单纯改变社会资本各组成部分的量的组合来实现。资本所以能在这里，在一个人手中增长成巨大的量，是因为它在那里，在许多单个人的手中被夺走了。在一个生产部门中，如果投入的全部资本已溶合为一个单个资本时，集中便达到了极限。在一个社会里，只有当社会总资本或者合并在惟一的资本家手中，或者合并在惟一的资本家公司手中的时候，集中才算达到极限。</w:t>
      </w:r>
    </w:p>
    <w:p w14:paraId="0F25D11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集中补充了积累的作用，使工业资本家能够扩大自己的经营规模。不论经营规模的扩大是积累的结果，还是集中的结果；不论集中是通过吞并这条强制的途径来实现，还是通过建立股份公司这一比较平滑的办法把许多已经形成或正在形成的资本溶合起来，经济作用总是一样的。工业企业规模的扩大，对于更广泛地组织许多人的总体劳动，对于更广泛地发展这种劳动的物质动力，也就是说，对于使分散的、按习惯进行的生产过程不断地变成社会结合的、用科学处理的生产过程来说，到处都成为起点。</w:t>
      </w:r>
    </w:p>
    <w:p w14:paraId="049F93F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不过很明显，积累，即由圆形运动变为螺旋形运动的再生产所引起的资本的逐渐增大，同仅仅要求改变社会资本各组成部分的量的组合的集中比较起来，是一个极缓慢的过程。集中在这样加强和加速积累作用的同时，又扩大和加速资本技术构成的变革，即减少资本的可变部分来增加它的不变部分，从而减少对劳动的相对需求。</w:t>
      </w:r>
    </w:p>
    <w:p w14:paraId="2AB8E72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通过集中而在一夜之间集合起来的资本量，同其他资本量一样，不断再生产和增大，只是速度更快，从而成为社会积累的新的强有力的杠杆。因此，当人们谈到社会积累的增进时，今天已经默默地把集中的作用包括在内。</w:t>
      </w:r>
    </w:p>
    <w:p w14:paraId="191754C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正常的积累进程中形成的追加资本（见第22章第1节），主要是充当利用新发明和新发现的手段，总之，是充当利用工业改良的手段。但是，随着时间的推移，旧资本总有一天也会从头到尾地更新，并且同样会以技术上更加完善的形态再生出来，在这种形态下，用较少量的劳动就足以推动较多量的机器和原料。由此必然引起对劳动需求的绝对减少，不言而喻，经历这种更新过程的资本越是由于集中运动而大量聚集，对劳动需求的绝对减少也就越厉害。</w:t>
      </w:r>
    </w:p>
    <w:p w14:paraId="300C163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可见，一方面，在积累进程中形成的追加资本，同它自己的量比较起来，会越来越少地吸引工人。另一方面，周期地按新的构成再生产出来的旧资本，会越来越多地排斥它以前所雇用的工人。</w:t>
      </w:r>
    </w:p>
    <w:p w14:paraId="422B7994">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3.相对过剩人口或产业后备军的累进生产</w:t>
      </w:r>
    </w:p>
    <w:p w14:paraId="7A9253E3">
      <w:pPr>
        <w:ind w:firstLine="420" w:firstLineChars="0"/>
        <w:rPr>
          <w:rFonts w:hint="eastAsia" w:ascii="宋体" w:hAnsi="宋体" w:eastAsia="宋体" w:cs="宋体"/>
          <w:lang w:val="en-US" w:eastAsia="zh-CN"/>
        </w:rPr>
      </w:pPr>
      <w:r>
        <w:rPr>
          <w:rFonts w:hint="eastAsia" w:ascii="宋体" w:hAnsi="宋体" w:eastAsia="宋体" w:cs="宋体"/>
          <w:lang w:val="en-US" w:eastAsia="zh-CN"/>
        </w:rPr>
        <w:t>特殊的资本主义的生产方式，与之相适应的劳动生产力的发展以及由此引起的资本有机构成的变化，不只是同积累的增进或社会财富的增长保持一致的步伐。它们的进展要快得多，因为简单的积累即总资本的绝对扩大，伴随有总资本的各个分子的集中，追加资本的技术变革，也伴随有原资本的技术变革。因此，随着积累的进程，资本的不变部分和可变部分的比例会发生变化。因为对劳动的需求，不是由总资本的大小决定的，而是由总资本可变组成部分的大小决定的，所以它随着总资本的增长而递减，而不像以前假定的那样，随着总资本的增长而按比例增加。对劳动的需求，同总资本量相比相对地减少，并且随着总资本量的增长以递增的速度减少。</w:t>
      </w:r>
    </w:p>
    <w:p w14:paraId="7CDFC011">
      <w:pPr>
        <w:ind w:firstLine="420" w:firstLineChars="0"/>
        <w:rPr>
          <w:rFonts w:hint="eastAsia" w:ascii="宋体" w:hAnsi="宋体" w:eastAsia="宋体" w:cs="宋体"/>
          <w:lang w:val="en-US" w:eastAsia="zh-CN"/>
        </w:rPr>
      </w:pPr>
      <w:r>
        <w:rPr>
          <w:rFonts w:hint="eastAsia" w:ascii="宋体" w:hAnsi="宋体" w:eastAsia="宋体" w:cs="宋体"/>
          <w:lang w:val="en-US" w:eastAsia="zh-CN"/>
        </w:rPr>
        <w:t>诚然，随着总资本的增长，总资本的可变组成部分即并入总资本的劳动力也会增加，但是增加的比例越来越小。积累作为生产在一定技术基础上的单纯扩大而发生作用的那种间歇时间缩短了。为了吸收一定数目的追加工人，甚至为了在旧资本不断发生形态变化的情况下继续雇用已经在职的工人，就不仅要求总资本以不断递增的速度加快积累。而且，这种不断增长的积累和集中本身，又成为使资本构成发生新的变化的一个源泉，也就是成为使资本的可变组成部分和不变组成部分相比再次迅速减少的一个源泉。</w:t>
      </w:r>
    </w:p>
    <w:p w14:paraId="17A508CC">
      <w:pPr>
        <w:ind w:firstLine="420" w:firstLineChars="0"/>
        <w:rPr>
          <w:rFonts w:hint="eastAsia" w:ascii="宋体" w:hAnsi="宋体" w:eastAsia="宋体" w:cs="宋体"/>
          <w:lang w:val="en-US" w:eastAsia="zh-CN"/>
        </w:rPr>
      </w:pPr>
      <w:r>
        <w:rPr>
          <w:rFonts w:hint="eastAsia" w:ascii="宋体" w:hAnsi="宋体" w:eastAsia="宋体" w:cs="宋体"/>
          <w:lang w:val="en-US" w:eastAsia="zh-CN"/>
        </w:rPr>
        <w:t>总资本的可变组成部分的相对减少随着总资本的增长而加快，而且比总资本本身的增长还要快这一事实，在另一方面却相反地表现为，好像工人人口的绝对增长总是比可变资本即工人人口的就业手段增长得快。事实是，资本主义积累不断地并且同它的能力和规模成比例地生产出相对的，即超过资本增殖的平均需要的，因而是过剩的或追加的工人人口。</w:t>
      </w:r>
    </w:p>
    <w:p w14:paraId="7C4232C2">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一切部门中，资本可变部分的增长，从而就业工人人数的增长，总是同过剩人口的激烈波动，同过剩人口的暂时产生结合在一起，而不管这种产生采取排斥就业工人这个较明显的形式，还是采取使追加的工人人口难于被吸入它的通常水道这个不大明显但作用相同的形式。随着已经执行职能的社会资本量的增长及其增长程度的提高，随着生产规模和所使用的工人人数的扩大，随着他们劳动的生产力的发展，随着财富的一切源流的更加广阔和更加充足，资本对工人的更大的吸引力和更大的排斥力互相结合的规模也不断扩大，资本有机构成和资本技术形式的变化速度也不断加快，那些时而同时地时而交替地被卷入这些变化的生产部门的范围也不断增大。</w:t>
      </w:r>
    </w:p>
    <w:p w14:paraId="12D8A7C5">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工人人口本身在生产出资本积累的同时，也以日益扩大的规模生产出使他们自身成为相对过剩人口的手段。这就是资本主义生产方式所特有的人口规律，事实上，每一种特殊的、历史的生产方式都有其特殊的、历史地发生作用的人口规律。抽象的人口规律只存在于历史上还没有受过人干涉的动植物界。</w:t>
      </w:r>
    </w:p>
    <w:p w14:paraId="444CF7C7">
      <w:pPr>
        <w:ind w:firstLine="420" w:firstLineChars="0"/>
        <w:rPr>
          <w:rFonts w:hint="eastAsia" w:ascii="宋体" w:hAnsi="宋体" w:eastAsia="宋体" w:cs="宋体"/>
          <w:lang w:val="en-US" w:eastAsia="zh-CN"/>
        </w:rPr>
      </w:pPr>
      <w:r>
        <w:rPr>
          <w:rFonts w:hint="eastAsia" w:ascii="宋体" w:hAnsi="宋体" w:eastAsia="宋体" w:cs="宋体"/>
          <w:lang w:val="en-US" w:eastAsia="zh-CN"/>
        </w:rPr>
        <w:t>过剩的工人人口是积累或资本主义基础上的财富发展的必然产物，但是这种过剩人口反过来又成为资本主义积累的杠杆，甚至成为资本主义生产方式存在的—个条件。过剩的工人人口形成一支可供支配的产业后备军，它绝对地从属于资本，就好像它是由资本出钱养大的一样。过剩的工人人口不受人口实际增长的限制，为不断变化的资本增殖需要创造出随时可供剥削的人身材料。</w:t>
      </w:r>
    </w:p>
    <w:p w14:paraId="38B19F56">
      <w:pPr>
        <w:ind w:firstLine="420" w:firstLineChars="0"/>
        <w:rPr>
          <w:rFonts w:hint="eastAsia" w:ascii="宋体" w:hAnsi="宋体" w:eastAsia="宋体" w:cs="宋体"/>
          <w:lang w:val="en-US" w:eastAsia="zh-CN"/>
        </w:rPr>
      </w:pPr>
      <w:r>
        <w:rPr>
          <w:rFonts w:hint="eastAsia" w:ascii="宋体" w:hAnsi="宋体" w:eastAsia="宋体" w:cs="宋体"/>
          <w:lang w:val="en-US" w:eastAsia="zh-CN"/>
        </w:rPr>
        <w:t>随着积累和伴随积累而来的劳动生产力的发展，资本的突然膨胀力也增长了，这不仅是因为执行职能的资本的弹性和绝对财富——资本不过是其中一个有弹性的部分——增长了，也不仅是因为信用每当遇到特殊刺激会在转眼之间把这种财富的非常大的部分作为追加资本交给生产支配。这还因为生产过程本身的技术条件，机器、运输工具等等，有可能以最大的规模最迅速地把剩余产品转化为追加的生产资料。</w:t>
      </w:r>
    </w:p>
    <w:p w14:paraId="15C6105D">
      <w:pPr>
        <w:ind w:firstLine="420" w:firstLineChars="0"/>
        <w:rPr>
          <w:rFonts w:hint="eastAsia" w:ascii="宋体" w:hAnsi="宋体" w:eastAsia="宋体" w:cs="宋体"/>
          <w:lang w:val="en-US" w:eastAsia="zh-CN"/>
        </w:rPr>
      </w:pPr>
      <w:r>
        <w:rPr>
          <w:rFonts w:hint="eastAsia" w:ascii="宋体" w:hAnsi="宋体" w:eastAsia="宋体" w:cs="宋体"/>
          <w:lang w:val="en-US" w:eastAsia="zh-CN"/>
        </w:rPr>
        <w:t>随着积累的增进而膨胀起来的并且可以转化为追加资本的大量社会财富，疯狂地涌入那些市场突然扩大的旧生产部门，或涌入那些由旧生产部门的发展而引起需要的新兴生产部门，如铁路等等。在所有这些场合，都必须有大批的人可以突然地被投到决定性的地方去，而又不致影响其他部门的生产规模。这些人就由过剩人口来提供。</w:t>
      </w:r>
    </w:p>
    <w:p w14:paraId="1256B181">
      <w:pPr>
        <w:ind w:firstLine="420" w:firstLineChars="0"/>
        <w:rPr>
          <w:rFonts w:hint="eastAsia" w:ascii="宋体" w:hAnsi="宋体" w:eastAsia="宋体" w:cs="宋体"/>
          <w:lang w:val="en-US" w:eastAsia="zh-CN"/>
        </w:rPr>
      </w:pPr>
      <w:r>
        <w:rPr>
          <w:rFonts w:hint="eastAsia" w:ascii="宋体" w:hAnsi="宋体" w:eastAsia="宋体" w:cs="宋体"/>
          <w:lang w:val="en-US" w:eastAsia="zh-CN"/>
        </w:rPr>
        <w:t>现代工业特有的生活过程，由中常活跃、生产高度繁忙、危机和停滞这几个时期构成的、穿插着较小波动的十年一次的周期形式，就是建立在产业后备军或过剩人口的不断形成、或多或少地被吸收、然后再形成这样的基础之上的。而工业周期的阶段变换又使过剩人口得到新的补充，并且成为过剩人口再生产的最有力的因素之一。</w:t>
      </w:r>
    </w:p>
    <w:p w14:paraId="1BA64D8A">
      <w:pPr>
        <w:ind w:firstLine="420" w:firstLineChars="0"/>
        <w:rPr>
          <w:rFonts w:hint="eastAsia" w:ascii="宋体" w:hAnsi="宋体" w:eastAsia="宋体" w:cs="宋体"/>
          <w:lang w:val="en-US" w:eastAsia="zh-CN"/>
        </w:rPr>
      </w:pPr>
      <w:r>
        <w:rPr>
          <w:rFonts w:hint="eastAsia" w:ascii="宋体" w:hAnsi="宋体" w:eastAsia="宋体" w:cs="宋体"/>
          <w:lang w:val="en-US" w:eastAsia="zh-CN"/>
        </w:rPr>
        <w:t>现代工业这种独特的生活过程，我们在人类过去的任何时代都是看不到的，即使在资本主义生产的幼年时期也不可能出现。那时资本构成的变化还极其缓慢。因此，对劳动的需求的增长，总的说来是同资本的积累相适应的。不管那时资本积累的增进同现代相比是多么缓慢，它还是碰到了可供剥削的工人人口的自然限制，这些限制只有通过以后将要谈到的暴力手段才能清除。生产规模突然的跳跃式的膨胀是它突然收缩的前提；而后者又引起前者，但是没有可供支配的人身材料，没有不取决于人口绝对增长的工人的增加，前者是不可能的。工人的这种增加，是通过使一部分工人不断地被“游离”出来的简单过程，通过使就业工人人数比扩大的生产相对减少的方法造成的。因此，现代工业的整个运动形式来源于一部分工人人口不断地转化为失业的或半失业的人手。</w:t>
      </w:r>
    </w:p>
    <w:p w14:paraId="0C55F450">
      <w:pPr>
        <w:ind w:firstLine="420" w:firstLineChars="0"/>
        <w:rPr>
          <w:rFonts w:hint="eastAsia" w:ascii="宋体" w:hAnsi="宋体" w:eastAsia="宋体" w:cs="宋体"/>
          <w:lang w:val="en-US" w:eastAsia="zh-CN"/>
        </w:rPr>
      </w:pPr>
      <w:r>
        <w:rPr>
          <w:rFonts w:hint="eastAsia" w:ascii="宋体" w:hAnsi="宋体" w:eastAsia="宋体" w:cs="宋体"/>
          <w:lang w:val="en-US" w:eastAsia="zh-CN"/>
        </w:rPr>
        <w:t>政治经济学的肤浅性也表现在，它把信用的膨胀和收缩，把工业周期各个时期更替的这种单纯的征状，看作是造成这种更替的原因。正如天体一经投入一定的运动就会不断地重复这种运动一样，社会生产一经进入交替发生膨胀和收缩的运动，也会不断地重复这种运动。而结果又会成为原因，于是不断地再生产出自身条件的整个过程的阶段变换就采取周期性的形式。这种周期性一经固定下来，那么，就连政治经济学也会把相对的，即超过资本增殖的平均需要的过剩人口的生产，看作是现代工业的生活条件。</w:t>
      </w:r>
    </w:p>
    <w:p w14:paraId="0CC0F37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上文中我们一直假定，就业工人人数的增减正好同可变资本的增减相一致。然而，可变资本在它所指挥的工人人数不变或甚至减少的情况下也会增长。如果单个工人提供更多的劳动，因而他的工资增加，——即使劳动价格不变，或者甚至下降，但只要下降得比劳动量的增加慢，——情况就是如此。在这种场合，可变资本的增长是劳动增加的指数，而不是就业工人增加的指数。每一个资本家的绝对利益在于，从较少的工人身上而不是用同样低廉或甚至更为低廉的花费从较多的工人身上榨取一定量的劳动。在后一种情况下，不变资本的支出会随着所推动的劳动量成比例地增长，在前一种情况下，不变资本的增长则要慢得多。生产规模越大，这种动机就越具有决定意义。它的力量随资本积累一同增长。</w:t>
      </w:r>
    </w:p>
    <w:p w14:paraId="66DB94BB">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资本主义生产方式和劳动生产力的发展——既是积累的原因，又是积累的结果——使资本家能够通过从外延方面或内涵方面加强对单个劳动力的剥削，在支出同样多的可变资本的情况下推动更多的劳动。其次，我们还知道，资本家越来越用不大熟练的工人排挤较熟练的工人，用未成熟的劳动力排挤成熟的劳动力，用女劳动力排挤男劳动力，用少年或儿童劳动力排挤成年劳动力，这样，他就用同样多的资本价值买到更多的劳动力。</w:t>
      </w:r>
    </w:p>
    <w:p w14:paraId="521A83BF">
      <w:pPr>
        <w:ind w:firstLine="420" w:firstLineChars="0"/>
        <w:rPr>
          <w:rFonts w:hint="eastAsia" w:ascii="宋体" w:hAnsi="宋体" w:eastAsia="宋体" w:cs="宋体"/>
          <w:lang w:val="en-US" w:eastAsia="zh-CN"/>
        </w:rPr>
      </w:pPr>
      <w:r>
        <w:rPr>
          <w:rFonts w:hint="eastAsia" w:ascii="宋体" w:hAnsi="宋体" w:eastAsia="宋体" w:cs="宋体"/>
          <w:lang w:val="en-US" w:eastAsia="zh-CN"/>
        </w:rPr>
        <w:t>所以，在积累的进程中，一方面，较大的可变资本无须招收更多的工人就可以推动更多的劳动；另一方面，同样数量的可变资本用同样数量的劳动力就可以推动更多的劳动；最后，通过排挤较高级的劳动力可以推动更多较低级的劳动力。</w:t>
      </w:r>
    </w:p>
    <w:p w14:paraId="453F4382">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相对过剩人口的生产或工人的游离，比生产过程随着积累的增进而加速的技术变革，比与此相适应的资本可变部分比不变部分的相对减少，更为迅速。如果说生产资料在扩大规模和作用的同时，在越来越小的程度上成为工人的就业手段，那么，这种情况本身又会由于下述事实而有所变化：劳动生产力越是增长，资本造成的劳动供给比资本对工人的需求越是增加得快。工人阶级中就业部分的过度劳动，扩大了它的后备军的队伍，而后者通过竞争加在就业工人身上的增大的压力，又反过来迫使就业工人不得不从事过度劳动和听从资本的摆布。工人阶级的一部分从事过度劳动迫使它的另一部分无事可做，反过来，它的一部分无事可做迫使它的另一部分从事过度劳动，这成了各个资本家致富的手段，同时又按照与社会积累的增进相适应的规模加速了产业后备军的生产。</w:t>
      </w:r>
    </w:p>
    <w:p w14:paraId="17ADD563">
      <w:pPr>
        <w:ind w:firstLine="420" w:firstLineChars="0"/>
        <w:rPr>
          <w:rFonts w:hint="eastAsia" w:ascii="宋体" w:hAnsi="宋体" w:eastAsia="宋体" w:cs="宋体"/>
          <w:lang w:val="en-US" w:eastAsia="zh-CN"/>
        </w:rPr>
      </w:pPr>
      <w:r>
        <w:rPr>
          <w:rFonts w:hint="eastAsia" w:ascii="宋体" w:hAnsi="宋体" w:eastAsia="宋体" w:cs="宋体"/>
          <w:lang w:val="en-US" w:eastAsia="zh-CN"/>
        </w:rPr>
        <w:t>大体说来，工资的一般变动仅仅由同工业周期各个时期的更替相适应的产业后备军的膨胀和收缩来调节。因此，决定工资的一般变动的，不是工人人口绝对数量的变动，而是工人阶级分为现役军和后备军的比例的变动，是过剩人口相对量的增减，是过剩人口时而被吸收、时而又被游离的程度。</w:t>
      </w:r>
    </w:p>
    <w:p w14:paraId="06BA24F1">
      <w:pPr>
        <w:ind w:firstLine="420" w:firstLineChars="0"/>
        <w:rPr>
          <w:rFonts w:hint="eastAsia" w:ascii="宋体" w:hAnsi="宋体" w:eastAsia="宋体" w:cs="宋体"/>
          <w:lang w:val="en-US" w:eastAsia="zh-CN"/>
        </w:rPr>
      </w:pPr>
      <w:r>
        <w:rPr>
          <w:rFonts w:hint="eastAsia" w:ascii="宋体" w:hAnsi="宋体" w:eastAsia="宋体" w:cs="宋体"/>
          <w:lang w:val="en-US" w:eastAsia="zh-CN"/>
        </w:rPr>
        <w:t>现代工业具有十年一次的周期，每次周期又有各个周期性的阶段，而且这些阶段在积累进程中被越来越频繁地相继发生的不规则的波动所打断。对于这个现代工业来说，如果有下面这样的规律，那确实是太好了：劳动的供求不是通过资本的膨胀和收缩，因而不是按照资本当时的增殖需要来调节，以致劳动市场忽而由于资本膨胀而显得相对不足，忽而由于资本收缩而显得过剩，而是相反，资本的运动依存于人口量的绝对运动。</w:t>
      </w:r>
    </w:p>
    <w:p w14:paraId="596A6A48">
      <w:pPr>
        <w:ind w:firstLine="420" w:firstLineChars="0"/>
        <w:rPr>
          <w:rFonts w:hint="eastAsia" w:ascii="宋体" w:hAnsi="宋体" w:eastAsia="宋体" w:cs="宋体"/>
          <w:lang w:val="en-US" w:eastAsia="zh-CN"/>
        </w:rPr>
      </w:pPr>
      <w:r>
        <w:rPr>
          <w:rFonts w:hint="eastAsia" w:ascii="宋体" w:hAnsi="宋体" w:eastAsia="宋体" w:cs="宋体"/>
          <w:lang w:val="en-US" w:eastAsia="zh-CN"/>
        </w:rPr>
        <w:t>然而，这正是经济学的教条。按照这个教条，工资因资本的积累而提高。工资的提高刺激工人人口更快地增加，这种增加一直持续到劳动市场充斥，因而资本同工人的供给比较起来相对不足时为止。工资下降，于是事情走向反面。由于工资的下降，工人人口逐渐减少，以致资本同工人人口比较起来又相对过剩，或者像另一些人所说的那样，工资的降低和对工人剥削的相应提高，会使积累重新加快，而与此同时，低工资又会抑制工人阶级的增长。这样一来，就又出现劳动的供给小于劳动的需求、工资提高等等情况。这个仿佛原始自然中的生态链一样的教条对于发达的资本主义生产是一个多么美好的运动方法啊！</w:t>
      </w:r>
    </w:p>
    <w:p w14:paraId="4E961E4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可是，在真正有劳动能力的人口因工资提高而可能出现某种实际增长以前，已经一再经过了这样一个时期，在这个时期必然发生工业战，展开厮杀，并且决出胜负。工资越低，它的任何微不足道提高就相对而言表现得越高。如果日工资为20￥，提高到22￥，那就是提高10%；但如果日工资只有8￥，提高到10￥，那就是提高25%了。这可是一个“相当可观的提高”了。难道，对于资本家而言，他们就会像那些教条的庸俗经济学家一样，等着这种优厚的报酬促使工人工口增加，知道他们的工资不得不下降吗？不，资本家会直接采用更多机器，“降本增效”，工人转瞬间又“过剩”到他们感到满意的程度。同以前相比，现在投入的“资本更多了”，并且采取了生产效率更高的形式。这样一来，对劳动的需求不仅相对地下降，而且绝对地下降了。</w:t>
      </w:r>
    </w:p>
    <w:p w14:paraId="165009DD">
      <w:pPr>
        <w:ind w:firstLine="420" w:firstLineChars="0"/>
        <w:rPr>
          <w:rFonts w:hint="default" w:ascii="宋体" w:hAnsi="宋体" w:eastAsia="宋体" w:cs="宋体"/>
          <w:lang w:val="en-US" w:eastAsia="zh-CN"/>
        </w:rPr>
      </w:pPr>
      <w:r>
        <w:rPr>
          <w:rFonts w:hint="default" w:ascii="宋体" w:hAnsi="宋体" w:eastAsia="宋体" w:cs="宋体"/>
          <w:lang w:val="en-US" w:eastAsia="zh-CN"/>
        </w:rPr>
        <w:t>经济学的上述虚构，把调节工资的一般变动或调节工人阶级即总劳动力和社会总资本之间的关系的规律，同在各个特殊生产部门之间分配工人人口的规律混为一谈了。例如，由于市场情况良好，某一生产部门的积累特别活跃，利润高于平均利润，追加资本纷纷涌来，这样，对劳动的需求和工资自然就会提高。较高的工资把较大一部分工人人口吸引到这个有利的部门，直到这里劳动力达到饱和，工资终于又下降到以前的平均水平，如果工人流入过多，甚至会降到这个水平以下。那时工人流入该生产部门的现象不仅停止，甚至还会发生流出现象。在这里，政治经济学家就以为看到了，随着工资的提高，工人人数“在何处以及如何”绝对增长，而随着工人人数的绝对增长，工资“在何处以及如何”下降；但是事实上，他所看到的，只是某一特殊生产部门的劳动市场的局部波动，他所看到的，只是工人人口按照资本的需要的变动而在各投资部门之间的分配。</w:t>
      </w:r>
    </w:p>
    <w:p w14:paraId="264B682C">
      <w:pPr>
        <w:ind w:firstLine="420" w:firstLineChars="0"/>
        <w:rPr>
          <w:rFonts w:hint="default" w:ascii="宋体" w:hAnsi="宋体" w:eastAsia="宋体" w:cs="宋体"/>
          <w:lang w:val="en-US" w:eastAsia="zh-CN"/>
        </w:rPr>
      </w:pPr>
      <w:r>
        <w:rPr>
          <w:rFonts w:hint="default" w:ascii="宋体" w:hAnsi="宋体" w:eastAsia="宋体" w:cs="宋体"/>
          <w:lang w:val="en-US" w:eastAsia="zh-CN"/>
        </w:rPr>
        <w:t>产业后备军在停滞和中等繁荣时期加压力于现役劳动军，在生产过剩和亢进时期又抑制现役劳动军的要求。所以，相对过剩人口是劳动供求规律借以运动的背景。它把这个规律的作用范围限制在绝对符合资本的剥削欲和统治欲的界限之内。</w:t>
      </w:r>
    </w:p>
    <w:p w14:paraId="21500528">
      <w:pPr>
        <w:ind w:firstLine="420" w:firstLineChars="0"/>
        <w:rPr>
          <w:rFonts w:hint="default" w:ascii="宋体" w:hAnsi="宋体" w:eastAsia="宋体" w:cs="宋体"/>
          <w:lang w:val="en-US" w:eastAsia="zh-CN"/>
        </w:rPr>
      </w:pPr>
      <w:r>
        <w:rPr>
          <w:rFonts w:hint="default" w:ascii="宋体" w:hAnsi="宋体" w:eastAsia="宋体" w:cs="宋体"/>
          <w:lang w:val="en-US" w:eastAsia="zh-CN"/>
        </w:rPr>
        <w:t>这里正好应该回过来谈一下经济学辩护论的一大业绩。我们记得，由于采用新机器或扩大旧机器，一部分可变资本转化为不变资本，这是“束缚”资本并从而“游离”工人的活动，而经济学辩护士却相反地把这种活动说成是为工人游离资本。只有到现在我们才能充分地评价辩护士的厚颜无耻。其实，被游离出来的，不仅有直接被机器排挤的工人，而且还有他们的代替者和企业在原有基础上实行一般扩大时通常会吸收的追加人员。现在他们全被“游离”出来，并且每一笔希望执行职能的新资本都能支配他们。不管这种资本吸引的是这些工人，还是另一些工人，只要这笔资本刚好足以从市场上雇走被机器抛到市场上的那么多工人，那么对劳动的总需求的影响就等于零。如果它雇用的人数较少，过剩的人数就会增加；如果它雇用的人数较多，劳动总需求增加的幅度也只不过等于就业的人超过“被游离的人”的那个差额。</w:t>
      </w:r>
    </w:p>
    <w:p w14:paraId="5DC86B0D">
      <w:pPr>
        <w:ind w:firstLine="420" w:firstLineChars="0"/>
        <w:rPr>
          <w:rFonts w:hint="default" w:ascii="宋体" w:hAnsi="宋体" w:eastAsia="宋体" w:cs="宋体"/>
          <w:lang w:val="en-US" w:eastAsia="zh-CN"/>
        </w:rPr>
      </w:pPr>
      <w:r>
        <w:rPr>
          <w:rFonts w:hint="default" w:ascii="宋体" w:hAnsi="宋体" w:eastAsia="宋体" w:cs="宋体"/>
          <w:lang w:val="en-US" w:eastAsia="zh-CN"/>
        </w:rPr>
        <w:t>可见，寻求投资场所的追加资本本来会激起的劳动总需求的增加，在以上每一种场合都会按照工人被机器抛向街头的程度而抵消。因此，这也就是说，资本主义生产的机制安排好，不让资本的绝对增长伴有劳动总需求的相应增加。而辩护士就把这叫作对于被排挤的工人在被抛入产业后备军的过渡时期中遭受贫困、痛苦和可能死亡的一种补偿！对劳动的需求同资本的增长并不是一回事，劳动的供给同工人阶级的增长也不是一回事，所以，这里不是两种彼此独立的力量互相影响。骰子是假的。</w:t>
      </w:r>
    </w:p>
    <w:p w14:paraId="67145703">
      <w:pPr>
        <w:ind w:firstLine="420" w:firstLineChars="0"/>
        <w:rPr>
          <w:rFonts w:hint="default" w:ascii="宋体" w:hAnsi="宋体" w:eastAsia="宋体" w:cs="宋体"/>
          <w:lang w:val="en-US" w:eastAsia="zh-CN"/>
        </w:rPr>
      </w:pPr>
      <w:r>
        <w:rPr>
          <w:rFonts w:hint="default" w:ascii="宋体" w:hAnsi="宋体" w:eastAsia="宋体" w:cs="宋体"/>
          <w:lang w:val="en-US" w:eastAsia="zh-CN"/>
        </w:rPr>
        <w:t>资本在两方面同时起作用。它的积累一方面扩大对劳动的需求，另一方面又通过“游离”工人来扩大工人的供给，与此同时，失业工人的压力又迫使就业工人付出更多的劳动，从而在一定程度上使劳动的供给不依赖于工人的供给。劳动供求规律在这个基础上的运动成全了资本的专制。</w:t>
      </w:r>
    </w:p>
    <w:p w14:paraId="339AC4AE">
      <w:pPr>
        <w:ind w:firstLine="420" w:firstLineChars="0"/>
        <w:rPr>
          <w:rFonts w:hint="default" w:ascii="宋体" w:hAnsi="宋体" w:eastAsia="宋体" w:cs="宋体"/>
          <w:lang w:val="en-US" w:eastAsia="zh-CN"/>
        </w:rPr>
      </w:pPr>
      <w:r>
        <w:rPr>
          <w:rFonts w:hint="default" w:ascii="宋体" w:hAnsi="宋体" w:eastAsia="宋体" w:cs="宋体"/>
          <w:lang w:val="en-US" w:eastAsia="zh-CN"/>
        </w:rPr>
        <w:t>因此，一旦工人识破秘密，知道了他们为什么劳动越多，为他人生产的财富越多，他们的劳动生产力越是提高，他们连充当资本增殖手段的职能对他们来说也就越是没有保障；一旦工人发现，他们本身之间竞争的激烈程度完全取决于相对过剩人口的压力；一旦工人因此试图通过工联等等在就业工人和失业工人之间组织有计划的合作，来消除或削弱资本主义生产的那种自然规律对他们这个阶级所造成的毁灭性的后果，这时，资本和它的献媚者政治经济学家就大吵大叫起来，说这是违反了“永恒的”和所谓“神圣的”供求规律。也就是说，就业工人和失业工人之间的任何联合都会破坏这个规律的“纯粹的”作用。另一方面，例如在殖民地，一旦有不利的情况妨碍建立产业后备军，从而妨碍工人阶级绝对地隶属于资本家阶级，资本就同它的庸俗的桑乔·潘萨一道起来反叛“神圣的”供求规律，并企图用强制手段来阻碍它发挥作用。</w:t>
      </w:r>
    </w:p>
    <w:p w14:paraId="1586B1CD">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4.相对过剩人口的各种存在形式。资本主义积累的一般规律</w:t>
      </w:r>
    </w:p>
    <w:p w14:paraId="37124DC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相对过剩人口是形形色色的。每个工人在半失业或全失业的时期，都属于相对过剩人口。工业周期阶段的更替使相对过剩人口具有显著的、周期反复的形式，因此，相对过剩人口时而在危机时期急剧地表现出来，时而在营业呆滞时期缓慢地表现出来。如果撇开这些形式不说，那么，过剩人口经常具有三种形式：流动的形式、潜在的形式和停滞的形式。</w:t>
      </w:r>
    </w:p>
    <w:p w14:paraId="59B5C16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现代工业的中心——工厂、制造厂、冶金厂、矿山等等，工人时而被排斥，时而在更大的规模上再被吸引，因此总的说来，就业人数是增加的，虽然增加的比率同生产规模相比不断缩小。在这里，过剩人口处于流动的形式。</w:t>
      </w:r>
    </w:p>
    <w:p w14:paraId="08A976A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无论在真正的工厂中，还是在一切有机器作为因素加入或者甚至仅仅实行现代分工的大工场中，都需要大量的还没有脱离少年期的男工。少年期一过，便只剩下极少数的人能够被原生产部门继续雇用，而大多数的人通常要被解雇。他们成了流动过剩人口的一个要素，这个要素随着工业规模的扩大而增大。其中一部分人移居国外，其实不过是跟着外流的资本流出去。由此造成的后果之一，是女性人口比男性人口增长得快，英格兰就是一个例子。工人数量的自然增长不能满足资本积累的需要，但同时又超过这种需要，这是资本运动本身的一个矛盾。资本需要的少年工人数量较大，成年工人数量较小。比这个矛盾更引人注目的是另一个矛盾：在成千上万的人手流落街头的同时，有人却抱怨人手不足，因为分工把人手束缚在一定的生产部门了。此外，资本消费劳动力是如此迅速，以致工人到了中年通常就已经多少衰老了。他落入过剩者的队伍，或者从较高的等级被排挤到较低的等级。我们看到，正是大工业中的工人寿命最短。</w:t>
      </w:r>
    </w:p>
    <w:p w14:paraId="0B67524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这种情况下，这部分无产阶级的绝对增长就需要采取这样一种形式：它的成员迅速耗损，但是它的人数不断增大。这样就需要工人一代一代地迅速更替。（这个规律对人口中的其他阶级是不适用的。）这种社会需要，是通过早婚这一大工业工人生活条件的必然后果，并通过剥削工人子女以奖励工人生育子女的办法来满足的。</w:t>
      </w:r>
    </w:p>
    <w:p w14:paraId="723C345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生产一旦占领农业，或者依照它占领农业的程度，对农业工人人口的需求就随着在农业中执行职能的资本的积累而绝对地减少，而且对人口的这种排斥不像在非农业的产业中那样，会由于更大规模的吸引而得到补偿。因此，一部分农村人口经常准备着转入城市无产阶级或制造业（一切非农业的产业）无产阶级的队伍，经常等待着有利于这种转化的条件。因此，相对过剩人口的这一源泉是长流不息的。但是，它不断地流向城市是以农村本身有经常潜在的过剩人口为前提的，这种过剩人口的数量只有在排水渠开放得特别大的时候才能看得到。因此，农业工人的工资被压到最低限度，他总是有一只脚陷在需要救济的赤贫的泥潭里。</w:t>
      </w:r>
    </w:p>
    <w:p w14:paraId="4B56D13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三类相对过剩人口，停滞的过剩人口，形成现役劳动军的一部分，但是就业极不规则。因此，它为资本提供了一个贮存着可供支配的劳动力的取之不竭的蓄水池。这种劳动力的生活状况降到了工人阶级的平均正常水平以下，正是这种情况使它成为资本的特殊剥削部门的广泛基础。它的特点是劳动时间最长而工资最低。它不断地从大工业和农业的过剩者那里得到补充，特别是从那些由于手工业生产被工场手工业生产打垮，或者工场手工业生产被机器生产打垮而没落的工业部门那里得到补充。它的数量随着由积累的规模和能力的增大造成的“过剩”工人的增长而增加。但是，它同时又是工人阶级中一个会自行再生产和繁衍不息的要素，它在工人阶级的增长总额中所占的比重大于其他要素。实际上，不仅出生和死亡的数量，而且家庭人口的绝对量都同工资的水平，即各类工人所支配的生活资料量成反比。</w:t>
      </w:r>
    </w:p>
    <w:p w14:paraId="4315881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最后，相对过剩人口的最底层陷于需要救济的赤贫的境地。撇开流浪者、罪犯和妓女，一句话，撇开真正的流氓无产阶级不说，这个社会阶层由三类人组成。第一类是有劳动能力的人。他们的人数每当危机发生时就增大，每当营业复苏时就减少。第二类是孤儿和需要救济的贫民的子女。他们是产业后备军的候补者，在高度繁荣时期，他们迅速地大量地被卷入现役劳动军的队伍。第三类是衰败的、流落街头的、没有劳动能力的人。属于这一类的，主要是因分工而失去灵活性以致被淘汰的人，还有超过工人正常年龄的人，最后还有随着带有危险性的机器、采矿业、化学工厂等等的发展而人数日益增多的工业牺牲者，如残疾人、病人、寡妇等等。</w:t>
      </w:r>
    </w:p>
    <w:p w14:paraId="1532AEC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需要救济的赤贫形成现役劳动军的残疾院和产业后备军的死荷重。它的生产包含在相对过剩人口的生产中，它的必然性包含在相对过剩人口的必然性中，它和相对过剩人口一起，形成财富的资本主义生产和发展的一个存在条件。它是资本主义生产的一项非生产费用，但是，资本知道怎样把这项费用的大部分从自己的肩上转嫁到工人阶级和中等阶级下层的肩上。</w:t>
      </w:r>
    </w:p>
    <w:p w14:paraId="1DC1398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社会的财富即执行职能的资本越大，它的增长的规模和能力越大，从而无产阶级的绝对数量和他们的劳动生产力越大，产业后备军也就越大。可供支配的劳动力同资本的膨胀力一样，是由同一些原因发展起来的。因此，产业后备军的相对量和财富的力量一同增长。但是同现役劳动军相比，这种后备军越大，常备的过剩人口也就越多，他们的贫困同他们所受的劳动折磨成反比。最后，工人阶级中贫苦阶层和产业后备军越大，官方认为需要救济的贫民也就越多。这就是资本主义积累的绝对的、一般的规律。像其他一切规律一样，这个规律的实现也会由于各种各样的情况而有所变化，不过对这些情况的分析不属于这里的范围。</w:t>
      </w:r>
    </w:p>
    <w:p w14:paraId="4DAFEFA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当经济学的智者们向工人说教，要工人使自己的人数去适应资本增殖的需要时，他们的愚蠢是很清楚的。资本主义生产和积累的机制在不断地使这个人数适应资本增殖的需要。这种适应的开头是创造出相对过剩人口或产业后备军，结尾是现役劳动军中不断增大的各阶层的贫困和需要救济的赤贫的死荷重。</w:t>
      </w:r>
    </w:p>
    <w:p w14:paraId="7CEC152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由于社会劳动生产率的增进，花费越来越少的人力可以推动越来越多的生产资料，这个规律在不是工人使用劳动资料，而是劳动资料使用工人的资本主义的基础上表现为：劳动生产力越高，工人对他们就业手段的压力就越大，因而他们的生存条件，即为增加他人财富或为资本自行增殖而出卖自己的力气，也就越没有保障。因此，生产资料和劳动生产率比生产人口增长得快这一事实，在资本主义下却相反地表现为：工人人口总是比资本的增殖需要增长得快。</w:t>
      </w:r>
    </w:p>
    <w:p w14:paraId="7BFA690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在第四篇分析相对剩余价值的生产时已经知道，在资本主义制度内部，一切提高社会劳动生产力的方法都是靠牺牲工人个人来实现的；一切发展生产的手段都转变为统治和剥削生产者的手段，都使工人畸形发展，成为局部的人，把工人贬低为机器的附属品，使工人受劳动的折磨，从而使劳动失去内容，并且随着科学作为独立的力量被并入劳动过程而使劳动过程的智力与工人相异化；这些手段使工人的劳动条件变得恶劣，使工人在劳动过程中屈服于最卑鄙的可恶的专制，把工人的生活时间转化为劳动时间，并且把工人的妻子儿女都抛到资本的札格纳特车轮下。但是，一切生产剩余价值的方法同时就是积累的方法，而积累的每一次扩大又反过来成为发展这些方法的手段。</w:t>
      </w:r>
    </w:p>
    <w:p w14:paraId="47E4F2A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由此可见，不管工人的报酬高低如何，工人的状况必然随着资本的积累而恶化。最后，使相对过剩人口或产业后备军同积累的规模和能力始终保持平衡的规律把工人死死钉在资本上。这一规律制约着同资本积累相适应的贫困积累。因此，在一极是财富的积累，同时在另一极，即在把自己的产品作为资本来生产的阶级方面，是贫困、劳动折磨、受奴役、无知、粗野和道德堕落的积累。</w:t>
      </w:r>
    </w:p>
    <w:p w14:paraId="47C9F0D4">
      <w:pPr>
        <w:rPr>
          <w:rFonts w:hint="eastAsia" w:ascii="宋体" w:hAnsi="宋体" w:eastAsia="宋体" w:cs="宋体"/>
          <w:lang w:val="en-US" w:eastAsia="zh-CN"/>
        </w:rPr>
      </w:pPr>
      <w:r>
        <w:rPr>
          <w:rFonts w:hint="eastAsia" w:ascii="宋体" w:hAnsi="宋体" w:eastAsia="宋体" w:cs="宋体"/>
          <w:lang w:val="en-US" w:eastAsia="zh-CN"/>
        </w:rPr>
        <w:br w:type="page"/>
      </w:r>
    </w:p>
    <w:p w14:paraId="12EF498C">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第二十四章——所谓原始积累</w:t>
      </w:r>
    </w:p>
    <w:p w14:paraId="7405AA10">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1.原始积累的秘密</w:t>
      </w:r>
    </w:p>
    <w:p w14:paraId="564A89B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货币怎样转化为资本，资本怎样产生剩余价值，剩余价值又怎样产生更多的资本。但是，资本积累以剩余价值为前提，剩余价值以资本主义生产为前提，而资本主义生产又以商品生产者握有较大量的资本和劳动力为前提。因此，这整个运动好像是在一个恶性循环中兜圈子，要脱出这个循环，就只有假定在资本主义积累之前有一种“原始”积累（亚当·斯密称为“预先积累”），这种积累不是资本主义生产方式的结果，而是它的起点。</w:t>
      </w:r>
    </w:p>
    <w:p w14:paraId="43B782A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种原始积累在政治经济学中所起的作用，同原罪在神学中所起的作用几乎是一样的。亚当吃了苹果，人类就有罪了。人们在解释这种原始积累的起源的时候，就像在谈过去的奇闻逸事。在很久很久以前有两种人，一种是勤劳的，聪明的，而且首先是节俭的精英，另一种是懒惰的，耗尽了自己的一切，甚至耗费过了头的无赖汉。诚然，神学中关于原罪的传说告诉我们，人怎样被注定必须汗流满面才得糊口；而经济学中关于原罪的故事则向我们揭示，怎么会有人根本不需要这样做。但是，这无关紧要。于是出现了这样的局面：第一种人积累财富，而第二种人最后除了自己的皮以外没有可出卖的东西。大多数人的贫穷和少数人的富有就是从这种原罪开始的；前者无论怎样劳动，除了自己本身以外仍然没有可出卖的东西，而后者虽然早就不再劳动，但他们的财富却不断增加。</w:t>
      </w:r>
    </w:p>
    <w:p w14:paraId="7B4EC08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大家知道，在真正的历史上，征服、奴役、劫掠、杀戮，总之，暴力起着巨大的作用。但是在温和的政治经济学中，从来就是田园诗占统治地位。正义和“劳动”自古以来就是惟一的致富手段，自然，“当前这一年”总是例外。事实上，原始积累的方法决不是田园诗式的东西。</w:t>
      </w:r>
    </w:p>
    <w:p w14:paraId="6653645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货币和商品，正如生产资料和生活资料一样，开始并不是资本。它们需要转化为资本。但是这种转化本身只有在一定的情况下才能发生，这些情况归结起来就是：两种极不相同的商品占有者必须互相对立和发生接触；一方面是货币、生产资料和生活资料的所有者，他们要购买他人的劳动力来增殖自己所占有的价值总额；另一方面是自由劳动者，自己劳动力的出卖者，也就是劳动的出卖者。自由劳动者有双重意义：他们本身既不像奴隶、农奴等等那样，直接属于生产资料之列，也不像自耕农等等那样，有生产资料属于他们，相反地，他们脱离生产资料而自由了，同生产资料分离了，失去了生产资料。商品市场的这种两极分化，造成了资本主义生产的基本条件。</w:t>
      </w:r>
    </w:p>
    <w:p w14:paraId="28E2694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关系以劳动者和劳动实现条件的所有权之间的分离为前提。资本主义生产一旦站稳脚跟，它就不仅保持这种分离，而且以不断扩大的规模再生产这种分离。因此，创造资本关系的过程，只能是劳动者和他的劳动条件的所有权分离的过程，这个过程一方面使社会的生活资料和生产资料转化为资本，另一方面使直接生产者转化为雇佣工人。因此，所谓原始积累只不过是生产者和生产资料分离的历史过程。这个过程所以表现为“原始的”，因为它形成资本及与之相适应的生产方式的前史。</w:t>
      </w:r>
    </w:p>
    <w:p w14:paraId="4154A96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资本主义社会的经济结构是从封建社会的经济结构中产生的。后者的解体使前者的要素得到解放。</w:t>
      </w:r>
    </w:p>
    <w:p w14:paraId="45BCBE1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直接生产者，劳动者，只有当他不再束缚于土地，不再隶属或从属于他人的时候，才能支配自身。其次，他要成为劳动力的自由出卖者，能把他的商品带到任何可以找到市场的地方去，他就必须摆脱行会的控制，摆脱行会关于学徒和帮工的制度以及关于劳动的约束性规定。因此，使生产者转化为雇佣工人的历史运动，一方面表现为生产者从农奴地位和行会束缚下解放出来；对于我们的资产阶级历史学家来说，只有这一方面是存在的。但是另一方面，新被解放的人只有在他们被剥夺了一切生产资料和旧封建制度给予他们的一切生存保障之后，才能成为他们自身的出卖者。而对他们的这种剥夺的历史是用血和火的文字载入人类编年史的。</w:t>
      </w:r>
    </w:p>
    <w:p w14:paraId="5D30983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工业资本家这些新权贵，不仅要排挤行会的手工业师傅，而且要排挤占有财富源泉的封建主。从这方面来说，他们的兴起是战胜了封建势力及其令人愤恨的特权的结果，也是战胜了行会及其对生产的自由发展和人对人的自由剥削所加的束缚的结果。但是，工业骑士之所以能够排挤掉佩剑骑士，只是因为他们利用了与自己毫不相干的事件。他们借以兴起的手段，同罗马的被释奴隶成为自己保护人的主人所使用的手段同样卑鄙。</w:t>
      </w:r>
    </w:p>
    <w:p w14:paraId="0D77E7B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原始积累的历史中，对正在形成的资本家阶级起过推动作用的一切变革，都是历史上划时代的事情；但是首要的因素是：大量的人突然被强制地同自己的生存资料分离，被当作不受法律保护的无产者抛向劳动市场。对农业生产者即农民的土地的剥夺，形成全部过程的基础。这种剥夺的历史在不同的国家带有不同的色彩，按不同的顺序、在不同的历史时代通过不同的阶段。</w:t>
      </w:r>
    </w:p>
    <w:p w14:paraId="2B64AD4D">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7.资本主义积累的历史趋势</w:t>
      </w:r>
    </w:p>
    <w:p w14:paraId="4DB9313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资本的原始积累，即资本的历史起源，究竟是指什么呢？既然它不是奴隶和农奴直接转化为雇佣工人，因而不是单纯的形式变换，那么它就只是意味着直接生产者的被剥夺，即以自己劳动为基础的私有制的解体。</w:t>
      </w:r>
    </w:p>
    <w:p w14:paraId="26BAE14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私有制作为社会的、集体的所有制的对立物，只是在劳动资料和劳动的外部条件属于私人的地方才存在。但是私有制的性质，却依这些私人是劳动者还是非劳动者而有所不同。私有制在最初看来所表现出的无数色层，只不过反映了这两极间的各种中间状态。</w:t>
      </w:r>
    </w:p>
    <w:p w14:paraId="53DC937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者对他的生产资料的私有权是小生产的基础，而小生产又是发展社会生产和劳动者本人的自由个性的必要条件。诚然，这种生产方式在奴隶制度、农奴制度以及其他从属关系中也是存在的。但是，只有在劳动者是自己使用的劳动条件的自由私有者，农民是自己耕种的土地的自由私有者，手工业者是自己运用自如的工具的自由私有者的地方，它才得到充分发展，才显示出它的全部力量，才获得适当的典型的形式。</w:t>
      </w:r>
    </w:p>
    <w:p w14:paraId="5BC5025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种生产方式是以土地和其他生产资料的分散为前提的。它既排斥生产资料的积聚，也排斥协作，排斥同一生产过程内部的分工，排斥对自然的社会统治和社会调节，排斥社会生产力的自由发展。它只同生产和社会的狭隘的自然产生的界限相容。要使它永远存在下去，那就像贝魁尔公正地指出的那样，等于“下令实行普遍的中庸”。</w:t>
      </w:r>
    </w:p>
    <w:p w14:paraId="2E31020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它发展到一定的程度，就产生出消灭它自身的物质手段。从这时起，社会内部感到受它束缚的力量和激情就活动起来。这种生产方式必然要被消灭，而且已经在消灭。它的消灭，个人的分散的生产资料转化为社会的积聚的生产资料，从而多数人的小财产转化为少数人的大财产，广大人民群众被剥夺土地、生活资料、劳动工具，——人民群众遭受的这种可怕的残酷的剥夺，形成资本的前史。这种剥夺包含一系列的暴力方法，其中我们只考察了那些具有划时代意义的资本原始积累的方法。对直接生产者的剥夺，是用最残酷无情的野蛮手段，在最下流、最龌龊、最卑鄙和最可恶的贪欲的驱使下完成的。靠自己劳动挣得的私有制，即以各个独立劳动者与其劳动条件相结合为基础的私有制，被资本主义私有制，即以剥削他人的但形式上是自由的劳动为基础的私有制所排挤。</w:t>
      </w:r>
    </w:p>
    <w:p w14:paraId="49551CE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旦这一转化过程使旧社会在深度和广度上充分瓦解，一旦劳动者转化为无产者，他们的劳动条件转化为资本，一旦资本主义生产方式站稳脚跟，劳动的进一步社会化，土地和其他生产资料的进一步转化为社会地使用的即公共的生产资料，从而对私有者的进一步剥夺，就会采取新的形式。现在要剥夺的已经不再是独立经营的劳动者，而是剥削许多工人的资本家了。</w:t>
      </w:r>
    </w:p>
    <w:p w14:paraId="6CF94CC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种剥夺是通过资本主义生产本身的内在规律的作用，即通过资本的集中进行的。一个资本家打倒许多资本家。随着这种集中或少数资本家对多数资本家的剥夺，规模不断扩大的劳动过程的协作形式日益发展，科学日益被自觉地应用于技术方面，土地日益被有计划地利用，劳动资料日益转化为只能共同使用的劳动资料，一切生产资料因作为结合的、社会的劳动的生产资料使用而日益节省，各国人民日益被卷入世界市场网，从而资本主义制度日益具有国际的性质。随着那些掠夺和垄断这一转化过程的全部利益的资本巨头不断减少，贫困、压迫、奴役、退化和剥削的程度不断加深，而日益壮大的、由资本主义生产过程本身的机制所训练、联合和组织起来的工人阶级的反抗也不断增长。资本的垄断成了与这种垄断一起并在这种垄断之下繁盛起来的生产方式的桎梏。生产资料的集中和劳动的社会化，达到了同它们的资本主义外壳不能相容的地步。这个外壳就要炸毁了。资本主义私有制的丧钟就要响了。剥夺者就要被剥夺了。</w:t>
      </w:r>
    </w:p>
    <w:p w14:paraId="7701424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从资本主义生产方式产生的资本主义占有方式，从而资本主义的私有制，是对个人的、以自己劳动为基础的私有制的第一个否定。但资本主义生产由于自然过程的必然性，造成了对自身的否定。这是否定的否定。这种否定不是重新建立私有制，而是在资本主义时代的成就的基础上，也就是说，在协作和对土地及靠劳动本身生产的生产资料的共同占有的基础上，重新建立个人所有制。</w:t>
      </w:r>
    </w:p>
    <w:p w14:paraId="45F19BD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以个人自己劳动为基础的分散的私有制转化为资本主义私有制，同事实上已经以社会的生产经营为基础的资本主义所有制转化为社会所有制比较起来，自然是一个长久得多、艰苦得多、困难得多的过程。前者是少数掠夺者剥夺人民群众，后者是人民群众剥夺少数掠夺者。</w:t>
      </w:r>
    </w:p>
    <w:p w14:paraId="67335161">
      <w:pPr>
        <w:rPr>
          <w:rFonts w:hint="eastAsia" w:ascii="宋体" w:hAnsi="宋体" w:eastAsia="宋体" w:cs="宋体"/>
          <w:lang w:val="en-US" w:eastAsia="zh-CN"/>
        </w:rPr>
      </w:pPr>
      <w:r>
        <w:rPr>
          <w:rFonts w:hint="eastAsia" w:ascii="宋体" w:hAnsi="宋体" w:eastAsia="宋体" w:cs="宋体"/>
          <w:lang w:val="en-US" w:eastAsia="zh-CN"/>
        </w:rPr>
        <w:br w:type="page"/>
      </w:r>
    </w:p>
    <w:p w14:paraId="3DB4DA22">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第二十五章——现代殖民理论</w:t>
      </w:r>
    </w:p>
    <w:p w14:paraId="56F0FD6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政治经济学在原则上把两种极不相同的私有制混同起来了。其中一种以生产者自己的劳动为基础，另一种以剥削他人的劳动为基础。它忘记了，后者不仅与前者直接对立，而且只是在前者的坟墓上成长起来的。</w:t>
      </w:r>
    </w:p>
    <w:p w14:paraId="5378B25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西欧，政治经济学的故乡，原始积累的过程多少已经完成。在这里，资本主义制度或者已经直接征服整个国民生产，或者在这种关系还不很发达的地方，它也至少间接地控制着那些与它一起继续存在的、属于过时的生产方式的、腐朽的社会阶层。事实越是明显地反对政治经济学家的意识形态，政治经济学家就越是热心地起劲地把资本主义以前世界的法的观念和所有权观念应用到这个已经完成的资本世界。</w:t>
      </w:r>
    </w:p>
    <w:p w14:paraId="6422E1A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殖民地的情况却不是这样。在那里，资本主义制度到处都碰到这样一种生产者的阻碍，这种生产者是自己劳动条件的占有者，靠自己的劳动使自己变富，而不是使资本家变富。在那里，这两种完全对立的经济制度之间的矛盾，在它们的斗争中实际地得到证实。在资本家有宗主国的力量作后盾的地方，资本家就企图用暴力清除以自己的劳动为基础的生产方式和占有方式。同样的利益，在宗主国使资本的献媚者政治经济学家从理论上把资本主义生产方式和它自身的对立面说成是同一的，在殖民地却使他“公开揭露事实”，大声宣布这两种生产方式是对立的。为了这个目的，他证明，不剥夺劳动者，不相应地把他们的生产资料转化为资本，劳动的社会生产力的发展，协作、分工以及机器的大规模使用等等，都是不可能的。为了所谓国民财富的利益，他要寻找那些制造人民贫穷的人为的手段。</w:t>
      </w:r>
    </w:p>
    <w:p w14:paraId="35D39E9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爱·吉·韦克菲尔德的巨大功绩，并不是他关于殖民地有什么新发现，而是他在殖民地发现了关于宗主国的资本主义关系的真理。正如保护关税制度起初力图在宗主国制造出资本家一样，英国一度试图用立法手段来推行的韦克菲尔德的殖民理论，力图在殖民地制造出雇佣工人。</w:t>
      </w:r>
    </w:p>
    <w:p w14:paraId="666CB19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首先，韦克菲尔德在殖民地发现，拥有货币、生活资料、机器以及其他生产资料，而没有雇佣工人这个补充物，没有被迫自愿出卖自己的人，还不能使一个人成为资本家。他发现，资本不是一种物，而是一种以物为中介的人和人之间的社会关系。为了理解韦克菲尔德下述的发现，要作两点说明。我们知道，生产资料和生活资料，作为直接生产者的财产，不是资本。它们只有在同时还充当剥削和统治工人的手段的条件下，才成为资本。但是，在政治经济学家的头脑中，它们的这个资本主义灵魂和它们的物质实体如此紧密地结合在一起，以致在任何情况下，甚至当它们正好是资本的对立面的时候，他也把它们称为资本。韦克菲尔德就是这样。其次，他把生产资料为许多互不依赖而独立经营的劳动者个人所有这种分散的现象，称为资本的均分。政治经济学家的做法和封建法学家一样，后者在纯粹的货币关系上，也贴上自己封建法律的标签。</w:t>
      </w:r>
    </w:p>
    <w:p w14:paraId="19678FD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剥夺人民群众的土地是资本主义生产方式的基础。与此相反，自由殖民地的本质在于，大量土地仍然是人民的财产，因此每个移民都能够把一部分土地转化为自己的私有财产和个人的生产资料，而又不妨碍后来的移民这样做。这就是殖民地繁荣的秘密，同时也是殖民地的痼疾——反抗资本迁入——的秘密。</w:t>
      </w:r>
    </w:p>
    <w:p w14:paraId="3A6BD8D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殖民地的劳动者还没有和劳动条件以及他们的根基即土地分离，或者这种分离只是间或地或在极有限的范围内存在，所以，农业还没有和工业分离，农村家庭工业也还没有消灭。在那里，资本的国内市场又从何而来呢？</w:t>
      </w:r>
    </w:p>
    <w:p w14:paraId="3B45514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生产最美妙的地方，就在于它不仅不断地再生产出雇佣工人本身，而且总是与资本积累相适应地生产出雇佣工人的相对过剩人口。这样，劳动的供求规律就保持在正常的轨道上，工资的变动就限制在资本主义剥削所容许的范围内，最后，工人对资本家必不可少的社会从属性即绝对的从属关系得到了保证。</w:t>
      </w:r>
    </w:p>
    <w:p w14:paraId="1A96969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政治经济学家在本国，即在宗主国，可以花言巧语地把这种绝对的从属关系描绘成买者和卖者之间的自由契约关系，描绘成同样独立的商品占有者即资本商品占有者和劳动商品占有者之间的自由契约关系。但是在殖民地，这个美丽的幻想破灭了。到这里来的许多工人都是成年人，因此这里绝对人口增长得比宗主国快得多，但是劳动市场却总是供给不足。劳动的供求规律遭到了破坏。一方面，旧大陆不断地把渴望剥削和要求禁欲的资本投进来，另一方面，雇佣工人本身有规则的再生产，遇到了非常顽强的、部分是不可克服的障碍。</w:t>
      </w:r>
    </w:p>
    <w:p w14:paraId="66FE801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哪里还能与资本积累相适应地生产出过剩的雇佣工人来呢！今天的雇佣工人，明天就会成为独立经营的农民或手工业者。他从劳动市场上消失，但并不是到贫民习艺所去了。雇佣工人不断地转化为独立生产者，他们不是为资本劳动，而是为自己劳动，不是使资本家老爷变富，而是使自己变富；这种转化又反过来对劳动市场的状况产生极有害的影响。不仅雇佣工人受剥削的程度低得不像样子；而且，雇佣工人在丧失对禁欲资本家的从属关系时，也丧失了对他的从属感情。我们的爱·吉·韦克菲尔德那样勇敢，那样雄辩，那样感人地描述的种种弊病，就是由此而来的。</w:t>
      </w:r>
    </w:p>
    <w:p w14:paraId="3F2D263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究竟应该怎样治疗殖民地的反资本主义的痼疾呢？如果一下子把全部土地由人民财产转化为私有财产，这固然会消除祸根，但同时也会消除殖民地。必须有一举两得的妙计。政府应当对处女地规定出一种不以供求规律为转移的价格，即人为的价格，迫使移民在赚到足够的钱购买土地，转化为独立农民以前，必须从事较长时期的雇佣劳动。另一方面，政府应当用按照雇佣工人较难支付的价格出售土地得来的基金，即靠违背神圣的供求规律而从工资中榨取来的货币基金，并依据这个基金增长的程度，从欧洲把穷人输入到殖民地来，为资本家老爷充实雇佣劳动市场。在这种情况下，就会“在这个最美好的世界上，一切都十全十美”。这就是“系统的殖民”的最大秘密。韦克菲尔德扬扬得意地喊道：</w:t>
      </w:r>
    </w:p>
    <w:p w14:paraId="429C14A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按照这个计划，劳动的供给必然是不断的和有规则的；因为，第一，既然任何一个工人在没有靠劳动挣到钱以前，都不能获得土地，所有移入的工人就得为了挣工资而结合起来进行劳动，从而就为他们的主人生产出可以使用更多劳动的资本来；第二，每个放弃雇佣劳动并成为土地所有者的人，正好由于购买土地而提供一个能把新劳动输入到殖民地来的基金。”</w:t>
      </w:r>
    </w:p>
    <w:p w14:paraId="0018E38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国家强行规定的土地价格，当然必须是“充分的价格”，也就是说，必须高到“使工人在雇佣劳动市场上被另一个人取代以前不可能变成独立的农民”。这种“充分的土地价格”，无非是工人为了能从雇佣劳动市场回到土地上而付给资本家的赎金的一种婉转的说法。他先是必须为资本家老爷创造“资本”，以及使资本家老爷能够剥削更多的工人，然后又必须使政府能够用他所提供的费用为他原来的资本家老爷从海外把他的“替身”送到劳动市场上来。</w:t>
      </w:r>
    </w:p>
    <w:p w14:paraId="2627D59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最具有典型意义的是，韦克菲尔德先生制定的这个专门用于殖民地的“原始积累”方法，英国政府采用了好些年。当然，它遭到了和皮尔银行法同样可耻的失败。结果只是使移民潮流从英国殖民地转向美国。同时，欧洲资本主义生产的进步，以及随之而来的政府压迫的加重，使韦克菲尔德的方案成为多余。</w:t>
      </w:r>
    </w:p>
    <w:p w14:paraId="340413A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方面，逐年涌向美洲的巨大的不断的人流，在美国东部停滞并沉淀下来，因为从欧洲来的移民浪潮迅速地把人们抛到东部的劳动市场上，而涌向西部的移民浪潮还来不及把人们卷走。另一方面，美国南北战争的结果造成了巨额的国债以及随之而来的沉重的赋税，产生了最卑鄙的金融贵族，使极大一部分公有土地被分送给经营铁路、矿山等的投机家公司，——一句话，造成了最迅速的资本集中。因此，这个大共和国已经不再是迁移来的工人的天堂了。在那里，资本主义生产正在飞速向前发展，虽然工资的下降和雇佣工人的从属关系还远没有降到欧洲的标准水平。韦克菲尔德本人大声责难的、由英国政府无耻地把殖民地未开垦的土地滥送给贵族和资本家的做法，特别在澳大利亚又加上金矿吸引来的人流，以及英国商品的输入所引起的对最小的手工业者的竞争，——这就产生了一个充分的“相对过剩的工人人口”，以致几乎每班邮船都带来澳大利亚劳动市场供给过剩的凶讯。在那里，有些地方的卖淫现象和在伦敦草市一样盛行。</w:t>
      </w:r>
    </w:p>
    <w:p w14:paraId="3176332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我们在这里并不是要研究殖民地的状况。我们感兴趣的只是旧大陆的政治经济学在新大陆发现并大声宣布的秘密：资本主义的生产方式和积累方式，从而资本主义的私有制，是以那种以自己的劳动为基础的私有制的消灭为前提的，也就是说，是以劳动者的被剥夺为前提的。</w:t>
      </w:r>
    </w:p>
    <w:p w14:paraId="41206BD6">
      <w:pPr>
        <w:rPr>
          <w:rFonts w:hint="eastAsia" w:ascii="宋体" w:hAnsi="宋体" w:eastAsia="宋体" w:cs="宋体"/>
          <w:lang w:val="en-US" w:eastAsia="zh-CN"/>
        </w:rPr>
      </w:pPr>
      <w:r>
        <w:rPr>
          <w:rFonts w:hint="eastAsia" w:ascii="宋体" w:hAnsi="宋体" w:eastAsia="宋体" w:cs="宋体"/>
          <w:lang w:val="en-US" w:eastAsia="zh-CN"/>
        </w:rPr>
        <w:br w:type="page"/>
      </w:r>
    </w:p>
    <w:p w14:paraId="23E13126">
      <w:pPr>
        <w:pStyle w:val="2"/>
        <w:bidi w:val="0"/>
        <w:ind w:firstLine="720" w:firstLineChars="200"/>
        <w:jc w:val="center"/>
        <w:rPr>
          <w:rFonts w:hint="eastAsia" w:ascii="宋体" w:hAnsi="宋体" w:eastAsia="宋体" w:cs="宋体"/>
          <w:lang w:val="en-US" w:eastAsia="zh-CN"/>
        </w:rPr>
      </w:pPr>
      <w:r>
        <w:rPr>
          <w:rFonts w:hint="eastAsia" w:ascii="宋体" w:hAnsi="宋体" w:eastAsia="宋体" w:cs="宋体"/>
          <w:lang w:val="en-US" w:eastAsia="zh-CN"/>
        </w:rPr>
        <w:t>《资本论》第二卷——资本的流通过程</w:t>
      </w:r>
    </w:p>
    <w:p w14:paraId="5D2C4FE4">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第一篇——资本形态变化及其循环</w:t>
      </w:r>
    </w:p>
    <w:p w14:paraId="249434DE">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第一章——货币资本的循环</w:t>
      </w:r>
    </w:p>
    <w:p w14:paraId="1E2E3A9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资本的循环过程经过三个阶段；根据第一卷的叙述，这些阶段形成如下的序列：</w:t>
      </w:r>
    </w:p>
    <w:p w14:paraId="4870575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第一阶段G-W：资本家作为买者出现于商品市场和劳动市场；他的货币转化为商品。</w:t>
      </w:r>
    </w:p>
    <w:p w14:paraId="38260E8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第二阶段P：资本家用购买的商品从事生产消费。他作为资本主义商品生产者进行活动；他的资本经历生产过程。结果产生了一种商品，其价值大于它的生产要素的价值。</w:t>
      </w:r>
    </w:p>
    <w:p w14:paraId="3428901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第三阶段W</w:t>
      </w:r>
      <w:r>
        <w:rPr>
          <w:rFonts w:hint="default" w:ascii="宋体" w:hAnsi="宋体" w:eastAsia="宋体" w:cs="宋体"/>
          <w:lang w:val="en-US" w:eastAsia="zh-CN"/>
        </w:rPr>
        <w:t>’</w:t>
      </w:r>
      <w:r>
        <w:rPr>
          <w:rFonts w:hint="eastAsia" w:ascii="宋体" w:hAnsi="宋体" w:eastAsia="宋体" w:cs="宋体"/>
          <w:lang w:val="en-US" w:eastAsia="zh-CN"/>
        </w:rPr>
        <w:t>-G’：资本家作为卖者回到市场；他的商品转化为货币。</w:t>
      </w:r>
    </w:p>
    <w:p w14:paraId="48692A5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因此，货币资本循环的公式是：G—W…P…W′—G′。在这个公式中，虚线表示流通过程的中断，W′和G′表示由剩余价值增大了的W和G。</w:t>
      </w:r>
    </w:p>
    <w:p w14:paraId="51646B5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第一册中，我们只是在为理解第二阶段即资本的生产过程所必要的范围内，对第一阶段和第三阶段进行过研究。因此，资本在不同阶段所具有的不同形式，它在反复循环中时而采取时而抛弃的不同形式，在那里没有加以考虑。现在它们就成为研究的直接对象了。</w:t>
      </w:r>
    </w:p>
    <w:p w14:paraId="1EC0427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为了纯粹地理解这些形式，首先要把一切同形式变换和形式形成本身无关的因素撇开。因此，这里不但假定商品是按照它们的价值出售的，而且假定这种出售是在不变的情况下进行的。所以，也把在循环过程中可能发生的价值变动撇开不说。</w:t>
      </w:r>
    </w:p>
    <w:p w14:paraId="66E444EB">
      <w:pPr>
        <w:pStyle w:val="5"/>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一、</w:t>
      </w:r>
      <w:r>
        <w:rPr>
          <w:rFonts w:hint="eastAsia" w:ascii="宋体" w:hAnsi="宋体" w:eastAsia="宋体" w:cs="宋体"/>
          <w:lang w:val="en-US" w:eastAsia="zh-CN"/>
        </w:rPr>
        <w:t>第一阶段G-W</w:t>
      </w:r>
    </w:p>
    <w:p w14:paraId="64370EF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W表示一个货币额转化为一个商品额；对买者来说，是他的货币转化为商品，对卖者来说，则是他们的商品转化为货币。使一般商品流通的这个行为同时成为单个资本的独立循环中一个职能上确定的阶段的，首先不是行为的形式，而是它的物质内容，是那些和货币换位的商品的特殊使用性质。这一方面是生产资料，另一方面是劳动力，即商品生产的物的因素和人的因素。它们的特性，自然要与所生产物品的种类相适应。</w:t>
      </w:r>
    </w:p>
    <w:p w14:paraId="71BD741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用A表示劳动力，Pm表示生产资料，则要购买的商品额W=A+pm。货币额G分成两部分，其中一部分购买劳动力（G—A），另一部分购买生产资料（G—Pm）。这两个购买序列属于完全不同的市场，一个属于真正的商品市场，另一个则属于劳动市场。G-W=A+Pm不仅表示一种质的关系：一定的货币额转化为互相适应的生产资料和劳动力；它还表示一种量的关系，即用在劳动力A上面的货币部分和用在生产资料Pm上面的货币部分的量的关系。这种量的关系一开始就是由一定数量的工人所要耗费的超额即剩余劳动的量决定的。</w:t>
      </w:r>
    </w:p>
    <w:p w14:paraId="4E3F2E4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不同的产业部门，对追加劳动的利用，需要追加多少生产资料形式的价值，是与这里的问题完全无关的。问题只是在于：耗费在生产资料上的货币部分，也就是在G—Pm中购买的生产资料，在任何情况下都必须是充分的，因此，必须一开始就估计到这一点，并按照适当的比例准备好。生产资料的数量，必须足以吸收劳动量，足以通过这个劳动量转化为产品。如果没有充分的生产资料，买者所支配的超额劳动就不能得到利用；他对于这种超额劳动的支配权就没有用处。如果现有生产资料多于可供支配的劳动，生产资料就不能被劳动充分利用，不能转化为产品。</w:t>
      </w:r>
    </w:p>
    <w:p w14:paraId="32B6AF1C">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G-W=A+Pm一</w:t>
      </w:r>
      <w:r>
        <w:rPr>
          <w:rFonts w:hint="default" w:ascii="宋体" w:hAnsi="宋体" w:eastAsia="宋体" w:cs="宋体"/>
          <w:lang w:val="en-US" w:eastAsia="zh-CN"/>
        </w:rPr>
        <w:t>经完成，买者就不仅支配着生产一种有用物品所必需的生产资料和劳动力。他支配着一个比补偿劳动力价值所必需的劳动量更大的劳动量；同时还支配着使这个劳动量实现或对象化所必需的生产资料。因此，他支配的各种因素所能生产的物品，比这种物品的生产要素有更大的价值，是一个包含剩余价值的商品量。因此，他以货币形式预付的价值，现在处在一种实物形式中，在这种形式中，它能够作为会生出剩余价值（表现为商品）的价值来实现。换句话说，它处在具有创造价值和剩余价值的能力的生产资本的状态或形式中。我们把这种形式的资本称为P。</w:t>
      </w:r>
    </w:p>
    <w:p w14:paraId="5E7AF48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G和P是同一个资本价值，只是处在不同的存在方式上，就是说，G是货币状态或货币形式的资本价值——货币资本。因此，</w:t>
      </w:r>
      <w:r>
        <w:rPr>
          <w:rFonts w:hint="eastAsia" w:ascii="宋体" w:hAnsi="宋体" w:eastAsia="宋体" w:cs="宋体"/>
          <w:lang w:val="en-US" w:eastAsia="zh-CN"/>
        </w:rPr>
        <w:t>G-W=A+pm</w:t>
      </w:r>
      <w:r>
        <w:rPr>
          <w:rFonts w:hint="default" w:ascii="宋体" w:hAnsi="宋体" w:eastAsia="宋体" w:cs="宋体"/>
          <w:lang w:val="en-US" w:eastAsia="zh-CN"/>
        </w:rPr>
        <w:t>或它的一般形式G—W，即商品购买的总和，这个一般商品流通的行为，作为资本的独立循环过程的阶段来看，同时又是资本价值由货币形式到生产形式的转化，是由货币资本到生产资本的转化。</w:t>
      </w:r>
    </w:p>
    <w:p w14:paraId="584667F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可见，在这里首先考察的循环公式中，货币表现为资本价值的第一个承担者，因而货币资本表现为资本预付的形式。</w:t>
      </w:r>
    </w:p>
    <w:p w14:paraId="21DA2B8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作为货币资本，资本处在能够执行货币职能的状态中。在当前考察的场合，就是处在能够执行一般购买手段和一般支付手段的职能的状态中。（说它是支付手段，是因为劳动力固然要先购买，但要在发生作用之后才对它支付报酬。如果在市场上没有现成的生产资料，需要先订购，那么货币在G—Pm中同样是支付手段。）这种能力所以产生，不是由于货币资本是资本，而是由于货币资本是货币。</w:t>
      </w:r>
    </w:p>
    <w:p w14:paraId="18ACBF3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另一方面，货币状态的资本价值也只能执行货币的职能，不能执行别的职能。这种货币职能所以会成为资本职能，是因为货币职能在资本的运动中有一定的作用，从而也是因为执行货币职能的阶段和资本循环的其他阶段是有联系的。例如，拿我们首先考察的情况来说，货币转化为商品，这些商品的结合形成生产资本的实物形式，因而已经潜在地，在可能性上包含了资本主义生产过程的结果。</w:t>
      </w:r>
    </w:p>
    <w:p w14:paraId="5FC78FB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中执行货币资本职能的货币的一部分，会由于这个流通本身的完成转而去执行一种职能，在这种职能上，它的资本性质消失了，但它的货币性质保留下来。货币资本G的流通分为G—Pm和G—A，即购买生产资料和购买劳动力。</w:t>
      </w:r>
    </w:p>
    <w:p w14:paraId="3DA0A14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后一个过程</w:t>
      </w:r>
      <w:r>
        <w:rPr>
          <w:rFonts w:hint="eastAsia" w:ascii="宋体" w:hAnsi="宋体" w:eastAsia="宋体" w:cs="宋体"/>
          <w:lang w:val="en-US" w:eastAsia="zh-CN"/>
        </w:rPr>
        <w:t>，</w:t>
      </w:r>
      <w:r>
        <w:rPr>
          <w:rFonts w:hint="default" w:ascii="宋体" w:hAnsi="宋体" w:eastAsia="宋体" w:cs="宋体"/>
          <w:lang w:val="en-US" w:eastAsia="zh-CN"/>
        </w:rPr>
        <w:t>G—A，从资本家方面看，是购买劳动力，从工人即劳动力的所有者方面看，是出卖劳动力——这里可以说是出卖劳动，因为是以工资形式为前提的。在这里，和任何一种购买一样，对买者来说是G—W（＝G—A），对卖者（工人）来说是A—G（＝W—G），是出卖他的劳动力。这是商品的第一流通阶段或第一形态变化；从劳动的卖者方面看，就是他的商品转化为它的货币形式。工人把他由此获得的货币，逐渐地耗费在一个满足他的需要的商品额上，即耗费在消费品上。因此，他的商品的总流通表现为A—G—W，也就是说，首先表现为A—G（＝W—G），然后表现为G—W，也就是表现为简单商品流通的一般形式W—G—W。这里，货币只是充当转瞬即逝的流通手段，只是充当商品和商品进行交换的中介物。</w:t>
      </w:r>
    </w:p>
    <w:p w14:paraId="04DD18C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G—A是货币资本转化为生产资本的一个具有特征性质的因素，因为它是以货币形式预付的价值得以实际转化为资本，转化为生产剩余价值的价值的本质条件。G—Pm所以必要，只是为了实现在G—A中购买的劳动量。</w:t>
      </w:r>
    </w:p>
    <w:p w14:paraId="3688DD2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而就货币资本是资本的表现形式这一方面来看，G—A一般被看作是资本主义生产方式的特征。但是，绝不是由于劳动力的购买是一种一定要提供剩余劳动的购买契约——这是预付价值资本化或者说剩余价值生产的根本条件。相反，是由于它的形式，由于劳动是以工资的形式用货币购买的，而这一点被认为是货币经济的标志。</w:t>
      </w:r>
    </w:p>
    <w:p w14:paraId="068D9FE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这里，被当作特征的，也不是形式的不合理。相反，这种不合理正好被忽视了。这种不合理在于：作为价值形成要素的劳动本身不能具有价值，从而，一定量劳动也不能具有在它的价格上，在它和一定量货币的等价上表现出来的价值。但是我们知道，工资只是一个伪装的形式。在这个形式上，比方说，劳动力的一日的价格，表现为这个劳动力在一日中付出的劳动的价格，以致这个劳动力在6小时劳动内生产的价值，表现为这个劳动力12小时的工作或劳动的价值。</w:t>
      </w:r>
    </w:p>
    <w:p w14:paraId="5038DDB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A被认为是所谓货币经济的特征或标志，是因为在这里劳动表现为它的所有者的商品，因而货币表现为买者——就是说，是因为有了这种货币关系（即人类活动的买卖）。但是，货币很早就已经作为所谓服务的买者出现了，而G并没有因此转化为货币资本，经济的一般性质也没有因此发生变革。</w:t>
      </w:r>
    </w:p>
    <w:p w14:paraId="1936A85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货币究竟转化为哪一种商品，对货币来说是完全没有关系的。货币是一切商品的一般等价形式，一切商品都已经用它们的价格表示出，它们在观念上代表一定的货币额，等待着向货币的转化，并且只有通过同货币的换位，它们才取得一种形式，使自己可以转化为自己的所有者的使用价值。因此，一旦劳动力作为它的所有者的商品出现于市场，它的出卖采取劳动报酬的形式或工资的形式，那么，它的买卖和任何其他商品的买卖相比，就没有什么更引人注目的了。成为特征的，并不是劳动力这种商品能够买卖，而是劳动力成为商品。</w:t>
      </w:r>
    </w:p>
    <w:p w14:paraId="7EF8497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既然生产的物的因素和人的因素是由商品构成的，资本家就得通过通过货币资本到生产资本的转化，来完成这两个因素的结合。如果货币是第一次转化为生产资本，或者对它的所有者来说是第一次执行货币资本的职能，他就必须在购买劳动力之前，首先购买厂房、机器等等生产资料；因为劳动力一旦归他支配，他就必须具备生产资料，以便能够把劳动力当作劳动力来使用。</w:t>
      </w:r>
    </w:p>
    <w:p w14:paraId="36B4089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从工人方面看：他的劳动力，只有在通过出卖而和生产资料相结合的时候，才可能从事生产活动。因此，在出卖之前，劳动力是和生产资料，和它的活动的物的条件相分离的。在这种分离状态中，它既不能直接用来为它的所有者生产使用价值，也不能用来生产商品，使它的所有者能够依靠这种商品的出售而维持生活。但是，劳动力一经出卖而和生产资料相结合，它就同生产资料一样，成了它的买者的生产资本的一个组成部分。</w:t>
      </w:r>
    </w:p>
    <w:p w14:paraId="66A98D7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虽然在G—A行为中，货币所有者和劳动力所有者仅仅作为买者和卖者互相发生关系，仅仅作为货币所有者和商品所有者互相对立，因而就这方面来说，他们互相之间只是处在单纯的货币关系中，但是，买者一开始就同时是生产资料的所有者，而生产资料是劳动力的所有者对自己劳动力实行生产耗费的物的条件。换句话说，这种生产资料是作为他人的财产而和劳动力的所有者相对立的。另一方面，劳动的卖者是作为他人的劳动力而和它的买者相对立的。这种劳动力只有归它的买者支配，和买者的资本合并，才能使这种资本真正地作为生产资本来活动。因此，资本家和雇佣工人的阶级关系，当他们在G—A（从工人方面看是A—G）行为中互相对立时，就已经存在了，就已经作为前提肯定了。这是买和卖，是货币关系，但这种买和卖的前提是：买者是资本家，卖者是雇佣工人。而这种关系所以会发生，是因为劳动力实现的条件——生活资料和生产资料——已经作为他人的财产而和劳动力的所有者相分离了。</w:t>
      </w:r>
    </w:p>
    <w:p w14:paraId="6A77743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G—A表现为货币资本的一种职能，或者说，货币在这里表现为资本的存在形式，这决不只是因为货币在这里充当一种有用的人类活动或服务的支付手段，就是说，决不是因为货币有支付手段的职能。货币能以这样的形式支出，只是因为劳动力处在和它的生产资料（包括作为劳动力本身的生产资料的生活资料）分离的状态中，而要消除这种分离状态，就得把劳动力卖给生产资料的所有者，因而也使劳动力的使用权归属于买者。而使用这种劳动力的界限，和劳动力本身价格的再生产所必需的劳动量的界限，又决不是一致的。资本关系所以会在生产过程中出现，只是因为这种关系在流通行为中，在买者和卖者互相对立的不同的基本经济条件中，在他们的阶级关系中本来就已经存在。不是由于货币的性质产生了这种关系；相反，正是由于这种关系的存在，单纯的货币职能才能转化为资本职能。</w:t>
      </w:r>
    </w:p>
    <w:p w14:paraId="1145047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对货币资本（我们对它的考察，暂时只限于它在我们这里所表现的一定的职能的范围）的理解，通常有两种平行的或彼此交叉的错误。第一，资本价值作为货币资本执行的各种职能，这些正是由于它处于货币形式而能够执行的职能，被错误地认为是从它的资本性质产生的。其实，这些职能只是来源于资本价值的货币状态，来源于它的货币表现形式。第二，正好相反，使货币职能同时成为资本职能的这种货币职能的特殊内容，被认为是从货币的本性产生的（因此，把货币和资本混为一谈了）。其实，货币要执行这种职能，例如这里完成G—A行为，需要一定的社会条件，而这种社会条件在简单商品流通和相应的货币流通中是根本不存在的。</w:t>
      </w:r>
    </w:p>
    <w:p w14:paraId="72AA518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问题的实质，在这里作为行为的基础的，是分配。所谓分配，不是通常意义上的消费资料的分配，而是生产要素本身的分配，其中物的因素集中在一方，劳动力则与物的因素相分离，处在另一方。因此，在G—A行为能成为一般社会行为以前，生产资料即生产资本的物的部分，就必须已经作为生产资料，作为资本，和工人相对立。</w:t>
      </w:r>
    </w:p>
    <w:p w14:paraId="51DEE97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不言而喻，只有在已经发展的资本主义生产的基础上，货币资本循环的公式，G—W…P…W′—G′，才是资本循环的当然形式，因为它是以雇佣工人阶级的社会规模的存在作为前提的。我们已经知道，资本主义生产不仅生产商品和剩余价值；它还再生产并且以越来越大的规模再生产雇佣工人阶级，把绝大多数直接生产者变为雇佣工人。因此，既然实现G—W…P…W′—G′这一过程的首要前提是雇佣工人阶级的经常存在，所以，这个公式已经包含生产资本形式的资本，从而也包含生产资本的循环的形式。</w:t>
      </w:r>
    </w:p>
    <w:p w14:paraId="3BA2BFFC">
      <w:pPr>
        <w:pStyle w:val="5"/>
        <w:numPr>
          <w:ilvl w:val="0"/>
          <w:numId w:val="0"/>
        </w:numPr>
        <w:bidi w:val="0"/>
        <w:ind w:firstLine="420" w:firstLineChars="0"/>
        <w:rPr>
          <w:rFonts w:hint="default" w:ascii="宋体" w:hAnsi="宋体" w:eastAsia="宋体" w:cs="宋体"/>
          <w:lang w:val="en-US" w:eastAsia="zh-CN"/>
        </w:rPr>
      </w:pPr>
      <w:r>
        <w:rPr>
          <w:rFonts w:hint="eastAsia" w:ascii="宋体" w:hAnsi="宋体" w:eastAsia="宋体" w:cs="宋体"/>
          <w:b/>
          <w:kern w:val="2"/>
          <w:sz w:val="28"/>
          <w:szCs w:val="24"/>
          <w:lang w:val="en-US" w:eastAsia="zh-CN" w:bidi="ar-SA"/>
        </w:rPr>
        <w:t>二、</w:t>
      </w:r>
      <w:r>
        <w:rPr>
          <w:rFonts w:hint="eastAsia" w:ascii="宋体" w:hAnsi="宋体" w:eastAsia="宋体" w:cs="宋体"/>
          <w:lang w:val="en-US" w:eastAsia="zh-CN"/>
        </w:rPr>
        <w:t>第二阶段生产资本的职能</w:t>
      </w:r>
    </w:p>
    <w:p w14:paraId="1851277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里考察的资本循环，是以货币转化为商品的流通行为G—W即购买开始的。因此，这个流通必须以商品转化为货币这一相反的形态变化W—G即出售来补充。但是，G-W=A+Pm的直接结果，是以货币形式预付的资本价值的流通的中断。通过从货币资本到生产资本的转化，资本价值取得了一种实物形式，这种形式的资本价值不能继续流通，而必须进入消费，即进入生产消费。劳动力的使用，劳动，只能在劳动过程中实现。资本家不能再把工人当作商品出售，因为工人不是资本家的奴隶，并且资本家买到的仅仅是在一定时间内对他的劳动力的使用。另一方面，资本家只能这样来使用劳动力，就是通过劳动力把生产资料作为商品形成要素来使用。因此，第一阶段的结果是进入第二阶段，即资本的生产阶段。</w:t>
      </w:r>
    </w:p>
    <w:p w14:paraId="09E27BB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运动表现为G-W=A+Pm…P，这里的虚线表示：资本流通被中断，而资本的循环过程在继续，资本从商品流通领域进入生产领域。因此，第一阶段，从货币资本到生产资本的转化，只是表现为第二阶段即生产资本的职能的先导和先行阶段。</w:t>
      </w:r>
    </w:p>
    <w:p w14:paraId="6996945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A。雇佣工人只能靠出卖劳动力来过活。劳动力的维持，即工人自身的维持，要求每天进行消费。因此，必须每隔一个较短的时期付给他一次报酬，使他能够反复进行为维持自身所需的各种购买，反复进行A—G—W或W—G—W行为。因此，资本家必须不断作为货币资本家，他的资本必须不断作为货币资本，和雇佣工人相对立。另一方面，要使广大的直接生产者，广大的雇佣工人能完成A—G—W行为，必须不断有必要的生活资料以可买形式即商品形式和他们相对立。因此，这种情况要求产品作为商品的流通已经有了高度的发展，从而商品生产也已经有了广泛的规模。一旦依靠雇佣劳动进行的生产普遍化，商品生产就必然成为生产的普遍形式。商品生产普遍化了，它又使社会的分工不断增进，就是说，一个资本家作为商品生产的产品越来越专门化，互相补充的各个生产过程越来越分裂为独立的生产过程。</w:t>
      </w:r>
    </w:p>
    <w:p w14:paraId="32257C3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G—A发展到什么程度，G—Pm也发展到什么程度；就是说，生产资料的生产会按相同的规模，和那种用它们作生产资料的商品的生产相分离，于是生产资料会作为商品，和每一个不生产生产资料但为自己的特定的生产过程而购买生产资料的商品生产者自己相对立。生产资料来自那些完全和他的生产部门分离的独立经营的生产部门，作为商品进入他的生产部门，因而是必须购买的。商品生产的物的条件，会以越来越大的规模作为其他商品生产者的产品，作为商品，和他相对立。资本家也必须以相同的规模作为货币资本家出现，或者说，他的资本必须执行货币资本职能的规模将会扩大。</w:t>
      </w:r>
    </w:p>
    <w:p w14:paraId="0D2D727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另一方面，那些造成资本主义生产的基本条件，即雇佣工人阶级的存在的情况，也促使一切商品生产过渡到资本主义的商品生产。资本主义的商品生产越发展，它对主要是直接满足自己需要而只把多余产品转化为商品的每一种旧生产形式，就越发生破坏和解体的作用。它使产品的出售成为人们关心的主要事情，它起初并没有显著地侵袭到生产方式本身，但是接着，在它已经扎根的地方，它就会把一切以生产者本人劳动为基础或只把多余产品当作商品出售的商品生产形式尽行破坏。它首先是使商品生产普遍化，然后使一切商品生产逐步转化为资本主义的商品生产。</w:t>
      </w:r>
    </w:p>
    <w:p w14:paraId="5B07D38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论生产的社会的形式如何，劳动者和生产资料始终是生产的因素。但是，二者在彼此分离的情况下只在可能性上是生产因素。凡要进行生产，它们就必须结合起来。实行这种结合的特殊方式和方法，使社会结构区分为各个不同的经济时期。在当前考察的场合，自由工人和他的生产资料的分离，是既定的出发点，并且我们已经看到，二者在资本家手中是怎样和在什么条件下结合起来的——就是作为他的资本的生产的存在方式结合起来的。因此，形成商品的人的要素和物的要素这样结合起来一同进入的现实过程，即生产过程，本身就成为资本的一种职能，成为资本主义的生产过程。而关于资本主义生产过程的性质，我们已经在本书第一册作了详细的阐述。商品生产的每一种经营都同时成为剥削劳动力的经营；但是，只有资本主义的商品生产，才成为一个划时代的剥削方式，这种剥削方式在它的历史发展中，由于劳动过程的组织和技术的巨大成就，使社会的整个经济结构发生变革，并且不可比拟地超越了以前的一切时期。</w:t>
      </w:r>
    </w:p>
    <w:p w14:paraId="49706AF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由于生产资料和劳动力在生产过程中对价值的形成，从而也对剩余价值的生产起着不同的作用，所以它们作为预付资本价值的存在形式，就区分为不变资本和可变资本。其次，作为生产资本的不同的组成部分，它们还有以下的区别：生产资料在它为资本家所有时，即使在生产过程之外，也仍然是他的资本，劳动力却只有在生产过程之内，才是单个资本的存在形式。如果说，劳动力只有在它的卖者即雇佣工人手中才是商品，那么相反，它只有在它的买者手中，即暂时握有它的使用权的资本家手中，才成为资本。生产资料本身，只有在劳动力作为生产资本的人的存在形式，能够和生产资料相合并时，才成为生产资本的物的形态或生产资本。因此，正如人类劳动力并非天然是资本一样，生产资料也并非天然是资本。只有在一定的历史发展条件下，生产资料才取得这种独特的社会性质，正如只有在一定的历史发展条件下，贵金属才获得货币的独特的社会性质，货币才获得货币资本的独特的社会性质一样。</w:t>
      </w:r>
    </w:p>
    <w:p w14:paraId="3E6A0E0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资本在执行职能时，消耗它自己的组成部分，使它们转化为一个具有更高价值的产品量。因为劳动力仅仅作为生产资本的一个器官发生作用，所以，劳动力的剩余劳动所产生的产品价值超过产品形成要素价值的余额，也是资本的果实。劳动力的剩余劳动，是资本的无偿劳动，因而它为资本家形成剩余价值，一个无须他花费任何等价物的价值。因此，产品不只是商品，而且是包含着剩余价值的商品。</w:t>
      </w:r>
    </w:p>
    <w:p w14:paraId="42FFEA26">
      <w:pPr>
        <w:pStyle w:val="5"/>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三、</w:t>
      </w:r>
      <w:r>
        <w:rPr>
          <w:rFonts w:hint="eastAsia" w:ascii="宋体" w:hAnsi="宋体" w:eastAsia="宋体" w:cs="宋体"/>
          <w:lang w:val="en-US" w:eastAsia="zh-CN"/>
        </w:rPr>
        <w:t>第三阶段W</w:t>
      </w:r>
      <w:r>
        <w:rPr>
          <w:rFonts w:hint="default" w:ascii="宋体" w:hAnsi="宋体" w:eastAsia="宋体" w:cs="宋体"/>
          <w:lang w:val="en-US" w:eastAsia="zh-CN"/>
        </w:rPr>
        <w:t>’</w:t>
      </w:r>
      <w:r>
        <w:rPr>
          <w:rFonts w:hint="eastAsia" w:ascii="宋体" w:hAnsi="宋体" w:eastAsia="宋体" w:cs="宋体"/>
          <w:lang w:val="en-US" w:eastAsia="zh-CN"/>
        </w:rPr>
        <w:t>-G’</w:t>
      </w:r>
    </w:p>
    <w:p w14:paraId="4B1F4AB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商品，作为直接由生产过程本身产生的已经增殖的资本价值的职能存在形式，就成了商品资本。如果商品生产在它的整个社会范围内按资本主义的方式经营，那么，一切商品从一开始就是商品资本的要素。资本在商品形式上必须执行商品的职能。构成资本的物品，本来就是为市场而生产的，必须卖掉，转化为货币，也就是必须经历W—G运动。</w:t>
      </w:r>
    </w:p>
    <w:p w14:paraId="1E81B9C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第一阶段G—W和最后阶段W—G之间，出现了一种本质的区别。在前一个阶段上，预付的货币执行货币资本的职能，是因为它借助于流通而转化为各种具有特殊使用价值的商品。在后一个阶段上，商品能够执行资本的职能，只是由于在它的流通开始以前，它已经现成地从生产过程中取得了资本性质——保存不变资本，再生可变资本，榨取剩余价值，将价值固定在商品（产品）上。这个流通行为，就它本身考察，等于W—G，只是一个同样的价值由商品形式转化为货币形式。但是，同一个行为，作为这个单个资本循环的特殊阶段，就是商品所承担的资本价值＋它所承担的剩余价值的实现，也就是W′—G′，是商品资本由它的商品形式转化为货币形式。</w:t>
      </w:r>
    </w:p>
    <w:p w14:paraId="5DD481F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现在，W′的职能是一切商品产品的职能：转化为货币，卖掉，经历流通阶段W—G。只要现在已经增殖的资本保留商品资本的形式，停滞在市场上，生产过程就会停止。这个资本既不会作为产品形成要素起作用，也不会作为价值形成要素起作用。由于资本抛弃它的商品形式和采取它的货币形式的速度不同，或者说，由于卖的速度不同，同一个资本价值就会以极不相同的程度作为产品形成要素和价值形成要素起作用，再生产的规模也会以极不相同的程度扩大或者缩小。第一册已经指出，一个一定量资本的作用程度，是由生产过程的各种潜能规定的，而这些潜能在一定程度上是和资本本身的价值量无关的。这里指出，流通过程推动了和资本的价值量无关的新的潜能，即资本的作用程度的新的潜能，资本的扩张和收缩的新的潜能。</w:t>
      </w:r>
    </w:p>
    <w:p w14:paraId="06792E0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第一阶段，资本家从真正的商品市场和劳动市场取得了使用物品；在第三阶段，他把商品投回，但只是投回到一个市场，即真正的商品市场。而如果他通过他的商品从市场又取得了比他原来投入的价值更多的价值，那么，这只是因为他投入的商品价值大于他原来取得的商品价值。过去他投入价值G，取得相等的价值W；现在他投入W＋w，取得相等的价值G＋g。他投入市场的价值大于他从市场取得的价值。另一方面，他能够把这个已经增大的价值投入市场，只是因为他在生产过程中，通过剥削劳动力，生产了剩余价值（作为产品的一个部分，表现在剩余产品中）。这个商品量，只有作为这个过程的产物，才是商品资本，才是已经增殖的资本价值的承担者。由于W′—G′的完成，预付资本价值和剩余价值都得到了实现。二者的实现，是在商品总量的分批出售或整批出售中同时进行的，表现为W′—G′。但是，这同一个流通行为W′—G′，对资本价值和剩余价值来说是不同的：它对二者来说代表着它们各自流通的不同阶段，代表着它们在流通领域所要经过的形态变化序列中的不同阶段。剩余价值w只是在生产过程中产生的。因此，它是第一次在商品市场上出现，并且以商品形式出现；商品形式是它的第一流通形式，因此，w—g行为，也是它的第一流通行为或它的第一形态变化，因而还要由相反的流通行为或相反的形态变化g—w来补充。</w:t>
      </w:r>
    </w:p>
    <w:p w14:paraId="262C9FB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价值W在同一个流通行为W′—G′中完成的流通，却不是这样。这个流通行为，对资本价值来说，是流通行为W—G。这里，W＝P，等于原来预付的G。资本价值作为G，作为货币资本，开始它的第一流通行为，通过W—G行为回到相同的形式；因此，它已经经过两个互相对立的流通阶段：（1）G—W和（2）W—G，而又处在可以重新开始同一个循环过程的形式中。对剩余价值来说，是商品形式第一次转化为货币形式，对资本价值来说，则是回到或者再转化为它原来的货币形式。</w:t>
      </w:r>
    </w:p>
    <w:p w14:paraId="366EC8D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这里要指出两点。第一，资本价值最后再转化为它原来的货币形式，是商品资本的职能。第二，这种职能包含着剩余价值的第一形式转化，即剩余价值由原来的商品形式转化为货币。因此，在这里，货币形式起了双重作用。一方面，它是原来以货币预付的价值的复归形式，就是说，回到过程开始时的价值形式。另一方面，它又是原来以商品形式进入流通的价值的第一转化形式。如果构成商品资本的商品，像这里假定的那样，是按照它们的价值出售的，那么，W＋w就会转化为价值相等的G＋g。已经实现的商品资本，现在以G＋g的形式存在于资本家手中。资本价值和剩余价值现在都是作为货币存在的，因而都处在一般等价物的形式中。</w:t>
      </w:r>
    </w:p>
    <w:p w14:paraId="1B621AD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资本价值在过程终结时，又处在它进入过程时的相同的形式中，因而能够重新作为货币资本开始并完成这个过程。正因为这个过程的开始形式和终结形式都是货币资本的形式（G），所以，我们就把这个循环过程的形式叫做货币资本的循环。在终结时发生变化的，不是预付价值的形式，而只是它的量。</w:t>
      </w:r>
    </w:p>
    <w:p w14:paraId="1B55483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g不外是一定量的货币额。但是，作为资本循环的结果，作为已经实现的商品资本，这个货币额包含资本价值和剩余价值，而且它们现在是并列着的。它们的实现，使它们二者各自取得独立的货币形式。商品资本的实现所引起的这种分离，不仅有形式上的意义。它还会在资本的再生产过程中起重要作用，这要看g是全部追加到，部分追加到，还是根本不追加到G中去，就是说，要看它是否作为预付资本价值的组成部分继续执行职能。g和G所经过的流通也可以是完全不同的。</w:t>
      </w:r>
    </w:p>
    <w:p w14:paraId="2E90E93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在G′中，资本又回到它原来的形式G，即货币形式；但这是它已经作为资本实现的形式。</w:t>
      </w:r>
    </w:p>
    <w:p w14:paraId="3B520CE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首先，这里有一个数量上的差别。这个差别表现在循环的数量不同的两极G…G′中，循环运动本身只是用虚线…表示。G′＞G，G′-G＝M（剩余价值）。但是，作为G…G′循环的结果，现在只有G′存在；它是这样一种产物，在这种产物中，它的形成过程已经消失。G′现在是独立存在的，和产生它的运动无关。运动已经完结，代替它的是G′。</w:t>
      </w:r>
    </w:p>
    <w:p w14:paraId="412A148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其次，G′作为G＋g，同时还表示一种质的关系，虽然这种质的关系本身只是作为一个同名总额的各部分之间的关系，即作为量的关系而存在的。预付资本G现在又处于它原来的形式，但现在是作为已经实现的资本而存在的。它不仅保存下来了，而且作为资本实现了，因为它是作为资本和g相区别的，对它来说，g是它的增长额，是它自己所生出的增殖额。它作为资本实现，是因为它是作为一个已经生出价值的价值而实现的。G′是作为资本关系存在的；G已经不再是单纯的货币，而是明显地成了货币资本，它表现为一个已经自行增殖的价值，因而也具有自行增殖即比原有价值生出更多价值的属性。G所以成为资本，是由它对G′的另一个部分的关系决定的，后者是由它生出的，是它作为原因引起的，是它作为根据产生的结果。因此，G′是一个内部分化了的、自身在职能上（概念上）区别开来的、表现着资本关系的价值额。</w:t>
      </w:r>
    </w:p>
    <w:p w14:paraId="02E17F1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但是，这里表现出的只是结果，而没有表现出造成这个结果的过程的中介。</w:t>
      </w:r>
    </w:p>
    <w:p w14:paraId="0B27081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价值的各部分本身是没有质的区别的，除非它们表现为不同物品即具体物的价值，就是说，表现在不同的使用形式上，因而表现为不同商品体的价值——这种区别并不是由于它们自身作为单纯的价值的各部分而产生的。在货币上，商品的一切差别都消失了，因为货币正是一切商品的共同的等价形式。一个500￥的货币额，是由完全同名的要素1￥构成的。因为在这个货币额的简单存在上，这个货币额借以产生的中介已经消失，因为不同的资本组成部分在生产过程中所具有的特殊差别的任何痕迹都已经消失，所以差别仅仅存在于本金和超额价值额的概念的形式上。因此，已经实现的资本在这里，在过程终结时具有的货币表现，是资本关系的没有概念的表现。</w:t>
      </w:r>
    </w:p>
    <w:p w14:paraId="707EE8E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当然，这也适用于W′（＝W＋w）。但是，有这样一种区别：W′——其中的W和w只是同一个同种商品总量的价值的相应部分——表示出它的起源P，它是P的直接产物，而G′却是直接由流通产生的形式，它和P的直接关系已经消失。</w:t>
      </w:r>
    </w:p>
    <w:p w14:paraId="4561EA0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只要G′继续能动地作为货币资本执行职能，而不是相反地作为已经增殖的产业资本的货币表现固定下来，那么，G′在代表G…G′运动的结果时所包含的本金和增长额之间的这种没有概念的区别就会立即消失。货币资本的循环决不能从G′开始（虽然G′现在是作为G执行职能），而只能从G开始；就是说，决不能作为资本关系的表现，而只能作为资本价值的预付形式。</w:t>
      </w:r>
    </w:p>
    <w:p w14:paraId="7B67BFF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表现为G′，不是货币资本的能动的职能；相反，货币资本本身表现为G′，是W′的职能。就是在简单商品流通（1）W1—G和（2）G—W2中，G也只是在第二个行为G—W2中才能动地执行职能；它表现为G，只是第一个行为的结果，只是借助这个行为，它才作为W1的转化形式出现。G′所包含的资本关系，即其中作为资本价值的部分和其中作为它的价值增殖额的另一部分的关系，就下面一点来说当然具有职能的意义：在G…G′循环不断反复时，G′分成两个流通，资本流通和剩余价值流通，因而两个部分不仅在量上执行不同的职能，而且在质上执行不同的职能，G执行的职能不同于g。但是，就本身考察，G…G′形式并不包含资本家的消费，而显然只包含价值自行增殖和积累，因为积累首先表现为不断重新预付的货币资本的周期增长。</w:t>
      </w:r>
    </w:p>
    <w:p w14:paraId="77BC261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G＋g，虽然是资本的没有概念的形式，但只有它同时才是已经实现的形式的货币资本，是已经生出货币的货币。但是，这里要和第一阶段中的货币资本的职能相区别。在第一阶段中，G是作为货币流通的。它作为货币资本执行职能，只是因为它只有在货币状态中才能够执行货币的职能，才能够转化为作为商品和它相对立的P的要素——A和Pm。在这个流通行为中，它只是作为货币执行职能；但是因为这个行为是处于过程中的资本价值的第一阶段，所以，由于所买商品A和Pm的特殊的使用形式，这个行为同时又是货币资本的职能。</w:t>
      </w:r>
    </w:p>
    <w:p w14:paraId="1ECD342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相反，由资本价值G和它所产生的剩余价值g构成的G′，却是表现已经增殖的资本价值，资本总循环过程的目的和结果，资本总循环过程的职能。G′以货币形式，作为已经实现的货币资本表现这个结果，并不是由于它是资本的货币形式，是货币资本，相反地，是由于它是货币资本，是货币形式的资本，是由于资本是以这种形式使过程开始的，是以货币形式实行预付的。我们已经知道，再转化为货币形式，是商品资本W′的职能，而不是货币资本的职能。至于G′和G的差额，那么，它（g）只是w即W的增殖额的货币形式。G′＝G＋g，仅仅因为W′已经＝W＋w。因此，这个差额以及资本价值和它生出的剩余价值的关系，在二者转化为G′以前，已经存在并表现在W′中了。</w:t>
      </w:r>
    </w:p>
    <w:p w14:paraId="2FBEE33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只是W′实现的结果。W′和G′二者只是已经增殖的资本价值的不同形式，商品形式和货币形式，二者有一个共同点：它们都是已经增殖的资本价值。二者都是已经实现的资本，因为在这里，资本价值本身是和那种与它不同的、由于它而取得的果实即剩余价值一起存在的，虽然这种关系只是表现在一个货币额或一个商品价值的两个部分之间的关系的没有概念的形式上。但是，作为一个和自己所产生的剩余价值互相关联而又互相区别的资本的表现，也就是说，作为一个已经增殖的价值的表现，G′和W′是同一个东西，表现着同一个东西，只是形式不同而已；它们不是作为货币资本和商品资本互相区别，而是作为货币和商品互相区别。既然它们都代表已经增殖的价值，都代表发挥了资本作用的资本，所以，它们都只是表现生产资本的职能即资本价值借以生出价值的惟一职能的结果。它们的共同点是，它们二者，货币资本和商品资本，都是资本的存在方式。一个是货币形式的资本，另一个是商品形式的资本。因此，使它们互相区别的特有职能，只能是货币职能和商品职能之间的区别。商品资本，作为资本主义生产过程的直接产物，使人想起它的这种起源，因而，它在这种形式上比货币资本较为合理，不像货币资本那样没有概念，在货币资本中，资本主义生产过程的任何痕迹都已消失，正像在货币上商品的一切特殊的使用形式都消失一样。</w:t>
      </w:r>
    </w:p>
    <w:p w14:paraId="35FFB01F">
      <w:pPr>
        <w:pStyle w:val="5"/>
        <w:numPr>
          <w:ilvl w:val="0"/>
          <w:numId w:val="0"/>
        </w:numPr>
        <w:bidi w:val="0"/>
        <w:ind w:firstLine="420" w:firstLineChars="0"/>
        <w:rPr>
          <w:rFonts w:hint="default" w:ascii="宋体" w:hAnsi="宋体" w:eastAsia="宋体" w:cs="宋体"/>
          <w:lang w:val="en-US" w:eastAsia="zh-CN"/>
        </w:rPr>
      </w:pPr>
      <w:r>
        <w:rPr>
          <w:rFonts w:hint="eastAsia" w:ascii="宋体" w:hAnsi="宋体" w:eastAsia="宋体" w:cs="宋体"/>
          <w:b/>
          <w:kern w:val="2"/>
          <w:sz w:val="28"/>
          <w:szCs w:val="24"/>
          <w:lang w:val="en-US" w:eastAsia="zh-CN" w:bidi="ar-SA"/>
        </w:rPr>
        <w:t>四、</w:t>
      </w:r>
      <w:r>
        <w:rPr>
          <w:rFonts w:hint="eastAsia" w:ascii="宋体" w:hAnsi="宋体" w:eastAsia="宋体" w:cs="宋体"/>
          <w:lang w:val="en-US" w:eastAsia="zh-CN"/>
        </w:rPr>
        <w:t>总循环</w:t>
      </w:r>
    </w:p>
    <w:p w14:paraId="666EE19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看到，流通过程在完成第一阶段后，为P所中断，这时，在市场上购买的商品A和Pm，作为生产资本的物质组成部分和价值组成部分被消费；这种消费的产物是一个物质上和价值上发生了变化的新商品W′。中断的流通过程G—W，必须以W—G来补充。但是，作为流通的第二阶段即终结阶段的承担者出现的，是一个物质上和价值上与第一个W不同的商品W′。因此，流通序列表现为（1）G—W1；（2）W′2—G′。在第二阶段上，第一个商品W1在由P的职能引起的中断中，也就是在用W的要素即生产资本P的存在形式进行的W′的生产中，为另一个价值较大和使用形式不同的W′2所代替。</w:t>
      </w:r>
    </w:p>
    <w:p w14:paraId="331D869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相反，资本出现在我们面前的第一个表现形式，G—W—G′（分解为（1）G—W1；（2）W1—G′），两次都表示同一个商品。在第一阶段货币转化为商品，在第二阶段商品再转化为更多的货币，两个阶段的商品是同一个商品。虽然有这种本质的差别，这两个流通却有共同点：它们都是在第一阶段由货币转化为商品，在第二阶段由商品转化为货币，也就是说，第一阶段支出的货币会在第二阶段再流回来。二者的共同点一方面是货币流回到它的起点，另一方面是流回的货币多于预付的货币。就这一点来说，G—W…W′—G′也已经包含在总公式G—W—G′中了。</w:t>
      </w:r>
    </w:p>
    <w:p w14:paraId="70A53B3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里又可以看到：在G—W和W′—G′这两个属于流通的形态变化中，每一次都是同样大的、同时存在的价值互相对立，互相代替。价值变化完全属于形态变化P即生产过程，因此，生产过程和流通的单纯形式上的形态变化不同，表现为资本的现实的形态变化。</w:t>
      </w:r>
    </w:p>
    <w:p w14:paraId="1AAB94D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现在让我们来考察总运动G—W…P…W′—G′，或它的详细形式G-W=A+Pm…P…W’（W+w）-G</w:t>
      </w:r>
      <w:r>
        <w:rPr>
          <w:rFonts w:hint="default" w:ascii="宋体" w:hAnsi="宋体" w:eastAsia="宋体" w:cs="宋体"/>
          <w:lang w:val="en-US" w:eastAsia="zh-CN"/>
        </w:rPr>
        <w:t>’</w:t>
      </w:r>
      <w:r>
        <w:rPr>
          <w:rFonts w:hint="eastAsia" w:ascii="宋体" w:hAnsi="宋体" w:eastAsia="宋体" w:cs="宋体"/>
          <w:lang w:val="en-US" w:eastAsia="zh-CN"/>
        </w:rPr>
        <w:t>（G+g）。</w:t>
      </w:r>
    </w:p>
    <w:p w14:paraId="79EEB53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这里，资本表现为这样一个价值，它经过一系列互相联系的、互为条件的转化，经过一系列的形态变化，而这些形态变化也就形成总过程的一系列阶段。在这些阶段中，两个属于流通领域，一个属于生产领域。在每个这样的阶段中，资本价值都处在和不同的特殊职能相适应的不同形态上。在这个运动中，预付的价值不仅保存了，而且增长了，它的量增加了。最后，在终结阶段，它回到总过程开始时它原有的形式。因此，这个总过程是循环过程。</w:t>
      </w:r>
    </w:p>
    <w:p w14:paraId="687EB3A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资本价值在它的流通阶段所采取的两种形式，是货币资本的形式和商品资本的形式；它属于生产阶段的形式，是生产资本的形式。在总循环过程中采取而又抛弃这些形式并在每一个形式中执行相应职能的资本，就是产业资本。这里所说的产业，包括任何按资本主义方式经营的生产部门。</w:t>
      </w:r>
    </w:p>
    <w:p w14:paraId="2A55ECF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在这里，货币资本，商品资本，生产资本，并不是指这样一些独立的资本种类，这些独立的资本种类的职能形成同样独立的、彼此分离的营业部门的内容。在这里，它们只是指产业资本的特殊的职能形式，产业资本是依次采取所有这三种形式的。</w:t>
      </w:r>
    </w:p>
    <w:p w14:paraId="309275F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资本的循环，只有不停顿地从一个阶段转入另一个阶段，才能正常进行。如果资本在第一阶段G—W停顿下来，货币资本就会凝结为贮藏货币；如果资本在生产阶段停顿下来，一方面生产资料就会搁置不起作用，另一方面劳动力就会处于失业状态；如果资本在最后阶段W′—G′停顿下来，卖不出去而堆积起来的商品就会把流通的流阻塞。</w:t>
      </w:r>
    </w:p>
    <w:p w14:paraId="212882F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另一方面，理所当然的是，循环本身又要求资本在各个循环阶段中在一定的时间内固定下来。在每一个阶段中，产业资本都被束缚在一定的形式上：货币资本，生产资本，商品资本。产业资本只有在完成一种和它当时的形式相适应的职能之后，才取得可以进入一个新的转化阶段的形式。</w:t>
      </w:r>
    </w:p>
    <w:p w14:paraId="2962030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总公式中，P的产品被看作是一个和生产资本的各种要素不同的物质的东西，是一个离开生产过程而独立存在的，并且具有和生产要素的使用形式不同的使用形式的物品。只要生产过程的结果是物品，即使产品的一部分又作为要素进入重新开始的生产，情况也总是这样。</w:t>
      </w:r>
    </w:p>
    <w:p w14:paraId="5AD588C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产业资本是惟一的这样一种资本存在方式，在这种存在方式中，资本的职能不仅是占有剩余价值或剩余产品，而且同时是创造剩余价值或剩余产品。因此，产业资本决定了生产的资本主义性质；产业资本的存在，包含着资本家和雇佣工人之间的阶级对立的存在。随着产业资本支配社会的生产，技术和劳动过程的社会组织就会发生变革，从而社会的经济历史类型也会发生变革。那几种在产业资本以前，在已成过去的或正在衰落的社会生产状态中就已出现的资本，不仅要从属于产业资本，并且要改变其职能机制来和产业资本相适应，而且只能在产业资本的基础上运动，从而要和它们的这个基础同生死共存亡。货币资本和商品资本，在它们以其作为特殊营业部门的承担者的职能和产业资本并列出现时，也只是产业资本在流通领域时而采取时而抛弃的不同职能形式由于社会分工而独立化的和片面发展的存在形式。</w:t>
      </w:r>
    </w:p>
    <w:p w14:paraId="75FD989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一方面，G…G′循环和一般商品流通交织在一起，从那里出来，又进入那里，成为其中的一部分。另一方面，对单个资本家来说，这种循环又成为资本价值特有的独立的运动，这个运动一部分发生在一般商品流通之内，一部分发生在一般商品流通之外，但始终保持着它的独立性。因为，第一，它在流通领域内进行的两个阶段G—W和W′—G′，作为资本运动的阶段，具有职能上确定的性质；在G—W中，W在物质上被规定为劳动力和生产资料；在W′—G′中，资本价值＋剩余价值被实现了。第二，生产过程P包含着生产消费。第三，货币回到它的起点，使G…G′运动成了一个以自身作为终结的循环运动。</w:t>
      </w:r>
    </w:p>
    <w:p w14:paraId="2BC1057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一方面，任何单个资本在它的流通的两个阶段G—W和W′—G′中，都是一般商品流通的一个能动的因素，它不是作为货币就是作为商品在一般商品流通中执行职能，或者和一般商品流通连在一起，这样，它本身就是商品世界的一般形态变化序列中的一个环节。另一方面，它又在一般流通之内完成自己特有的独立的循环，在这个循环中，生产领域形成一个过渡阶段，资本以自己离开起点时的同一形式，回到它的起点。同时，资本还会在自己特有的循环中，即在包含着它在生产过程内的现实形态变化的循环中，变更它的价值量。它不仅是作为货币价值返回的，而且是作为已经增大、已经增长的货币价值返回的。</w:t>
      </w:r>
    </w:p>
    <w:p w14:paraId="1FD1164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最后，如果我们把G—W…P…W′—G′作为和我们后面将要分析的其他形式并列的一种资本循环过程的特殊形式加以考察，它就有如下几个特征。</w:t>
      </w:r>
    </w:p>
    <w:p w14:paraId="3462980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1.这种循环表现为货币资本的循环，因为产业资本是以它的货币形式即作为货币资本形成自己总过程的出发点和复归点的。公式本身表明，货币在这里不是作为货币花掉，而只是预付，因而只是资本的货币形式，只是货币资本。它还表明，运动的决定目的本身，是交换价值，而不是使用价值。正因为价值的货币形态是价值的独立的可以捉摸的表现形式，所以，以实在货币为起点和终点的流通形式G…G′，最明白地表示出资本主义生产的动机就是赚钱。生产过程只是为了赚钱而不可缺少的中间环节，只是为了赚钱而必须干的倒霉事。〔因此，一切资本主义生产方式的国家，都周期地患一种狂想病，企图不用生产过程作中介而赚到钱。〕</w:t>
      </w:r>
    </w:p>
    <w:p w14:paraId="4A886C7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2.在这个循环中，生产阶段，P的职能，形成了G—W…W′—G′流通的两个阶段之间的中断，而这个中断又只是简单流通G—W—G′的中介。生产过程在循环过程形式本身中所表现的，在形式上而且明显地就是它在资本主义生产方式中的情况：它只是预付价值增殖的手段，也就是说，发财致富本身才是生产的自身目的。</w:t>
      </w:r>
    </w:p>
    <w:p w14:paraId="5C21D28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3.因为这一系列阶段是以G—W开始的，所以流通的第二环节是W′—G′；因此，起点是G，即要增殖价值的货币资本，终点是G′，即价值已经增殖的货币资本G＋g。在这里，G连同它的分蘖g在一起表现为已经实现的资本。这就使G的循环，和其他两个循环，即P和W′的循环区别开来，而且是从两方面来区别的。一方面，是通过两极的货币形式；而货币是价值的独立的可以捉摸的存在形式，是商品使用价值所有痕迹都已消失的独立的价值形式上的产品价值。另一方面，P…P形式却不必变为P…P′（P＋p）；在W′…W′形式上，也完全看不出两极之间的价值差额。——因此，G…G′公式的特征是：一方面，资本价值是它的出发点，已经增殖的资本价值是它的复归点，因而资本价值的预付表现为整个行动的手段，已经增殖的资本价值则表现为整个行动的目的；另一方面，这种关系是表现在货币形式即独立的价值形式上，因此，货币资本也就表现为能够生出货币的货币了。从价值生出剩余价值，不仅表现为过程的开始和终结，而且明显地表现在金光闪闪的货币形式上。</w:t>
      </w:r>
    </w:p>
    <w:p w14:paraId="21B4C84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4.因为G′，已经实现的货币资本，作为G—W的补充阶段和终结阶段W′—G′的结果，是处于和它开始第一个循环时绝对相同的形式，所以，它一从这个循环出来，就能够作为已经增大（已经积累）的货币资本G′＝G＋g，又开始同样的循环。在G—G′形式中至少没有表现出，g的流通在循环重复时会和G的流通分开。因此，货币资本的循环，就它的一次形态，从形式上来考察，只是表现出价值增殖过程和积累过程。在这里，消费只是通过表现为生产消费，而只有这种消费才包含在单个资本的这个循环中。G—A，从工人方面看是A—G或W—G，因而是对工人个人消费起中介作用的流通A—G—W（生活资料）的第一阶段。第二阶段G—W已不属于单个资本的循环，但它是由这个循环引起的，是这个循环的前提，因为工人要不断作为可供资本家剥削的材料出现在市场上，他首先就得活下去，就得通过个人的消费来维持自己。但是，在这里，把这种消费本身作为前提，只是因为这是资本对劳动力进行生产消费的条件，也就是说，只是因为工人通过他的个人消费，把自己作为劳动力来维持和再生产。而Pm，进入循环的真正商品，只是生产消费的食物。A—G行为是使工人得以进行个人消费，使生活资料得以转化成他的血肉的中介。当然，资本家为了要起资本家的作用，他也要存在，就是说，也要生活和消费。为了这个目的，他实际上只要像工人一样消费就够了。因此，在流通过程的这个形式上，不需要什么更多的前提。但是，在形式上连这一点也没有表示出来，因为公式是以G′作为终结的，也就是以这样一个结果为终结的，这个结果能立即再作为已经增大的货币资本执行职能。</w:t>
      </w:r>
    </w:p>
    <w:p w14:paraId="34B57FD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W′—G′中直接包含着W′的出售。但是一方的卖，W′—G′，就是另一方的买，G—W。人们购买商品，归根到底只是为了它的使用价值，以便使它进入消费过程（撇开转卖不说），——要么是个人消费，要么是生产消费，这要看所购物品的性质。但是，这种消费不会进入以W′为产品的单个资本的循环，这个产品正是作为待售的商品，从这个循环中排出去的。这个W′显然是供他人消费的。</w:t>
      </w:r>
    </w:p>
    <w:p w14:paraId="3C4E644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资本的循环过程是流通和生产的统一，包含二者在内。因为G—W和W′—G′这两个阶段都是流通行为，所以资本流通是一般商品流通的一部分。但是，作为不仅属于流通领域而且属于生产领域的资本循环的职能上确定的段落、阶段，资本是在一般商品流通之内完成自己特有的循环的。一般商品流通，在第一阶段，使资本取得能够执行生产资本职能的形态；在第二阶段，使它抛弃它不能重新进行循环的商品职能，同时为它创造一种可能，使它自己特有的资本循环同资本中增加的剩余价值的流通分离开来。</w:t>
      </w:r>
    </w:p>
    <w:p w14:paraId="62F4B0A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货币资本的循环，是产业资本循环的最片面、从而最明显和最典型的表现形式；产业资本的目的和动机——价值增殖，赚钱和积累——表现得最为醒目（为贵卖而买）。因为第一阶段是G—W，所以也表明生产资本的组成部分来自商品市场，同样也表明资本主义生产过程都受流通、商业制约。货币资本的循环不仅是商品生产；这种循环本身只有通过流通才能进行，它是以流通为前提的。这一点已经很清楚，因为属于流通的形式G是预付资本价值的最初的纯粹的形式，而在其他两种循环形式中则不是这样。</w:t>
      </w:r>
    </w:p>
    <w:p w14:paraId="6AE33BB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只要货币资本的循环始终包含着预付价值的价值增殖，它就始终是产业资本的一般的表现。在P…P中，资本的货币表现，只是作为生产要素的价格，因而只是作为以计算货币表示的价值而出现的，并且是以这种形式登记入账的。</w:t>
      </w:r>
    </w:p>
    <w:p w14:paraId="604768B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只要新出现的资本初次作为货币预付，并以同一形式收回，不论这是发生在产业资本由一个营业部门转移到其他营业部门时，还是发生在产业资本退出营业时，G…G′都成为产业资本循环的特殊形式。这也包括初次以货币形式预付的剩余价值的资本职能，在剩余价值不是在产生它的营业部门而是在别的营业部门执行这种职能的时候，这一点表现得最明显了。G…G′可以是一个资本的最初循环；它可以是最终循环；它可以看作是社会总资本的形式；它是新投入的资本的形式，不论是以货币形式新积累的资本，还是为了由一个生产部门转移到另一生产部门而全部转化为货币的旧资本。</w:t>
      </w:r>
    </w:p>
    <w:p w14:paraId="0BBA2AB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货币资本作为一切循环始终包含的形式来完成这个循环，正是为了生产剩余价值的那部分资本即可变资本。预付工资的正常形式是支付货币；这个过程必须每隔一个较短的时间就进行一次，因为工人是挣一文吃一文的。因此，资本家必须不断作为货币资本家，他的资本必须不断作为货币资本和工人相对立。在这里，不能像生产资料的购买或所生产商品的出售那样直接或间接地互相抵账（如果这样，货币资本的较大的数量实际上只以商品的形式出现，货币只以计算货币的形式出现，最后只是为了平衡差额，才以现金出现）。另一方面，由可变资本产生的剩余价值的一部分被资本家花费在私人消费上，这属于零售商业。不管怎样迂回曲折，这一部分总是以现金，以剩余价值的货币形式花费的。不管剩余价值的这个部分多大，情况都是一样。可变资本不断地重新表现为用在工资上的货币资本（G—A），而g则表现为满足资本家的私人需要而花费的剩余价值。因此，作为预付可变资本价值的G和作为它的增殖额的g，都必须保持货币形式，以便以这个形式花费。</w:t>
      </w:r>
    </w:p>
    <w:p w14:paraId="5096578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以G′＝G＋g为结果的公式G—W…P…W′—G′，在形式上具有欺骗性，带有一种虚幻的性质，这是由预付的价值和增殖的价值都以货币这个等价形式存在而产生的。这个公式强调的不是价值的增殖，而是这个过程的货币形式，强调的是最终从流通中取出的货币形式的价值，大于原来预付到流通中去的货币形式的价值，也就是说，强调的是资本家所有的金银数量的增加。所谓货币主义，不过是G—W—G′这个没有概念的形式的表现，不过是这样一个运动的表现，这个运动仅仅在流通中进行，因此只能这样来说明这两个行为（1）G—W（2）W—G′：W在第二个行为中是高于它的价值出售的，因此，从流通中取出的货币，多于在购买时投入流通的货币。但是，把G—W…P…W′—G′肯定为惟一的形式，它就成了更为发展的重商主义体系的基础，因为在重商主义体系那里，不仅商品流通，而且商品生产，也表现为必要的要素。</w:t>
      </w:r>
    </w:p>
    <w:p w14:paraId="51C2125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只要把G—W…P…W′—G′肯定为一次性的形式而不是流动的，不断更新的形式；从而只要把这种形式不是当作循环形式的一种，而是当作惟一的循环形式，它的虚幻的性质以及与它相适应的虚幻的解释就会存在。但是，它本身已经指出其他的形式。</w:t>
      </w:r>
    </w:p>
    <w:p w14:paraId="2FAE9BB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一，整个这一循环是以生产过程本身的资本主义性质为前提的，因而是以这个生产过程以及由它决定的特殊的社会状态为基础的。但G—A要以雇佣工人为前提，因而要以生产资料作为生产资本的一部分为前提，因而，要以劳动过程和价值增殖过程为前提，即要以已经作为资本职能的生产过程为前提。</w:t>
      </w:r>
    </w:p>
    <w:p w14:paraId="02777EB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二，如果G…G′反复进行，那么货币形式的复归，就和第一阶段的货币形式一样，是转瞬即逝的。G—W消失，让位给P。货币的不断反复预付，和这种预付作为货币不断复归一样，本身都表现为只是循环中转瞬即逝的要素。</w:t>
      </w:r>
    </w:p>
    <w:p w14:paraId="5FAB135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三，当循环第二次进行时，在G的第二次循环完成以前，P…W′—G′.G—W…P循环就已经出现；这样一来，此后的一切循环都可以看作是以P…W′—G—W…P形式进行的，因而G—W作为第一次循环的第一阶段，只是生产资本不断反复的循环的转瞬即逝的准备，在产业资本第一次以货币资本形式投入时，实际上情况就是这样。</w:t>
      </w:r>
    </w:p>
    <w:p w14:paraId="0CF313E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另一方面，在P的第二次循环完成以前，第一次W′—G′.G—W…P…W′（简称W′…W′）循环，即商品资本的循环，已经完成了。因此，第一个形式已经包含着其他两个形式；因而，货币形式也就会消失，如果它不是单纯的价值表现，而是等价形式上即货币上的价值表现。</w:t>
      </w:r>
    </w:p>
    <w:p w14:paraId="0366217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最后，如果我们考察一个新出现的，第一次完成G—W…P…W′—G′循环的单个资本，那么，G—W就是这个单个资本所经过的第一次生产过程的准备阶段，先行阶段。因此，G—W这个阶段并不是作为前提存在，相反地，却是生产过程所引起或决定的。但是，这只适用于这个单个资本。只要资本主义生产方式是作为前提存在，也就是说，处在由资本主义生产决定的社会状态中，那么，产业资本循环的一般形式就是货币资本的循环。因此，资本主义生产过程是早已作为前提存在的，如果这不是在新投入的产业资本的第一个货币资本循环内，那么，就是在这个循环以外。资本主义生产过程的经常存在要以不断更新的P…P循环为前提。在第一阶段G—这个前提本身就已经出现，因为一方面它要以雇佣工人阶级的存在为前提；另一方面，对生产资料的买者来说的第一阶段G—W</w:t>
      </w:r>
      <w:r>
        <w:rPr>
          <w:rFonts w:hint="eastAsia" w:ascii="宋体" w:hAnsi="宋体" w:eastAsia="宋体" w:cs="宋体"/>
          <w:lang w:val="en-US" w:eastAsia="zh-CN"/>
        </w:rPr>
        <w:t>=A+Pm</w:t>
      </w:r>
      <w:r>
        <w:rPr>
          <w:rFonts w:hint="default" w:ascii="宋体" w:hAnsi="宋体" w:eastAsia="宋体" w:cs="宋体"/>
          <w:lang w:val="en-US" w:eastAsia="zh-CN"/>
        </w:rPr>
        <w:t>，就是对生产资料的卖者来说的W′—G′，也就是说，在W′中包含的前提是商品资本，从而是作为资本主义生产的结果的商品本身，从而也是生产资本的职能。</w:t>
      </w:r>
    </w:p>
    <w:p w14:paraId="23F6CC55">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第二章——生产资本的循环</w:t>
      </w:r>
    </w:p>
    <w:p w14:paraId="31C02B3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资本循环的总公式是：P…W′—G′—W…P。这个循环表示生产资本职能的周期更新，也就是表示再生产，或者说，表示资本的生产过程是增殖价值的再生产过程；它不仅表示剩余价值的生产，而且表示剩余价值的周期再生产；它表示，处在生产形式上的产业资本不是执行一次职能，而是周期反复地执行职能，因此，过程的重新开始，已由起点本身规定了。</w:t>
      </w:r>
    </w:p>
    <w:p w14:paraId="0DFDDA0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在这个形式上，有两点是显而易见的。</w:t>
      </w:r>
    </w:p>
    <w:p w14:paraId="0C1ACD8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一，在第一种形式G…G′中，生产过程，即P的职能，使货币资本的流通中断，只是表现为G—W和W′—G′这两个阶段之间的中介；而在这里，产业资本的总流通过程，它在流通阶段的全部运动，只是作为始极使循环开始的生产资本，和作为终极以同一形式即以循环重新开始的形式使循环结束的生产资本这二者之间的中断，从而只是二者之间的中介。真正的流通，只是表现为周期更新的和通过更新而连续进行的再生产的中介。</w:t>
      </w:r>
    </w:p>
    <w:p w14:paraId="373B80E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二，总流通表现的形式和它在货币资本循环中具有的形式相反。在货币资本的循环中，撇开价值规定不说，总流通的形式是G—W—G（G—W.W—G）；在生产资本的循环中，同样撇开价值规定不说，总流通的形式却是W—G—W（W—G.G—W），所以是简单商品流通的形式。</w:t>
      </w:r>
    </w:p>
    <w:p w14:paraId="7F9CDDB2">
      <w:pPr>
        <w:pStyle w:val="5"/>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一、简单再生产</w:t>
      </w:r>
    </w:p>
    <w:p w14:paraId="5D7D9B3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W</w:t>
      </w:r>
      <w:r>
        <w:rPr>
          <w:rFonts w:hint="default" w:ascii="宋体" w:hAnsi="宋体" w:eastAsia="宋体" w:cs="宋体"/>
          <w:lang w:val="en-US" w:eastAsia="zh-CN"/>
        </w:rPr>
        <w:t>’</w:t>
      </w:r>
      <w:r>
        <w:rPr>
          <w:rFonts w:hint="eastAsia" w:ascii="宋体" w:hAnsi="宋体" w:eastAsia="宋体" w:cs="宋体"/>
          <w:lang w:val="en-US" w:eastAsia="zh-CN"/>
        </w:rPr>
        <w:t>（W+w）-G’（G+g）-（（W=A+Pm）+w）</w:t>
      </w:r>
    </w:p>
    <w:p w14:paraId="7FE4AA1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我们首先考察P…P二极之间在流通领域内进行的过程：W′—G′—W。</w:t>
      </w:r>
    </w:p>
    <w:p w14:paraId="7168D23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这个流通的起点是商品资本W′＝W＋w＝P＋w。商品资本的职能W′—G′（这既是商品资本中包含的资本价值＝P的实现，也是商品资本中包含的剩余价值的实现，P在这里就是商品组成部分W，剩余价值就是同一商品量中价值等于w的那一组成部分），已经在循环的第一种形式中考察过了。但是在那里，它形成被中断的流通的第二阶段和整个循环的结束阶段。在这里，它形成循环的第二阶段，但又形成流通的第一阶段。第一次循环以G′告终；因为G′和原来的G一样，可以重新作为货币资本开始第二次循环，所以包含在G′中的G和g（剩余价值）是继续在同一条轨道上运行，还是走上不同的轨道，起初没有必要作进一步的研究。假如我们进一步探讨第一次循环怎样更新，那就有必要来研究这个问题了。但是在生产资本的循环中，这一点是必须确定的，因为它的第一次循环的性质就要取决于这一点，而且在这个循环中，W′—G′表现为流通的第一阶段，这个阶段要由G—W来补足。这个公式代表简单再生产还是代表规模扩大的再生产，就取决于这一点是怎样确定的。因此，循环的性质随着这种确定而变化。</w:t>
      </w:r>
    </w:p>
    <w:p w14:paraId="15BCD2C3">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现在，我们首先考察生产资本的简单再生产。在这里，和在第一章一样，假定一切条件不变，又假定商品是按照它们的价值买卖的。根据这些假定，全部剩余价值进入资本家的个人消费。商品资本W′一旦转化为货币，货币总额中代表资本价值的那一部分就在产业资本的循环中继续流通；另一部分，即已经转化为金的剩余价值，则进入一般的商品流通，这是以资本家为起点的货币流通，不过是在他的单个资本的流通之外进行的</w:t>
      </w:r>
      <w:r>
        <w:rPr>
          <w:rFonts w:hint="eastAsia" w:ascii="宋体" w:hAnsi="宋体" w:eastAsia="宋体" w:cs="宋体"/>
          <w:lang w:val="en-US" w:eastAsia="zh-CN"/>
        </w:rPr>
        <w:t>，如果这一一般的商品流通中断，则这些货币也就处在贮藏货币的形式上。</w:t>
      </w:r>
    </w:p>
    <w:p w14:paraId="7808AC1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不管</w:t>
      </w:r>
      <w:r>
        <w:rPr>
          <w:rFonts w:hint="eastAsia" w:ascii="宋体" w:hAnsi="宋体" w:eastAsia="宋体" w:cs="宋体"/>
          <w:lang w:val="en-US" w:eastAsia="zh-CN"/>
        </w:rPr>
        <w:t>W’作为一种现实中的商品本身是否可以分离（分一部分卖出还是必须一次性全部卖出）</w:t>
      </w:r>
      <w:r>
        <w:rPr>
          <w:rFonts w:hint="default" w:ascii="宋体" w:hAnsi="宋体" w:eastAsia="宋体" w:cs="宋体"/>
          <w:lang w:val="en-US" w:eastAsia="zh-CN"/>
        </w:rPr>
        <w:t>，W′中包含的资本价值和剩余价值，通过W′—G′总会分开，分成不同的货币额；在这两种场合，G和g实际都是价值的转化形式，这个价值原来在W′中只是具有商品价格这种独特的仅仅观念上的表现。</w:t>
      </w:r>
    </w:p>
    <w:p w14:paraId="410DEC5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w—g—w是简单的商品流通。它的第一阶段w—g包含在商品资本的流通W′—G′中，从而包含在资本的循环中；相反，它的补足阶段g—w却在这个循环之外，成为同这一循环相分离的一般商品流通的行为。W和w即资本价值和剩余价值的流通，在W′转化为G′之后分开了。由此可见：</w:t>
      </w:r>
    </w:p>
    <w:p w14:paraId="7B38495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第一，当商品资本由W′—G′＝W′—（G＋g）而实现时，在W′—G′中还是共同进行并由同一商品量承担的资本价值和剩余价值的运动，就变成可以分离的运动，因为现在二者都是货币额，具有独立的形式。</w:t>
      </w:r>
    </w:p>
    <w:p w14:paraId="73E7A04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二，如果发生这种分离，就是说g作为资本家的收入花掉，而G作为资本价值的职能形式继续沿着它的由循环决定的轨道运行，那么，第一个行为W′—G′和相继发生的行为G—W和g—w联系起来看，就可以表现为两个不同的流通：W—G—W和w—g—w；就一般形式来说，这两个流通序列都属于普通商品流通。此外，就不可分割的具有连续性的商品体来说，它的价值的各个组成部分实际上是观念地分割开来的。</w:t>
      </w:r>
    </w:p>
    <w:p w14:paraId="1C75EE7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三，如果在W和G中还是共同进行的资本价值和剩余价值的运动，只是部分地分离（以致剩余价值的一部分不是作为收入花掉），或者根本不分离，那么，资本价值本身还在它的循环中，还在它的循环完成以前就发生一种</w:t>
      </w:r>
      <w:r>
        <w:rPr>
          <w:rFonts w:hint="eastAsia" w:ascii="宋体" w:hAnsi="宋体" w:eastAsia="宋体" w:cs="宋体"/>
          <w:lang w:val="en-US" w:eastAsia="zh-CN"/>
        </w:rPr>
        <w:t>量的</w:t>
      </w:r>
      <w:r>
        <w:rPr>
          <w:rFonts w:hint="default" w:ascii="宋体" w:hAnsi="宋体" w:eastAsia="宋体" w:cs="宋体"/>
          <w:lang w:val="en-US" w:eastAsia="zh-CN"/>
        </w:rPr>
        <w:t>变化。这种变化同时还可能和资本价值构成的变化结合在一起。</w:t>
      </w:r>
    </w:p>
    <w:p w14:paraId="3F28FC1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W′—G′，在循环Ⅰ（G…G′）中是流通的第二阶段和这个循环的终结阶段；在现在这个循环中，却是这个循环的第二阶段和商品流通的第一阶段。因此，从流通来看，它必须用G′—W′来补足。但是，W′—G′不仅发生在价值增殖过程（在这里是P执行职能，是第一阶段）之后，而且是价值增殖过程的结果，商品产品W′也已经实现。因此，资本的价值增殖过程和体现了已经增殖的资本价值的商品产品的实现，都是以W′—G′结束的。</w:t>
      </w:r>
    </w:p>
    <w:p w14:paraId="1078172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已经假定是简单再生产，也就是假定g—w和G—W完全分开。由于w—g—w和W—G—W这两个流通就一般形式来说都属于商品流通的范围（因此，也没有表示出两极之间的价值差别），所以很容易像庸俗经济学那样，把资本主义的生产过程看作单纯的商品生产，看作用于某种消费的使用价值的生产，而资本家生产这些商品，照庸俗经济学的错误论断，不过是为了用具有别种使用价值的商品来代替或者交换这些商品。</w:t>
      </w:r>
    </w:p>
    <w:p w14:paraId="3E73586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W′从一开始就是作为商品资本出现的，而全部过程的目的，发财致富（价值增殖），决不排斥资本家的消费量随着剩余价值量（从而也随着资本量）而增大，倒是正好包含这种增大。实际上，在资本家的收入的流通中，生产出的商品w（或商品产品W′中在观念上相当于w的部分）的作用不过是使收入先转化为货币，再由货币转化为一系列可供私人消费的其他商品。</w:t>
      </w:r>
    </w:p>
    <w:p w14:paraId="09E875F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在这里，我们不要忽略这件小事：w是资本家没有付出任何代价就得到的一个商品价值，是剩余劳动的化身，因此，它原来就是作为商品资本W′的一个组成部分出场的。所以，这个w本身按它的存在来说，就和处在过程中的资本价值的循环联结在一起。循环一旦停顿或受到某种干扰，那时不仅w的消费，而且一系列用来代替w的商品的销售，都会受到限制，甚至完全停止。当W′—G′不能完成或者W′中只有一部分能卖出时，情形就是这样。</w:t>
      </w:r>
    </w:p>
    <w:p w14:paraId="1A88895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w—g—w，作为资本家的收入的流通，只有在w是W′这个处于商品资本职能形式的资本的一个价值部分的时候，才进入资本的流通；但是，收入的流通一旦通过g—w，用完整的形式来说就是通过w—g—w而独立出来，就不会进入资本家所预付的资本的运动，虽然它是从这种运动中出来的。它和这种运动联系起来，是由于资本的存在以资本家的存在为前提，而资本家的存在又以他消费剩余价值为条件。</w:t>
      </w:r>
    </w:p>
    <w:p w14:paraId="28A7E3D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一般流通中，W′（例如纱）只是执行商品的职能；但是作为资本流通的要素，它是执行商品资本——资本价值交替采取和抛弃的一种形态——的职能。纱卖给商人以后，就离开把它生产出来的那个资本的循环过程，尽管如此，它还是作为商品继续处在一般流通的范围内。同一个商品量在继续流通，虽然这个流通不再是纺纱厂主的资本的独立循环中的要素。因此，资本家投入流通的商品量的现实的最终的形态变化，W—G，商品量的最后进入消费，可以在时间和空间上同这个商品量作为资本家的商品资本执行职能时所经历的形态变化完全分离开来。在资本流通中完成的同一个形态变化，还要在一般流通的领域内继续完成。</w:t>
      </w:r>
    </w:p>
    <w:p w14:paraId="0DAFCBC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纱再进入另一个产业资本的循环，事情也不会有所改变。一般的流通既包括社会资本各个不同独立部分的循环的互相交错，即各个单个资本的总体，也包括那些不作为资本投入市场而进入个人消费的价值的流通。</w:t>
      </w:r>
    </w:p>
    <w:p w14:paraId="69CE6E1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作为一般流通的一个部分的资本循环和作为一个独立循环的环节的资本循环之间的关系，以后在我们考察G′＝G＋g的流通时就可以看到。G，作为货币资本，使资本循环继续进行。g，作为收入花掉（g—w），则进入一般流通，而退出资本循环。只有执行追加货币资本职能的那一部分，才进入资本循环。在w—g—w中，货币只执行铸币的职能；这个流通的目的是资本家的个人消费。庸俗经济学把不进入资本循环的流通，即价值产品中作为收入消费的那个部分的流通，说成是资本特有的循环，这就典型地说明他们是多么痴呆。</w:t>
      </w:r>
    </w:p>
    <w:p w14:paraId="56DC0E1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第二阶段G—W中，资本价值G＝P（即在这里开始了产业资本循环的生产资本的价值）又出现了，不过已经和剩余价值分离，因此，它的价值量也和它在货币资本循环第一阶段G—W中一样大。尽管位置不同了，但现在由商品资本转化成的货币资本的职能还是一样：转化为Pm和A，生产资料和劳动力。</w:t>
      </w:r>
    </w:p>
    <w:p w14:paraId="2206238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可见，资本价值在商品资本的职能W′—G′中，和w—g同时经过W—G阶段，然后出现在补足的阶段</w:t>
      </w:r>
      <w:r>
        <w:rPr>
          <w:rFonts w:hint="eastAsia" w:ascii="宋体" w:hAnsi="宋体" w:eastAsia="宋体" w:cs="宋体"/>
          <w:lang w:val="en-US" w:eastAsia="zh-CN"/>
        </w:rPr>
        <w:t>G-W=A+Pm</w:t>
      </w:r>
      <w:r>
        <w:rPr>
          <w:rFonts w:hint="default" w:ascii="宋体" w:hAnsi="宋体" w:eastAsia="宋体" w:cs="宋体"/>
          <w:lang w:val="en-US" w:eastAsia="zh-CN"/>
        </w:rPr>
        <w:t>中；因此，它的总流通</w:t>
      </w:r>
      <w:r>
        <w:rPr>
          <w:rFonts w:hint="eastAsia" w:ascii="宋体" w:hAnsi="宋体" w:eastAsia="宋体" w:cs="宋体"/>
          <w:lang w:val="en-US" w:eastAsia="zh-CN"/>
        </w:rPr>
        <w:t>是W-G-W=A+Pm。</w:t>
      </w:r>
    </w:p>
    <w:p w14:paraId="20F17E0A">
      <w:pPr>
        <w:numPr>
          <w:ilvl w:val="0"/>
          <w:numId w:val="0"/>
        </w:numPr>
        <w:bidi w:val="0"/>
        <w:ind w:firstLine="420" w:firstLineChars="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第一，</w:t>
      </w:r>
      <w:r>
        <w:rPr>
          <w:rFonts w:hint="default" w:ascii="宋体" w:hAnsi="宋体" w:eastAsia="宋体" w:cs="宋体"/>
          <w:lang w:val="en-US" w:eastAsia="zh-CN"/>
        </w:rPr>
        <w:t>在形式Ⅰ（G…G′循环）中，货币资本G以资本价值预付时的原有形式出现；在这里，它从一开始就是商品资本在第一流通阶段W′—G′中转化成的货币额的一部分，所以它从一开始就表示，生产资本P已通过商品产品的出售转化成货币形式。在这里，货币资本从一开始就不是作为资本价值的原有形式和结束形式而存在，因为只有再抛弃货币形式，那个使W—G阶段结束的G—W阶段才能够完成。因此，G—W中那个同时又是G—A的部分，现在也不再表现为购买劳动力时的单纯的货币预付，而是表现为这样一种预付：把劳动力创造的商品价值中的一部分，以货币形式预付给劳动力。这里预付给工人的货币，只是工人自己生产的商品价值的一部分转化成的等价形式。因此，G—W行为，就它是G—A行为来说，已经不仅是用使用形式的商品代替货币形式的商品，而且包含其他一些与一般商品流通本身无关的因素。工人在作为工资付给他的货币上得到的，是他自己的或其他工人的未来劳动的转化形式。资本家用工人过去劳动的一部分，作为工人取得自己未来劳动的凭证付给工人。工人自己的同时劳动或未来劳动，形成还不存在的储备，对工人过去劳动就是用这种储备支付的。在这里，储备形成的概念完全消失了。</w:t>
      </w:r>
    </w:p>
    <w:p w14:paraId="33962C39">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第二，在流通</w:t>
      </w:r>
      <w:r>
        <w:rPr>
          <w:rFonts w:hint="eastAsia" w:ascii="宋体" w:hAnsi="宋体" w:eastAsia="宋体" w:cs="宋体"/>
          <w:lang w:val="en-US" w:eastAsia="zh-CN"/>
        </w:rPr>
        <w:t>W-G-W=A+Pm</w:t>
      </w:r>
      <w:r>
        <w:rPr>
          <w:rFonts w:hint="default" w:ascii="宋体" w:hAnsi="宋体" w:eastAsia="宋体" w:cs="宋体"/>
          <w:lang w:val="en-US" w:eastAsia="zh-CN"/>
        </w:rPr>
        <w:t>中，同一个货币两次变换位置；资本家先作为卖者得到货币，然后再作为买者付出货币；商品转化为货币形式，只是为了由货币形式再转化为商品形式；因此，资本的货币形式，它作为货币资本的存在，在这种运动中，只是一个转瞬即逝的因素；或者说，只要运动是通畅的，货币资本充当购买手段时就只表现为流通手段；在资本家互相购买，因而只须结清支付差额时，它才表现为真正的支付手段。</w:t>
      </w:r>
    </w:p>
    <w:p w14:paraId="4BE8704E">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三，货币资本不论是充当单纯的流通手段，还是充当支付手段，它的职能只是充当中介，使A和Pm来代替W，也就是使纱的各种生产要素来代替纱这种由生产资本生产出来的商品产品（除掉用作收入的剩余价值），从而使资本价值从它的商品形式再转化为这个商品的各种形成要素；因此，归根到底，货币资本的职能只是商品资本再转化为生产资本的中介。</w:t>
      </w:r>
    </w:p>
    <w:p w14:paraId="29AB4B17">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循环要正常进行，W′就必须按它的价值全部卖掉。其次，W—G—W不仅是一种商品由另一种商品代替，而且是按同一价值比例来代替。我们假定这里的情况就是这样。生产要素转化为商品产品，P转化为W′，是在生产领域进行的，W′再转化为P，则是在流通领域进行的。这种再转化是以简单的商品形态变化为中介的。但它的内容是作为整体来看的再生产过程的一个要素。W—G—W，作为资本的流通形式，包含一种职能上确定的物质变换。其次，W—G—W这样一个交换，要求W和商品量W′的各种生产要素相等，并要求这些生产要素互相之间维持原有的价值比例；这就是假定，商品不仅按照它们的价值购买，而且在循环中不发生价值变动；不然的话，过程就不能正常进行。</w:t>
      </w:r>
    </w:p>
    <w:p w14:paraId="2C6589CC">
      <w:pPr>
        <w:numPr>
          <w:ilvl w:val="0"/>
          <w:numId w:val="0"/>
        </w:num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在G…G′中，G是资本价值的原有形式，资本价值抛弃这种形式，是为了再取得这种形式。在P…W′—G′—W…P中，G只是在过程中取得的形式，还在过程中就又被抛弃。货币形式在这里只表现为资本的转瞬即逝的独立的价值形式；作为W′的资本，渴望取得这种形式，而作为G′的资本，一蛹化为这种形式就渴望放弃它，以便再转化为生产资本的形式。资本只要停留在货币形态上，就不执行资本的职能，从而不增殖价值；这个资本就闲置起来。在这里，G是起流通手段的作用，但是，它是起资本的流通手段的作用。资本价值的货币形式在它的循环的第一种形式（货币资本循环）中具有的独立性这种外观，在这第二种形式中消失了，因此，这第二种形式就是对形式Ⅰ的批判，并且把它归结为不过是一个特殊的形式。如果第二形态变化G—W遇到障碍（例如市场上缺乏生产资料），循环，再生产过程的流，就会中断，这和资本凝结在商品资本形式上的情形一样。但有一个区别：资本在货币形式上，比在易逝的商品形式上，能坚持较长的时间。资本如果不执行货币资本的职能，它仍然可以是货币；但资本如果过久地停留在商品资本的职能上，它就不再成为商品，甚至不再成为使用价值。其次，资本在货币形式上能够不采取它原有的生产资本的形式，而采取另一种形式，但作为W′，则根本不能离开原位。</w:t>
      </w:r>
    </w:p>
    <w:p w14:paraId="2993CBC6">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在形式Ⅰ中，</w:t>
      </w:r>
      <w:r>
        <w:rPr>
          <w:rFonts w:hint="eastAsia" w:ascii="宋体" w:hAnsi="宋体" w:eastAsia="宋体" w:cs="宋体"/>
          <w:lang w:val="en-US" w:eastAsia="zh-CN"/>
        </w:rPr>
        <w:t>G-W=A+Pm</w:t>
      </w:r>
      <w:r>
        <w:rPr>
          <w:rFonts w:hint="default" w:ascii="宋体" w:hAnsi="宋体" w:eastAsia="宋体" w:cs="宋体"/>
          <w:lang w:val="en-US" w:eastAsia="zh-CN"/>
        </w:rPr>
        <w:t>只是准备了由货币资本到生产资本的第一个转化；在形式Ⅱ中，它准备了由商品资本到生产资本的再转化；也就是说，只要产业资本的投资不变，就是准备了商品资本到把它生产出来的各种相同的生产要素的再转化。因此，它在这里和在形式Ⅰ中一样，表现为生产过程的准备阶段；不过，它是表现为生产过程的复归，生产过程的更新，从而表现为再生产过程的先导，也就是反复进行的价值增殖过程的先导。</w:t>
      </w:r>
    </w:p>
    <w:p w14:paraId="0BB43F86">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这里要再次指出，G—A不是简单的商品交换，而是购买可用来生产剩余价值的商品A，同样，G—Pm只是为实现这个目的在物质上所不可缺少的一种手续。</w:t>
      </w:r>
      <w:r>
        <w:rPr>
          <w:rFonts w:hint="eastAsia" w:ascii="宋体" w:hAnsi="宋体" w:eastAsia="宋体" w:cs="宋体"/>
          <w:lang w:val="en-US" w:eastAsia="zh-CN"/>
        </w:rPr>
        <w:t>G-W=A+Pm</w:t>
      </w:r>
      <w:r>
        <w:rPr>
          <w:rFonts w:hint="default" w:ascii="宋体" w:hAnsi="宋体" w:eastAsia="宋体" w:cs="宋体"/>
          <w:lang w:val="en-US" w:eastAsia="zh-CN"/>
        </w:rPr>
        <w:t>完成时，G再转化为生产资本P，循环又重新开始。</w:t>
      </w:r>
    </w:p>
    <w:p w14:paraId="474378FD">
      <w:pPr>
        <w:numPr>
          <w:ilvl w:val="0"/>
          <w:numId w:val="0"/>
        </w:num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因此，P…W′—G′—W…P的详细形式是：</w:t>
      </w:r>
    </w:p>
    <w:p w14:paraId="7DD58E7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P…W</w:t>
      </w:r>
      <w:r>
        <w:rPr>
          <w:rFonts w:hint="default" w:ascii="宋体" w:hAnsi="宋体" w:eastAsia="宋体" w:cs="宋体"/>
          <w:lang w:val="en-US" w:eastAsia="zh-CN"/>
        </w:rPr>
        <w:t>’</w:t>
      </w:r>
      <w:r>
        <w:rPr>
          <w:rFonts w:hint="eastAsia" w:ascii="宋体" w:hAnsi="宋体" w:eastAsia="宋体" w:cs="宋体"/>
          <w:lang w:val="en-US" w:eastAsia="zh-CN"/>
        </w:rPr>
        <w:t>（W+w）-G’（G+g）-（[（W=A+Pm）…P]+w）</w:t>
      </w:r>
    </w:p>
    <w:p w14:paraId="309BC9B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货币资本转化为生产资本，就是为生产商品而购买商品。只有消费是这种生产消费，它才进入资本本身的循环；而这种消费的条件是，通过这样消费掉的商品生产出剩余价值。这和以维持生产者的生存为目的的生产，甚至商品生产，是很不相同的。这样一种由剩余价值的生产所决定的用商品代替商品，和本来的产品交换（只是以货币为中介）完全不同。可是，经济学家们竟以此证明生产过剩是没有可能的。</w:t>
      </w:r>
    </w:p>
    <w:p w14:paraId="317090D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除了转化为A和Pm的G的生产消费，循环还包含第一个环节G—A。这个环节对于工人来说，就是A—G＝W—G。在A—G—W这一包含工人消费在内的工人的流通中，只有作为G—A结果的第一个环节进入资本的循环。第二个行为G—W不进入单个资本的流通，虽然它是从单个资本的流通中出来的。不过，对于资本家阶级来说，工人阶级的经常存在是必要的，因此，以G—W为中介的工人的消费，也是必要的。</w:t>
      </w:r>
    </w:p>
    <w:p w14:paraId="19E9EAF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要使资本价值的循环继续下去，要使资本家消费剩余价值，W′—G′行为所要求的只是W′转化为货币，被卖掉。当然，W′被购买，只是因为这种物品是一种使用价值，可供某种生产消费或个人消费。但是如果W′继续流通，比如在购买纱的商人手中继续流通，那对于把纱生产出来并卖给商人的单个资本的循环的继续进行，起初也不会有什么影响。整个过程继续进行，与此同时，由此决定的资本家和工人的个人消费也继续进行。</w:t>
      </w:r>
    </w:p>
    <w:p w14:paraId="0C70D34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W′一旦卖出，转化为货币，就可以再转化为劳动过程的从而再生产过程的各种现实因素。因此，W′是由最后的消费者购买，还是由想转卖的商人购买，这都没有什么直接的影响。资本主义生产所生产出的商品量的多少，取决于这种生产的规模和不断扩大生产规模的需要，而不取决于需求和供给、待满足的需要的预定范围。在大量生产中，直接购买者除了别的产业资本家外，只能是大商人。在一定的界限内，尽管再生产过程生产出的商品还没有实际进入个人消费或生产消费，再生产过程还可以按相同的或扩大的规模进行。商品的消费不进入这个商品从中出来的资本循环。产品只要卖出，在资本主义生产者看来，一切就都正常。他所代表的资本价值的循环就不会中断。如果这种过程扩大了，——这包括生产资料的生产消费的扩大，——那么随着资本的这种再生产，工人的个人消费（需求）也可能扩大，因为这个过程是以生产消费为先导和中介的。这样，剩余价值的生产，从而资本家的个人消费，可以增长起来，整个再生产过程可以处在非常繁荣的状态中，但商品的一大部分只是表面上进入消费，实际上是堆积在转卖者的手中没有卖掉，事实上仍然留在市场上。这时，商品的潮流一浪一浪涌来，最后终于发现，以前涌入的潮流只是表面上被消费吞没。商品资本在市场上互相争夺位置。后涌入的商品，为了卖掉只好降低价格出售。以前涌入的商品还没有变成现金，支付期限却已经到来。商品持有者不得不宣告无力支付，或者为了支付不得不给价就卖。这种出售同需求的实际状况绝对无关。同它有关的，只是支付的需求，只是把商品转化为货币的绝对必要。于是危机爆发了。它不是表现在消费需求，即个人消费需求的直接缩减上，而是表现在资本对资本的交换，即资本再生产过程的缩减上。</w:t>
      </w:r>
    </w:p>
    <w:p w14:paraId="3169258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G要完成它作为货币资本，作为要再转化为生产资本的资本价值的职能，就要转化为商品Pm和A。如果这些商品要在不同的时期购买或支付，因而G—W是代表一系列相继进行的购买和支付，那么，当G的一部分完成G—W行为时，它的另一个部分就停留在货币状态中，只是到由过程本身的条件所规定的时期才用于完成那些同时进行或相继进行的G—W行为。G的这个部分暂时从流通退出，只是为了到一定的时候发生作用，执行职能。</w:t>
      </w:r>
    </w:p>
    <w:p w14:paraId="39366B8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在这种情况下，它的贮存本身就是一种由它的流通并且为了流通而规定的职能；它作为购买基金和支付基金的存在，它的运动的中止，它的流通中断状态，就是货币作为货币资本借以执行货币的一种职能的状态。</w:t>
      </w:r>
    </w:p>
    <w:p w14:paraId="35BCF0A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它是作为货币资本，因为这里暂时处于静止状态的货币本身，就是货币资本G（G′-g＝G）的一部分，是商品资本中同作为循环起点的生产资本价值P相等的那部分价值的一部分。另一方面，一切从流通退出的货币，都是处在贮藏货币的形式中。因此，货币的贮藏形式在这里成了货币资本的职能，正如在G—W中货币作为购买手段或支付手段的职能成为货币资本的职能一样，这是因为资本价值在这里是以货币形式存在，货币状态在这里是由循环的联系所规定的、产业资本在它的一个阶段上所采取的状态。但在这里，同时再一次证明了，货币资本在产业资本的循环中，除执行货币职能外，不执行其他任何职能，并且这些货币职能只是由于它们和这种循环的其他阶段的联系，才同时具有资本职能的意义。</w:t>
      </w:r>
    </w:p>
    <w:p w14:paraId="3A07D08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如果流通过程的继续进行遇到障碍，G由于市场状况等等这类的外部情况而不得不中止它的G—W职能，因而在一个或长或短的期间停留在货币状态中，这时货币便又处于贮藏货币状态。这种贮藏货币状态在简单商品流通中，当由W—G到G—W的转变因外部情况而发生中断时也会发生。这是非自愿的货币贮藏。因此在我们考察的场合，货币具有闲置的、潜在的货币资本的形式。</w:t>
      </w:r>
    </w:p>
    <w:p w14:paraId="2FB8D2A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但是，在两种场合，货币资本停留在货币状态中，都是运动中断的结果，不管这种运动中断是合乎目的的还是违反目的的，是自愿的还是非自愿的，是与职能相适应的还是与职能相违背的。</w:t>
      </w:r>
    </w:p>
    <w:p w14:paraId="7FEDEDB8">
      <w:pPr>
        <w:pStyle w:val="5"/>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二、</w:t>
      </w:r>
      <w:r>
        <w:rPr>
          <w:rFonts w:hint="eastAsia" w:ascii="宋体" w:hAnsi="宋体" w:eastAsia="宋体" w:cs="宋体"/>
          <w:lang w:val="en-US" w:eastAsia="zh-CN"/>
        </w:rPr>
        <w:t>积累和规模扩大的再生产</w:t>
      </w:r>
    </w:p>
    <w:p w14:paraId="60E763D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过程可能扩大的比例不是任意规定的，而是技术上规定的，因此，已经实现的剩余价值虽然要资本化，但往往要经过若干次循环的反复，才能增长到（也就是积累到）它能实际执行追加资本的职能的规模，即能进入处在过程中的资本价值的循环的规模。因此，这个剩余价值凝结为贮藏货币，并在这一形式上形成潜在的货币资本。这种货币资本所以是潜在的，因为在它停留于货币形式时，不能作为资本发生作用。可见，在这里，货币贮藏表现为一种包含在资本主义积累过程中，随着它发生，但同时又和它有本质区别的要素。因为潜在的货币资本的形成并不使再生产过程本身扩大。正好相反，潜在的货币资本在这里形成，倒是因为资本主义生产者不能直接扩大他的生产的规模。如果他把他的剩余产品卖给一个把新的金或银投入流通的金或银的生产者，或者卖给一个用一部分本国剩余产品从外国换进追加的金或银的商人，那么，他的潜在的货币资本就在本国金或银的贮藏中形成一个增长额。在所有其他场合，例如，原来在买者手中充当流通手段的78￥，现在在资本家手中则只是取得贮藏货币的形式；就是说，只是本国的金或银的贮藏在分配上发生了变化。</w:t>
      </w:r>
    </w:p>
    <w:p w14:paraId="798887B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货币在我们这个资本家的交易中执行支付手段的职能（也就是商品要经过或长或短的时期才由买者支付），那么，要资本化的剩余产品就不转化为货币，而转化为债权，也就是对买者或许已经到手或许可望到手的等价物的所有权证书。这个货币和投在有息证券等等上面的货币一样，不进入循环的再生产过程，虽然它可以进入其他单个产业资本的循环。</w:t>
      </w:r>
    </w:p>
    <w:p w14:paraId="5C3DEBD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生产的全部性质，是由预付资本价值的增殖决定的，就是说，首先是由生产尽可能多的剩余价值决定的；其次是由资本的生产，即由剩余价值到资本的转化决定的。积累或规模扩大的生产，是剩余价值生产不断扩大，从而资本家发财致富的手段，是资本家的个人目的，并且包含在资本主义生产的一般趋势中，但是后来，如第一册指出的，由于资本主义生产的发展，它对于任何单个资本家都成为一种必要。他的资本的不断增大，成为保存他的资本的条件。</w:t>
      </w:r>
    </w:p>
    <w:p w14:paraId="1320884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实际上，剩余价值在正常情况下总要有一部分作为收入花掉，另一部分则资本化，至于一定期间内生产的剩余价值是否有时全部消费掉，有时全部资本化，这是完全没有关系的。从运动的平均情况——总公式也只能代表这个平均情况——来看，这两种情形都会发生。为了不使公式复杂化，最好还是假定剩余价值全部积累起来。</w:t>
      </w:r>
    </w:p>
    <w:p w14:paraId="40A6F97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公式P…W’-G</w:t>
      </w:r>
      <w:r>
        <w:rPr>
          <w:rFonts w:hint="default" w:ascii="宋体" w:hAnsi="宋体" w:eastAsia="宋体" w:cs="宋体"/>
          <w:lang w:val="en-US" w:eastAsia="zh-CN"/>
        </w:rPr>
        <w:t>’</w:t>
      </w:r>
      <w:r>
        <w:rPr>
          <w:rFonts w:hint="eastAsia" w:ascii="宋体" w:hAnsi="宋体" w:eastAsia="宋体" w:cs="宋体"/>
          <w:lang w:val="en-US" w:eastAsia="zh-CN"/>
        </w:rPr>
        <w:t>-W</w:t>
      </w:r>
      <w:r>
        <w:rPr>
          <w:rFonts w:hint="default" w:ascii="宋体" w:hAnsi="宋体" w:eastAsia="宋体" w:cs="宋体"/>
          <w:lang w:val="en-US" w:eastAsia="zh-CN"/>
        </w:rPr>
        <w:t>’</w:t>
      </w:r>
      <w:r>
        <w:rPr>
          <w:rFonts w:hint="eastAsia" w:ascii="宋体" w:hAnsi="宋体" w:eastAsia="宋体" w:cs="宋体"/>
          <w:lang w:val="en-US" w:eastAsia="zh-CN"/>
        </w:rPr>
        <w:t>=A+Pm…P’表示：按更大的规模，以更大的价值被再生产出来的生产资本，并且又作为已经增大的生产资本，开始它的第二次循环，或者说，更新它的第一次循环。一旦这第二次循环开始，P就又成为起点；不过，这个P，和第一个P相比，已经是一个更大的生产资本。正如在G…G′公式中当G′开始第二次循环时，G′是作为G，作为一定量的预付货币资本执行职能；它和用来开始第一次循环的货币资本相比，是一个更大的货币资本，但是，一旦它作为预付货币资本执行职能，它由剩余价值资本化而增大的一切关系便都消失了。这个起源在它用来开始循环的货币资本的形式中消失了。一旦P′作为一个新循环的起点执行职能，情形也是这样。</w:t>
      </w:r>
    </w:p>
    <w:p w14:paraId="02E9D78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拿P…P′和G…G′即第一种循环比较一下，就会发现，二者的含义完全不同。G…G′作为一个孤立的循环来看，不过表示：货币资本（即作为货币资本进行循环的产业资本）G是会生出货币的货币，会生出价值的价值，它会生出剩余价值。而在P的循环中，价值增殖过程本身在第一阶段即生产过程结束时已经完成，在第二阶段（流通的第一阶段）W′—G′完成之后，资本价值＋剩余价值就已经作为实现了的货币资本，作为G′存在了，而G′在第一种循环中是作为终极出现的。剩余价值被生产出来，在前面考察的P…P形式中，由w—g—w表示出来，w—g—w的第二阶段不属于资本流通，而表示作为收入的剩余价值的流通。因此，在全部运动由P…P表示，因而两极之间不存在价值差额的这个形式中，预付价值的增殖，即剩余价值的生产，是和在G…G′中一样被表示出来的；不过，W′—G′行为在G…G′中是表现为最终阶段，在P…P中则表现为循环的第二阶段，流通的第一阶段。</w:t>
      </w:r>
    </w:p>
    <w:p w14:paraId="2073B8F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P…P′中，P′所表示的，不是剩余价值被生产出来，而是生产出来的剩余价值已经资本化，就是说，资本已经积累，因此，P′和P不同，它是由原有的资本价值加上在这个资本价值的运动中积累起来的资本的价值构成的。</w:t>
      </w:r>
    </w:p>
    <w:p w14:paraId="77231F2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作为G…G′的单纯终结的G′，以及在这一切循环中出现的W′，就其自身来看，不是表现运动，而是表现运动的结果，即以商品形式或货币形式实现的资本价值的增殖，因而是把资本价值表现为G＋g或W＋w，表现为资本价值和它的幼仔剩余价值的关系。G′以及W′把这个结果表现为已经增殖的资本价值的不同的流通形式。但是不论在W′形式上，还是在G′形式上，所发生的价值增殖本身，既不是货币资本的职能，也不是商品资本的职能。作为与产业资本的特殊职能相适应的不同的特殊形式或存在方式，货币资本只能完成货币的职能，商品资本只能完成商品的职能，二者的区别只是货币和商品的区别。同样，生产资本形式的产业资本，也和任何别一种形成产品的劳动过程一样，只能由这样的要素构成：一方面是物的劳动条件（生产资料），另一方面是生产地（有目的地）发挥作用的劳动力。产业资本在生产领域只能存在于和一般生产过程，从而也和非资本主义的生产过程相适应的构成中，同样，它在流通领域也只能存在于两种和流通领域相适应的形式，即商品形式和货币形式中。</w:t>
      </w:r>
    </w:p>
    <w:p w14:paraId="1F79653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由于劳动力是他人的劳动力，资本家要从劳动力所有者那里购买劳动力，就像要从其他商品所有者那里购买生产资料完全一样，所以各种生产要素的总和从一开始就表现为生产资本，因而生产过程本身也表现为产业资本的生产职能，同样，货币和商品也表现为同一产业资本的流通形式，因而，它们的职能也表现为产业资本的流通职能，这些职能或者是生产资本的职能的先导，或者是从生产资本的职能产生。在这里，货币职能和商品职能所以同时又是货币资本的职能和商品资本的职能，只是由于它们作为产业资本在循环过程不同阶段上所要完成的职能的形式是互相联系的。因此，企图从货币和商品的资本性质得出表明货币所以是货币，商品所以是商品的特征的那些特有属性和职能，是错误的；反过来，企图从生产资本采取的生产资料这一存在方式得出生产资本的属性，同样是错误的。</w:t>
      </w:r>
    </w:p>
    <w:p w14:paraId="7652B78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旦G′或W′作为G＋g或W＋w固定下来，即作为资本价值和它的分蘖剩余价值的关系固定下来，这种关系就会在两种形式上表示出来，一次是在货币形式上，一次是在商品形式上，不过这不会使问题本身发生改变。因此，这种关系既不是来源于货币本身所有的属性和职能，也不是来源于商品本身所有的属性和职能。在这两个场合，表明资本特征的属性，即资本是生出价值的价值，只表现为结果。W′始终是P的职能的产物，G′始终只是W′在产业资本循环中的转化形式。因此，已经实现的货币资本，只要重新开始执行它作为货币资本的特殊职能，就不再表现那种包含在G′＝G＋g中的资本关系。当G…G′已经完成，G′重新开始循环时，G′中所包含的剩余价值即使全部资本化了，G′也不是作为G′，而是作为G出现。生产资本的循环也是这样。已经增大的P′在重新开始时是作为P出现，和简单再生产P…P中的P没有什么两样。</w:t>
      </w:r>
    </w:p>
    <w:p w14:paraId="029A57E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在G</w:t>
      </w:r>
      <w:r>
        <w:rPr>
          <w:rFonts w:hint="default" w:ascii="宋体" w:hAnsi="宋体" w:eastAsia="宋体" w:cs="宋体"/>
          <w:lang w:val="en-US" w:eastAsia="zh-CN"/>
        </w:rPr>
        <w:t>’</w:t>
      </w:r>
      <w:r>
        <w:rPr>
          <w:rFonts w:hint="eastAsia" w:ascii="宋体" w:hAnsi="宋体" w:eastAsia="宋体" w:cs="宋体"/>
          <w:lang w:val="en-US" w:eastAsia="zh-CN"/>
        </w:rPr>
        <w:t>-W</w:t>
      </w:r>
      <w:r>
        <w:rPr>
          <w:rFonts w:hint="default" w:ascii="宋体" w:hAnsi="宋体" w:eastAsia="宋体" w:cs="宋体"/>
          <w:lang w:val="en-US" w:eastAsia="zh-CN"/>
        </w:rPr>
        <w:t>’</w:t>
      </w:r>
      <w:r>
        <w:rPr>
          <w:rFonts w:hint="eastAsia" w:ascii="宋体" w:hAnsi="宋体" w:eastAsia="宋体" w:cs="宋体"/>
          <w:lang w:val="en-US" w:eastAsia="zh-CN"/>
        </w:rPr>
        <w:t>=A+Pm阶段上，已经增大的量只是由W′表示出来，而不是由A′和Pm′表示出来。因为W是A和Pm之和，所以W′已经表示出，其中包含的A和Pm之和大于原来的P。其次，如果使用A′和Pm′这样的符号，那是错误的，因为我们知道，在资本增大时，资本的价值构成也会发生变化，随着这种变化，Pm的价值增大，A的价值总是相对地减少，甚至往往是绝对地减少。</w:t>
      </w:r>
    </w:p>
    <w:p w14:paraId="644E239D">
      <w:pPr>
        <w:pStyle w:val="5"/>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三、</w:t>
      </w:r>
      <w:r>
        <w:rPr>
          <w:rFonts w:hint="eastAsia" w:ascii="宋体" w:hAnsi="宋体" w:eastAsia="宋体" w:cs="宋体"/>
          <w:lang w:val="en-US" w:eastAsia="zh-CN"/>
        </w:rPr>
        <w:t>货币积累</w:t>
      </w:r>
    </w:p>
    <w:p w14:paraId="1EB9A1C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这个转化为金的剩余价值，能否立即再加入处在过程中的资本价值，从而和资本G一起，形成G′量而进入循环过程，这要取决于一些和g的单纯存在无关的情况。如果g作为货币资本投入与第一个企业并存的另一个独立的企业，那很明显，它只有达到这个企业所需要的最低限量时，才能用于这个企业。如果它是用来扩大原有的企业，P的各种物质要素的比例和它们的价值比例，也要求g具有一定的最低限量。在这个企业中所使用的一切生产资料，不仅互相间有质的关系，而且有一定的量的关系，一种比例量。加入生产资本的各种要素的这些物质比例，以及它们所承担的价值比例，规定了一个最低限量，g必须达到这个最低限量，才能作为生产资本的增长部分转化为追加的生产资料和劳动力，或者只转化为前者。</w:t>
      </w:r>
    </w:p>
    <w:p w14:paraId="6ED55AA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g没有达到这种最低限量以前，资本的循环必须多次反复，直到由资本逐次生产出的g的总额能够和G合在一起执行职能。因此，g就在这个间歇期间积累起来，这种积累，不是g本身的职能，而是P…P反复进行的结果。g本身的职能是停留在货币状态中，直到它由价值增殖的反复循环即由外部得到充分的追加，达到它为了能动地执行职能而必须具有的最低限量。g只有达到这种最低限量，才能实际作为货币资本，在这里就是作为正在执行职能的货币资本G的积累部分，同G一道执行职能。在这个间歇期间，它积累着，只是存在于一个正在形成、正在增长的贮藏货币的形式中。因此，货币积累，货币贮藏，在这里表现为随着现实积累即产业资本作用规模的扩大而暂时发生的过程。这个过程所以是暂时发生的，是因为贮藏货币只要停留在贮藏状态中，就不执行资本的职能，不参加价值增殖过程，它仍然是一个货币额，这个货币额所以会增大，只是因为那种没有它的作用而存在的货币被投到同一个钱柜中去。</w:t>
      </w:r>
    </w:p>
    <w:p w14:paraId="25E3C16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贮藏货币形式只是不处在流通中的货币的形式，这种货币的流通中断了，因此就保存在货币形式上。至于货币贮藏的过程本身，它是一切商品生产所共有的，而只有在不发达的、资本主义以前的商品生产形式中，才为贮藏货币而贮藏货币。而在这里，贮藏货币表现为货币资本的形式，货币贮藏表现为随着资本积累暂时发生的过程，这是因为而且只是因为货币在这里充当潜在的货币资本；这是因为，货币贮藏，即以货币形式存在的剩余价值的贮藏状态，是一个在资本循环之外完成的、为使剩余价值转化为实际执行职能的资本所进行的职能上确定的预备阶段。可见，它由于它的这种使命而成为潜在的货币资本；因而，它为了进入过程而必须达到的数量，每一次都是由生产资本的价值构成决定的。但只要它停留在贮藏状态中，它就还不是执行货币资本的职能，而是闲置的货币资本；不是像前面所说的那种职能中断的货币资本，而是还不能执行职能的货币资本。</w:t>
      </w:r>
    </w:p>
    <w:p w14:paraId="148B9E70">
      <w:pPr>
        <w:pStyle w:val="5"/>
        <w:numPr>
          <w:ilvl w:val="0"/>
          <w:numId w:val="1"/>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准备金</w:t>
      </w:r>
    </w:p>
    <w:p w14:paraId="7B19C27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以上考察的形式上作为剩余价值存在形式的贮藏货币，是货币积累基金，是资本积累暂时具有的货币形式，并且就这一点来说，它本身是资本积累的条件。不过，这种积累基金还可以完成特殊的附带的职能，也就是可以进入资本的循环过程，而并没有使这个过程具有P…P′的形式，即没有使资本主义的再生产扩大。</w:t>
      </w:r>
    </w:p>
    <w:p w14:paraId="1BBF08E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W′—G′过程超出了正常时间，商品资本不正常地停滞在它向货币形式转化的过程中；或者，在这种转化完成之后，比如说，货币资本必须转化成的生产资料的价格上涨，超过了循环开始时的水平，这种起着积累资金作用的贮藏货币，就可以用来代替货币资本或它的一部分。这样，货币积累基金就充当准备金，来消除循环中出现的干扰。</w:t>
      </w:r>
    </w:p>
    <w:p w14:paraId="20AEA60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它作为这样的准备金，和我们在P…P循环中看到的购买手段或支付手段的基金是不同的。这种购买手段和支付手段是执行职能的货币资本的一部分（因而是处在过程中的资本价值的一部分的存在形式），这个资本的各部分只是在不同的时期相继执行职能。在生产过程连续进行中，准备货币资本不断形成，因为今天收进货款，以后才需要再把它支出；今天卖出大量商品，以后才需要再买进大量商品；因此，在这期间，流动资本的一部分不断以货币形式存在。相反，准备金不是执行职能的资本的组成部分，确切地说，不是执行职能的货币资本的组成部分，而是处在积累的预备阶段中的资本的组成部分，是还没有转化为能动资本的剩余价值的组成部分。此外，不言而喻，资本家在急需的时候会不顾他手中的货币的规定职能，而动用他拥有的一切，来保证他的资本的循环过程照常进行。</w:t>
      </w:r>
    </w:p>
    <w:p w14:paraId="44D1397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货币积累基金已经是潜在的货币资本的存在；从而，已经是货币到货币资本的转化。</w:t>
      </w:r>
    </w:p>
    <w:p w14:paraId="38055321">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第三章——商品资本的循环</w:t>
      </w:r>
    </w:p>
    <w:p w14:paraId="5686866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商品资本循环的总公式是：W′—G′—W…P…W′。</w:t>
      </w:r>
    </w:p>
    <w:p w14:paraId="41D0D0E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W′不仅表现为前面两种循环的产物，而且表现为它们的前提，因为，只要生产资料本身至少有一部分是另一些处在循环中的单个资本的商品产品，一个资本的G—W就已经包含另一个资本的W′—G′。例如，用我们的例子来说，煤炭、机器等等，就是采矿业主、资本主义机器制造业主等等的商品资本。其次，我们在第一章第四节已经指出，还在G…G′第一次反复时，还在货币资本第二个循环完成之前，不仅P…P循环，而且W′…W′循环就已作为前提存在了。</w:t>
      </w:r>
    </w:p>
    <w:p w14:paraId="3190374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如果再生产按扩大的规模进行，终点的W′就大于起点的W′，因此，终点的W′应当用W″来表示。</w:t>
      </w:r>
    </w:p>
    <w:p w14:paraId="66DBA3F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第三个形式和前两个形式的区别如下：</w:t>
      </w:r>
    </w:p>
    <w:p w14:paraId="272F3DD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一，在这里，是以包含两个对立阶段的总流通来开始循环，而在形式Ⅰ中，流通为生产过程所中断，在形式Ⅱ中，包含两个互相补充阶段的总流通，只表现为再生产过程的中介，因此是P…P之间的中介运动。在G…G′中，流通形式是G—W…W′—G′＝G—W—G。在P…P中则相反，流通形式却是W′—G′.G—W＝W—G—W。在W′…W′中，流通形式与后一个形式相同。</w:t>
      </w:r>
    </w:p>
    <w:p w14:paraId="307230D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二，在循环Ⅰ和Ⅱ的反复中，即使终点的G′和P′是更新的循环的起点，它们产生时的形式也会消失。G′＝G＋g和P′＝P＋p重新作为G和P开始新的过程。但是在形式Ⅲ中，即使循环以相同的规模更新，起点W也必须用W′来表示，而这是因为：</w:t>
      </w:r>
    </w:p>
    <w:p w14:paraId="03BE393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形式Ⅰ中，只要G′本身开始新的循环，它就作为货币资本G，作为以货币形式预付的待增殖的资本价值执行职能。预付的货币资本的量由于在第一个循环中实行的积累而增加，变得更大了。但不论预付的货币资本的量是422￥还是500￥，都不会改变它表现为单纯的资本价值这种情况。G′不再作为已经增殖的即包含剩余价值的资本，不再作为资本关系而存在。它要在过程中才自行增殖。P…P′也是这样；P′总是要作为P，作为要生产剩余价值的资本价值继续执行职能，使循环更新。</w:t>
      </w:r>
    </w:p>
    <w:p w14:paraId="4F33DDD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相反，商品资本的循环不是以资本价值开始，而是以商品形式上增大了的资本价值开始，因而它一开始就不仅包含存在于商品形式中的资本价值的循环，而且包含剩余价值的循环。因此，如果简单再生产以这种形式进行，在终点就会出现一个和起点上一样大的W′。如果一部分剩余价值进入资本循环，在终点出现的虽然不是W′，而是W″，一个更大的W′，但下一个循环会再次以W′开始，不过和前一个循环相比，那是一个更大的W′，它用更大的已经积累的资本价值，因此也是用较大的新生产的剩余价值，开始它的新的循环。在所有情况下，W′总是作为一个商品资本（＝资本价值＋剩余价值）来开始循环。</w:t>
      </w:r>
    </w:p>
    <w:p w14:paraId="42EDB04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在一个单个的产业资本的循环中作为W的W′，不是这个资本的形式，而是另一个生产生产资料的产业资本的形式。第一个资本的G—W（即G—Pm）行为，对这第二个资本来说，就是W′—G′。</w:t>
      </w:r>
    </w:p>
    <w:p w14:paraId="16221F9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流通行为中，A和Pm有相同之处：它们都是卖者即出卖劳动力的工人和出卖生产资料的生产资料所有者手中的商品。对于在这里把货币作为货币资本执行职能的买者来说，只要他还没有购买它们，只要它们还是作为他人所有的商品，和他的货币形式的资本相对立，它们就只执行商品的职能。在这里，Pm和A的区别只在于：如果Pm是卖者的资本的商品形式，Pm在它的卖者手中就＝W′，就能成为资本；而A对工人来说却始终只是商品，要到买者手中，作为P的组成部分，才成为资本。</w:t>
      </w:r>
    </w:p>
    <w:p w14:paraId="5201140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W′决不能作为单纯的W，作为资本价值的单纯商品形式来开始循环。作为商品资本，它总是一个二重物。从使用价值的观点看，它是P执行职能的产物，而作为商品来自流通的P的要素，即A和Pm，只是作为这种产品的产品形成要素发生作用。第二，从价值的观点看，它是资本价值P加上P执行职能时产生的剩余价值m。</w:t>
      </w:r>
    </w:p>
    <w:p w14:paraId="3DC3876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只有在W′本身的循环中，W（＝P＝资本价值）才能够并且必须和W′中的剩余价值借以存在的部分，即包含剩余价值的剩余产品分离，而不管这两部分实际上是能够分离，如纱，还是不能够分离，如机器。一旦W′转化为G′，它们就总是可以分离的。如果全部商品产品，同例如我们的10000磅纱一样，能够分割为独立的、同类的部分产品，从而W′—G′行为能够表现为一系列依次完成的售卖，那么，商品形式的资本价值就能够在剩余价值实现之前，因而在W′全部实现之前，作为W发挥作用，从W′中分离出来。</w:t>
      </w:r>
    </w:p>
    <w:p w14:paraId="38E28DA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形式I即G…G′中，生产过程出现在资本流通的两个互相补充又互相对立的阶段的中间；在终结阶段W′—G′出现以前，它已经过去了。货币作为资本先是预付在各种生产要素上，由这些生产要素转化为商品产品，这种商品产品再转化为货币。这是一个完全的营业周期，其结果是可以用于一切东西的货币。因此，新的开始只是有了可能。G…P…G′可以是在一个单个资本从营业退出时，结束这个资本的职能的最后的循环，也可以是一个新执行职能的资本的最初的循环。在这里，一般的运动是G…G′，即由货币到更多的货币。</w:t>
      </w:r>
    </w:p>
    <w:p w14:paraId="72FF003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形式Ⅱ即P…W′—G′—W…P（P′）中，总流通过程跟随在第一个P的后面，发生在第二个P的前面；但它的顺序和形式Ⅰ中相反。第一个P是生产资本，它的职能是生产过程，即随之而来的流通过程的先决条件。相反，结束的P不是生产过程，它不过是产业资本在生产资本形式上的再存在。而且它是资本价值在最后流通阶段转化为A＋Pm，转化为主观因素和客观因素的结果，这两种因素结合起来就是生产资本的存在形式。资本不论是P还是P′，终结时会再次出现在必须重新执行生产资本职能，完成生产过程的形式上。运动的一般形式P…P是再生产的形式，它与G…G′不同，不表示价值增殖是过程的目的。</w:t>
      </w:r>
    </w:p>
    <w:p w14:paraId="4238B16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形式Ⅱ使古典经济学更加容易忽视生产过程的确定的资本主义形式，而把生产本身说成是过程的目的，好像目的就是要尽可能多和尽可能便宜地进行生产，要使产品去交换尽可能多样的其他产品，一部分用于生产的更新（G—W），一部分用于消费（g—w）。在这里，由于G和g只是转瞬即逝的流通手段，所以，货币和货币资本的特性都可能被忽视，全部过程也显得简单和自然，也就是说，具有浅薄的唯理论的自然性。同样，在考察商品资本时，利润有时被忘记，在说到作为总体的生产循环时，商品资本不过作为商品出现；而在说到价值的组成部分时，商品资本则作为商品资本出现。当然，积累也是用和生产一样的方式来表达的。</w:t>
      </w:r>
    </w:p>
    <w:p w14:paraId="44CEB7F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形式Ⅲ即W′—G′—W…P…W′中，循环由流通过程的两个阶段开始，并且和形式ⅡP…P中的顺序相同；然后出现的是P，并且它和形式Ⅰ中一样执行职能，即进行生产过程；循环以生产过程的结果W′结束。在形式Ⅱ中，循环以生产资本单纯的再存在P结束，同样，在这里，循环以商品资本的再存在W′结束；在形式Ⅱ中，资本在它的结束形式P上，必须使过程作为生产过程重新开始，同样，在这里，在产业资本以商品资本形式再出现时，循环也必须用流通阶段W′—G′重新开始。循环的这两个形式都没有完成，因为它们都不是用G′即已经再转化为货币的、已经增殖的资本价值来结束。所以，二者都必须继续进行，因而都包含着再生产。形式Ⅲ的总循环是W′…W′。</w:t>
      </w:r>
    </w:p>
    <w:p w14:paraId="7F0B94A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三种形式和前两种形式的区别在于：只有在这种循环中，表现为资本价值增殖的起点的，是已经增殖的资本价值，而不是原来的有待增殖的资本价值。在这里，W′作为资本关系是起点，并且作为这种关系，对整个循环起决定性的作用，因为这个循环还在自己的第一阶段就既包含资本价值的循环，也包含剩余价值的循环，而剩余价值，即使不是就每一个循环来说，而是就平均来说，必须有一部分作为收入花掉，经过w—g—w流通，有一部分作为资本积累的要素发挥作用。</w:t>
      </w:r>
    </w:p>
    <w:p w14:paraId="299F76A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W′…W′形式中，全部商品产品的消费是资本本身循环正常进行的条件。全部个人消费包括工人的个人消费和剩余产品中非积累部分的个人消费。因此，消费是全部——个人的消费和生产的消费——作为条件进入W′的循环。生产消费（其实也包括工人的个人消费，因为在一定界限之内，劳动力是工人个人消费的不断的产物）是由每个单个资本自己进行的。个人消费——除了资本家个人生存所必需的消费——只是被看作社会的行为，而决不是作为单个资本家的行为。</w:t>
      </w:r>
    </w:p>
    <w:p w14:paraId="758B358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形式Ⅰ和形式Ⅱ中，总运动都表现为预付资本价值的运动。在形式Ⅲ中，表现为全部商品产品的已经增殖的资本成为起点，并具有运动着的资本即商品资本的形式。只是在这个商品资本转化为货币以后，这个运动才分成资本的运动和收入的运动。在这个形式上，社会总产品的分配已经包含在资本的循环中，它同任何单个商品资本的产品的特殊分配一样，一方面分为个人消费基金，另一方面分为再生产基金。</w:t>
      </w:r>
    </w:p>
    <w:p w14:paraId="54EF590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在G…G′中，包含有循环扩大的可能，这要看进入更新的循环的g的量而定。</w:t>
      </w:r>
    </w:p>
    <w:p w14:paraId="3A992BC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P…P中，P能够用相同的，也许更小的价值来开始新的循环，但还是代表规模扩大的再生产；例如，各种商品要素由于劳动生产率提高而变得便宜时就是这样。反之，价值增大的生产资本也可以代表物质规模缩小的再生产，例如各种生产要素变得昂贵时就是这样。这对W′…W′也是适用的。</w:t>
      </w:r>
    </w:p>
    <w:p w14:paraId="3D1DF3F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W′…W′中，商品形式的资本是生产的前提；在这个循环中的第二个W上，它重新表现为前提。如果这个W还没有生产或再生产出来，循环就被阻止；这个W必须再生产出来，大部分必须作为另一个产业资本的W′再生产出来。在这个循环中，W′是作为运动的起点、经过点和终点，因此，它总是存在着。它是再生产过程的经常性的条件。</w:t>
      </w:r>
    </w:p>
    <w:p w14:paraId="63B1128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W′…W′还由于另一个要素而同形式Ⅰ和形式Ⅱ相区别。这三种循环的共同点是：资本开始循环过程的形式，就是它结束循环过程的形式，因此它又处在开端的形式上，重新开始同一个循环。开端的形式G、P、W′，总是资本价值（在形式Ⅲ中还包含它的增大的部分即剩余价值）进行预付的形式，因而对循环来说是资本价值原有的形式；结束的形式G′、P、W′，总是循环中的前一个与原有形式不同的职能形式的转化形式。</w:t>
      </w:r>
    </w:p>
    <w:p w14:paraId="5EC4D76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Ⅰ的G′是W′的转化形式；Ⅱ终点上的P是G的转化形式（在Ⅰ与Ⅱ中，这种转化都是由商品流通的简单行为，由商品和货币的形式换位引起的）；Ⅲ的W′是生产资本P的转化形式。不过在Ⅲ中，第一，这种转化不仅关系到资本的职能形式，而且也关系到它的价值量；第二，这种转化不是属于流通过程的单纯形式换位的结果，而是生产资本各个商品组成部分的使用形式和价值在生产过程中完成的现实转化的结果。</w:t>
      </w:r>
    </w:p>
    <w:p w14:paraId="41D402B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始极的形式G、P、W′，是各相应的循环Ⅰ、Ⅱ、Ⅲ的前提；在终极上复归的形式，是由循环本身的形态变化序列所引起的，因而是受它制约的。W′作为一个单个产业资本的循环的终点，只是以该产业资本的不属于流通的形式P为前提，而它就是这个P的产品。G′，作为Ⅰ的终点，作为W′的转化形式（W′—G′），以买者手中的G为前提，G存在于G…G′循环之外，由W′的出售引入这个循环，变成这个循环自己的结束形式。同样，Ⅱ的终点P以存在于循环之外并通过G—W作为结束的形式并入这个循环的A和Pm（W）为前提。但是，撇开终极不说，在单个货币资本和单个生产资本的循环中，前者的循环不是以货币资本一般的存在为前提，后者的循环也不是以生产资本的存在为前提。在形式Ⅰ中，G可以是历史舞台上出现的第一个货币资本，在形式Ⅱ中，P也可以是历史舞台上出现的第一个生产资本，但是形式Ⅲ</w:t>
      </w:r>
    </w:p>
    <w:p w14:paraId="4D13C18B">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W</w:t>
      </w:r>
      <w:r>
        <w:rPr>
          <w:rFonts w:hint="default" w:ascii="宋体" w:hAnsi="宋体" w:eastAsia="宋体" w:cs="宋体"/>
          <w:lang w:val="en-US" w:eastAsia="zh-CN"/>
        </w:rPr>
        <w:t>’</w:t>
      </w:r>
      <w:r>
        <w:rPr>
          <w:rFonts w:hint="eastAsia" w:ascii="宋体" w:hAnsi="宋体" w:eastAsia="宋体" w:cs="宋体"/>
          <w:lang w:val="en-US" w:eastAsia="zh-CN"/>
        </w:rPr>
        <w:t>（W+w）-G</w:t>
      </w:r>
      <w:r>
        <w:rPr>
          <w:rFonts w:hint="default" w:ascii="宋体" w:hAnsi="宋体" w:eastAsia="宋体" w:cs="宋体"/>
          <w:lang w:val="en-US" w:eastAsia="zh-CN"/>
        </w:rPr>
        <w:t>’</w:t>
      </w:r>
      <w:r>
        <w:rPr>
          <w:rFonts w:hint="eastAsia" w:ascii="宋体" w:hAnsi="宋体" w:eastAsia="宋体" w:cs="宋体"/>
          <w:lang w:val="en-US" w:eastAsia="zh-CN"/>
        </w:rPr>
        <w:t>（G+g）-（（（W=A+Pm）…P…W’）+w）</w:t>
      </w:r>
    </w:p>
    <w:p w14:paraId="23FE2D0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以W两次存在于循环之外为前提。一次是在循环中。这个W，只要它由Pm构成，就是卖者手中的商品；只要它是资本主义生产过程的产物，它本身就是商品资本；即使不是，它也在商人手中表现为商品资本。另一次是w—g—w中的第二个w，它也必须作为商品存在，以便能被人购买。总之，A和Pm不管是不是商品资本，都和W′一样是商品，并且互相作为商品发生关系。w—g—w中的第二个w，也是如此。因此，如果W′＝W（A＋Pm），它就有商品作为自己的形成要素，并且必须在流通中用同样的商品来补偿；w—g—w中的第二个w，也必须在流通中用另一些同样的商品来补偿。</w:t>
      </w:r>
    </w:p>
    <w:p w14:paraId="6A5DA16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此外，在资本主义生产方式占统治地位的基础上，卖者手中的一切商品都必然是商品资本。它们在商人手中仍旧是商品资本，或者，如果原来不是商品资本，到商人手中也就变成商品资本。或者，它们，例如输入品，必然是补偿原有商品资本的商品，因而只是给了原有商品资本另一种存在形式。</w:t>
      </w:r>
    </w:p>
    <w:p w14:paraId="5DED499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构成生产资本P的商品要素A和Pm，作为P的存在形式，具有和它们在不同的商品市场上被搜集时不同的形态。它们现在结合起来了，在这种结合中，它们就能够执行生产资本的职能。</w:t>
      </w:r>
    </w:p>
    <w:p w14:paraId="36EDD04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只有在这个形式Ⅲ中，W才在循环自身之内表现为W的前提，因为起点就是商品形式的资本。循环是由W′（只要它执行资本价值的职能，那就不管它是否由于剩余价值的加入而增大）转化为各种形成它的生产要素的商品而开始的。但这种转化包括全部流通过程W—G—W（＝A＋Pm），并且是它的结果。在这里，W是在两极上，但这个由外部从商品市场通过G—W取得W形式的第二极，不是循环的终极，而只是循环的最初两个包含流通过程的阶段的终极。流通过程的结果是P，然后P执行职能，即进行生产过程。W′不是作为流通过程的结果，而只是作为生产过程的结果，才表现为循环的终结，具有和始极W′相同的形式。相反，在G…G′和P…P中，终极G′和P却是流通过程的直接结果。因此，这里的前提只是，处在终点上的一个场合的G′和另一个场合的P已经在别人手中。既然循环是在两极之间进行，一个场合的G和另一个场合的P——G作为他人所有的货币存在，P则作为他人的生产过程存在——都不表现为循环的前提。而W′…W′却以W（＝A＋Pm）是他人所有的、他人手中的商品为前提，这些商品由作为先导的流通过程引入循环，转化为生产资本，然后W′作为生产资本执行职能的结果，再成为循环的结束形式。</w:t>
      </w:r>
    </w:p>
    <w:p w14:paraId="6CA21B4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正因为W′…W′循环在进行中要以另一个在W（＝A＋Pm）形式上的产业资本为前提（并且Pm包括各种其他资本，用我们的例子来说，包括机器、煤炭、润滑油等等），所以，这个循环本身就要求我们不仅把它看作循环的一般形式，即能够用来考察每一个单个产业资本（第一次投资的场合除外）的社会形式，因而不仅看作一切单个产业资本共有的运动形式，而且同时看作各单个资本的总和即资本家阶级的总资本的运动形式，在这个运动中，每一个单个产业资本的运动，都只表现为一个部分运动，和其他部分运动交织在一起，并且受它们制约。例如，如果我们考察一个国家的全部年商品产品，分析其中一部分补偿一切单个企业的生产资本，另一部分进入不同阶级的个人消费的运动，那么，我们就把W′…W′看作社会资本和由这个社会资本产生的剩余价值或剩余产品的运动形式。</w:t>
      </w:r>
    </w:p>
    <w:p w14:paraId="6EFD34A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社会资本＝单个资本之和，社会资本的总运动＝各单个资本的运动的代数和，这一事实并不排除：这个运动，作为一个孤立的单个资本的运动来看，和同一个运动，作为社会资本总运动的一部分来看，即和社会资本的其他部分的运动联系起来看，会表现出不同的现象；同时，这个运动还会解决这样一些问题，这些问题在考察一个单独的单个资本的循环时必须事先已经解决，而不是要由这种考察去解决。</w:t>
      </w:r>
    </w:p>
    <w:p w14:paraId="7213A85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W′…W′是惟一的这样的一个循环，在这个循环中，原来预付的资本价值只形成运动始极的一部分，因而运动一开始就表明是产业资本的总和运动，既是补偿生产资本的那部分产品的运动，又是形成剩余产品的那部分产品（通常部分作为收入花掉，部分要用作积累要素）的运动。只要剩余价值作为收入花掉已包含在这个循环中，个人的消费也就包含在这个循环中了。其次，个人的消费包含在内，还由于起点的商品W，是作为某种使用物品存在着；而每一种按资本主义方式生产的物品，不论它的使用形式决定它要用于生产的消费，还是要用于个人的消费，还是要用于二者，都是商品资本。</w:t>
      </w:r>
    </w:p>
    <w:p w14:paraId="7C70732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G′只表明价值方面，表明预付资本的价值增殖是全部过程的目的；P…P（P′）表明资本的生产过程是用相同的或增大的生产资本（即积累）来进行的再生产过程；W′…W′既然在它的始极上已经表明是资本主义商品生产的形态，所以一开始就把生产消费和个人消费包括在内；生产消费和其中包含的价值增殖，不过表现为W′…W′运动的一个分枝。最后，因为W′可以在不能再进入任何一个生产过程的使用形式上存在，所以，这一开始就已经表明：W′的由各个产品部分表现的各个价值组成部分，要看W′…W′是作为社会总资本的运动的形式，还是作为一个单个产业资本的独立运动，而必然占有不同的位置。这个循环的所有这些特征，都表明这个循环已经超出它作为一个单纯单个资本的孤立循环的范围。</w:t>
      </w:r>
    </w:p>
    <w:p w14:paraId="2556EBE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W′…W′公式上，商品资本即按资本主义方式生产的总产品的运动，既是单个资本的独立循环的前提，又受这种循环的制约。因此，要把握住这个形式的特征，仅仅指出，W′—G′和G—W这两个形态变化，一方面是资本形态变化中职能上确定的阶段，另一方面又是一般商品流通的环节，就已经不够了。还必须弄清楚一个单个资本的形态变化同其他单个资本的形态变化的错综关系，以及一个单个资本的形态变化同总产品中用于个人消费的部分的错综关系。因此，在分析单个产业资本的循环时，我们主要是用前两个形式作为基础。</w:t>
      </w:r>
    </w:p>
    <w:p w14:paraId="5E51ADA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公式Ⅲ中，市场上的商品是生产过程和再生产过程的经常性的前提。因此，如果专门注意这个公式，生产过程的一切要素就好像都是来自商品流通，只是由商品构成。这种片面的看法忽视了生产过程的那些与商品要素无关的要素。</w:t>
      </w:r>
    </w:p>
    <w:p w14:paraId="1832FBA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在W′…W′中总产品（总价值）是起点，所以这里表明，在生产率不变的情况下，规模扩大的再生产（撇开对外贸易）只有在剩余产品的待资本化的部分已经包含追加生产资本的物质要素时才能进行；因而也表明，既然一年的生产是下年的生产的前提，或者说，既然规模扩大的再生产能够在一年之内和简单的再生产过程同时进行，所以剩余产品就立即在那种能使它作为追加资本执行职能的形式上被生产出来。提高了的生产率只能增加资本物质，而不增大资本价值；但以此它也就为价值增殖形成追加的材料。</w:t>
      </w:r>
    </w:p>
    <w:p w14:paraId="3CE4D272">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第四章——循环过程的三个公式</w:t>
      </w:r>
    </w:p>
    <w:p w14:paraId="5295015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如果用Ck代表总流通过程W</w:t>
      </w:r>
      <w:r>
        <w:rPr>
          <w:rFonts w:hint="default" w:ascii="宋体" w:hAnsi="宋体" w:eastAsia="宋体" w:cs="宋体"/>
          <w:lang w:val="en-US" w:eastAsia="zh-CN"/>
        </w:rPr>
        <w:t>’</w:t>
      </w:r>
      <w:r>
        <w:rPr>
          <w:rFonts w:hint="eastAsia" w:ascii="宋体" w:hAnsi="宋体" w:eastAsia="宋体" w:cs="宋体"/>
          <w:lang w:val="en-US" w:eastAsia="zh-CN"/>
        </w:rPr>
        <w:t>-G</w:t>
      </w:r>
      <w:r>
        <w:rPr>
          <w:rFonts w:hint="default" w:ascii="宋体" w:hAnsi="宋体" w:eastAsia="宋体" w:cs="宋体"/>
          <w:lang w:val="en-US" w:eastAsia="zh-CN"/>
        </w:rPr>
        <w:t>’</w:t>
      </w:r>
      <w:r>
        <w:rPr>
          <w:rFonts w:hint="eastAsia" w:ascii="宋体" w:hAnsi="宋体" w:eastAsia="宋体" w:cs="宋体"/>
          <w:lang w:val="en-US" w:eastAsia="zh-CN"/>
        </w:rPr>
        <w:t>-W，这三个公式可以表示如下：</w:t>
      </w:r>
    </w:p>
    <w:p w14:paraId="52BD5A5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（Ⅰ）G—W…P…W′—G′</w:t>
      </w:r>
    </w:p>
    <w:p w14:paraId="30CB486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（Ⅱ）P…Ck…P</w:t>
      </w:r>
    </w:p>
    <w:p w14:paraId="7544C8C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（Ⅲ）Ck…P（W′）。</w:t>
      </w:r>
    </w:p>
    <w:p w14:paraId="169B008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们对这三个形式进行概括，那么，过程的所有前提都表现为过程的结果，表现为过程本身所产生的前提。每一个因素都表现为出发点、经过点和复归点。总过程表现为生产过程和流通过程的统一；生产过程成为流通过程的中介，反之亦然。</w:t>
      </w:r>
    </w:p>
    <w:p w14:paraId="04A3A37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所有这三个循环都有一个共同点：价值增殖是决定目的，是动机。在形式Ⅰ中，这一点已经在形式上表现出来了。形式Ⅱ是以P即价值增殖过程本身开始的。在形式Ⅲ中，即使运动以同样规模反复进行，循环也是以已经增殖的价值开始，而以重新增殖的价值结束的。</w:t>
      </w:r>
    </w:p>
    <w:p w14:paraId="3EF0A3A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就W—G从买者方面看是G—W，G—W从卖者方面看是W—G来说，资本的流通只是表示普通的商品形态变化，而我们在考察这个形态变化时（第1册第3章第2节）阐明的关于货币流通量的规律在这里也是适用的。但是，如果我们不是停留在这个形式方面，而是考察不同的单个资本的形态变化的实际联系，就是说，如果我们实际地考察各单个资本的循环的联系即社会总资本的再生产过程的各个部分运动的联系，那么，这种联系就不能用货币和商品的单纯形式变换来说明了。</w:t>
      </w:r>
    </w:p>
    <w:p w14:paraId="32C73B7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一个不断回转的循环中，每一点都同时是出发点和复归点。如果把这种回转中断，那就不是每一个出发点都是复归点了。我们已经知道，不仅每一个特殊的循环都把其他的循环作为前提（包含在内），而且一种形式的循环的反复，已经包含着其他形式的循环的进行。因此，全部区别表现为单纯形式上的区别，或者说，表现为单纯主观上的、只对考察者才存在的区别。</w:t>
      </w:r>
    </w:p>
    <w:p w14:paraId="0E212DA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把任何一种循环都看作不同的单个产业资本所处的特殊的运动形式，那么，这种区别也始终只是作为一种个别的区别而存在。但是实际上，任何一个单个产业资本都是同时处在所有这三种循环中。这三种循环，三种资本形态的这些再生产形式，是连续地并列进行的。例如，现在作为商品资本执行职能的资本价值的一部分，转化为货币资本，但同时另一部分则离开生产过程，作为新的商品资本进入流通。因此，W′…W′循环形式不断地进行着；其他两个形式也是如此。资本在它的任何一种形式和任何一个阶段上的再生产都是连续进行的，就像这些形式的形态变化和依次经过这三个阶段是连续进行的一样。</w:t>
      </w:r>
    </w:p>
    <w:p w14:paraId="498DBA2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可见，在这里，总循环是资本的三个形式的现实的统一。</w:t>
      </w:r>
    </w:p>
    <w:p w14:paraId="38C2159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的考察曾经假定，资本价值是按照它的价值总量全部作为货币资本，或作为生产资本，或作为商品资本出现的。例如，我们假定422￥首先是全部作为货币资本，然后全部转化为生产资本，最后又全部作为商品资本，即价值500￥（其中有78￥剩余价值）的纱。在这里，各个不同阶段会分别形成中断。例如，当422￥保持货币形式时，也就是说，在购买行为G—W（A＋Pm）完成以前，全部资本只是作为货币资本存在并执行职能。一旦它转化为生产资本，它就既不作为货币资本，也不作为商品资本执行职能了。它的总流通过程就会中断，另一方面，一旦它处在两个流通阶段的一个阶段上，不论是作为G还是作为W′执行职能，它的总生产过程也同样就会中断。这样一来，P…P循环不仅表现为生产资本的周期更新，而且在流通过程完成以前，同样表现为它的职能即生产过程的中断；生产将不是连续地进行，而是痉挛状地进行，只有经过一段由流通过程的这两个阶段完成得快慢所决定的长短不定的时间，生产才能重新进行。</w:t>
      </w:r>
    </w:p>
    <w:p w14:paraId="7104187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实际上，以上所说适用于处在运动中的资本的每一个部分，并且资本的所有部分都要依次经过这种运动。资本的循环过程是不断的中断，是离开一个阶段，进入下一个阶段；是抛弃一种形式，存在于另一种形式；其中每一个阶段不仅以另一个阶段为条件，而且同时排斥另一个阶段。</w:t>
      </w:r>
    </w:p>
    <w:p w14:paraId="4B95C79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但是，连续性是资本主义生产的特征，是由资本主义生产的技术基础所决定的，虽然这种连续性并不总是可以无条件地达到的。让我们来看看实际情况是怎样的。</w:t>
      </w:r>
    </w:p>
    <w:p w14:paraId="5ABA150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例如，在10000磅纱作为商品资本进入市场，并转化为货币（不论是支付手段，还是购买手段，甚至只是计算货币）时，新的棉花、煤炭等等则代替纱出现于生产过程，也就是说，已经由货币形式和商品形式重新转化为生产资本的形式，从而开始执行生产资本的职能；在第一个10000磅纱转化为货币的同时，以前的10000磅纱则已经进行它的流通的第二阶段，由货币重新转化为生产资本的要素。资本的所有部分都依次经过循环过程，而同时处在循环过程的不同阶段上。这样，产业资本在它的循环的连续进行中，就同时处在它的一切循环阶段以及和各该阶段相适应的不同的职能形式上。对第一次由商品资本转化为货币的部分来说，W′…W′循环才开始，而对作为运动中的整体的产业资本来说，W′…W′循环则已经完成。货币是一手预付出去，另一手收进来。G…G′循环在一点上的开始，同时就是它在另一点上的复归。生产资本也是如此。</w:t>
      </w:r>
    </w:p>
    <w:p w14:paraId="7193945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产业资本的连续进行的现实循环，不仅是流通过程和生产过程的统一，而且是它的所有三个循环的统一。但是，它之所以能够成为这种统一，只是由于资本的每个不同部分能够依次经过相继进行的各个循环阶段，从一个阶段转到另一个阶段，从一种职能形式转到另一种职能形式，因而，只是由于产业资本作为这些部分的整体同时处在各个不同的阶段和职能中，从而同时经过所有这三个循环。在这里，每一部分的相继进行，是由各部分的并列存在即资本的分割所决定的。因此，在实行分工的工厂体系内，产品不断地处在它的形成过程的各个不同阶段上，同时又不断地由一个生产阶段转到另一个生产阶段。</w:t>
      </w:r>
    </w:p>
    <w:p w14:paraId="2494300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单个产业资本代表着一定的量，而这个量又取决于资本家的资金，并且对每个产业部门来说都有一定的最低限量，所以资本的分割必须按一定的比例数字进行。现有资本的量决定生产过程的规模，而生产过程的规模又决定同生产过程并列执行职能的商品资本和货币资本的量。</w:t>
      </w:r>
    </w:p>
    <w:p w14:paraId="4939AE9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决定生产连续性的并列存在之所以可能，只是由于资本的各部分依次经过各个不同阶段的运动。并列存在本身只是相继进行的结果。例如，如果对资本的一部分来说W′—G′停滞了，商品卖不出去，那么，这一部分的循环就会中断，它的生产资料的补偿就不能进行；作为W′继续从生产过程中出来的各部分，在职能变换中就会被它们的先行部分所阻止。如果这种情况持续一段时间，生产就会受到限制，整个过程就会停止。相继进行一停滞，就使并列存在陷于混乱。在一个阶段上的任何停滞，不仅会使这个停滞的资本部分的总循环，而且会使整个单个资本的总循环发生或大或小的停滞。</w:t>
      </w:r>
    </w:p>
    <w:p w14:paraId="5ACA3E8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过程采取的下一个形式，是各个阶段相继进行的形式，因而，资本过渡到一个新阶段，是由它离开另一个阶段所决定的。因此，每一个特殊循环都有资本的一种职能形式作为出发点和复归点。另一方面，总过程实际上又是三个循环的统一，这三个循环是过程的连续性借以表现的不同形式。总循环对资本的每一种职能形式来说，都表现为它的特有的循环，并且每一个这种循环都决定着总过程的连续性；一种职能形式的循环运动决定着另一种职能形式的循环。总生产过程同时就是再生产过程，从而是总生产过程的每一个要素的循环。</w:t>
      </w:r>
    </w:p>
    <w:p w14:paraId="329FC74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对总生产过程来说，特别是对社会资本来说，是一个必要的条件。资本的各个不同部分依次经过各个不同的阶段和职能形式。因此，每一种职能形式虽然其中表现出来的总是资本的另一个部分，但都和其他职能形式同时经过它自己的循环。资本的一部分，一个不断变动、不断再生产出来的部分，作为要转化为货币的商品资本而存在；另一部分作为要转化为生产资本的货币资本而存在；第三部分则作为要转化为商品资本的生产资本而存在。所有这三种形式的经常存在，正是由总资本经过这三个阶段的循环为中介而造成的。</w:t>
      </w:r>
    </w:p>
    <w:p w14:paraId="327EC59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资本作为整体是同时地、在空间上并列地处在它的各个不同阶段上。但是，每一个部分都不断地依次由一个阶段过渡到另一个阶段，由一种职能形式过渡到另一种职能形式，从而依次在一切阶段和一切职能形式中执行职能。因此，这些形式都是流动的形式，它们的同时性是以它们的相继进行为中介的。每一种形式都跟随在另一种形式之后，而又发生在它之前，因而，一个资本部分回到一种形式，是由另一个资本部分回到另一种形式而决定的。每一个部分都不断进行着它自己的循环，然而处在这种形式中的总是资本的另一个部分，而这些特殊的循环只是形成总过程的各个同时存在而又依次进行的要素。</w:t>
      </w:r>
    </w:p>
    <w:p w14:paraId="6AD22F8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只有在三个循环的统一中，才能实现总过程的连续性，而不致发生上述的中断。社会总资本始终具有这种连续性，而它的过程始终是三个循环的统一。</w:t>
      </w:r>
    </w:p>
    <w:p w14:paraId="046D843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就各个单个资本来说，再生产的连续性有时或多或少地会发生中断。第一，价值总量在不同的时期往往以不等的部分分配在各个不同阶段和职能形式中。第二，这些部分可以按照所生产的商品的性质，即按照资本投入的特殊的生产领域，进行不同的分配。第三，在有季节性的生产部门，不论是由于自然条件，还是由于习惯，连续性可能或多或少地发生中断。但是，各生产部门之间的这种差别，不会引起循环过程的一般形式的差别。</w:t>
      </w:r>
    </w:p>
    <w:p w14:paraId="29B4D6B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作为自行增殖的价值，不仅包含着阶级关系，包含着建立在劳动作为雇佣劳动而存在的基础上的一定的社会性质。它是一种运动，是一个经过各个不同阶段的循环过程，这个过程本身又包含循环过程的三种不同的形式。因此，它只能理解为运动，而不能理解为静止物。那些把价值的独立化看作是单纯抽象的人忘记了，产业资本的运动就是这种抽象的实现。在这里，价值经过不同的形式，不同的运动，在其中它保存自己，同时使自己增殖，增大。</w:t>
      </w:r>
    </w:p>
    <w:p w14:paraId="486F485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我们在这里研究的首先是单纯的运动形式，所以对资本价值在它的循环过程中可能发生的革命就不去考虑了；但是很明显，尽管发生各种价值革命，资本主义生产只有在资本价值增殖时，也就是在它作为独立化的价值进行它的循环过程时，因而只有在价值革命按某种方式得到克服和抵消时，才能够存在和继续存在。资本的运动所以会表现为产业资本家个人的行动，是因为他作为商品和劳动的买者，作为商品的卖者和作为生产的资本家执行职能，因而通过他的活动来促成这种循环。如果社会资本的价值发生价值革命，他个人的资本就可能受到这一革命的损害而归于灭亡，因为它已经不能适应这个价值运动的条件。价值革命越是尖锐，越是频繁，独立化的价值的那种自动的、以天然的自然过程的威力来发生作用的运动，就越是和资本家个人的先见和打算背道而驰，正常的生产过程就越是屈服于不正常的投机，单个资本的存在就越是要冒巨大的危险。因此，这些周期性的价值革命证实了它们似乎应该否定的东西，即证实了价值作为资本所经历的、通过自身的运动而保持和加强的独立化。</w:t>
      </w:r>
    </w:p>
    <w:p w14:paraId="2AB93B7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处在过程中的资本的这个形态变化序列，包含着在循环中变化了的资本价值量和原有价值的不断比较。如果说与形成价值的力量即劳动力相对立的价值的独立化是在G—A行为（劳动力的购买）中开始的，并在剥削劳动力的生产过程中得到实现，那么，价值的这种独立化就没有在这个循环中再表现出来，在这个循环中，货币、商品和生产要素只是处在过程中的资本价值的互相交替的形式，过去的价值量是和现在的已经变化的资本价值量相比较的。</w:t>
      </w:r>
    </w:p>
    <w:p w14:paraId="4970287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为了纯粹地考察循环公式，仅仅假定商品按照价值出售是不够的，还必须假定这是在其他条件不变的情况下进行的。只有在价值关系保持不变时，过程才能完全正常地进行；只有各种干扰在循环反复中被排除，过程才能够在事实上正常进行；干扰越大，产业资本家就必须持有越是大量的货币资本，才有可能等到干扰被排除；因为随着资本主义生产的进展，每一单个生产过程的规模会扩大，预付资本的最低限量也会随之增加，所以除了其他情况外，又加上这个情况，使产业资本家的职能越来越转化为各自独立或互相结合的大货币资本家的垄断。</w:t>
      </w:r>
    </w:p>
    <w:p w14:paraId="51518E6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资本主义生产方式已经发展，已经占统治地位的时代，在流通阶段中，构成生产资料Pm的商品的很大一部分本身是他人的执行职能的商品资本。因此，从卖者的观点来看，就发生了W′—G′，即商品资本转化为货币资本。但是，这并不是绝对的。相反，在产业资本或者作为货币或者作为商品执行职能的流通过程内，产业资本不论作为货币资本还是作为商品资本的循环，是和各种极其不同的社会生产方式的商品流通交错在一起的，只要这些生产方式同时是商品生产。不论商品是建立在奴隶制基础上的生产的产品，还是农民的产品，还是公社的产品，还是国家生产的产品，还是半开化的狩猎民族的产品等等，它们都作为商品和货币，同表现产业资本的货币和商品相对立，既进入产业资本的循环，在剩余价值作为收入花掉时，也进入商品资本所包含的剩余价值的循环，也就是说，进入商品资本的两个流通部门。作为它们来源的生产过程的性质如何是没有关系的；它们作为商品在市场上执行职能，作为商品进入产业资本的循环和商品资本所包含的剩余价值的流通。因此，商品来源的全面性，市场作为世界市场的存在，是产业资本流通过程的特点。以上就外国商品而言的，也同样适用于外国货币。正像商品资本对外国货币只是执行商品职能一样，外国货币对商品资本也只是执行货币职能；在这里，货币是执行世界货币的职能。</w:t>
      </w:r>
    </w:p>
    <w:p w14:paraId="4119C63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但是，这里必须指出两点。</w:t>
      </w:r>
    </w:p>
    <w:p w14:paraId="29F40A7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一，G—Pm行为一旦完成，商品（Pm）就不再是商品了，而成为产业资本在它作为生产资本P的职能形式上的存在方式之一。但是，商品的来源因此也就消失了；它们只是作为产业资本的存在形式而存在，并且合并到产业资本中去。不过，为了补偿它们，就必须再生产它们，就这一点来说，资本主义生产方式受到在它的发展阶段以外的生产方式的制约。但是，资本主义生产方式的趋势是尽可能使一切生产转化为商品生产；它实现这种趋势的主要手段，正是把一切生产卷入它的流通过程；而发达的商品生产本身就是资本主义的商品生产。产业资本的侵入，到处促进这种转化，同时又促使一切直接生产者转化为雇佣工人。</w:t>
      </w:r>
    </w:p>
    <w:p w14:paraId="160AA5F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二，进入产业资本流通过程的商品（也包括可变资本在付给工人之后为了再生产劳动力而转化成的必要的生活资料），不管其来源如何，不管生产它们的生产过程的社会形式如何，已经以商品资本的形式，以商品经营资本或商人资本的形式，出现在产业资本面前；而商人资本，按它的性质来说，包括一切生产方式的商品。</w:t>
      </w:r>
    </w:p>
    <w:p w14:paraId="466DE10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生产方式以大规模的生产为前提，同样也必须以大规模的出售为前提；因此是以出售给商人，而不是出售给消费者个人为前提。如果这种消费者自己就是生产消费者，是产业资本家，也就是说，如果一个生产部门的产业资本为其他生产部门提供生产资料，那么，也会发生一个产业资本家（以订货等形式）直接出售给其他许多产业资本家的情况。如果是这样，每个产业资本家就是直接的出售者，本人就是自己的商人；在出售给商人的时候，也是这样。</w:t>
      </w:r>
    </w:p>
    <w:p w14:paraId="2DAFFD9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作为商人资本的职能的商业，是资本主义生产的前提，并且随着资本主义生产的发展而日益发展。因此，我们在解释资本主义流通过程的某些方面时，有时假定商业存在，但在对资本主义流通过程作一般分析时，我们假定是直接出售，没有商人作中介，因为商人的中介会把运动的各种因素隐蔽起来。</w:t>
      </w:r>
    </w:p>
    <w:p w14:paraId="6498EAB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考察循环的一般形式时，总的说来，在这整个第二册中，我们所说的货币，是指金属货币，不包括象征性的货币，即只是某些国家所特有的单纯价值符号，也不包括尚未阐明的信用货币。第一，这是历史的进程；在资本主义生产的初期，信用货币还不起作用或只起很小的作用。第二，这个进程的必然性，在理论上由以下的事实得到了证明：图克等人过去对信用货币的流通所作的一切批判性的说明，迫使他们不得不再三回过去考察在单纯金属流通的基础上事情是什么样的。但是，我们不要忘记，金属货币既能执行购买手段的职能，也能执行支付手段的职能。为了简便起见，我们在这第二册中一般只谈它的前一种职能形式。</w:t>
      </w:r>
    </w:p>
    <w:p w14:paraId="0BC7984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只是作为产业资本单个循环过程的一部分的产业资本的流通过程，如果只代表一般商品流通范围内的一个行为序列，那它是由以前（第1册第3章）已经阐明的一般规律MV=PT所决定的。但是，一般商品流通的规律，只有在资本流通过程形成简单流通行为的序列时，才是适用的，而在简单流通行为的序列形成单个产业资本循环的职能上确定的阶段时，却是不适用的。</w:t>
      </w:r>
    </w:p>
    <w:p w14:paraId="7DD2F5E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为了清楚地说明这一点，我们最好考察具有不间断联系的流通过程，这样的流通过程表现为以下两个形式：</w:t>
      </w:r>
    </w:p>
    <w:p w14:paraId="0A5D01F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（Ⅱ）P…W</w:t>
      </w:r>
      <w:r>
        <w:rPr>
          <w:rFonts w:hint="default" w:ascii="宋体" w:hAnsi="宋体" w:eastAsia="宋体" w:cs="宋体"/>
          <w:lang w:val="en-US" w:eastAsia="zh-CN"/>
        </w:rPr>
        <w:t>’</w:t>
      </w:r>
      <w:r>
        <w:rPr>
          <w:rFonts w:hint="eastAsia" w:ascii="宋体" w:hAnsi="宋体" w:eastAsia="宋体" w:cs="宋体"/>
          <w:lang w:val="en-US" w:eastAsia="zh-CN"/>
        </w:rPr>
        <w:t>（W+w）-G'（G+g）-（（（W=A+pm）…P）+w）</w:t>
      </w:r>
    </w:p>
    <w:p w14:paraId="644455C4">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（Ⅲ）W’（W+w）-G'（G+g）-（（（W=A+pm）…P…W’）+w）</w:t>
      </w:r>
    </w:p>
    <w:p w14:paraId="5CA5F5A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作为一般的流通行为的序列，流通过程（不论是W—G—W，还是G—W—G）只是代表商品形态变化的两个相反的序列，其中每一个形态变化又包含着他人的商品方面的或和这个商品相对立的他人的货币方面的相反的形态变化。</w:t>
      </w:r>
    </w:p>
    <w:p w14:paraId="5CBBEEE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商品占有者方面的W—G就是买者方面的G—W；商品在W—G中的第一形态变化，就是表现为G的商品的第二形态变化。在G—W中则相反。因此，既然资本家执行商品的买者和卖者的职能，从而他的资本对他人的商品来说执行货币的职能，或者对他人的货币来说执行商品的职能，那么，关于一个商品在一个阶段上的形态变化和另一个商品在另一个阶段上的形态变化的交错所作的说明，对于资本流通也是适用的。但是，这种交错并非同时就是资本的形态变化交错的表现。</w:t>
      </w:r>
    </w:p>
    <w:p w14:paraId="48332C7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一，我们知道，G—W（Pm）可以代表不同单个资本的形态变化的交错。同一个流通行为在这里表示两个（属于不同生产部门的）产业资本的相反的形态变化，也就是表示这两个资本的形态变化序列的交错。但是，我们知道，G转化成的Pm，不必是绝对意义上的商品资本，也就是说，不必是产业资本的职能形式，不必是资本家生产出来的东西。这里总是一方面的G—W，另一方面的W—G，但并不总是资本形态变化的交错。其次，G—A，劳动力的购买，决不是资本形态变化的交错，因为劳动力固然是工人的商品，但只有卖给了资本家，才变为资本。另一方面，在W′—G′过程中，G′不必是转化了的商品资本；它可以是商品劳动力转化成的货币（工资），或者是独立劳动者、奴隶、农奴或公社所生产的产品转化成的货币。</w:t>
      </w:r>
    </w:p>
    <w:p w14:paraId="1ED3A47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二，即使我们假定世界市场的全部生产都是按资本主义方式经营的，对于在一个单个资本流通过程内发生的任何形态变化所起的职能上确定的作用来说，也决不要求这种形态变化代表另一个资本的循环上的相应的相反形态变化。例如，在P…P循环中，W′转化成的货币G′，从买者方面看，可以只是他的剩余价值转化成的货币（如果商品是消费品）；或者在G’-W</w:t>
      </w:r>
      <w:r>
        <w:rPr>
          <w:rFonts w:hint="default" w:ascii="宋体" w:hAnsi="宋体" w:eastAsia="宋体" w:cs="宋体"/>
          <w:lang w:val="en-US" w:eastAsia="zh-CN"/>
        </w:rPr>
        <w:t>’</w:t>
      </w:r>
      <w:r>
        <w:rPr>
          <w:rFonts w:hint="eastAsia" w:ascii="宋体" w:hAnsi="宋体" w:eastAsia="宋体" w:cs="宋体"/>
          <w:lang w:val="en-US" w:eastAsia="zh-CN"/>
        </w:rPr>
        <w:t>=A+pm中（因而，这里进入的是已积累的资本），对Pm的卖者来说，G′可以仅仅作为他的预付资本的补偿而进入他的资本流通，或者在它被当作收入被花掉时根本不再进入他的资本流通。</w:t>
      </w:r>
    </w:p>
    <w:p w14:paraId="670EB37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社会总资本——单个资本在社会总资本中只是独立执行职能的组成部分——的各个不同组成部分在流通过程中怎样互相补偿的问题（无论说的是资本还是剩余价值），不能从商品流通的简单的形态变化的交错得到说明，这种交错是资本流通行为和其他一切商品流通所共有的，这里需要用另一种研究方式。在这个问题上，直到现在为止人们还是满足于使用一些空洞的词句，只要仔细分析一下，这些词句不过是包含一些不确定的观念，这些观念只是从一切商品流通所具有的形态变化交错中套用来的。</w:t>
      </w:r>
    </w:p>
    <w:p w14:paraId="11F5E15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人们把自然经济、货币经济和信用经济作为社会生产的三个具有特征的经济运动形式而互相对立起来。</w:t>
      </w:r>
      <w:r>
        <w:rPr>
          <w:rFonts w:hint="eastAsia" w:ascii="宋体" w:hAnsi="宋体" w:eastAsia="宋体" w:cs="宋体"/>
          <w:lang w:val="en-US" w:eastAsia="zh-CN"/>
        </w:rPr>
        <w:t>但是：</w:t>
      </w:r>
    </w:p>
    <w:p w14:paraId="0D2ADF0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一，这三个形式并不代表对等的发展阶段。所谓信用经济本身只是货币经济的一种形式，因为这两个名词都表示生产者自身间的交易职能或交易方式。在发达的资本主义生产中，货币经济只表现为信用经济的基础。因此，货币经济和信用经济只适应于资本主义生产的不同发展阶段，但决不是和自然经济对立的两种不同的独立的交易形式。人们根据同样的理由，似乎也可以把自然经济的各种极不相同的形式，作为对等的东西，和这两种经济对立起来。</w:t>
      </w:r>
    </w:p>
    <w:p w14:paraId="27FFD99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二，因为人们在货币经济和信用经济这两个范畴上强调的并且作为特征提出的，不是经济，即生产过程本身，而是不同生产当事人或生产者之间的同经济相适应的交易方式，所以，在考察第一个范畴时，似乎也应该这样做。因此，似乎应该是交换经济，而不是自然经济。</w:t>
      </w:r>
    </w:p>
    <w:p w14:paraId="42704E7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三，货币经济是一切商品生产所共有的，产品在各种各样的社会生产机体中表现为商品。这样，标志资本主义生产的特征的，似乎只是产品以怎样的规模作为交易品，作为商品来生产，从而，产品本身的形成要素以怎样的规模必须作为交易品，作为商品再进入产生它的经济中去。</w:t>
      </w:r>
    </w:p>
    <w:p w14:paraId="50289D6C">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实际上，资本主义生产是作为生产的普遍形式的商品生产，但是，它之所以如此，在它的发展中之所以越来越如此，只是因为在这里，劳动本身表现为商品，因为工人出卖劳动，即他的劳动力的职能，并且如我们所假定的，是按照由它的再生产费用决定的它的价值出卖的。劳动越变为雇佣劳动，生产者就越变为产业资本家；因而，资本主义生产（从而商品生产）只有在直接的农业生产者也是雇佣工人的时候，才充分地表现出来。在资本家和雇佣工人的关系上，货币关系，买者和卖者的关系，成了生产本身所固有的关系。但是，这种关系的基础是生产的社会性质，而不是交易方式的社会性质；相反，后者是由前者产生的。然而，不是把生产方式的性质看作和生产方式相适应的交易方式的基础，而是反过来，这是和资产阶级眼界相符合的，在资产阶级眼界内，满脑袋都是生意经。</w:t>
      </w:r>
    </w:p>
    <w:p w14:paraId="4B43D5CA">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第五章——流通时间</w:t>
      </w:r>
    </w:p>
    <w:p w14:paraId="6E0F902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资本是按照时间顺序通过生产领域和流通领域两个阶段完成运动的。资本在生产领域停留的时间是它的生产时间，资本在流通领域停留的时间是它的流通时间。所以，资本完成它的循环的全部时间，等于生产时间和流通时间之和。</w:t>
      </w:r>
    </w:p>
    <w:p w14:paraId="4563365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生产时间当然包含劳动过程期间，但劳动过程期间并不包含全部生产时间。</w:t>
      </w:r>
    </w:p>
    <w:p w14:paraId="60D39A8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资料的生产时间一般包括：1.生产资料作为生产资料执行职能，也就是在生产过程中起作用的时间；2.生产过程中断，从而并入生产过程的生产资料的职能中断的休止时间；3.生产资料作为过程的条件虽已准备好，即已经代表生产资本，但尚未进入生产过程的时间。</w:t>
      </w:r>
    </w:p>
    <w:p w14:paraId="7C5D167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以上所说的那种差别，都是指生产资本停留在生产领域内的时间和它停留在生产过程内的时间之间的差别。但是，生产过程本身也会使劳动过程从而使劳动时间发生中断，在这里，生产时间与劳动时间的差总是由以下的事实产生的：生产资本潜在地处在生产领域内，但不在生产过程本身中执行职能；或者在生产过程中执行职能，但不处在劳动过程中。</w:t>
      </w:r>
    </w:p>
    <w:p w14:paraId="4F222B3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只是作为生产过程的条件而准备好的那部分潜在生产资本，既不起产品形成要素的作用，也不起价值形成要素的作用。它是闲置的资本，虽然它的闲置是使生产过程连续不断进行的一个条件。为保存生产储备（潜在资本）而必需的建筑物、装置等等，是生产过程的条件，从而也是预付生产资本的组成部分。它们的职能，是在预备阶段保存生产的各个组成部分。如果在这个阶段上劳动过程是必要的，它就使原料等等变贵，但它是生产劳动，并且形成剩余价值，因为这种劳动同一切其他的雇佣劳动一样，有一部分是没有报酬的。在整个生产过程的正常中断期间，即生产资本不执行职能的间歇期间，既不生产价值，也不生产剩余价值。由此就产生了使工人在夜间也劳动的欲望。</w:t>
      </w:r>
    </w:p>
    <w:p w14:paraId="2BB23A5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对象在生产过程本身中必须经历的劳动时间的间歇，既不形成价值，也不形成剩余价值；但它促进产品的完成，成为产品生涯的一部分，是产品必须经过的一个过程。装置等等的价值，与它们执行职能的全部时间成比例地转移到产品中去；产品是由劳动本身安置在这个阶段中的，这些装置的使用是生产的条件，正如一部分棉花变成棉屑，不加入产品，但仍把自己的价值转移到产品中去，是生产的条件一样。另一部分潜在资本，如建筑物、机器等等，即那些只是由于生产过程有规则的休止才中断自身职能的劳动资料，——由生产的缩减、危机等等引起的不规则的中断，是纯粹的损失，——只加进价值，不加入产品的形成；这部分资本加到产品中的全部价值，由它的平均寿命决定；它在执行职能时和不执行职能的时间里，都会因丧失使用价值而丧失价值。</w:t>
      </w:r>
    </w:p>
    <w:p w14:paraId="143C83E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最后，即使劳动过程中断，但继续留在生产过程中的不变资本部分的价值，会在生产过程的结果中再现。各种生产资料在这里被劳动本身安置在某些条件下，让它们自己经过一定的自然过程，其结果是产生某种有用的效果或改变它们的使用价值的形式。当劳动把它们作为生产资料实际有目的地消费时，总是把它们的价值转移到产品中去。在这里，不论劳动必须借助劳动资料不断作用于劳动对象，以产生这种效果，还是劳动只需给个推动力，把生产资料安置在一定条件下，使生产资料由于自然过程的作用，无需再加劳动，自己发生预想的变化，情况都是如此。</w:t>
      </w:r>
    </w:p>
    <w:p w14:paraId="6351357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管生产时间超过劳动时间的原因是什么——或者是各种生产资料只形成潜在的生产资本，处在现实生产过程的预备阶段；或者是它们本身的职能在生产过程中因生产过程休止而中断；最后，或者是生产过程本身造成劳动过程的中断，——无论在哪一种情况下，生产资料都不起劳动吸收器的作用。它们不吸收劳动，也就不吸收剩余劳动。因此，当生产资本处在超过劳动时间的那一部分生产时间时，即使价值增殖过程的完成和它的这种休止是不可分离的，生产资本还是不会增殖。</w:t>
      </w:r>
    </w:p>
    <w:p w14:paraId="50C65EE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显然，生产时间和劳动时间越吻合，在一定期间内一定生产资本的生产效率就越高，它的价值增殖就越大。因此，资本主义生产的趋势，是尽可能缩短生产时间超过劳动时间的部分。不过，资本的生产时间虽然可以和它的劳动时间不一致，但前者总是包含后者，而且超过的部分本身就是生产过程的条件。因此，生产时间总是指这样的时间，在这个时间内，资本生产使用价值并自行增殖，因而执行生产资本的职能，尽管它也包含这样的时间，在这个时间内，资本是潜在的，或者也进行生产但并不自行增殖。</w:t>
      </w:r>
    </w:p>
    <w:p w14:paraId="7115119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流通领域中，资本是作为商品资本和货币资本存在的。资本的两个流通过程是：由商品形式转化为货币形式，由货币形式转化为商品形式。商品转化为货币在这里同时就是包含在商品中的剩余价值的实现，货币转化为商品同时就是资本价值转化为，或再转化为它的各种生产要素的形态，这种情况丝毫也不影响如下的事实：这些过程，作为流通过程，是简单的商品形态变化的过程。</w:t>
      </w:r>
    </w:p>
    <w:p w14:paraId="36A82B6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流通时间和生产时间是互相排斥的。资本在流通时间内不是执行生产资本的职能，因此既不生产商品，也不生产剩余价值。如果我们考察循环的最简单形式，也就是总资本价值每次都是一下子由一个阶段进到另一个阶段，那就很清楚，在资本流通时间持续的时候，生产过程就中断，资本的自行增殖也就中断；并且生产过程的更新根据资本流通时间的长短而或快或慢。相反，如果资本的不同部分是相继通过循环的，也就是总资本价值的循环是在资本的不同部分的循环中依次完成的，那就很清楚，资本的各组成部分在流通领域不断停留的时间越长，资本在生产领域不断执行职能的部分就必定越小。</w:t>
      </w:r>
    </w:p>
    <w:p w14:paraId="3870660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流通时间的延长和缩短，对于生产时间的缩短或延长，或者说，对于一定量资本作为生产资本执行职能的规模的缩小或扩大，起了一种消极限制的作用。资本在流通中的形态变化越成为仅仅观念上的现象，也就是说，流通时间越等于零或近于零，资本的职能就越大，资本的生产效率就越高，它的自行增殖就越大。例如，假定有一个资本家按订货生产，因此他在提供产品时就得到支付，又假定支付给他的是他自己需要的生产资料，那么，流通时间就接近于零了。</w:t>
      </w:r>
    </w:p>
    <w:p w14:paraId="6F116F8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资本的流通时间，一般说来，会限制资本的生产时间，从而也会限制它的价值增殖过程。限制的程度与流通时间持续的长短成比例。而这种持续时间的增加或减少的程度可以极不相同，因而对资本的生产时间限制的程度也可以极不相同。</w:t>
      </w:r>
    </w:p>
    <w:p w14:paraId="3FD50C1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政治经济学看到的是表面的现象，也就是流通时间对资本增殖过程的作用。它把这种消极的作用理解为积极的作用，因为这种作用的结果是积极的。并且，因为这种假象似乎证明了资本有一个神秘的自行增殖的源泉，它来源于流通领域，与资本的生产过程，从而与劳动的剥削无关，所以，政治经济学就更是抓住这个假象不放。我们以后会看到，甚至科学的经济学也不免受这种假象迷惑。以后也会表明，这种假象由于下述各种现象而根深蒂固：</w:t>
      </w:r>
    </w:p>
    <w:p w14:paraId="2AFC11DE">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1.</w:t>
      </w:r>
      <w:r>
        <w:rPr>
          <w:rFonts w:hint="eastAsia" w:ascii="宋体" w:hAnsi="宋体" w:eastAsia="宋体" w:cs="宋体"/>
          <w:lang w:val="en-US" w:eastAsia="zh-CN"/>
        </w:rPr>
        <w:t>资本主义的利润计算方法。按照这种方法，消极的原因被当作积极的原因，因为对于那些处在只是流通时间不同的各种投资领域的资本来说，较长的流通时间成了价格提高的原因，简单地说，就是成了利润平均化的原因之一。</w:t>
      </w:r>
    </w:p>
    <w:p w14:paraId="523DEBF5">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2.流通时间只是周转时间的一个要素；而周转时间包含生产时间或再生产时间。由周转时间引起的事情，好像是由流通时间引起的。</w:t>
      </w:r>
    </w:p>
    <w:p w14:paraId="2EB152D2">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3.商品要转变为可变资本（工资），先要转化为货币。这样，在资本积累上，商品转变为追加可变资本是在流通领域内，在流通时间中发生的。因此，由此产生的积累，好像也是由流通时间引起的。</w:t>
      </w:r>
    </w:p>
    <w:p w14:paraId="70520949">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在流通领域内，不管按这个序列还是那个序列，总是要通过W—G和G—W这两个对立的阶段。因此，资本的流通时间也分成两个部分，即商品转化为货币所需要的时间，和货币转化为商品所需要的时间。我们在分析简单商品流通（第1册第3章）时已经知道，W—G即卖，是资本形态变化的最困难部分，因此，在通常的情况下，也占流通时间较大的部分。作为货币，价值处在随时可以转化的形式。作为商品，它必须先转化为货币，才取得这种可以直接交换，从而随时可用的形态。</w:t>
      </w:r>
    </w:p>
    <w:p w14:paraId="1A21DC31">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是，问题在于：在资本流通过程的G—W阶段上，资本要转化成在一定投资场所形成生产资本的一定要素的商品。生产资料也许在市场上还没有，还必须生产出来，或者要取自远方市场，或者它们的通常供给出现了障碍，价格发生了变动等等，总之，发生了许多这样的情况，这些情况在G—W这个简单形式变换中看不出来，但会使流通阶段的这个部分耗费的时间时而较长，时而较短。像W—G和G—W可以在时间上分离一样，W—G和G—W也可以在空间上分离，购买市场和销售市场可以是空间上不同的市场。在商品生产中，流通和生产本身一样必要，从而流通当事人也和生产当事人一样必要。</w:t>
      </w:r>
    </w:p>
    <w:p w14:paraId="473404EE">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再生产过程包含资本的两种职能，因而也包含这两种职能有人代表的必要性，不管是由资本家自己代表，还是由雇佣工人，即由资本家的代理人代表。然而，这并不是把流通当事人和生产当事人混淆起来的理由，正如不是把商品资本和货币资本的职能同生产资本的职能混淆起来的理由一样。流通当事人必须由生产当事人支付报酬。不过，如果说互相买卖的资本家，通过这种行为，既不创造产品，也不创造价值，那么，即使他们的营业规模使他们能够或必须把这种职能转交给别人，这种情况也不会发生任何变化。在有些营业中，采购者和推销者的报酬，是用利润分成的办法支付的。他们的报酬是由消费者支付的说法是不能说明问题的。消费者只有作为生产当事人给自己生产了商品形式的等价物，或者要么凭法律证书（例如作为生产当事人的股东等），要么靠个人服务，从生产当事人那里占有了这种等价物，他才能支付这种报酬。</w:t>
      </w:r>
    </w:p>
    <w:p w14:paraId="017C0C7A">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W—G和G—W之间存在一种区别，这种区别与商品和货币之间的形式区别无关，而是由生产的资本主义性质产生的。不论是W—G，还是G—W，就它们本身看，都只是一定价值由一种形式到另一种形式的转化。但是，W′—G′同时是W′所包含的剩余价值的实现。G—W则不是这样。因此，卖比买更为重要。G—W，在正常条件下，对于表现为G的价值的增殖来说，是必要的行为，但它不是剩余价值的实现；它是剩余价值生产的导论，而不是它的补遗。</w:t>
      </w:r>
    </w:p>
    <w:p w14:paraId="7ABB1BDE">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商品本身的存在形式，商品作为使用价值的存在，使商品资本的流通W′—G′受到一定的限制。商品会自然变坏。因此，如果商品没有按照它们的用途，在一定时期内，进入生产消费或个人消费，换句话说，如果它们没有在一定时间内卖掉，它们就会变坏，并且在丧失它们的使用价值的同时，也就丧失作为交换价值承担者的属性。商品中包含的资本价值，资本价值中增长的剩余价值，都将丧失。使用价值只有不断更新，不断再生产，也就是由同种或别种新的使用价值来补偿，才是长久保存而自行增殖的资本价值的承担者。而使用价值以完成的商品形式出售，从而由此进入生产消费或个人消费，是它们的再生产不断更新的条件。它们必须在一定时间内变换它们的旧的使用形式，以便在一种新的使用形式上继续存在。交换价值只有通过使用价值的躯体的这种不断更新才能够保存自己。</w:t>
      </w:r>
    </w:p>
    <w:p w14:paraId="7AA184D9">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同商品的使用价值变坏的快慢程度不同；因此，在使用价值的生产和消费之间的间隔时间，可以长短不等；因此，它们能够以长短不等的时间，作为商品资本停留在W—G流通阶段，作为商品经受长短不等的流通时间，而不致消灭。由商品体本身会变坏所决定的商品资本流通时间的界限，就是流通时间的这一部分或商品资本作为商品资本能够经过的流通时间的绝对界限。一种商品越容易变坏，因而生产出来越要赶快消费，也就是越要赶快卖掉，它能离开产地的距离就越小，它的空间流通领域就越狭窄，它的销售市场就越带有地方性质。</w:t>
      </w:r>
    </w:p>
    <w:p w14:paraId="43503F20">
      <w:pPr>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一种商品越容易变坏，它的物理性能对于它作为商品的流通时间的绝对限制越大，它就越不适于成为资本主义生产的对象。这种商品只有在人口稠密的地方，或者随着地域的距离由于运输工具的发展而缩短时，才能成为资本主义生产的对象。而一种物品的生产集中在少数人手里和人口稠密的地点，甚至能够为这样一类产品，如大啤酒厂、牛奶厂生产的产品，造成较大的市场。</w:t>
      </w:r>
    </w:p>
    <w:p w14:paraId="048AE9A4">
      <w:pPr>
        <w:pStyle w:val="4"/>
        <w:numPr>
          <w:ilvl w:val="0"/>
          <w:numId w:val="0"/>
        </w:numPr>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第六章——流通费用</w:t>
      </w:r>
    </w:p>
    <w:p w14:paraId="1995E302">
      <w:pPr>
        <w:pStyle w:val="5"/>
        <w:numPr>
          <w:ilvl w:val="0"/>
          <w:numId w:val="0"/>
        </w:numPr>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一、</w:t>
      </w:r>
      <w:r>
        <w:rPr>
          <w:rFonts w:hint="eastAsia" w:ascii="宋体" w:hAnsi="宋体" w:eastAsia="宋体" w:cs="宋体"/>
          <w:lang w:val="en-US" w:eastAsia="zh-CN"/>
        </w:rPr>
        <w:t>纯粹的流通费用</w:t>
      </w:r>
    </w:p>
    <w:p w14:paraId="59CE1B29">
      <w:pPr>
        <w:pStyle w:val="6"/>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1.</w:t>
      </w:r>
      <w:r>
        <w:rPr>
          <w:rFonts w:hint="eastAsia" w:ascii="宋体" w:hAnsi="宋体" w:eastAsia="宋体" w:cs="宋体"/>
          <w:lang w:val="en-US" w:eastAsia="zh-CN"/>
        </w:rPr>
        <w:t>买卖时间</w:t>
      </w:r>
    </w:p>
    <w:p w14:paraId="056A13C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对于使别人为自己劳动的资本家来说，买卖成了一种主要职能。因为他按巨大的社会的规模占有许多人的产品，所以，他也得按同样的规模出售这些产品，然后重新把货币转化为各种生产要素。和以前一样，买卖时间并不创造价值。错觉是从商人资本的职能产生的。</w:t>
      </w:r>
    </w:p>
    <w:p w14:paraId="0E5D502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一种职能本身是非生产的，然而是再生产的一个必要的因素，现在这种职能由于分工，由多数人的附带工作变为少数人的专门工作，变为他们的特殊行业，那么，这种职能的性质本身并不会改变。一个商人（在这里只是看作商品的形式转化的当事人，只是看作买者和卖者）可以通过他的活动，为许多生产者缩短买卖时间。因此，他可以被看作是一种机器，它能减少力的无益消耗，或有助于腾出生产时间。</w:t>
      </w:r>
    </w:p>
    <w:p w14:paraId="72C5177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无论如何，用在买卖上的时间，是一种不会增加转化了的价值的流通费用。这种费用是价值由商品形式转变为货币形式所必要的。如果资本主义的商品生产者是流通当事人，那么，他同直接的商品生产者的区别只是在于，他的买卖规模较大，因而他作为流通当事人执行职能的范围较大。一旦他的营业范围使他必须购买或者能够购买（雇用）作为雇佣工人的他的流通当事人，事情的本质也不会发生变化。劳动力和劳动时间必须以某种程度耗费在流通过程（就它只是形式转化来说）上。但是，现在这种耗费表现为追加的资本支出；可变资本的一部分必须用来购买这种仅仅在流通中执行职能的劳动力。资本的这种预付，既不创造产品，也不创造价值。它相应地缩小预付资本生产地执行职能的范围。这就好像是把产品的一部分转化为一种机器，用来买卖产品的其余部分。这种机器是产品的一种扣除。它虽然能够减少在流通中耗费的劳动力等等，但不参加生产过程。它只是流通费用的一部分。</w:t>
      </w:r>
    </w:p>
    <w:p w14:paraId="0495BDE6">
      <w:pPr>
        <w:pStyle w:val="6"/>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2.</w:t>
      </w:r>
      <w:r>
        <w:rPr>
          <w:rFonts w:hint="eastAsia" w:ascii="宋体" w:hAnsi="宋体" w:eastAsia="宋体" w:cs="宋体"/>
          <w:lang w:val="en-US" w:eastAsia="zh-CN"/>
        </w:rPr>
        <w:t>簿记</w:t>
      </w:r>
    </w:p>
    <w:p w14:paraId="680440E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时间除了耗费在实际的买卖上外，还耗费在簿记上；此外，簿记又耗费对象化劳动，如钢笔、墨水、纸张、写字台、事务所费用。因此，在这种职能上，一方面耗费劳动力，另一方面耗费劳动资料。这里的情况和买卖时间完全一样。</w:t>
      </w:r>
    </w:p>
    <w:p w14:paraId="3D0753F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作为它的循环中的统一体，作为处在过程中的价值，无论是在生产领域还是在流通领域的两个阶段，首先只是以计算货币的形态，观念地存在于商品生产者或资本主义商品生产者的头脑中。这种运动是由包含商品的定价或计价（估价）在内的簿记来确定和监督的。这样，生产的运动，特别是价值增殖的运动，——在这里，商品只是价值的承担者，只是这样一种物品的名字，这种物品的观念的价值存在固定为计算货币，——获得了反映在观念中的象征形象。</w:t>
      </w:r>
    </w:p>
    <w:p w14:paraId="098DF26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单个商品生产者仅仅用头脑记账，或者仅仅在他的生产时间之外附带地把收支、支付日等等记载下来的时候，很明显，他的这种职能和他执行这种职能所消耗的劳动资料，如纸张等等，都是劳动时间和劳动资料的追加消耗。这种消耗是必要的，但是既要从他能生产地消耗的时间中扣除，又要从那种在现实生产过程中执行职能的、参加产品形成和价值形成的劳动资料中扣除。不论这种职能集中在资本主义商品生产者手中，不再是许多小商品生产者的职能，而是一个资本家的职能，是一个大规模生产过程内部的职能，从而获得了巨大的规模；还是这种职能不再是生产职能的附带部分，而从生产职能中分离出来，独立化为特殊的、专门委托的当事人的职能，——这种职能本身的性质都不会改变。</w:t>
      </w:r>
    </w:p>
    <w:p w14:paraId="4981BB1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一种职能就其本身来说，也就是在它独立化以前，不形成产品和价值，那么，分工，这种职能的独立化，并不会使这种职能形成产品和价值。如果一个资本家新投入资本，他就必须把一部分资本投在雇用记账员等等和簿记用品上。如果他的资本已经执行职能，处在不断的再生产过程中，那么，他就必须使他的商品产品的一部分，通过转化为货币，不断再转化为记账员、事务员等等。这部分资本是从生产过程中抽出来的，它属于流通费用，属于总收益的扣除部分。（专门用于这一职能的劳动力本身也包括在内。）</w:t>
      </w:r>
    </w:p>
    <w:p w14:paraId="4648458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簿记所产生的各种费用，或劳动时间的非生产耗费，同单纯买卖时间的费用，毕竟有一定的区别。单纯买卖时间的费用只是由生产过程的一定的社会形式而产生，是由这个生产过程是商品的生产过程而产生。过程越是按社会的规模进行，越是失去纯粹个人的性质，作为对过程的监督和观念上的总括的簿记就越是必要；因此，簿记对资本主义生产，比对手工业和农民的分散生产更为必要，对公有生产，比对资本主义生产更为必要。但是，簿记的费用随着生产的积聚而减少，簿记越是转化为社会的簿记，这种费用也就越少。</w:t>
      </w:r>
    </w:p>
    <w:p w14:paraId="45F1C241">
      <w:pPr>
        <w:pStyle w:val="6"/>
        <w:numPr>
          <w:ilvl w:val="0"/>
          <w:numId w:val="0"/>
        </w:numPr>
        <w:bidi w:val="0"/>
        <w:ind w:left="0" w:leftChars="0"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3.</w:t>
      </w:r>
      <w:r>
        <w:rPr>
          <w:rFonts w:hint="eastAsia" w:ascii="宋体" w:hAnsi="宋体" w:eastAsia="宋体" w:cs="宋体"/>
          <w:lang w:val="en-US" w:eastAsia="zh-CN"/>
        </w:rPr>
        <w:t>货币</w:t>
      </w:r>
    </w:p>
    <w:p w14:paraId="7001A45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管一种产品是不是作为商品生产的，它总是财富的物质形态，是要进入个人消费或生产消费的使用价值。作为商品，它的价值观念地存在于价格中，这个价格丝毫不改变它的现实使用形态。但是，某些商品，如金和银，执行货币的职能，并且作为货币专门留在流通过程（也作为贮藏货币、准备金等等留在流通领域，虽然是以潜在的形式），这纯粹是生产过程的一定社会形式即商品生产过程的产物。</w:t>
      </w:r>
    </w:p>
    <w:p w14:paraId="02E4A2B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为在资本主义生产的基础上，商品成为产品的一般形态，绝大部分产品是作为商品生产的，从而必须取得货币形式，因为商品总量，即社会财富中执行商品职能的部分不断增大，所以，执行流通手段、支付手段、准备金等等职能的金银量也不断增大。这些执行货币职能的商品，既不进入个人消费，也不进入生产消费。这是固定在充当单纯的流通机器的形式上的社会劳动。除了社会财富的一部分被束缚于这种非生产的形式之外，货币的磨损也要求不断得到补偿，或要求把更多的产品形式的社会劳动转化为更多的金和银。这种补偿费用，在资本主义发达的国家是很可观的，因为一般说来被束缚在货币形式上的财富部分是巨大的。</w:t>
      </w:r>
    </w:p>
    <w:p w14:paraId="57C6347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金和银作为货币商品，对社会来说，是仅仅由生产的社会形式产生的流通费用。这是商品生产的非生产费用，这种费用，随着商品生产，特别是随着资本主义生产的发展而增大。它是社会财富中必须为流通过程牺牲的部分。</w:t>
      </w:r>
    </w:p>
    <w:p w14:paraId="5BC232FA">
      <w:pPr>
        <w:pStyle w:val="5"/>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二、</w:t>
      </w:r>
      <w:r>
        <w:rPr>
          <w:rFonts w:hint="eastAsia" w:ascii="宋体" w:hAnsi="宋体" w:eastAsia="宋体" w:cs="宋体"/>
          <w:lang w:val="en-US" w:eastAsia="zh-CN"/>
        </w:rPr>
        <w:t>保管费用</w:t>
      </w:r>
    </w:p>
    <w:p w14:paraId="1A02367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由价值的单纯形式变换，由观念地考察的流通产生的流通费用，不加入商品价值。就资本家来考察，耗费在这种费用上的资本部分，只是耗费在生产上的资本的一种扣除。</w:t>
      </w:r>
    </w:p>
    <w:p w14:paraId="24A3FDF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现在考察的那些流通费用的性质则不同。它们可以产生于这样一些生产过程，这些生产过程只是在流通中继续进行，因此，它们的生产性质完全被流通的形式掩盖起来了。另一方面，从社会的观点看，它们又可以是单纯的费用，是活劳动或对象化劳动的非生产耗费，但是正因为这样，对单个资本家来说，它们可以起创造价值的作用，成为他的商品出售价格的一种加价。这种情况已经来源于以下事实：</w:t>
      </w:r>
    </w:p>
    <w:p w14:paraId="52B46C9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些费用在不同的生产领域是不同的，在同一生产领域，对不同的单个资本来说，有时也是不同的。这些费用追加到商品价格中时，会按照各个资本家分担这些费用的比例进行分配。但是，一切追加价值的劳动也会追加剩余价值，并且在资本主义基础上总会追加剩余价值，因为劳动形成的价值取决于劳动本身的量，劳动形成的剩余价值则取决于资本家付给劳动的报酬额。因此，使商品变贵而不追加商品使用价值的费用，对社会来说，属于生产上的非生产费用，对单个资本家来说，则可以成为发财致富的源泉。</w:t>
      </w:r>
    </w:p>
    <w:p w14:paraId="55B4A9C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另一方面，既然这些费用加到商品价格中去的这种加价，只是均衡地分配这些费用，所以这些费用的非生产性质不会因此而消失。就社会总资本考察，这样平均化的损失仍然是损失。</w:t>
      </w:r>
    </w:p>
    <w:p w14:paraId="7CBDFF54">
      <w:pPr>
        <w:pStyle w:val="6"/>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1.储备形成一般</w:t>
      </w:r>
    </w:p>
    <w:p w14:paraId="0703098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产品作为商品资本存在或在产品停留在市场上时，也就是，在产品处在它从中出来的生产过程和它进入的消费过程之间的间隔时间内，产品形成商品储备。如果我们的出发点是处在过程中的资本价值，这个资本价值已经转化为商品产品，现在必须出售或再转化为货币，因而现在在市场上执行商品资本的职能，那么，商品资本形成储备的状态，是市场上的一种违反目的的非自愿的停滞状态。出售越迅速，再生产过程就越流畅。</w:t>
      </w:r>
    </w:p>
    <w:p w14:paraId="2B14A60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W′—G′这一形式转化的停滞，会妨碍要在资本循环中进行的现实的物质变换，妨碍资本进一步作为生产资本执行职能。另一方面，对G—W来说，商品不断存在于市场，即商品储备，却是再生产过程不断进行的条件，是投入新资本或追加资本的条件。</w:t>
      </w:r>
    </w:p>
    <w:p w14:paraId="4925C5D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商品资本要作为商品储备停留在市场上，就要有建筑物，栈房、储藏库、货栈，也就是要支出不变资本，还要对把商品搬进储藏库的劳动力付给报酬。此外，商品会变坏，会受有害的自然因素的影响。为了保护商品不受这些影响，要投入追加的资本，一部分投在劳动资料上，即物的形式上，一部分投在劳动力上。</w:t>
      </w:r>
    </w:p>
    <w:p w14:paraId="3F407A8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见，资本在商品资本形式上从而作为商品储备的存在，产生了费用，因为这些费用不属于生产领域，所以算作流通费用。这类流通费用同第一节所说的流通费用的区别在于：它们在一定程度上加入商品价值，因此使商品变贵。在任何情况下，用于保存和保管这种商品储备的资本和劳动力，总是从直接的生产过程抽出来的。另一方面，这里使用的资本，包括作为资本组成部分的劳动力，必须从社会产品中得到补偿。因此，这些资本的支出所产生的影响，就像劳动生产力降低一样，因而，要获得一定的效用，就需要更大量的资本和劳动。这是非生产费用。</w:t>
      </w:r>
    </w:p>
    <w:p w14:paraId="143B4CA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虽然在我们假定的场合，花费在储备（在这里是非自愿的）上的非生产费用只是产生于形式转化的停滞和必要性，但是，这些费用和第一节所说的非生产费用仍然不同，这些费用的目的本身不是价值的形式转化，而是价值的保存，而价值存在于作为产品，作为使用价值的商品中，因而只有通过产品的保存，使用价值本身的保存，价值才能得到保存。在这里，使用价值既没有提高，也没有增加，反而减少了。但是，它的减少受到了限制，它被保存下来。在这里，商品中存在的预付价值，也没有增加。但是，加进了新的劳动——对象化劳动和活劳动。</w:t>
      </w:r>
    </w:p>
    <w:p w14:paraId="6680BAE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现在要进一步研究，这种非生产费用在什么程度内，产生于一般商品生产和普遍绝对形式的商品生产即资本主义商品生产的特有性质；另一方面，又在什么程度内，为一切社会生产所共有，而在这里，在资本主义生产中，只是取得一种特殊的形态，一种特殊的表现形式。</w:t>
      </w:r>
    </w:p>
    <w:p w14:paraId="0414F36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实际上，储备有三种形式：生产资本的形式，个人消费基金的形式，商品储备或商品资本的形式。虽然就绝对量来说，三种形式的储备可以同时增加，但是一种形式的储备会在另一种形式的储备增加时相对地减少。</w:t>
      </w:r>
    </w:p>
    <w:p w14:paraId="2366F7F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言而喻，在生产是直接为了满足自身需要，只有很小一部分是为了交换或出售的地方，也就是说，在社会产品全部不采取商品形式，或者只有很小的部分采取商品形式的地方，商品形式的储备或商品储备只是财富的很小的、微小的部分。但是，消费基金，特别是真正的生活资料的消费基金，在这里相对地说却是很大的。我们只要看一下古代的农民经济。在那里，产品的绝大部分正因为留在它的所有者手中，所以不形成商品储备，而直接转化为备用的生产资料或生活资料。</w:t>
      </w:r>
    </w:p>
    <w:p w14:paraId="3BDDE21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资本形式的储备，是以生产资料的形式存在的，这些生产资料或者已经处于生产过程，或者至少已经在生产者手中，也就是已经潜在地处于生产过程。我们在前面已经看到，随着劳动生产率的发展，从而，随着资本主义生产方式（它比一切以前的生产方式更加发展了劳动的社会生产力）的发展，那种以劳动资料形式一下子全部并入过程，并在一个或长或短的时期内在过程中不断反复执行职能的生产资料（建筑物、机器等等）的量，不断增大，并且这种生产资料的增大，既是劳动的社会生产力发展的前提，又是它的结果。这种形式的财富不仅绝对增加而且相对增加的事实（参看第1册第23章第2节），最能说明资本主义生产方式的特征。</w:t>
      </w:r>
    </w:p>
    <w:p w14:paraId="340115B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是，不变资本的物质存在形式，生产资料，不仅由这种劳动资料构成，而且还由各加工阶段上的劳动材料以及辅助材料构成。随着生产规模的扩大，随着劳动生产力由于协作、分工、机器等等而提高，逐日进入再生产过程的原料、辅助材料等等的量也会增加。这些要素必须预先在生产场所准备好。因此，这种以生产资本形式存在的储备的规模是绝对增大的。要使生产过程流畅地进行，——不管这种储备可以逐日更新，还是只能在一定时期内更新，——就总是要在生产场所准备好更多的原料等等。</w:t>
      </w:r>
    </w:p>
    <w:p w14:paraId="6093DF4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这种储备虽然绝对地增大了，但是可以相对地减少。</w:t>
      </w:r>
    </w:p>
    <w:p w14:paraId="4287523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要取决于各种条件，而这一切条件实质上不外就是，要使必要数量的原料能够更迅速地、更有规则地、更有保证地不断得到供应，而不致发生任何中断。这些条件越不具备，从而供应越没有保证，越不规则，越缓慢，生产资本的潜在部分，即生产者手中等待加工的原料等等的储备就必然越大。这些条件同资本主义生产的发展水平，因而同社会劳动的生产力的发展水平成反比。因此，这种形式的储备也是这样。这里表现为储备减少的现象，部分地说，只是商品资本形式的储备即真正商品储备的减少；因此，只是同一个储备的形式变换。</w:t>
      </w:r>
    </w:p>
    <w:p w14:paraId="147F7A3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例如，如果本国每天生产的煤炭量，从而煤炭生产的规模和能力很大，纺纱业者用不着储存大量煤炭，就可以保证他的生产连续进行。煤炭供应的不断的有保证的更新，使这种储备成为不必要。</w:t>
      </w:r>
    </w:p>
    <w:p w14:paraId="6DCA81A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二，一个过程的产品能够以什么样的速度作为生产资料进入另一个过程，取决于交通运输工具的发展。在这方面，运费的低廉有很大的作用。例如，如果从矿山一次又一次地不断向纺纱厂运输煤炭，那么，所需的费用就会比利用较便宜的运输为较长时期供应较大量煤炭所需的费用更贵。以上考察的这两种情况，都发生在生产过程本身。</w:t>
      </w:r>
    </w:p>
    <w:p w14:paraId="5C8B97F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三，信用制度的发展也有影响。纺纱业者在棉花、煤炭等等的储备的更新上越不依赖于他的纱的直接出售，——信用制度越发展，这种直接依赖性就越小，——为保证既定规模的连续的棉纱生产不受棉纱出售上偶然情况的影响而需要的这种储备的相对量，就可以越小。</w:t>
      </w:r>
    </w:p>
    <w:p w14:paraId="52AFA89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第四，许多原料、半成品等等需要有较长的生产时间，农业提供的一切原料，尤其是这样。因此，要使生产过程不致中断，就要在新产品还不能代替旧产品的整个时期，储备一定量这样的原料、半成品。如果在产业资本家手中这种储备减少了，那不过表明，它在商人手中以商品储备的形式增加了。例如，运输工具的发展，使存放在港口的进口棉花可以迅速从利物浦运到曼彻斯特，这样，工厂主就可以根据需要以相对较小的规模更新它的棉花储备。不过，这时作为商品储备存放在利物浦商人手中的棉花的数量就要相应地增大。</w:t>
      </w:r>
    </w:p>
    <w:p w14:paraId="0EA20E2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因此，这只是储备的形式变换。而就社会资本来考察，储备形式的产品量，现在仍然和以前一样多。</w:t>
      </w:r>
    </w:p>
    <w:p w14:paraId="3D2771EE">
      <w:pPr>
        <w:pStyle w:val="6"/>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2.真正的商品储备</w:t>
      </w:r>
    </w:p>
    <w:p w14:paraId="2F303C9F">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在资本主义生产的基础上，商品成为产品的一般形式，而资本主义生产在广度和深度上越是发展，情况就越是这样。因此，不管和以前的各种生产方式相比，还是和发展水平较低的资本主义生产方式相比，即使生产规模相同，产品中大得不可比拟的部分是作为商品存在的。但是，任何商品，——从而任何商品资本，它们只是商品，不过是作为资本价值存在形式的商品，——只要它不是从生产领域直接进入生产消费或个人消费，因而在这个间歇期间处在市场上，它就是商品储备的要素。</w:t>
      </w:r>
    </w:p>
    <w:p w14:paraId="008A2DF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商品储备本身（即产品的商品形式的独立和固定），即使在生产规模不变的情况下，也会随着资本主义生产的发展而增大。我们已经知道，这只是储备的形式变换，也就是说，在这一方面，商品形式的储备所以增大，是因为在那一方面，它在直接的生产储备和消费储备形式上减少了。这只是储备的社会形式的变化。如果商品储备同社会总产品相比，不仅它的相对量增大，而且它的绝对量也同时增大，那么，这是因为总产品的量随着资本主义生产的发展而增大了。</w:t>
      </w:r>
    </w:p>
    <w:p w14:paraId="5DC738CC">
      <w:pPr>
        <w:ind w:firstLine="420" w:firstLineChars="0"/>
        <w:rPr>
          <w:rFonts w:hint="eastAsia" w:ascii="宋体" w:hAnsi="宋体" w:eastAsia="宋体" w:cs="宋体"/>
          <w:lang w:val="en-US" w:eastAsia="zh-CN"/>
        </w:rPr>
      </w:pPr>
      <w:r>
        <w:rPr>
          <w:rFonts w:hint="eastAsia" w:ascii="宋体" w:hAnsi="宋体" w:eastAsia="宋体" w:cs="宋体"/>
          <w:lang w:val="en-US" w:eastAsia="zh-CN"/>
        </w:rPr>
        <w:t>随着资本主义生产的发展，生产的规模在越来越小的程度上取决于对产品的直接需求，而在越来越大的程度上取决于单个资本家支配的资本量，取决于他的资本的价值增殖欲以及他的生产过程连续进行和不断扩大的必要性。因此，每一个特殊生产部门中作为商品出现在市场上或寻找销路的产品量，必然增大。在较短或较长时期固定在商品资本形式上的资本量也增大。因此，商品储备也增大。</w:t>
      </w:r>
    </w:p>
    <w:p w14:paraId="6D2BE978">
      <w:pPr>
        <w:ind w:firstLine="420" w:firstLineChars="0"/>
        <w:rPr>
          <w:rFonts w:hint="eastAsia" w:ascii="宋体" w:hAnsi="宋体" w:eastAsia="宋体" w:cs="宋体"/>
          <w:lang w:val="en-US" w:eastAsia="zh-CN"/>
        </w:rPr>
      </w:pPr>
      <w:r>
        <w:rPr>
          <w:rFonts w:hint="eastAsia" w:ascii="宋体" w:hAnsi="宋体" w:eastAsia="宋体" w:cs="宋体"/>
          <w:lang w:val="en-US" w:eastAsia="zh-CN"/>
        </w:rPr>
        <w:t>最后，社会上绝大部分人变为雇佣工人，他们靠挣一文吃一文过活，他们的工资按周领取，逐日花掉，因此，他们必须找到作为储备的生活资料。不管这种储备的单个要素的流动性有多大，其中一部分总要不断地停留下来，以便储备可以始终处于流动状态。</w:t>
      </w:r>
    </w:p>
    <w:p w14:paraId="3EF756C2">
      <w:pPr>
        <w:ind w:firstLine="420" w:firstLineChars="0"/>
        <w:rPr>
          <w:rFonts w:hint="eastAsia" w:ascii="宋体" w:hAnsi="宋体" w:eastAsia="宋体" w:cs="宋体"/>
          <w:lang w:val="en-US" w:eastAsia="zh-CN"/>
        </w:rPr>
      </w:pPr>
      <w:r>
        <w:rPr>
          <w:rFonts w:hint="eastAsia" w:ascii="宋体" w:hAnsi="宋体" w:eastAsia="宋体" w:cs="宋体"/>
          <w:lang w:val="en-US" w:eastAsia="zh-CN"/>
        </w:rPr>
        <w:t>所有这些因素，都来源于生产的形式和它所包含的、产品在流通过程中所必须经历的形式转化。</w:t>
      </w:r>
    </w:p>
    <w:p w14:paraId="34E191B7">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不管产品储备的社会形式如何，保管这种储备，总是需要费用：需要有贮存产品的建筑物、容器等等；还要根据产品的性质，耗费或多或少的生产资料和劳动，以便防止各种有害的影响。储备越是社会地集中，这些费用相对地就越少。这些支出，总是构成对象化形式或活的形式的社会劳动的一部分，——因而，在资本主义形式上，这些支出就是资本的支出，——它们不进入产品形成本身，因此是产品的一种扣除。</w:t>
      </w:r>
    </w:p>
    <w:p w14:paraId="190701A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它们作为社会财富的非生产费用是必要的。它们是社会产品的保存费用，不管社会产品只是由于生产的社会形式即商品形式及其必要的形式转化才成为商品储备的要素，也不管我们把商品储备只是看作一切社会所共有的产品储备的一种特殊形式；它们是社会产品的保存费用，即使产品储备不具有商品储备形式这种属于流通过程的产品储备形式。</w:t>
      </w:r>
    </w:p>
    <w:p w14:paraId="2C4B69B5">
      <w:pPr>
        <w:ind w:firstLine="420" w:firstLineChars="0"/>
        <w:rPr>
          <w:rFonts w:hint="eastAsia" w:ascii="宋体" w:hAnsi="宋体" w:eastAsia="宋体" w:cs="宋体"/>
          <w:lang w:val="en-US" w:eastAsia="zh-CN"/>
        </w:rPr>
      </w:pPr>
      <w:r>
        <w:rPr>
          <w:rFonts w:hint="eastAsia" w:ascii="宋体" w:hAnsi="宋体" w:eastAsia="宋体" w:cs="宋体"/>
          <w:lang w:val="en-US" w:eastAsia="zh-CN"/>
        </w:rPr>
        <w:t>现在要问，这些费用在多大程度上加入商品价值。</w:t>
      </w:r>
    </w:p>
    <w:p w14:paraId="08579E62">
      <w:pPr>
        <w:ind w:firstLine="420" w:firstLineChars="0"/>
        <w:rPr>
          <w:rFonts w:hint="eastAsia" w:ascii="宋体" w:hAnsi="宋体" w:eastAsia="宋体" w:cs="宋体"/>
          <w:lang w:val="en-US" w:eastAsia="zh-CN"/>
        </w:rPr>
      </w:pPr>
      <w:r>
        <w:rPr>
          <w:rFonts w:hint="eastAsia" w:ascii="宋体" w:hAnsi="宋体" w:eastAsia="宋体" w:cs="宋体"/>
          <w:lang w:val="en-US" w:eastAsia="zh-CN"/>
        </w:rPr>
        <w:t>如果资本家已经把他预付在生产资料和劳动力上的资本转化为产品，转化为一定量现成的待售商品，而这些商品还堆在仓库里，没有卖出去，那么，在这个期间不仅他的资本的价值增殖过程会停滞，为保存这种储备而用于建筑物、追加劳动等方面的支出，也会形成直接的损失。</w:t>
      </w:r>
    </w:p>
    <w:p w14:paraId="0BC2407D">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不管商品生产者是他的商品的实际生产者，还是商品的资本主义生产者，也就是说，实际上只是商品的实际生产者的代表，都丝毫不会改变商品的生活条件。他必须把他的物品转化为货币。他由于把物品固定在商品形式上而支出了非生产费用，这只是他个人的冒险行为，和商品的买者无关。买者不会对他的商品的流通时间实行支付。因此，如果储备的形成就是流通的停滞，由此引起的费用就不会把价值加到商品上。</w:t>
      </w:r>
    </w:p>
    <w:p w14:paraId="230E0C9D">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另一方面，没有流通领域内的停滞，没有资本在商品形式上的或长或短的停留，就不会有储备；也就是说，没有流通的停滞，就不会有储备，就像没有货币准备金，就不会有货币流通一样。因此，没有商品储备，就没有商品流通。如果这种必要性对资本家来说不是出现在W′—G′上，那对他来说则是出现在G—W上；不是出现在他的商品资本上，但出现在另一些为他生产生产资料并为他的工人生产生活资料的资本家的商品资本上。</w:t>
      </w:r>
    </w:p>
    <w:p w14:paraId="0A8A980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品储备必须有一定的量，才能在一定时期内满足需求量。这里要把买者范围的不断扩大计算在内。为了满足比如一天的需要，市场上的商品必须有一部分不断保持商品形式，另一部分则流动着，转化为货币。在其他部分流动时停滞的部分，会和储备量本身的减少一样不断减少，直至最后完全卖掉。因此，在这里，商品停滞要看作是商品出售的必要条件。其次，储备量要大于平均出售量或平均需求量。不然，超过这个平均量的需求就不能得到满足。</w:t>
      </w:r>
    </w:p>
    <w:p w14:paraId="36C16170">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另一方面，储备因为不断消耗，所以要不断更新。这种更新归根到底只能从生产中得到，只能从商品的供应中得到。这些商品是否来自国外，是与问题无关的。更新以商品再生产所需要的时间为转移。在这个期间，商品储备必须够用。至于储备不是留在原来的生产者手中，而是经过了从大商人一直到零售商的各种各样的储藏库，这仅仅改变了现象，而并不改变事情本身。从社会的观点看，只要商品没有进入生产消费或个人消费，资本的一部分就仍旧处于商品储备的形式。购买期限是适应于生产期间的，商品在它能够由同种新商品替换以前，在一个或长或短的期间内形成储备。只是由于有了这种储备，流通过程从而包含流通过程在内的再生产过程的不断连续进行，才得到保证。</w:t>
      </w:r>
    </w:p>
    <w:p w14:paraId="6FB1BFB1">
      <w:pPr>
        <w:ind w:firstLine="420" w:firstLineChars="0"/>
        <w:rPr>
          <w:rFonts w:hint="eastAsia" w:ascii="宋体" w:hAnsi="宋体" w:eastAsia="宋体" w:cs="宋体"/>
          <w:lang w:val="en-US" w:eastAsia="zh-CN"/>
        </w:rPr>
      </w:pPr>
      <w:r>
        <w:rPr>
          <w:rFonts w:hint="eastAsia" w:ascii="宋体" w:hAnsi="宋体" w:eastAsia="宋体" w:cs="宋体"/>
          <w:lang w:val="en-US" w:eastAsia="zh-CN"/>
        </w:rPr>
        <w:t>必须记住，对W的生产者来说，W′—G′可以已经完成，虽然W仍然在市场上。如果生产者本人想在他自己的商品卖给最后的消费者之前把它保存在仓库内，他就必须使二重的资本发生运动，一次是作为商品的生产者，另一次是作为商人。对商品本身来说，——无论是作为单个商品来看，还是作为社会资本的组成部分来看，——储备的费用不管是由生产者自己负担还是由从A到Z的一系列商人负担，事情是不会发生变化的。</w:t>
      </w:r>
    </w:p>
    <w:p w14:paraId="607E42EF">
      <w:pPr>
        <w:ind w:firstLine="420" w:firstLineChars="0"/>
        <w:rPr>
          <w:rFonts w:hint="eastAsia" w:ascii="宋体" w:hAnsi="宋体" w:eastAsia="宋体" w:cs="宋体"/>
          <w:lang w:val="en-US" w:eastAsia="zh-CN"/>
        </w:rPr>
      </w:pPr>
      <w:r>
        <w:rPr>
          <w:rFonts w:hint="eastAsia" w:ascii="宋体" w:hAnsi="宋体" w:eastAsia="宋体" w:cs="宋体"/>
          <w:lang w:val="en-US" w:eastAsia="zh-CN"/>
        </w:rPr>
        <w:t>既然商品储备不外就是储备的商品形式，这种储备在一定规模的社会生产中如果不是作为商品储备存在，就是作为生产储备（潜在的生产基金）或者作为消费基金（消费资料的储存）存在，所以，维持这种储备所需要的费用，也就是储备形成的费用，即用于这方面的对象化劳动或活劳动，不过是社会生产基金或社会消费基金的维持费用的一种变形。由此引起的商品价值的提高，只是把这种费用按比例分配在不同商品上，因为这种费用对不同种商品来说是不同的。储备形成的费用仍然是社会财富的扣除，虽然它是社会财富的存在条件之一。</w:t>
      </w:r>
    </w:p>
    <w:p w14:paraId="602C394A">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只有在商品储备是商品流通的条件，甚至是商品流通中必然产生的形式时，也就是，只有在这种表面上的停滞是流动本身的形式，就像货币准备金的形成是货币流通的条件一样时，这种停滞才是正常的。相反，一旦留在流通蓄水池内的商品，不让位给后面涌来的生产浪潮，致使蓄水池泛滥起来，商品储备就会因流通停滞而扩大，就像在货币流通停滞时，贮藏货币会增加一样。在这里，不论这种停滞是发生在产业资本家的仓库内，还是发生在商人的栈房内，情况都是一样的。这时，商品储备已经不是不断出售的条件，而是商品卖不出去的结果。费用仍旧是一样的，但是，因为它现在完全是由形式产生，也就是由于必须把商品转化为货币而产生，并且是由于这种形态变化发生困难而产生，所以它不加入商品价值，而成为在价值实现时的扣除，即价值损失。</w:t>
      </w:r>
    </w:p>
    <w:p w14:paraId="79ACF590">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为储备的正常形式和不正常形式，从形式上是区分不出来的，而且二者都是流通的停滞，所以，这些现象可以互相混同，加上对生产者来说，虽然他的已经转移到商人手中的商品的流通过程发生了停滞，但他的资本的流通过程仍然能够畅通，所以，这些现象更可以使生产当事人本身感到迷惑。如果生产和消费的规模扩大了，在其他条件不变的情况下，商品储备的规模也会扩大。商品储备会同样迅速地被更新和被吸收，但是它的规模更大。因此，商品储备的规模由于流通停滞而扩大的现象，会被误认为是再生产过程扩大的征兆，特别是在现实的运动由于信用制度的发展而变得神秘莫测时，更是这样。</w:t>
      </w:r>
    </w:p>
    <w:p w14:paraId="629FF9C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储备形成的费用包含：1.产品总量的数量减损；2.质量变坏；3.维持储备所需的对象化劳动和活劳动。</w:t>
      </w:r>
    </w:p>
    <w:p w14:paraId="40A90AED">
      <w:pPr>
        <w:pStyle w:val="5"/>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三、运输费用</w:t>
      </w:r>
    </w:p>
    <w:p w14:paraId="0B778861">
      <w:pPr>
        <w:ind w:firstLine="420" w:firstLineChars="0"/>
        <w:rPr>
          <w:rFonts w:hint="eastAsia" w:ascii="宋体" w:hAnsi="宋体" w:eastAsia="宋体" w:cs="宋体"/>
          <w:lang w:val="en-US" w:eastAsia="zh-CN"/>
        </w:rPr>
      </w:pPr>
      <w:r>
        <w:rPr>
          <w:rFonts w:hint="eastAsia" w:ascii="宋体" w:hAnsi="宋体" w:eastAsia="宋体" w:cs="宋体"/>
          <w:lang w:val="en-US" w:eastAsia="zh-CN"/>
        </w:rPr>
        <w:t>社会劳动的物质变换，是在资本循环和构成这个循环的一个阶段的商品形态变化中完成的。这种物质变换可以要求产品发生场所的变换，即产品由一个地方到另一个地方的实际运动。但是，没有商品的物理运动，商品也可以流通；没有商品流通，甚至没有直接的产品交换，产品也可以运输。A卖给B的房屋，是作为商品流通的，但是它并没有移动。棉花、生铁之类可以移动的商品价值，经过许多流通过程，由投机者反复买卖，但还是留在原来的货栈内。这里实际运动的，是物品的所有权证书，而不是物品本身。另一方面，虽然社会产品不作为商品流通，也不通过物物交换来进行分配，但是运输业起着很大的作用。</w:t>
      </w:r>
    </w:p>
    <w:p w14:paraId="157153D5">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因此，虽然运输业在资本主义生产基础上表现为产生流通费用的原因，但是，这种特殊的表现形式并不会改变事情的本质。</w:t>
      </w:r>
    </w:p>
    <w:p w14:paraId="7C83D285">
      <w:pPr>
        <w:ind w:firstLine="420" w:firstLineChars="0"/>
        <w:rPr>
          <w:rFonts w:hint="eastAsia" w:ascii="宋体" w:hAnsi="宋体" w:eastAsia="宋体" w:cs="宋体"/>
          <w:lang w:val="en-US" w:eastAsia="zh-CN"/>
        </w:rPr>
      </w:pPr>
      <w:r>
        <w:rPr>
          <w:rFonts w:hint="eastAsia" w:ascii="宋体" w:hAnsi="宋体" w:eastAsia="宋体" w:cs="宋体"/>
          <w:lang w:val="en-US" w:eastAsia="zh-CN"/>
        </w:rPr>
        <w:t>产品总量不会因运输而增大。产品的自然属性因运输而引起的变化，除了若干例外，不是预期的效用，而是一种不可避免的祸害。但是，物品的使用价值只是在物品的消费中实现，而物品的消费可以使物品的位置变化成为必要，从而使运输业的追加生产过程成为必要。因此，投在运输业上的生产资本，会部分地由于运输工具的价值转移，部分地由于运输劳动的价值追加，把价值追加到所运输的产品中去。后一种价值追加，就像在一切资本主义生产下一样，分为工资补偿和剩余价值。</w:t>
      </w:r>
    </w:p>
    <w:p w14:paraId="148D60C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每一个生产过程中，劳动对象的位置变化，以及这种变化所必需的劳动资料和劳动力，都起着重要的作用。完成的产品作为完成的商品从一个独立的生产场所转移到相隔很远的另一个生产场所，只是在较大的规模上表示同样的现象。在产品从一个生产场所运到另一个生产场所以后，接着还有完成的产品从生产领域运到消费领域。产品只有完成这个运动，才是现成的消费品。</w:t>
      </w:r>
    </w:p>
    <w:p w14:paraId="0445E0AC">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以前讲过，商品生产的一般规律是：劳动生产率和劳动的价值创造成反比。这个规律，像适用于其他任何产业一样，也适用于运输业。在一定距离内运输商品所需要的劳动量——死劳动量和活劳动量——越小，劳动生产力就越大；反之亦然。在其他条件不变的情况下，由运输追加到商品中去的绝对价值量，和运输业的生产力成反比，和运输的距离成正比。</w:t>
      </w:r>
    </w:p>
    <w:p w14:paraId="5A8BBB2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其他条件不变的情况下，由运输费用追加到商品价格中去的相对价值部分，和商品的体积和重量成正比。但是，引起变化的情况是很多的。例如，根据物品容易破碎、腐烂和爆炸的相对程度不同，在运输上就需要采取程度不同的防护措施，因而需要耗费多少不等的劳动和劳动资料。</w:t>
      </w:r>
    </w:p>
    <w:p w14:paraId="0DCB67D2">
      <w:p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生产方式，由于交通运输工具的发展，由于运输积聚（规模扩大），使单个商品的运输费用减少。它使耗费在商品运输上的那部分社会劳动——活劳动和对象化劳动——增加，首先因为把一切产品的绝大多数转化为商品，其次又因为远方的市场代替了当地的市场。</w:t>
      </w:r>
    </w:p>
    <w:p w14:paraId="0E19B11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品在空间上的流通，即实际的移动，就是商品的运输。运输业一方面形成一个独立的生产部门，从而形成生产资本的一个特殊的投资领域。另一方面，它又具有如下的特征：它表现为生产过程在流通过程内的继续，并且为了流通过程而继续。</w:t>
      </w:r>
    </w:p>
    <w:p w14:paraId="698AAAE7">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第二篇——资本周转</w:t>
      </w:r>
    </w:p>
    <w:p w14:paraId="6B1353C2">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第七章——周转时间和周转次数</w:t>
      </w:r>
    </w:p>
    <w:p w14:paraId="7DF661B2">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我们已经知道，一定资本的总循环时间，等于它的流通时间和它的生产时间之和。这就是从资本价值以一定的形式预付时起，直到处在过程中的资本价值以同一形式返回时止的一段时间。</w:t>
      </w:r>
    </w:p>
    <w:p w14:paraId="5C3C3673">
      <w:p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生产的决定目的，总是预付价值的增殖，不管这个预付价值以它的独立的形式即货币形式预付，还是以商品形式预付，在后一个场合，它的价值形式在预付商品的价格中只具有观念上的独立性。在这两个场合，这个资本价值在它循环时都要经过不同的存在形式。这个资本价值自身的同一性，是在资本家的账簿上或在计算货币的形式上得到证实的。</w:t>
      </w:r>
    </w:p>
    <w:p w14:paraId="477AA1A3">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以前我们已经知道，“生产具有资本主义的形式，再生产也就具有同样的形式。在资本主义生产方式下，劳动过程只表现为价值增殖过程的一种手段，同样，再生产也只表现为把预付价值作为资本即作为自行增殖的价值来再生产的一种手段。”（第1册第21章）</w:t>
      </w:r>
    </w:p>
    <w:p w14:paraId="76780D17">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第二册第三章中关于分析商品资本的循环中，我们已经提到循环Ⅲ——W’…W’与前两种循环的重要区别：开始过程的资本价值不是预付的资本价值，而是已经增殖的资本价值，是处在商品形式上的总财富，预付资本价值只是其中的一部分。这最后一个形式对第三篇来说是很重要的，因为在那里，各单个资本的运动要和社会总资本的运动联系起来加以考察。但是在考察资本周转时，这个形式是不适用的，因为资本的周转总是以货币形式或商品形式的资本价值的预付开始，并且总是使循环中的资本价值回到它预付时的形式。至于循环Ⅰ和循环Ⅱ，那么，在主要是研究周转对剩余价值的形成的影响时，我们应该抓住前者；而在主要是研究周转对产品的形成的影响时，我们就应该抓住后者。</w:t>
      </w:r>
    </w:p>
    <w:p w14:paraId="42EF50DF">
      <w:pPr>
        <w:ind w:firstLine="420" w:firstLineChars="0"/>
        <w:rPr>
          <w:rFonts w:hint="eastAsia" w:ascii="宋体" w:hAnsi="宋体" w:eastAsia="宋体" w:cs="宋体"/>
          <w:lang w:val="en-US" w:eastAsia="zh-CN"/>
        </w:rPr>
      </w:pPr>
      <w:r>
        <w:rPr>
          <w:rFonts w:hint="eastAsia" w:ascii="宋体" w:hAnsi="宋体" w:eastAsia="宋体" w:cs="宋体"/>
          <w:lang w:val="en-US" w:eastAsia="zh-CN"/>
        </w:rPr>
        <w:t>单个资本家投在任何一个生产部门的总资本价值，在完成它的运动的循环后，就重新处在它的原来的形式上，并且能够重复同一过程。这个价值要作为资本价值永久保持和增殖，就必须重复这个过程。单个循环在资本的生活中只形成一个不断重复的段落，也就是一个周期。在G…G′这个周期的末尾，资本重新处在货币资本的形式上，这个货币资本重新通过包括资本再生产过程或价值增殖过程在内的形式转化序列。在P…P这个周期的末尾，资本重新处在生产要素的形式上，这些生产要素形成资本的更新的循环的前提。资本的循环，不是当作孤立的过程，而是当作周期性的过程时，叫作资本的周转。这种周转的持续时间，由资本的生产时间和资本的流通时间之和决定。这个时间之和形成资本的周转时间。因此，资本的周转时间计量总资本价值从一个循环周期到下一个循环周期的那段时间，计量资本生活过程经历的周期，或者说，计量同一资本价值的增殖过程或生产过程更新、重复的时间。</w:t>
      </w:r>
    </w:p>
    <w:p w14:paraId="66E5EC41">
      <w:pPr>
        <w:ind w:firstLine="420" w:firstLineChars="0"/>
        <w:rPr>
          <w:rFonts w:hint="eastAsia" w:ascii="宋体" w:hAnsi="宋体" w:eastAsia="宋体" w:cs="宋体"/>
          <w:lang w:val="en-US" w:eastAsia="zh-CN"/>
        </w:rPr>
      </w:pPr>
      <w:r>
        <w:rPr>
          <w:rFonts w:hint="eastAsia" w:ascii="宋体" w:hAnsi="宋体" w:eastAsia="宋体" w:cs="宋体"/>
          <w:lang w:val="en-US" w:eastAsia="zh-CN"/>
        </w:rPr>
        <w:t>把可以加速或缩短单个资本的周转时间的个别冒险行为撇开不说，资本的周转时间在不同的投资部门是不同的。</w:t>
      </w:r>
    </w:p>
    <w:p w14:paraId="58F56782">
      <w:pPr>
        <w:ind w:firstLine="420" w:firstLineChars="0"/>
        <w:rPr>
          <w:rFonts w:hint="eastAsia" w:ascii="宋体" w:hAnsi="宋体" w:eastAsia="宋体" w:cs="宋体"/>
          <w:lang w:val="en-US" w:eastAsia="zh-CN"/>
        </w:rPr>
      </w:pPr>
      <w:r>
        <w:rPr>
          <w:rFonts w:hint="eastAsia" w:ascii="宋体" w:hAnsi="宋体" w:eastAsia="宋体" w:cs="宋体"/>
          <w:lang w:val="en-US" w:eastAsia="zh-CN"/>
        </w:rPr>
        <w:t>正如工作日是劳动力职能的自然计量单位一样，年是处在过程中的资本的周转的自然计量单位。这个计量单位的自然基础是，在温带这个资本主义生产的祖国，最重要的农产品都是一年收获一次。</w:t>
      </w:r>
    </w:p>
    <w:p w14:paraId="61BB98B8">
      <w:pPr>
        <w:ind w:firstLine="420" w:firstLineChars="0"/>
        <w:rPr>
          <w:rFonts w:hint="eastAsia" w:ascii="宋体" w:hAnsi="宋体" w:eastAsia="宋体" w:cs="宋体"/>
          <w:lang w:val="en-US" w:eastAsia="zh-CN"/>
        </w:rPr>
      </w:pPr>
      <w:r>
        <w:rPr>
          <w:rFonts w:hint="eastAsia" w:ascii="宋体" w:hAnsi="宋体" w:eastAsia="宋体" w:cs="宋体"/>
          <w:lang w:val="en-US" w:eastAsia="zh-CN"/>
        </w:rPr>
        <w:t>对资本家来说，他的资本的周转时间，就是他必须预付他的资本，以便使它增殖并回到它原有形态的时间。</w:t>
      </w:r>
    </w:p>
    <w:p w14:paraId="3CAF48C8">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第八章——固定资本和流动资本</w:t>
      </w:r>
    </w:p>
    <w:p w14:paraId="6F50E184">
      <w:pPr>
        <w:pStyle w:val="5"/>
        <w:numPr>
          <w:ilvl w:val="0"/>
          <w:numId w:val="0"/>
        </w:numPr>
        <w:bidi w:val="0"/>
        <w:ind w:firstLine="420" w:firstLineChars="0"/>
        <w:rPr>
          <w:rFonts w:hint="eastAsia" w:ascii="宋体" w:hAnsi="宋体" w:eastAsia="宋体" w:cs="宋体"/>
          <w:b/>
          <w:kern w:val="2"/>
          <w:sz w:val="28"/>
          <w:szCs w:val="24"/>
          <w:lang w:val="en-US" w:eastAsia="zh-CN" w:bidi="ar-SA"/>
        </w:rPr>
      </w:pPr>
      <w:r>
        <w:rPr>
          <w:rFonts w:hint="eastAsia" w:ascii="宋体" w:hAnsi="宋体" w:eastAsia="宋体" w:cs="宋体"/>
          <w:b/>
          <w:kern w:val="2"/>
          <w:sz w:val="28"/>
          <w:szCs w:val="24"/>
          <w:lang w:val="en-US" w:eastAsia="zh-CN" w:bidi="ar-SA"/>
        </w:rPr>
        <w:t>一、形式区别</w:t>
      </w:r>
    </w:p>
    <w:p w14:paraId="6E9EE06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部分资本是以不变资本的形式即生产资料的形式预付的。生产资料在它保持着进入劳动过程时的独立使用形式的期间，作为劳动过程的因素执行职能。完成的产品，从而已经转化为产品的产品形成要素，脱离生产过程，作为商品从生产领域转移到流通领域。相反，劳动资料一进入生产领域，就不再离开。它的职能把它牢牢地限制在那里。一部分预付资本价值，被固定在这个由劳动资料在过程中的职能所决定的形式上。在劳动资料执行职能并因而损耗时，劳动资料的一部分价值转移到产品中，另一部分则仍旧固定在劳动资料中，因而仍旧固定在生产过程中。这样固定的价值不断地减少，一直到劳动资料不能再用；因此它的价值在一个或长或短的期间内，分配在由一系列不断反复的劳动过程产生的一批产品中。但是，只要它还起劳动资料的作用，就是说，只要它还不需要由同一种新的物品来替换，就总是有不变资本价值固定在它里面，而与此同时另一部分原来固定在它里面的价值则转移到产品中，从而作为商品储备的组成部分进行流通。劳动资料越耐用，它的损耗越缓慢，不变资本价值固定在这个使用形式上的时间就越长。但是，不管耐用的程度如何，劳动资料转移的价值份额总是和它的全部职能时间成反比。如果有两台价值相等的机器，一台5年磨损掉，另一台10年磨损掉，那么，前者在同一时间内转移的价值就是后者的两倍。</w:t>
      </w:r>
    </w:p>
    <w:p w14:paraId="3A7CE8B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固定在劳动资料上的这部分资本价值，和其他任何部分一样要进行流通。我们曾经一般地说过，全部资本价值是处在不断流通之中，因此从这个意义上说，一切资本都是流动资本。但这里考察的这个资本部分的流通是独特的流通。首先，这个资本部分不是在它的使用形式上进行流通，进行流通的只是它的价值，并且这种流通是逐步地、一部分一部分进行的，和从它那里转移到作为商品进行流通的产品中去的价值相一致。在它执行职能的全部时间内，它的价值总有一部分固定在它里面，和它帮助生产的商品相对立，保持着自己的独立。由于这种特性，这部分不变资本取得了固定资本的形式。在生产过程中预付的资本的其他一切物质组成部分，则与此相反，形成流动资本。</w:t>
      </w:r>
    </w:p>
    <w:p w14:paraId="490CECA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决定一部分投在生产资料上的资本价值具有固定资本性质的，只是这个价值的独特的流通方式。这种特别的流通方式，是由劳动资料把它的价值转移到产品中去，或者说，在生产过程中充当价值形成要素的特殊方式产生的。而这种方式本身，又是由劳动资料在劳动过程中执行职能的特殊方式产生的。</w:t>
      </w:r>
    </w:p>
    <w:p w14:paraId="58FABD7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其他一切条件相同的情况下，劳动资料固定性的程度随着劳动资料的耐久性的增加而增加。固定在劳动资料上的资本价值和这个价值量中由劳动资料在反复进行的劳动过程中转给产品的部分之间的差额，就是由这种耐久性决定的。这种价值转移进行得越慢，——而价值是在同一个劳动过程的每次反复中由劳动资料转移出去的，——固定化的资本就越大，生产过程中使用的资本和生产过程中消费的资本之间的差额也就越大。这个差额一旦消失，劳动资料的寿命就完结了，它的价值也就和它的使用价值一同丧失。它不再是价值的承担者了。因为劳动资料和不变资本的其他任何物质承担者一样，只是按照它在丧失使用价值时丧失价值的程度，把它的价值转给产品，所以很清楚，它的使用价值丧失得越慢，它在生产过程中越耐用，不变资本价值固定在劳动资料上的期间就越长。</w:t>
      </w:r>
    </w:p>
    <w:p w14:paraId="41923F5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有的生产资料，例如辅助材料、原料、半成品等等，不是本来意义上的劳动资料，但从价值转移来看，因而从它的价值的流通方式来看，是和劳动资料一样的，因此，它们也是固定资本的物质承担者即存在形式。在这里，价值中仍有一部分继续以它的独立形式或固定资本的形式存在于产品之外，价值的另一部分则转给产品，因而和产品一起流通。在这个场合，不仅固定资本价值的一部分加入产品，而且这个价值部分借以存在的使用价值，即实体，也加入产品。</w:t>
      </w:r>
    </w:p>
    <w:p w14:paraId="3A36736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撇开把固定资本和流动资本的范畴混同于不变资本和可变资本的范畴这一根本错误不说，经济学家们迄今为止在概念规定上所以陷入混乱，首先是由于下述原因：</w:t>
      </w:r>
    </w:p>
    <w:p w14:paraId="4FDD03C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他们把劳动资料在物质上具有的某些属性，看成固定资本的直接属性，例如像房屋具有的物体不动性。但是我们也很容易证明，其他一些本身也是固定资本的劳动资料具有相反的属性，例如像船舶具有的物体可动性。</w:t>
      </w:r>
    </w:p>
    <w:p w14:paraId="30B3629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或者，他们把那种由价值流通引起的经济的形式规定性，和物质的属性混同起来，好像那些就本身说根本不是资本，只是在一定社会关系内才成为资本的东西，就它们本身说天生就可以是具有一定形式的资本——固定资本或流动资本。</w:t>
      </w:r>
    </w:p>
    <w:p w14:paraId="6CA48EF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在第一册第五章说过，不管劳动过程在什么样的社会条件下进行，每一个劳动过程中的生产资料都分为劳动资料和劳动对象。但是，二者只有在资本主义生产方式下才成为资本，成为前一篇所说的“生产资本”。这样，劳动资料和劳动对象这个以劳动过程的性质为基础的区别，就以固定资本和流动资本的新形式的区别再现出来。只是因为如此，那种执行劳动资料职能的东西，才成为固定资本。如果按照物质属性，它除了执行劳动资料的职能之外，还能执行别的职能，那么它是不是固定资本，就要根据它的职能的不同来决定。牲畜作为役畜，是固定资本；作为肥育的牲畜，则是原料，它最后会作为产品进入流通，因此不是固定资本，而是流动资本。</w:t>
      </w:r>
    </w:p>
    <w:p w14:paraId="35126E7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固定资本的独特的流通，引起独特的周转。固定资本因损耗而在实物形式上丧失的那部分价值，作为产品的一部分价值来流通。产品通过流通由商品转化为货币；从而劳动资料中被产品带入流通的那部分价值也变为货币，而且随着这种劳动资料在多大程度上不再是生产过程中的价值承担者，它的价值也就在多大程度上从流通过程中作为货币一滴一滴地落下来。因此，这种劳动资料的价值这时获得双重存在。其中一部分仍然束缚在它的属于生产过程的使用形式或实物形式上，另一部分则作为货币，脱离这个形式。在劳动资料执行职能的过程中，它的以实物形式存在的那部分价值不断减少，而它的转化为货币形式的那部分价值则不断增加，一直到它的寿命完结，它的全部价值和它的尸体脱离，转化为货币为止。</w:t>
      </w:r>
    </w:p>
    <w:p w14:paraId="16267FD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这里，生产资本的这个要素在周转上的特征显露出来了。它的价值转化为货币，是和作为它的价值承担者的商品蛹化为货币同时进行的。但是，它由货币形式再转化为使用形式，是和商品再转化为商品的其他生产要素相分离的，确切地说，是由它本身的再生产期间决定的，即由这样一段时间决定的，在这段时间内，劳动资料已经损耗掉，必须用同一种新的物品替换。</w:t>
      </w:r>
    </w:p>
    <w:p w14:paraId="0E7D6B8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生产资本其余的要素，一部分是由存在于辅助材料和原料上的不变资本要素构成，一部分是由投在劳动力上的可变资本构成。</w:t>
      </w:r>
    </w:p>
    <w:p w14:paraId="5AA24C1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对劳动过程和价值增殖过程的分析（第1册第5章）表明，这些不同的组成部分，作为产品形成要素和价值形成要素，是完全不同的。由辅助材料和原料构成的那部分不变资本的价值，——和由劳动资料构成的那部分不变资本的价值完全一样，——是作为仅仅转移的价值，再现在产品的价值中，而劳动力则通过劳动过程，把它的价值的等价物追加到产品中去，或者说，实际上把它的价值再生产出来。其次，一部分辅助材料，如充作燃料的煤炭、用于照明的煤气等等，在劳动过程中消费掉，但不会在物质上加入产品，而另一部分辅助材料以物体加入产品，并成为产品实体的材料。</w:t>
      </w:r>
    </w:p>
    <w:p w14:paraId="3471E9B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不过，这一切差异，对流通来说，从而对周转的方式来说，是没有关系的。只要辅助材料和原料在形成产品时全部消费掉，它们就把自己的全部价值转移到产品中去。因此，这个价值也全部通过产品而流通，转化为货币，并由货币再转化为商品的生产要素。它的周转不像固定资本的周转那样被中断，而是不断地通过它的各种形式的全部循环，因此，生产资本的这些要素不断地在实物形式上更新。</w:t>
      </w:r>
    </w:p>
    <w:p w14:paraId="36F6A05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至于生产资本中投在劳动力上的可变组成部分，那么，劳动力是按一定时间购买的。一旦资本家购买了劳动力并把它并入生产过程，它就构成他的资本的一个组成部分，即资本的可变组成部分。它每天在一定的时间内发生作用，在这个时间内，它不仅把它一天的全部价值，而且还把一个超额剩余价值，追加到产品中去；在这里，我们暂且把这个超额剩余价值撇开不说。在劳动力比如说按一周购买并且发生作用之后，这种购买必须按习惯的期限不断更新。劳动力在执行职能时把它的价值的等价物追加到产品中去，这个等价物随着产品的流通转化为货币。要使连续生产的循环不致中断，这个等价物就必须不断地由货币再转化为劳动力，或者说，不断地经过它的各种形式的完整的循环，就是说，必须不断地周转。</w:t>
      </w:r>
    </w:p>
    <w:p w14:paraId="6CBA380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预付在劳动力上的那部分生产资本的价值，全部转移到产品中去（我们在这里总是撇开剩余价值不说），同产品一起经过流通领域的两个形态变化，并通过这种不断的更新，不断并入生产过程。所以，在另一场合，即就价值的形成来说，不管劳动力和不变资本中形成非固定资本的组成部分多么不同，它的价值的这种周转方式却和这些部分相同，而与固定资本相反。生产资本的这两个组成部分——投在劳动力上的价值部分和投在形成非固定资本的生产资料上的价值部分——由于它们在周转上的这种共同性，便作为流动资本与固定资本相对立。</w:t>
      </w:r>
    </w:p>
    <w:p w14:paraId="2E1EE09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以前讲过，资本家为使用劳动力而支付给工人的货币，实际上只是工人必要生活资料的一般等价形式。就这一点说，可变资本在物质上是由生活资料构成的。但是在这里，在我们考察周转时，问题却在于形式。资本家购买的，不是工人的生活资料，而是工人的劳动力本身。形成他的资本的可变部分的，不是工人的生活资料，而是工人的发挥作用的劳动力。资本家在劳动过程中生产地消费的，是劳动力本身，而不是工人的生活资料。是工人自己把出卖劳动力所得的货币转化为生活资料，以便把生活资料再转化为劳动力，以维持自己的生命；这和下述情况完全一样：为取得货币而出售商品的资本家，把商品中的剩余价值的一部分转化为他自己的生活资料，但是不能因此就说，购买他的商品的人是用生活资料向他支付的。即使工人的一部分工资是用生活资料，即用实物支付的，但在今天来说，这是第二步的交易。工人按一定的价格出卖劳动力，并且双方约定，他以生活资料的形式取得这个价格的一部分。这只改变支付的形式，但不会改变他实际出卖的是他的劳动力这个事实。这个第二步的交易不再是在工人和资本家之间进行，而是在作为商品的买者的工人和作为商品的卖者的资本家之间进行；在第一步的交易中，工人是商品（他的劳动力）的卖者，资本家则是商品的买者。这种情况，和资本家用另一种商品来替换他的商品，例如用铁来替换他卖给铸铁厂的机器完全一样。</w:t>
      </w:r>
    </w:p>
    <w:p w14:paraId="4C0EC70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和固定资本相对立而取得流动资本的规定性的，不是工人的生活资料，也不是工人的劳动力，而是生产资本投在劳动力上的那部分价值。这部分价值，由于它的周转形式，取得了这种和不变资本某些组成部分相同，但和它的另一些组成部分相对立的性质。</w:t>
      </w:r>
    </w:p>
    <w:p w14:paraId="29F0145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投在劳动力和生产资料上的流动资本的价值，只是按制成产品所需要的时间而预付的，它要和由固定资本的大小所决定的生产规模相适应。这个价值全部加入产品，因此通过产品的出售又全部从流通中返回，并且能够重新预付。流动资本组成部分借以存在的劳动力和生产资料，按照形成和出售成品所需要的量，从流通中被取出，但它们必须不断地通过再购买，通过由货币形式到生产要素的再转化，而被替换和更新。和固定资本要素相比，它们一下子从市场上被取出的量比较小，但也就要更加频繁地一再被取出，并且投在它们上面的资本预付的更新所需要的期间比较短。这种不断的更新，是通过把它们的全部价值带入流通的产品的不断出售来进行的。最后，它们不仅在它们的价值上，而且在它们的物质形式上，不断地完成形态变化的全部循环；它们不断地由商品再转化为同种商品的生产要素。</w:t>
      </w:r>
    </w:p>
    <w:p w14:paraId="30FE70B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综上所述，我们可以得出如下的结论：</w:t>
      </w:r>
    </w:p>
    <w:p w14:paraId="4775E9D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固定资本和流动资本的形式规定性之所以产生，只是由于在生产过程中执行职能的资本价值或生产资本有不同的周转。而周转之所以不同，又是由于生产资本的不同组成部分是按照不同的方式把它们的价值转移到产品中去的，而不是由于它们在产品价值的生产中有不同的作用，或它们在价值增殖过程中各有独特的作用。最后，价值转给产品的方式——从而这个价值通过产品而流通的方式和通过产品的形态变化而以原来的实物形式更新的方式——之所以有差别，又是由于生产资本借以存在的物质形态有差别，这个物质形态的一部分在形成单个产品时全部消费掉，另一部分只是逐渐消耗掉。</w:t>
      </w:r>
    </w:p>
    <w:p w14:paraId="454D3DE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只有生产资本能够分为固定资本和流动资本。相反，这种对立，对产业资本的其他两种存在方式来说，也就是，不论对商品资本还是对货币资本来说，都是不存在的。它也不是这两种资本和生产资本之间的对立。这种对立只有对生产资本并且在生产资本之内才是存在的。不管货币资本和商品资本怎样执行资本的职能，怎样顺畅地流通，它们只有转化为生产资本的流动组成部分，才能够变为和固定资本相对立的流动资本。但是，因为资本的这两种形式存在于流通领域，所以，正如我们以后会看到的，亚·斯密以来的经济学错误地把它们和生产资本的流动部分一起列入流动资本这个范畴。它们事实上是与生产资本相对立的流通资本，但不是与固定资本相对立的流动资本。</w:t>
      </w:r>
    </w:p>
    <w:p w14:paraId="44D6E00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固定资本组成部分的周转，从而它的必要的周转时间，包括流动资本组成部分的多次周转。在固定资本周转一次的时间内，流动资本周转多次。生产资本的一个价值组成部分，只是由于它借以存在的生产资料在产品制成并作为商品离开生产过程的时间未被全部消耗掉，才取得固定资本的形式规定。它的价值的一部分必须仍旧束缚在继续保存下来的旧的使用形式上；另一部分则被完成的产品带入流通，而完成的产品的流通，却同时会把流动资本组成部分的全部价值带入流通。</w:t>
      </w:r>
    </w:p>
    <w:p w14:paraId="7BA7DC9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投在固定资本上的那部分生产资本的价值，是为构成固定资本的那一部分生产资料执行职能的整个期间全部一次预付的。因此，这个价值是由资本家一次投入流通的；但它只是通过固定资本一部分一部分地加进商品的价值部分的实现，而一部分一部分地、逐渐地再从流通中取出的。另一方面，一部分生产资本借以固定的生产资料本身，则一次从流通中取出，在它们执行职能的整个期间并入生产过程，不过在同一时间之内，不需要由同一种新的物品替换，不需要再生产。它们在一个或长或短的时间内，继续参加投入流通的商品的形成，但并不从流通中取出自身更新的要素。因此，在这个时间内，它们也不要求资本家重新预付。最后，投在固定资本上的资本价值，在它借以存在的生产资料执行职能的期间，不是在物质上，而只是在价值上经过它的各种形式的循环，并且这也只是一部分一部分地、逐渐地进行的。这就是说，它的价值不断地有一部分作为商品的价值部分而流通，并转化为货币，但不由货币再转化为它原来的实物形式。这种由货币到生产资料的实物形式的再转化，要到生产资料执行职能的期间结束，即生产资料完全不能用的时候，才会发生。</w:t>
      </w:r>
    </w:p>
    <w:p w14:paraId="0CA3DBC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4.要使生产过程连续进行，流动资本的各种要素就要和固定资本的各种要素一样，不断地固定在生产过程中。不过这样固定下来的流动资本要素，要不断地在实物形式上更新（生产资料是通过同一种新的物品，劳动力是通过不断更新的购买）；而固定资本的各种要素，在它们存在的整个期间内，本身既不更新，它们的购买也不需要更新。原料和辅助材料不断存在于生产过程中，但是当旧的原料和辅助材料在完成的产品的形成上用掉时，总是用同一种新的物品来更新。劳动力也不断存在于生产过程中，但这只是由于劳动力的购买的不断更新，而且往往有人员的变动。相反地，同一建筑物、机器等等，却在流动资本反复周转时，在反复进行的相同的生产过程中继续执行职能。</w:t>
      </w:r>
    </w:p>
    <w:p w14:paraId="415AA6E8">
      <w:pPr>
        <w:pStyle w:val="5"/>
        <w:numPr>
          <w:ilvl w:val="0"/>
          <w:numId w:val="0"/>
        </w:num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二、固定资本的组成部分、补偿、修理和积累</w:t>
      </w:r>
    </w:p>
    <w:p w14:paraId="01CB298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建议参看原著。此节依然遵循前文提到的基本原理，但是重点在于具体情况具体分析。重要的问题会在后续第三篇提到。</w:t>
      </w:r>
    </w:p>
    <w:p w14:paraId="70739D03">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第九章——预付资本的总周转。周期的周期</w:t>
      </w:r>
    </w:p>
    <w:p w14:paraId="09C857F0">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知道，生产资本的固定组成部分和流动组成部分，是按不同的方式，以不同的期间周转的；我们又知道，同一企业的固定资本的不同组成部分，根据它们的不同的寿命，从而不同的再生产时间，又各有不同的周转期间。</w:t>
      </w:r>
    </w:p>
    <w:p w14:paraId="7092CD4F">
      <w:pPr>
        <w:ind w:firstLine="420" w:firstLineChars="0"/>
        <w:rPr>
          <w:rFonts w:hint="eastAsia" w:ascii="宋体" w:hAnsi="宋体" w:eastAsia="宋体" w:cs="宋体"/>
          <w:lang w:val="en-US" w:eastAsia="zh-CN"/>
        </w:rPr>
      </w:pPr>
      <w:r>
        <w:rPr>
          <w:rFonts w:hint="eastAsia" w:ascii="宋体" w:hAnsi="宋体" w:eastAsia="宋体" w:cs="宋体"/>
          <w:lang w:val="en-US" w:eastAsia="zh-CN"/>
        </w:rPr>
        <w:t>1.预付资本的总周转，是它的不同组成部分的平均周转；计算方法见后。如果问题只涉及不同的期间，那么，计算它们的平均数当然是再简单不过了。但是：</w:t>
      </w:r>
    </w:p>
    <w:p w14:paraId="6DD3410E">
      <w:pPr>
        <w:ind w:firstLine="420" w:firstLineChars="0"/>
        <w:rPr>
          <w:rFonts w:hint="eastAsia" w:ascii="宋体" w:hAnsi="宋体" w:eastAsia="宋体" w:cs="宋体"/>
          <w:lang w:val="en-US" w:eastAsia="zh-CN"/>
        </w:rPr>
      </w:pPr>
      <w:r>
        <w:rPr>
          <w:rFonts w:hint="eastAsia" w:ascii="宋体" w:hAnsi="宋体" w:eastAsia="宋体" w:cs="宋体"/>
          <w:lang w:val="en-US" w:eastAsia="zh-CN"/>
        </w:rPr>
        <w:t>2.这里不仅有量的差别，而且有质的差别。</w:t>
      </w:r>
    </w:p>
    <w:p w14:paraId="72FA6205">
      <w:pPr>
        <w:ind w:firstLine="420" w:firstLineChars="0"/>
        <w:rPr>
          <w:rFonts w:hint="eastAsia" w:ascii="宋体" w:hAnsi="宋体" w:eastAsia="宋体" w:cs="宋体"/>
          <w:lang w:val="en-US" w:eastAsia="zh-CN"/>
        </w:rPr>
      </w:pPr>
      <w:r>
        <w:rPr>
          <w:rFonts w:hint="eastAsia" w:ascii="宋体" w:hAnsi="宋体" w:eastAsia="宋体" w:cs="宋体"/>
          <w:lang w:val="en-US" w:eastAsia="zh-CN"/>
        </w:rPr>
        <w:t>进入生产过程的流动资本，把它的全部价值转移到产品中去，因此，要使生产过程不间断地进行，它就必须通过产品的出售，不断用实物来补偿。进入生产过程的固定资本，只把它的一部分价值（损耗）转移到产品中去，尽管有损耗，但它继续在生产过程中执行职能；因此，固定资本要经过一段或长或短的时间，才需要用实物来补偿，但这种补偿无论如何不像流动资本那样频繁。补偿的这种必要性，再生产的期限，对固定资本的不同组成部分来说，不仅有量的差别，而且如前所述，一部分寿命较长、能使用多年的固定资本，能一年或不到一年补偿一次，以实物形式加到旧的固定资本中去，而具有其他性能的固定资本，其补偿只能在其寿命终结时一次进行。</w:t>
      </w:r>
    </w:p>
    <w:p w14:paraId="0F5F6743">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因此，必须把固定资本不同部分的特殊周转化为周转的同种形式，使它们只有量的差别，即只有周转时间上的差别。</w:t>
      </w:r>
    </w:p>
    <w:p w14:paraId="6633911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们用P…P即连续性生产过程的形式作为起点，这种质的同一性是不会发生的。因为P的某些要素必须不断用实物来补偿，另一些要素则不必如此。但G…G′形式无疑会提供周转的这种同一性。例如有一台价值10000￥的机器，寿命为10年，因而每年有￥再转化为货币。这1000￥在一年之间，由货币资本再转化为生产资本和商品资本，又由商品资本再转化为货币资本。它像我们在这个形式下考察的流动资本一样，回到它原来的货币形式，而这1000￥货币资本，年终是否再转化为一台机器的实物形式，是没有关系的。因此，在计算预付生产资本的总周转时，我们把它的全部要素固定在货币形式上，这样，回到货币形式就是周转的终结。我们总是把价值看作是以货币预付的，甚至在价值的这种货币形式只是以计算货币形式出现的连续性生产过程中，也是如此。这样，我们就可以计算出平均数。</w:t>
      </w:r>
    </w:p>
    <w:p w14:paraId="47C370F1">
      <w:pPr>
        <w:ind w:firstLine="420" w:firstLineChars="0"/>
        <w:rPr>
          <w:rFonts w:hint="eastAsia" w:ascii="宋体" w:hAnsi="宋体" w:eastAsia="宋体" w:cs="宋体"/>
          <w:lang w:val="en-US" w:eastAsia="zh-CN"/>
        </w:rPr>
      </w:pPr>
      <w:r>
        <w:rPr>
          <w:rFonts w:hint="eastAsia" w:ascii="宋体" w:hAnsi="宋体" w:eastAsia="宋体" w:cs="宋体"/>
          <w:lang w:val="en-US" w:eastAsia="zh-CN"/>
        </w:rPr>
        <w:t>3.由此可见：即使预付生产资本的极大部分，是由其再生产时间从而周转时间形成一个持续多年的周期的那种固定资本构成，但是，由于流动资本在一年内反复周转，一年内周转的资本价值还是能够大于预付资本的总价值。</w:t>
      </w:r>
    </w:p>
    <w:p w14:paraId="3BE33956">
      <w:pPr>
        <w:ind w:firstLine="420" w:firstLineChars="0"/>
        <w:rPr>
          <w:rFonts w:hint="eastAsia" w:ascii="宋体" w:hAnsi="宋体" w:eastAsia="宋体" w:cs="宋体"/>
          <w:lang w:val="en-US" w:eastAsia="zh-CN"/>
        </w:rPr>
      </w:pPr>
      <w:r>
        <w:rPr>
          <w:rFonts w:hint="eastAsia" w:ascii="宋体" w:hAnsi="宋体" w:eastAsia="宋体" w:cs="宋体"/>
          <w:lang w:val="en-US" w:eastAsia="zh-CN"/>
        </w:rPr>
        <w:t>4.因此，预付资本的价值周转，是和它的实际再生产时间，或者说，和它的各种组成部分的现实周转时间相分离的。假定一个4000￥的资本每年周转5次。这样，周转的资本是5×4000＝20000￥。但每次周转终结时流回而被重新预付的，是原来预付的4000￥资本。它的量，不会因为它借以重新执行资本职能的各个周转期间的数目而改变。（把剩余价值撇开不说。）因此，预付资本价值必须完成一个包含多次周转的周期，而这个周期是由所使用的固定资本的寿命决定的，从而是由它的再生产时间或周转时间决定的。</w:t>
      </w:r>
    </w:p>
    <w:p w14:paraId="72150604">
      <w:pPr>
        <w:ind w:firstLine="420" w:firstLineChars="0"/>
        <w:rPr>
          <w:rFonts w:hint="eastAsia" w:ascii="宋体" w:hAnsi="宋体" w:eastAsia="宋体" w:cs="宋体"/>
          <w:lang w:val="en-US" w:eastAsia="zh-CN"/>
        </w:rPr>
      </w:pPr>
      <w:r>
        <w:rPr>
          <w:rFonts w:hint="eastAsia" w:ascii="宋体" w:hAnsi="宋体" w:eastAsia="宋体" w:cs="宋体"/>
          <w:lang w:val="en-US" w:eastAsia="zh-CN"/>
        </w:rPr>
        <w:t>所使用的固定资本的价值量和寿命，会随着资本主义生产方式的发展而增加，与此相适应，每个特殊的投资部门的产业和产业资本的寿命也会延长为持续多年的寿命，比如说平均为10年。一方面，固定资本的发展使这种寿命延长，而另一方面，生产资料的不断变革——这种变革也随着资本主义生产方式的发展而不断加快——又使它缩短。因此，随着资本主义生产方式的发展，生产资料的变换也加快了，它们因无形损耗而远在有形寿命终结之前就要不断补偿的必要性也增加了。可以认为，大工业中最有决定意义的部门的这个生命周期现在平均为10年。但是这里的问题不在于确切的数字。有一点是很清楚的：</w:t>
      </w:r>
    </w:p>
    <w:p w14:paraId="75E30983">
      <w:pPr>
        <w:ind w:firstLine="420" w:firstLineChars="0"/>
        <w:rPr>
          <w:rFonts w:hint="eastAsia" w:ascii="宋体" w:hAnsi="宋体" w:eastAsia="宋体" w:cs="宋体"/>
          <w:lang w:val="en-US" w:eastAsia="zh-CN"/>
        </w:rPr>
      </w:pPr>
      <w:r>
        <w:rPr>
          <w:rFonts w:hint="eastAsia" w:ascii="宋体" w:hAnsi="宋体" w:eastAsia="宋体" w:cs="宋体"/>
          <w:lang w:val="en-US" w:eastAsia="zh-CN"/>
        </w:rPr>
        <w:t>这种由一些互相连结的周转组成的长达若干年的周期（资本被它的固定组成部分束缚在这种周期之内），为周期性的危机造成了物质基础。在周期性的危机中，营业要依次通过松弛、中等活跃、急剧上升和危机这几个时期。虽然资本投入的那段期间是极不相同和极不一致的，但危机总是大规模新投资的起点。因此，就整个社会考察，危机又或多或少地是下一个周转周期的新的物质基础。</w:t>
      </w:r>
    </w:p>
    <w:p w14:paraId="7C7853A8">
      <w:pPr>
        <w:ind w:firstLine="420" w:firstLineChars="0"/>
        <w:rPr>
          <w:rFonts w:hint="eastAsia" w:ascii="宋体" w:hAnsi="宋体" w:eastAsia="宋体" w:cs="宋体"/>
          <w:lang w:val="en-US" w:eastAsia="zh-CN"/>
        </w:rPr>
      </w:pPr>
      <w:r>
        <w:rPr>
          <w:rFonts w:hint="eastAsia" w:ascii="宋体" w:hAnsi="宋体" w:eastAsia="宋体" w:cs="宋体"/>
          <w:lang w:val="en-US" w:eastAsia="zh-CN"/>
        </w:rPr>
        <w:t>关于资本周转周期的计算，按照上文中第2点已经提到的，计算平均。举例如下：</w:t>
      </w:r>
    </w:p>
    <w:p w14:paraId="62031EA0">
      <w:pPr>
        <w:ind w:firstLine="420" w:firstLineChars="0"/>
        <w:rPr>
          <w:rFonts w:hint="eastAsia" w:ascii="宋体" w:hAnsi="宋体" w:eastAsia="宋体" w:cs="宋体"/>
          <w:lang w:val="en-US" w:eastAsia="zh-CN"/>
        </w:rPr>
      </w:pPr>
      <w:r>
        <w:rPr>
          <w:rFonts w:hint="eastAsia" w:ascii="宋体" w:hAnsi="宋体" w:eastAsia="宋体" w:cs="宋体"/>
          <w:lang w:val="en-US" w:eastAsia="zh-CN"/>
        </w:rPr>
        <w:t>假设资本从G角度分为，A（周转时间为x年），B（周转时间为y年），C（周转时间为z年）。总资本为P=A+B+C。</w:t>
      </w:r>
    </w:p>
    <w:p w14:paraId="455776AC">
      <w:pPr>
        <w:ind w:firstLine="420" w:firstLineChars="0"/>
        <w:rPr>
          <w:rFonts w:hint="eastAsia" w:ascii="宋体" w:hAnsi="宋体" w:eastAsia="宋体" w:cs="宋体"/>
          <w:lang w:val="en-US" w:eastAsia="zh-CN"/>
        </w:rPr>
      </w:pPr>
      <w:r>
        <w:rPr>
          <w:rFonts w:hint="eastAsia" w:ascii="宋体" w:hAnsi="宋体" w:eastAsia="宋体" w:cs="宋体"/>
          <w:lang w:val="en-US" w:eastAsia="zh-CN"/>
        </w:rPr>
        <w:t>那么，可以计算每年平均资本周转量为：n=A/x+B/y+C/z。</w:t>
      </w:r>
    </w:p>
    <w:p w14:paraId="2B39EEEF">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从而可以计算得到总资本周转周期为T=P/n=（A+B+C）/（A/x+B/y+C/z）</w:t>
      </w:r>
    </w:p>
    <w:p w14:paraId="176F03E2">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第十章——关于固定资本和流动资本的理论。重农学派和亚当·斯密</w:t>
      </w:r>
    </w:p>
    <w:p w14:paraId="62F3000A">
      <w:pPr>
        <w:ind w:firstLine="420" w:firstLineChars="0"/>
        <w:rPr>
          <w:rFonts w:hint="eastAsia" w:ascii="宋体" w:hAnsi="宋体" w:eastAsia="宋体" w:cs="宋体"/>
          <w:lang w:val="en-US" w:eastAsia="zh-CN"/>
        </w:rPr>
      </w:pPr>
      <w:r>
        <w:rPr>
          <w:rFonts w:hint="eastAsia" w:ascii="宋体" w:hAnsi="宋体" w:eastAsia="宋体" w:cs="宋体"/>
          <w:lang w:val="en-US" w:eastAsia="zh-CN"/>
        </w:rPr>
        <w:t>本章请参看原著。在这一章中，根据前文提出的基本原理，对亚当·斯密的错误观点进行批判并且指出其逻辑的混乱。</w:t>
      </w:r>
    </w:p>
    <w:p w14:paraId="002309F9">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第十一章——关于固定资本和流动资本的理论。李嘉图</w:t>
      </w:r>
    </w:p>
    <w:p w14:paraId="218485F3">
      <w:pPr>
        <w:ind w:firstLine="420" w:firstLineChars="0"/>
        <w:rPr>
          <w:rFonts w:hint="eastAsia" w:ascii="宋体" w:hAnsi="宋体" w:eastAsia="宋体" w:cs="宋体"/>
          <w:lang w:val="en-US" w:eastAsia="zh-CN"/>
        </w:rPr>
      </w:pPr>
      <w:r>
        <w:rPr>
          <w:rFonts w:hint="eastAsia" w:ascii="宋体" w:hAnsi="宋体" w:eastAsia="宋体" w:cs="宋体"/>
          <w:lang w:val="en-US" w:eastAsia="zh-CN"/>
        </w:rPr>
        <w:t>本章请参看原著。本章指出李嘉图从亚当·斯密继承下来的错误观点并且进行批评。</w:t>
      </w:r>
    </w:p>
    <w:p w14:paraId="677019D0">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第十二章——劳动期间</w:t>
      </w:r>
    </w:p>
    <w:p w14:paraId="2589217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假定有两个生产部门，一个是棉纺业，一个是机车制造业，它们的工作日一样长，比如说10小时的劳动过程。在一个部门，每天、每周提供一定量的成品，棉纱；在另一个部门，劳动过程也许要反复进行3个月，才能制成一件成品，一台机车。在一个场合，产品具有可分立的性质，每天或每周都重新开始同样的劳动。在另一个场合，劳动过程是连续的，包括好多个日劳动过程，它们互相结合，连续操作，要经过较长时间才提供一件成品。</w:t>
      </w:r>
    </w:p>
    <w:p w14:paraId="3D2E86A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尽管每天的劳动过程的持续时间在这里是一样的，但生产行为的持续时间，即为提供一件成品，把它作为商品送到市场，从而使它由生产资本转化为商品资本所必须反复进行的劳动过程的持续时间，却有非常明显的差别。固定资本和流动资本的区别，和这里的问题无关。即使两个生产部门所使用的固定资本和流动资本的比例完全相同，上述差别也还会存在。生产行为持续时间的差别，不仅在不同生产部门之间发生，而且在同一个生产部门内也会发生，因为所要提供的产品的规模有大有小。因此，生产行为持续时间的差别，是无穷无尽的。</w:t>
      </w:r>
    </w:p>
    <w:p w14:paraId="7AA021D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显然，生产行为持续时间的差别，在资本支出一样多的时候，必定引起周转速度的差别，从而引起既定资本的预付时间的差别。</w:t>
      </w:r>
    </w:p>
    <w:p w14:paraId="793E3315">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假定机器纺纱厂和机车制造厂的资本在除了生产行为持续时间之外的各方面都相同。其次，为了把由流通过程产生的并且和当前问题无关的一切情况撇开不说，我们假定，棉纱和机车二者都是按照订货生产的，而且在成品交货的时候得到货款。</w:t>
      </w:r>
    </w:p>
    <w:p w14:paraId="0B15C9A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周以后，纺纱厂主交付棉纱，收回他投入的流动资本和包含在棉纱价值中的固定资本的损耗（在这里，我们撇开剩余价值不说）。因此，他能够重新用同一个资本去重复同一个循环。这个资本完成了自己的周转。机车制造厂主却必须在3个月内，每周都把新的资本投在工资和原料上，并且只有过了3个月，机车交货以后，在此期间为制造同一个商品而在同一个生产行为中逐渐投入的流动资本，才再处于一种可以重新开始自己的循环的形式；同样地，机器在这3个月内的磨损对他来说这时才得到补偿。</w:t>
      </w:r>
    </w:p>
    <w:p w14:paraId="2806DE9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这种由许多依次进行、互相连接的工作日构成的工作日，我称为劳动期间。</w:t>
      </w:r>
    </w:p>
    <w:p w14:paraId="31189DD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讲工作日，指的是工人每天必须耗费劳动力，每天必须劳动的劳动时间的长短。而我们讲劳动期间，指的是一定生产部门为提供一件成品所必需的互相连接的工作日的数目。在这里，每个工作日的产品只是局部产品，它每天继续被加工，到一个或长或短的劳动期间结束的时候，才取得完成的形态，成为一个完成的使用价值。</w:t>
      </w:r>
    </w:p>
    <w:p w14:paraId="18012DF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因此，例如由于危机而发生的社会生产过程的中断、紊乱，对于具有可分立性质的劳动产品和那些在生产上需要有一个较长的互相连接的劳动期间的劳动产品，会产生极不相同的影响。在一个场合，今天的一定量棉纱、煤炭等等的生产，没有继之而来的明天的棉纱、煤炭等等新的生产。但船舶、建筑物、铁路等等的情况却有所不同。不仅劳动会中断，而且互相连接的生产行为也会中断。如果工程不继续进行，已经在生产上消费掉的生产资料和劳动，就会白白地耗费。即使以后工程恢复了，它在这段间歇时间里也总会有损失。</w:t>
      </w:r>
    </w:p>
    <w:p w14:paraId="5AB17F6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在整个劳动期间，固定资本每天转移到产品上去的那部分价值，层层堆积起来，直到产品完成。这里同时也显示了固定资本和流动资本的区别的实际重要性。</w:t>
      </w:r>
    </w:p>
    <w:p w14:paraId="329FA77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固定资本是为较长时间预付到生产过程中去的，要经过这个也许是许多年的期间才有更新的必要。蒸汽机是每天一部分一部分地把它的价值转移到棉纱这种可分立的劳动过程的产品中去，还是在3个月内把它的价值转移到连续生产行为的产品一台机车中去，这对购买蒸汽机所必需的资本支出毫无影响。在一个场合，蒸汽机的价值是零星地流回，在另一个场合，却是以较大的量流回。但在这两个场合，蒸汽机也许要经过20年才更新。只要蒸汽机的价值经过产品出售而一部分一部分地流回的每一个期间比蒸汽机本身存在的期间短，同一台蒸汽机就会在若干劳动期间继续在生产过程中执行职能。</w:t>
      </w:r>
    </w:p>
    <w:p w14:paraId="5BAD50A7">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相反，预付资本的流动组成部分就不是这样。为这一周购买的劳动力已经在这一周耗费掉，并且已经对象化在产品中。它必须在周末得到报酬。这种投在劳动力上的资本支出，在3个月内必须每周重复进行，这部分资本在这一周的支出，并不能使资本家在下一周可以不去购买劳动。每周必须有新的追加资本来支付劳动力的报酬。如果把一切信用关系撇开不说，即使资本家每周零星地支付工资，他仍然需要有支付3个月工资的能力。流动资本的其他部分，即原料和辅助材料，也是这样。劳动一层层堆积到产品中去。在劳动过程中，不仅已经耗费的劳动力的价值，而且剩余价值也不断转移到产品中去，不过，是转移到未完成的产品中去，这种产品还不具备完成的商品的形态，所以还不能流通。由原料和辅助材料一层层转移到产品中去的资本价值，也是这样。</w:t>
      </w:r>
    </w:p>
    <w:p w14:paraId="0DFC1A9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为取得产品的特殊性质或应达到的有用效果的特殊性质，需要或长或短的劳动期间。视这个期间的长短不等，总是必须持续追加流动资本（工资、原料和辅助材料）支出。在这个流动资本中，没有任何部分处于可以流通的形式，因此没有任何部分可以用来更新同一经营。相反地，它的每一个部分都要相继作为正在形成的产品的组成部分固定在生产领域内，束缚在生产资本的形式上。但是，周转时间等于资本的生产时间和流通时间之和。因此，生产时间的延长，和流通时间的延长一样，会减慢周转的速度。</w:t>
      </w:r>
      <w:r>
        <w:rPr>
          <w:rFonts w:hint="eastAsia" w:ascii="宋体" w:hAnsi="宋体" w:eastAsia="宋体" w:cs="宋体"/>
          <w:lang w:val="en-US" w:eastAsia="zh-CN"/>
        </w:rPr>
        <w:t>总之，</w:t>
      </w:r>
      <w:r>
        <w:rPr>
          <w:rFonts w:hint="default" w:ascii="宋体" w:hAnsi="宋体" w:eastAsia="宋体" w:cs="宋体"/>
          <w:lang w:val="en-US" w:eastAsia="zh-CN"/>
        </w:rPr>
        <w:t>第一，在生产领域停留的时间拖长</w:t>
      </w:r>
      <w:r>
        <w:rPr>
          <w:rFonts w:hint="eastAsia" w:ascii="宋体" w:hAnsi="宋体" w:eastAsia="宋体" w:cs="宋体"/>
          <w:lang w:val="en-US" w:eastAsia="zh-CN"/>
        </w:rPr>
        <w:t>；</w:t>
      </w:r>
      <w:r>
        <w:rPr>
          <w:rFonts w:hint="default" w:ascii="宋体" w:hAnsi="宋体" w:eastAsia="宋体" w:cs="宋体"/>
          <w:lang w:val="en-US" w:eastAsia="zh-CN"/>
        </w:rPr>
        <w:t>第二，相继预付的追加资本的量，随着劳动期间的延长而增加。</w:t>
      </w:r>
    </w:p>
    <w:p w14:paraId="225859A0">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但对纺纱业主和机器制造业主来说，资本支出的量完全不同，因为在一个场合，同一资本很快就更新，因而能够重新反复相同的经营；在另一个场合，资本的更新则比较缓慢，因而在更新期限到来以前，必须不断地把新的资本量追加到旧资本量中去。因此，不仅资本一定部分的更新时间或预付时间长短不一，视劳动过程的长短不等，必须预付的资本量也大小不等（虽然每天或每周使用的资本相同）</w:t>
      </w:r>
      <w:r>
        <w:rPr>
          <w:rFonts w:hint="eastAsia" w:ascii="宋体" w:hAnsi="宋体" w:eastAsia="宋体" w:cs="宋体"/>
          <w:lang w:val="en-US" w:eastAsia="zh-CN"/>
        </w:rPr>
        <w:t>。</w:t>
      </w:r>
    </w:p>
    <w:p w14:paraId="014CD50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有些事情，例如协作、分工、机器的使用，可以增加一个工作日的产品，同时可以在互相连接的生产行为中缩短劳动期间。但是，这些缩短劳动期间，从而缩短流动资本预付时间的改良，通常与固定资本支出的增加联系在一起。另一方面，在某些部门，可以单纯通过协作的扩大而缩短劳动期间；在这里，周转时间由于预付资本的增加而缩短了。在所有这些场合必须有更多的生产资料和更多的劳动力在资本家的指挥下结合起来。</w:t>
      </w:r>
    </w:p>
    <w:p w14:paraId="6F89B28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劳动期间的缩短通常和在这一较短时间内预付的资本的增加联系在一起，这样，预付资本的量就随着预付时间的缩短而增加。因此，这里必须注意，撇开现有的社会资本量不说，问题在于生产资料和生活资料或对它们的支配权以怎样的程度分散或集中在单个资本家手中，也就是，资本的积聚已达到什么程度。信用会引起、加速和扩大资本在个人手中的积聚，就这一点来说，它会促使劳动期间从而周转时间缩短。</w:t>
      </w:r>
      <w:r>
        <w:rPr>
          <w:rFonts w:hint="eastAsia" w:ascii="宋体" w:hAnsi="宋体" w:eastAsia="宋体" w:cs="宋体"/>
          <w:lang w:val="en-US" w:eastAsia="zh-CN"/>
        </w:rPr>
        <w:t>但是，</w:t>
      </w:r>
      <w:r>
        <w:rPr>
          <w:rFonts w:hint="default" w:ascii="宋体" w:hAnsi="宋体" w:eastAsia="宋体" w:cs="宋体"/>
          <w:lang w:val="en-US" w:eastAsia="zh-CN"/>
        </w:rPr>
        <w:t>在有些生产部门</w:t>
      </w:r>
      <w:r>
        <w:rPr>
          <w:rFonts w:hint="eastAsia" w:ascii="宋体" w:hAnsi="宋体" w:eastAsia="宋体" w:cs="宋体"/>
          <w:lang w:val="en-US" w:eastAsia="zh-CN"/>
        </w:rPr>
        <w:t>（比如农业）</w:t>
      </w:r>
      <w:r>
        <w:rPr>
          <w:rFonts w:hint="default" w:ascii="宋体" w:hAnsi="宋体" w:eastAsia="宋体" w:cs="宋体"/>
          <w:lang w:val="en-US" w:eastAsia="zh-CN"/>
        </w:rPr>
        <w:t>，劳动期间不管是连续的还是间断的，总是由一定的自然条件决定的，所以不能用上述方法来缩短。</w:t>
      </w:r>
    </w:p>
    <w:p w14:paraId="4E74461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随着劳动期间长度的增加，也就是随着制成可流通的商品所必需的时间的增加，从固定资本层层转移到产品中去的价值部分就会堆积起来，并且这个价值部分的回流会延滞下来。但是，这种延滞不会引起固定资本的新的支出。机器总是继续在生产过程中发挥作用，而不管它的磨损的补偿以货币形式流回得慢还是快。流动资本却不是这样。不仅资本必须随劳动期间的延长而束缚在较长的时间内；而且新的资本必须不断预付在工资、原料和辅助材料上。因此，延滞的回流对于这两种资本的影响也不同。不管回流是慢是快，固定资本总是继续发挥作用。而流动资本则相反，如果回流延滞，如果流动资本束缚在未出售或未完成的即还不能出售的产品形式上，同时又没有现成的追加资本，使它在实物形式上实行更新，那么，它会失去执行职能的能力。</w:t>
      </w:r>
    </w:p>
    <w:p w14:paraId="45E39A18">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第十三章——生产时间</w:t>
      </w:r>
    </w:p>
    <w:p w14:paraId="5E70B11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劳动时间始终是生产时间，即资本束缚在生产领域的时间。但是反过来，资本处于生产过程中的全部时间，并不因此也必然都是劳动时间。</w:t>
      </w:r>
    </w:p>
    <w:p w14:paraId="1ECCF97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这里要说的不是劳动力本身的自然界限所制约的那种劳动过程的中断，虽然我们说过，固定资本即厂房、机器等等在劳动过程休止时闲置不用这一情况，已经足以成为超出自然界限来延长劳动过程和实行日夜班劳动的动机之一。这里要说的是与劳动过程长短无关，而受产品的性质和产品制造本身的性质制约的那种中断。在这个中断期间，劳动对象受时间长短不一的自然过程的支配，要经历物理的、化学的、生理的变化；在这个期间，劳动过程全部停止或者局部停止。</w:t>
      </w:r>
    </w:p>
    <w:p w14:paraId="519B6E1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例如，榨出来的葡萄汁，先要有一个发酵时期，然后再存放一个时期，酒味才醇。在许多产业部门，产品要经过一个干燥过程，例如陶器业，或者，把产品置于一定条件下，使它的化学性质发生变化，例如漂白业。越冬作物大概要9个月才成熟。在播种和收获之间，劳动过程几乎完全中断。在造林方面，播种和必要的准备工作结束以后，也许要过100年，种子才变为成品；在这全部时间内，相对地说，是用不着花多少劳动的。</w:t>
      </w:r>
    </w:p>
    <w:p w14:paraId="4C3570A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在所有这些场合，在大部分生产时间内只是间或需要追加劳动。前一章已经指出，必须有追加资本和劳动加入已经固定在生产过程中的资本，这种情况也会在这里发生，不过会出现或长或短的中断。</w:t>
      </w:r>
    </w:p>
    <w:p w14:paraId="58F4E32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因此，在所有这些场合，预付资本的生产时间由两个期间构成：第一个期间，资本处在劳动过程中；第二个期间，资本的存在形式——未完成的产品的形式——不是处在劳动过程中，而是受自然过程的支配。这两个期间是否有时会互相交错和互相穿插，对问题没有任何影响。劳动期间和生产期间在这里是不一致的。生产期间比劳动期间长。但是，产品只有到生产期间结束以后，才能完成、成熟，因而才能从生产资本的形式转化为商品资本的形式。所以，资本的周转期间，也要随着不是由劳动时间构成的生产时间的长度而延长。如果超过劳动时间的生产时间，不是像谷物的成熟，橡树的成长等等那样，由永恒的自然规律决定，那么，资本周转期间就往往可以通过生产时间的人为的缩短而或多或少地缩短。</w:t>
      </w:r>
    </w:p>
    <w:p w14:paraId="1677578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大部分真正的工业部门，采矿业、运输业等等，生产是均衡地进行的，劳动时间年年相同，撇开价格波动、营业上的干扰等等异常的中断现象不说，进入每天流通过程的资本的支出，是均衡地分配的。同样，在市场关系的其他条件不变时，流动资本的回流或更新，也是均衡地分配在一年的各个时期。但在劳动时间只是生产时间的一部分的那些投资部门，流动资本的支出，在一年的各个不同时期是极不均衡的，而回流只是按自然条件所规定的时间一次完成。因此，如果生产规模相同，也就是说，预付流动资本的量相同，和那些有连续劳动期间的生产部门相比，这些生产部门就必须为更长的时间一次预付更大量的资本。在这里，固定资本的寿命和它在生产中实际执行职能的时间也显然不同。由于劳动时间和生产时间有差别，所使用的固定资本的使用时间，当然也会不断地发生或长或短时间的中断，例如在农业方面，役畜、农具和机器就是这样。如果这个固定资本由役畜构成，那么，发生中断时会同干活时一样，在饲料等等方面继续需要同量的或几乎同量的支出。至于死的劳动资料，它不使用也会造成某种贬值。因此，产品一般说来就会变贵，因为转移到产品中去的价值，不是按固定资本执行职能的时间，而是按固定资本丧失价值的时间计算的。在这些生产部门，固定资本的闲置，不管是否会造成日常费用的支出，都是它的正常使用的一个条件，如同纺纱业会损失一定量的棉花一样；在每一个劳动过程中，那种在正常技术条件下非生产地、但又是不可避免地支出的劳动力，都和生产支出的劳动力一样计算。每一种改良，只要会减少在劳动资料、原料和劳动力上的非生产支出，也就会降低产品的价值。</w:t>
      </w:r>
    </w:p>
    <w:p w14:paraId="6500CBFA">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第十四章——流通时间</w:t>
      </w:r>
    </w:p>
    <w:p w14:paraId="471BB6B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以前考察的一切情况，引起了投入不同生产部门的不同资本的周转期间的差别，从而也引起了资本所必须预付的时间的差别。这些情况都是在生产过程本身中发生的，例如固定资本和流动资本的差别、劳动期间的差别等等。但是，资本的周转时间等于它的生产时间和它的流通时间之和。因此，不言而喻，流通时间的长短不一会造成周转时间，从而造成周转期间的长短不一。只要拿两个不同的投资作比较，假定其他一切影响周转的条件都相同，只是流通时间不同，或者，考察一定量资本，假定固定资本和流动资本的构成已定，劳动期间已定等等，只是流通时间是可变的，那么情况就显得清清楚楚了。</w:t>
      </w:r>
    </w:p>
    <w:p w14:paraId="1E5C6AC9">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流通时间的一部分——相对地说最有决定意义的部分——是由出售时间，即资本处在商品资本状态的时间构成的。流通时间，从而整个周转期间，是按照这个时间的相对的长短而延长或缩短的。由于保管费用等等，追加的资本支出也就成为必要的了。从一开始就很清楚：出售成品所需的时间，对同一个生产部门的单个资本家来说，可能是极不相同的；因此，它不仅对投入不同生产部门的资本量来说，是极不相同的，而且对各个独立的资本即实际上只是投入同一个生产领域的总资本的各个独立化的部分来说，也是极不相同的。在其他条件相同的情况下，同一个单个资本的出售期间，随着市场情况的一般变动或者随着特殊生产部门的市场情况的变动而变动。关于这一点，在这里就不多讲了。我们只是说明一个简单的事实：所有那些会使投在不同生产部门的资本的周转期间产生差别的情况，即使它们个别地发生作用，同样会使处在同一个生产部门的不同的单个资本的周转产生差别。</w:t>
      </w:r>
    </w:p>
    <w:p w14:paraId="4E03294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商品的销售市场和生产地点的距离，是使出售时间，从而使整个周转时间产生差别的一个经常性的原因。在商品运往市场的全部时间内，资本束缚在商品资本的状态；如果商品按订货生产，就要停留到交货的时候；如果不是按订货生产，那么，商品运往市场的时间，还要加上商品在市场上等候出售的时间。交通运输工具的改良，会绝对缩短商品的移动期间；但不同的商品资本或向不同的市场移动的同一商品资本的不同部分，由于移动而在流通时间上发生的相对差别，不会因此消失。</w:t>
      </w:r>
    </w:p>
    <w:p w14:paraId="4909907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例如，改良的帆船和轮船，缩短了商品的移动时间，从而也就缩短了商品到达远近港口的时间。相对的差别仍然存在，虽然往往是缩小了。不过，由于交通运输工具的发展，这种相对差别会以一种与自然距离不一致的方式发生变化。例如，一条从生产地点通往内地一个人口聚集的主要中心的铁路，可以使内地的一个不通铁路的较近地点，比这个自然距离较远的地点，绝对地或相对地变远。同样，这种情况还会使生产地点到较大的销售市场的相对距离发生变化，由此可以说明，随着交通运输工具的变化，旧的生产中心衰落了，新的生产中心兴起了。（此外，远距离运输比近距离运输相对地说要便宜得多。）</w:t>
      </w:r>
    </w:p>
    <w:p w14:paraId="210F5AE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在运输工具发展的同时，不仅空间运动的速度加快了，而且空间距离在时间上也缩短了。不仅交通工具的数量增多了，比如说，许多条船同时驶向同一个港口，好几辆列车在相同的两地之间同时沿着不同的铁路线行驶，而且货船例如在一周内，按不同的日期，依次由利物浦开往纽约，或者，货车在一天内按不同的钟点由曼彻斯特开往伦敦。当然，在运输工具的效率已定时，绝对的速度——因而流通时间的这个部分——并不会由于后面这种情况而发生变化。但是，一批又一批的商品可以每隔一个较短的时间起运，这样，它们可以连绵不断地到达市场，不需要在实际运出以前，作为可能的商品资本大量堆积起来。因此，回流也就每隔一个比较短的期间发生，以致有一部分不断转化为货币资本，而另一部分则作为商品资本流通。由于回流在若干连续的期间之内发生，总流通时间就缩短了，因而周转也缩短了。</w:t>
      </w:r>
    </w:p>
    <w:p w14:paraId="107CE9B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首先是运输工具的运行次数有或大或小的增加，例如，一方面，一条铁路的列车次数，随着生产地点生产的增加，随着它变为较大的生产中心而增加，而且这种增加，是面向现有的销售市场，也就是面向大生产中心、人口中心、输出港等等的。另一方面，这种交通特别便利的情况以及由此而加速的资本周转（就资本周转取决于流通时间来说），反过来既使生产中心又使它的销售地点加速集中。随着大量人口和资本在一定的地点这样加速集中，大量资本也就集中在少数人手里。同时，由于生产地点和销售地点的相对位置随着交通工具的变化而发生变化，这些地点又会发生一些变化。一个生产地点，过去由于处在大路或运河旁边，一度享有特别的地理上的便利，现在却位于一条铁路支线的旁边，这条支线要隔相当长的时间才通车一次。另一个生产地点，原来和交通要道完全隔绝，现在却位于好几条铁路的交叉点。后一个生产地点兴盛起来，前一个生产地点衰落了。因此，运输工具的变化，在商品的流通时间，买和卖的机会等方面造成地点差别，或者使已有的地点差别再发生变化。</w:t>
      </w:r>
    </w:p>
    <w:p w14:paraId="1395250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从一方面说，随着资本主义生产的进步，交通运输工具的发展会缩短一定量商品的流通时间，那么反过来说，这种进步以及由于交通运输工具发展而提供的可能性，又引起了开拓越来越远的市场，简言之，开拓世界市场的必要性。运输中的并且是运往远地的商品会大大增长，因而，在较长时间内不断处在商品资本阶段、处在流通时间内的那部分社会资本，也会绝对地和相对地增加。与此同时，不是直接用作生产资料，而是投在交通运输工具以及为运用这些工具所必需的固定资本和流动资本上的那部分社会财富，也会增加。</w:t>
      </w:r>
    </w:p>
    <w:p w14:paraId="3A7F1DA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周转时间的差别也是由供货契约的规模引起的，而供货契约规模随资本主义生产的规模和水平一同扩大。作为买者和卖者之间的交易的供货契约，是一种与市场即流通领域有关的业务。因此，由此引起的周转时间的差别，是由流通领域引起的，不过这种差别又反过来直接影响生产领域，而且把所有支付期限和信用关系撇开不说，即使在现金支付的情况下也影响生产领域。例如，煤炭、棉花、棉纱等等是可分立的产品。每天都有一定量的成品提供出来。但是，如果纺纱业主或者采矿业主接受一项供应一定量产品的契约，这个产品量需要一个由连续工作日构成的为期4周或6周的一个连续性劳动期间才能生产出来，那么，对资本预付的时间来说，就完全像在这个劳动过程中采用了一个4周或6周连续不断的劳动期间一样。当然，这里要假定，全部订货必须一次交清，或者全部订货交清以后才能得到货款。因此，单个地考察，每天都有一定量的成品提供出来。但是，这种成品量毕竟只是契约规定的供应量的一部分。在这种情况下，如果订货的已经完成的部分不再处于生产过程中，那么，它仍然只是作为可能的资本存放在栈房里。</w:t>
      </w:r>
    </w:p>
    <w:p w14:paraId="6036C99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现在我们来考察流通时间的第二段时间：购买时间，或者说，资本由货币形式再转化为生产资本要素的时间。在这期间，资本必须以或短或长的时间停留在货币资本的状态，因而，全部预付资本的一定部分，必须不断地处在货币资本的状态，尽管这个部分是由不断变化的要素构成的。例如，某一个企业的全部预付资本中，必须有n×100￥处于货币资本的形式，这样，n×100￥的所有组成部分要继续不断地转化为生产资本，而这个货币额却又不断地从流通、从已经实现的商品资本的流入得到补充。因此，预付资本的一定价值部分，不断地处于货币资本的状态，即处于不是属于生产领域，而是属于流通领域的形式。</w:t>
      </w:r>
    </w:p>
    <w:p w14:paraId="62BB1FB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我们说过，市场距离所造成的资本束缚在商品资本形式上的时间的延长，直接造成货币回流的延迟，因而也延迟了资本由货币资本到生产资本的转化。</w:t>
      </w:r>
    </w:p>
    <w:p w14:paraId="5DE4CEA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其次，关于商品的购买，我们说过（第6章），购买时间、离原料主要供应地的远近，怎样使人们必须为较长的期间买进原料，并且使它们保持生产储备的形式，保持潜在的或可能的生产资本的形式以供使用；因此，在生产规模不变的情况下，必须一次预付的资本量就会增加，资本必须预付的时间也会延长。</w:t>
      </w:r>
    </w:p>
    <w:p w14:paraId="5D82297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货币是在流通时间的后半段再转化为生产资本要素的。在考察这一段时，我们不仅是考察这种转化本身，不仅是考察由出售产品的市场距离决定的货币回流的时间。最主要的，是要考察预付资本有多大一部分必须不断处于货币形式，货币资本的状态。</w:t>
      </w:r>
    </w:p>
    <w:p w14:paraId="627F737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撇开所有的投机不说，需要购买多少必须不断作为生产储备来存放的商品，这取决于这种储备更新的时间，从而取决于那些本身又受市场条件决定的、因而对不同的原料等等来说也是各不相同的情况；因此，这里有时必须一次预付大量的货币。按照资本周转的时间，货币流回有快有慢，但总是一部分一部分地流回。其中一部分，即再转化为工资的部分，同样不断地经过较短的期间再支出。但是，另一部分，即要再转化为原料等等的部分，必须在较长的期间积累起来，作为准备金，或用于购买或用于支付。因此，它以货币资本的形式存在，尽管它作为货币资本存在的数量是变化不定的。</w:t>
      </w:r>
    </w:p>
    <w:p w14:paraId="724A8C54">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第十五章——周转时间对预付资本量的影响</w:t>
      </w:r>
    </w:p>
    <w:p w14:paraId="680B802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假设一个商品资本，是一个比如9周的劳动期间的产品。我们暂且撇开由固定资本的平均损耗追加到产品上的那部分价值和在生产过程中追加到产品上的剩余价值，这样，这个产品的价值就等于生产这个产品时预付的流动资本的价值，也就是等于工资和生产这个产品时消费的原料和辅助材料的价值。假定这个价值＝900￥，这样，一周的支出是100￥。周期的生产时间在这里同劳动期间一致，因此也是9周。不管我们假定这里所涉及的是一个具有连续性的产品的劳动期间，还是一个可分立的产品的连续的劳动期间，只要一次运到市场上去的可分立的产品的量要花费9周劳动，情况都一样。再假定流通时间持续3周。那么，整个周转期间就要持续12周。在9周完了以后，预付生产资本转化成商品资本了，但是它还有3周留在流通期间内。因此，新的生产期间只有到第13周开始时才重新开始。生产要停顿3周，或者说，要停顿整个周转期间的1/4。不管我们假定这3周期间是出售产品平均所需的时间，还是假定这段时间要由市场的远近或由所出售的商品的支付期限来决定，情况也都是一样。因此，为了使生产连续进行，一周一周地按相同的规模进行，只有两种办法可行。</w:t>
      </w:r>
    </w:p>
    <w:p w14:paraId="5BFEE788">
      <w:pPr>
        <w:ind w:firstLine="420" w:firstLineChars="0"/>
        <w:rPr>
          <w:rFonts w:hint="eastAsia" w:ascii="宋体" w:hAnsi="宋体" w:eastAsia="宋体" w:cs="宋体"/>
          <w:lang w:val="en-US" w:eastAsia="zh-CN"/>
        </w:rPr>
      </w:pPr>
      <w:r>
        <w:rPr>
          <w:rFonts w:hint="eastAsia" w:ascii="宋体" w:hAnsi="宋体" w:eastAsia="宋体" w:cs="宋体"/>
          <w:lang w:val="en-US" w:eastAsia="zh-CN"/>
        </w:rPr>
        <w:t>第一种办法是缩小生产规模，使得900￥足以在12周内使劳动连续进行，也就是说，将生产规模缩小至原来的3/4，这样，当价值675￥的商品在第9周进入流通时，还有225￥可以继续让生产进行，并且经过流通期间的3周后，回流回来的675￥就和已经生产的价值225￥的价值产品合并，其中450￥继续完成未完成的生产（这450￥加上已经完成生产的225￥总共675￥，也就是900￥的3/4，就相当于9周生产期间所需的流动资本），还剩下225￥像第一个225￥一样在周转期间继续执行生产职能。以此不断循环往复。</w:t>
      </w:r>
    </w:p>
    <w:p w14:paraId="69DA9D5F">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这一过程中，流通时间与周转期间之比不变，依旧是3/12=1/4。如果要使生产在已经转化为商品资本的生产资本的流通时间内不致中断，如果要使生产同时地、一周一周连续地进行，而这样做又没有特别的流动资本可用，那就只有缩小生产规模，减少执行职能的生产资本的流动组成部分，才能办到。这样为了使生产在流通时间内继续进行而游离出来的流动资本部分和全部预付流动资本之比，等于流通时间和周转期间之比。前面已经指出，这里说的只适用于劳动过程一周一周地按相同的规模进行、因而不像农业那样要在不同劳动期间投入不同资本额的生产部门。</w:t>
      </w:r>
    </w:p>
    <w:p w14:paraId="788570B2">
      <w:pPr>
        <w:ind w:firstLine="420" w:firstLineChars="0"/>
        <w:rPr>
          <w:rFonts w:hint="eastAsia" w:ascii="宋体" w:hAnsi="宋体" w:eastAsia="宋体" w:cs="宋体"/>
          <w:lang w:val="en-US" w:eastAsia="zh-CN"/>
        </w:rPr>
      </w:pPr>
      <w:r>
        <w:rPr>
          <w:rFonts w:hint="eastAsia" w:ascii="宋体" w:hAnsi="宋体" w:eastAsia="宋体" w:cs="宋体"/>
          <w:lang w:val="en-US" w:eastAsia="zh-CN"/>
        </w:rPr>
        <w:t>第二种办法就是追加流动资本。保持生产规模不变，但是追加300￥的流动资本。在12周的周转期间内，要相继预付1200￥，300￥是其中的就像1/4，就像3周是12周的1/4一样。在9周的劳动期间结束以后，资本价值900￥就由生产资本形式转化为商品资本形式了。这个资本价值的劳动期间已经结束，但是它不能用同一个资本来更新。当这个资本在这3周停留在流通领域，作为商品资本执行职能时，它所处的情况，从生产过程来看，就好像它根本不存在一样。在这里，我们把一切信用关系撇开不说，因此假定资本家只用他个人的资本来经营。但是，为第一个劳动期间预付的资本，在生产过程完成之后，要在流通过程停留3周，在此期间有一个追加的投资300￥在执行职能，因此生产的连续进行不会中断。</w:t>
      </w:r>
    </w:p>
    <w:p w14:paraId="6A2A027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在这里，我们必须指出下述各点：</w:t>
      </w:r>
    </w:p>
    <w:p w14:paraId="78038DA2">
      <w:pPr>
        <w:ind w:firstLine="420" w:firstLineChars="0"/>
        <w:rPr>
          <w:rFonts w:hint="eastAsia" w:ascii="宋体" w:hAnsi="宋体" w:eastAsia="宋体" w:cs="宋体"/>
          <w:lang w:val="en-US" w:eastAsia="zh-CN"/>
        </w:rPr>
      </w:pPr>
      <w:r>
        <w:rPr>
          <w:rFonts w:hint="eastAsia" w:ascii="宋体" w:hAnsi="宋体" w:eastAsia="宋体" w:cs="宋体"/>
          <w:lang w:val="en-US" w:eastAsia="zh-CN"/>
        </w:rPr>
        <w:t>第一，最初预付的资本900￥的劳动期间，9周以后就结束了，这个资本不经过3周是不会流回的，即只是在第13周开始的时候才流回。但是，一个新的劳动期间会用追加的资本300￥立刻重新开始。正因为这样，生产才能连续进行。</w:t>
      </w:r>
    </w:p>
    <w:p w14:paraId="52AF575A">
      <w:pPr>
        <w:ind w:firstLine="420" w:firstLineChars="0"/>
        <w:rPr>
          <w:rFonts w:hint="eastAsia" w:ascii="宋体" w:hAnsi="宋体" w:eastAsia="宋体" w:cs="宋体"/>
          <w:lang w:val="en-US" w:eastAsia="zh-CN"/>
        </w:rPr>
      </w:pPr>
      <w:r>
        <w:rPr>
          <w:rFonts w:hint="eastAsia" w:ascii="宋体" w:hAnsi="宋体" w:eastAsia="宋体" w:cs="宋体"/>
          <w:lang w:val="en-US" w:eastAsia="zh-CN"/>
        </w:rPr>
        <w:t>第二，原有资本900￥的职能和第一个9周劳动期间结束后新追加的资本300￥（它在第一个劳动期间结束后立即开始第二个劳动期间）的职能，在第一个周转期间内是截然分开的，或者至少能够这样分开，但在第二个周转期间的过程中就互相交叉起来。</w:t>
      </w:r>
    </w:p>
    <w:p w14:paraId="2ADF702A">
      <w:pPr>
        <w:ind w:firstLine="420" w:firstLineChars="0"/>
        <w:rPr>
          <w:rFonts w:hint="eastAsia" w:ascii="宋体" w:hAnsi="宋体" w:eastAsia="宋体" w:cs="宋体"/>
          <w:lang w:val="en-US" w:eastAsia="zh-CN"/>
        </w:rPr>
      </w:pPr>
      <w:r>
        <w:rPr>
          <w:rFonts w:hint="eastAsia" w:ascii="宋体" w:hAnsi="宋体" w:eastAsia="宋体" w:cs="宋体"/>
          <w:lang w:val="en-US" w:eastAsia="zh-CN"/>
        </w:rPr>
        <w:t>事实上，这里的资本运动和在方案一中的资本运动类似。但是由于原有资本和追加资本比例（即劳动期间和流通期间的比例）极不同，两者的交叉情况也就极为复杂。所以，如果去细究在每一个周期到底是哪个资本的哪个部分执行什么职能就太过啰嗦且复杂了。我们只需要抓住以下的几个规律：</w:t>
      </w:r>
    </w:p>
    <w:p w14:paraId="4110E18F">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1.</w:t>
      </w:r>
      <w:r>
        <w:rPr>
          <w:rFonts w:hint="eastAsia" w:ascii="宋体" w:hAnsi="宋体" w:eastAsia="宋体" w:cs="宋体"/>
          <w:lang w:val="en-US" w:eastAsia="zh-CN"/>
        </w:rPr>
        <w:t>既然生产过程是连续进行的，那么在第一个周转期间结束后，每隔一个劳动期间的时间，都会有一个等量于原有资本的量的资本（也就是一个劳动期间所需的流动资本量）回流。换言之，由于生产过程和流通过程两个过程是独立并行开展的，那么，在生产场合中，流通期间的长度就像是0。至于为什么间隔时间刚好是一个劳动周期的时间，可以这样计算得到：设生产期间时长为tp，周转期间时长为tc，第i个周转从0时刻开始，那么第i个周转的资本回流就在tp+tc时刻发生，回流量也就是原有资本的量，而第i+1个周转从tp时刻开始，于是第i+1个周转的回流就发生在tp+tp+tc时刻，回流量还是原有资本的量。两个回流时刻的间隔为（tp+tp+tc）-（tp+tc）=tp。</w:t>
      </w:r>
    </w:p>
    <w:p w14:paraId="7D6FAF9D">
      <w:pPr>
        <w:numPr>
          <w:ilvl w:val="0"/>
          <w:numId w:val="0"/>
        </w:numPr>
        <w:ind w:firstLine="420" w:firstLineChars="0"/>
        <w:rPr>
          <w:rFonts w:hint="default" w:ascii="宋体" w:hAnsi="宋体" w:eastAsia="宋体" w:cs="宋体"/>
          <w:lang w:val="en-US" w:eastAsia="zh-CN"/>
        </w:rPr>
      </w:pPr>
      <w:r>
        <w:rPr>
          <w:rFonts w:hint="default" w:ascii="宋体" w:hAnsi="宋体" w:eastAsia="宋体" w:cs="宋体"/>
          <w:kern w:val="2"/>
          <w:sz w:val="21"/>
          <w:szCs w:val="24"/>
          <w:lang w:val="en-US" w:eastAsia="zh-CN" w:bidi="ar-SA"/>
        </w:rPr>
        <w:t>2.</w:t>
      </w:r>
      <w:r>
        <w:rPr>
          <w:rFonts w:hint="eastAsia" w:ascii="宋体" w:hAnsi="宋体" w:eastAsia="宋体" w:cs="宋体"/>
          <w:lang w:val="en-US" w:eastAsia="zh-CN"/>
        </w:rPr>
        <w:t>原有资本与追加资本的量的比例等于生产期间与周转期间的时长的比例。（这里默认生产规模不变）</w:t>
      </w:r>
    </w:p>
    <w:p w14:paraId="70EF514C">
      <w:pPr>
        <w:numPr>
          <w:ilvl w:val="0"/>
          <w:numId w:val="0"/>
        </w:numPr>
        <w:ind w:firstLine="420" w:firstLineChars="0"/>
        <w:rPr>
          <w:rFonts w:hint="default" w:ascii="宋体" w:hAnsi="宋体" w:eastAsia="宋体" w:cs="宋体"/>
          <w:lang w:val="en-US" w:eastAsia="zh-CN"/>
        </w:rPr>
      </w:pPr>
      <w:r>
        <w:rPr>
          <w:rFonts w:hint="default" w:ascii="宋体" w:hAnsi="宋体" w:eastAsia="宋体" w:cs="宋体"/>
          <w:kern w:val="2"/>
          <w:sz w:val="21"/>
          <w:szCs w:val="24"/>
          <w:lang w:val="en-US" w:eastAsia="zh-CN" w:bidi="ar-SA"/>
        </w:rPr>
        <w:t>3.</w:t>
      </w:r>
      <w:r>
        <w:rPr>
          <w:rFonts w:hint="eastAsia" w:ascii="宋体" w:hAnsi="宋体" w:eastAsia="宋体" w:cs="宋体"/>
          <w:lang w:val="en-US" w:eastAsia="zh-CN"/>
        </w:rPr>
        <w:t>原有资本和追加资本实际上没有绝对的区别，这在周转期间的划分的不同所导致资本的分配的不同时表现得更加明显。值得注意的是，每一次回流回来的资本或有一部分成为未完成的劳动期间的补充资本，另一部分游离出来成为在下一个流通期间使生产连续进行的追加，无论这两个部分分配的比例如何，无论资本的交叉情况如何复杂，无论生产期间时长是比流通期间时长更长还是更短，只要满足上述2，那么生产就可以顺利地连续进行。如果生产期间比流通期间更长，那么回流资本就会有部分用于生产期间的补充；如果两个期间等长，那么回流资本就没有任何一部分用于补充；如果生产期间比流通期间更短，那么回流资本就和部分追加资本一起在下一个流通期间使生产连续进行。</w:t>
      </w:r>
    </w:p>
    <w:p w14:paraId="5ECACFA7">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我们接下来将上面的例子推广，并用数学语言表达。</w:t>
      </w:r>
    </w:p>
    <w:p w14:paraId="5CA1C48E">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设总资本为C，其中用于生产期间的原有资本为C1，用于流通期间使生产连续进行的追加资本为C2。</w:t>
      </w:r>
    </w:p>
    <w:p w14:paraId="781D4F3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设周转期间为T，其中生产期间为Tp，流通期间为Tc。</w:t>
      </w:r>
    </w:p>
    <w:p w14:paraId="4E813AC0">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设每一次回流的资本量为c，第i次资本回流的时刻为ti（i=1,2,3……）</w:t>
      </w:r>
    </w:p>
    <w:p w14:paraId="57C8DC38">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设年资本回流总次数为n，年总周转资本（也就是年总产品）为AP，年总资本周转次数为N。</w:t>
      </w:r>
    </w:p>
    <w:p w14:paraId="36F624D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那么有：</w:t>
      </w:r>
    </w:p>
    <w:p w14:paraId="45FDFB5F">
      <w:pPr>
        <w:numPr>
          <w:ilvl w:val="0"/>
          <w:numId w:val="0"/>
        </w:numPr>
        <w:ind w:left="0" w:leftChars="0" w:firstLine="420" w:firstLineChars="20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①</w:t>
      </w:r>
      <w:r>
        <w:rPr>
          <w:rFonts w:hint="eastAsia" w:ascii="宋体" w:hAnsi="宋体" w:eastAsia="宋体" w:cs="宋体"/>
          <w:lang w:val="en-US" w:eastAsia="zh-CN"/>
        </w:rPr>
        <w:t>T=Tp+Tc</w:t>
      </w:r>
    </w:p>
    <w:p w14:paraId="56A43216">
      <w:pPr>
        <w:numPr>
          <w:ilvl w:val="0"/>
          <w:numId w:val="0"/>
        </w:numPr>
        <w:ind w:left="0" w:leftChars="0" w:firstLine="420" w:firstLineChars="20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②</w:t>
      </w:r>
      <w:r>
        <w:rPr>
          <w:rFonts w:hint="eastAsia" w:ascii="宋体" w:hAnsi="宋体" w:eastAsia="宋体" w:cs="宋体"/>
          <w:lang w:val="en-US" w:eastAsia="zh-CN"/>
        </w:rPr>
        <w:t>C=C1+C2</w:t>
      </w:r>
    </w:p>
    <w:p w14:paraId="1300CB6C">
      <w:pPr>
        <w:numPr>
          <w:ilvl w:val="0"/>
          <w:numId w:val="0"/>
        </w:numPr>
        <w:ind w:left="0" w:leftChars="0" w:firstLine="420" w:firstLineChars="20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③</w:t>
      </w:r>
      <w:r>
        <w:rPr>
          <w:rFonts w:hint="eastAsia" w:ascii="宋体" w:hAnsi="宋体" w:eastAsia="宋体" w:cs="宋体"/>
          <w:lang w:val="en-US" w:eastAsia="zh-CN"/>
        </w:rPr>
        <w:t>C1:C2=Tp:Tc</w:t>
      </w:r>
    </w:p>
    <w:p w14:paraId="5E320134">
      <w:pPr>
        <w:numPr>
          <w:ilvl w:val="0"/>
          <w:numId w:val="0"/>
        </w:numPr>
        <w:ind w:left="0" w:leftChars="0" w:firstLine="420" w:firstLineChars="20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④</w:t>
      </w:r>
      <w:r>
        <w:rPr>
          <w:rFonts w:hint="eastAsia" w:ascii="宋体" w:hAnsi="宋体" w:eastAsia="宋体" w:cs="宋体"/>
          <w:lang w:val="en-US" w:eastAsia="zh-CN"/>
        </w:rPr>
        <w:t>ti=i×Tp+Tc（i=1,2,3……）</w:t>
      </w:r>
    </w:p>
    <w:p w14:paraId="0AFBCF4D">
      <w:pPr>
        <w:numPr>
          <w:ilvl w:val="0"/>
          <w:numId w:val="0"/>
        </w:numPr>
        <w:ind w:left="0" w:leftChars="0" w:firstLine="420" w:firstLineChars="20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⑤</w:t>
      </w:r>
      <w:r>
        <w:rPr>
          <w:rFonts w:hint="eastAsia" w:ascii="宋体" w:hAnsi="宋体" w:eastAsia="宋体" w:cs="宋体"/>
          <w:lang w:val="en-US" w:eastAsia="zh-CN"/>
        </w:rPr>
        <w:t>c=C1</w:t>
      </w:r>
    </w:p>
    <w:p w14:paraId="7FC6ED6E">
      <w:pPr>
        <w:numPr>
          <w:ilvl w:val="0"/>
          <w:numId w:val="0"/>
        </w:numPr>
        <w:ind w:left="0" w:leftChars="0" w:firstLine="420" w:firstLineChars="20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⑥</w:t>
      </w:r>
      <w:r>
        <w:rPr>
          <w:rFonts w:hint="eastAsia" w:ascii="宋体" w:hAnsi="宋体" w:eastAsia="宋体" w:cs="宋体"/>
          <w:lang w:val="en-US" w:eastAsia="zh-CN"/>
        </w:rPr>
        <w:t>AP=nc=nC1</w:t>
      </w:r>
    </w:p>
    <w:p w14:paraId="3B69D2A4">
      <w:pPr>
        <w:numPr>
          <w:ilvl w:val="0"/>
          <w:numId w:val="0"/>
        </w:numPr>
        <w:ind w:left="0" w:leftChars="0" w:firstLine="420" w:firstLineChars="200"/>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⑦</w:t>
      </w:r>
      <w:r>
        <w:rPr>
          <w:rFonts w:hint="eastAsia" w:ascii="宋体" w:hAnsi="宋体" w:eastAsia="宋体" w:cs="宋体"/>
          <w:lang w:val="en-US" w:eastAsia="zh-CN"/>
        </w:rPr>
        <w:t>N=AP/C=n×(C1/C)=n×(Tp/T)</w:t>
      </w:r>
    </w:p>
    <w:p w14:paraId="7E069643">
      <w:pPr>
        <w:widowControl w:val="0"/>
        <w:numPr>
          <w:ilvl w:val="0"/>
          <w:numId w:val="0"/>
        </w:numPr>
        <w:ind w:firstLine="420" w:firstLineChars="0"/>
        <w:jc w:val="both"/>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从公式</w:t>
      </w:r>
      <w:r>
        <w:rPr>
          <w:rFonts w:hint="eastAsia" w:ascii="宋体" w:hAnsi="宋体" w:eastAsia="宋体" w:cs="宋体"/>
          <w:kern w:val="2"/>
          <w:sz w:val="21"/>
          <w:szCs w:val="24"/>
          <w:lang w:val="en-US" w:eastAsia="zh-CN" w:bidi="ar-SA"/>
        </w:rPr>
        <w:t>⑦我们就可以看到，年总资本周转次数并不等于年资本回流总次数。尽管由于流动资本的追加，生产得以连续进行，流通期间仿佛“消失”了，仿佛资本天然地在生产期间结束时立刻回流。但是实际上流通期间依旧存在，投入流通期间的资本也的确停止了生产活动，只是和生产期间并行进行而已。换言之，追加资本的作用并不是真的让流通期间消失，而只是“用空间换时间”，加速资本的周转从而增加一定时间内的总产品。</w:t>
      </w:r>
    </w:p>
    <w:p w14:paraId="1CBD21E2">
      <w:pPr>
        <w:widowControl w:val="0"/>
        <w:numPr>
          <w:ilvl w:val="0"/>
          <w:numId w:val="0"/>
        </w:numPr>
        <w:ind w:firstLine="420" w:firstLineChars="0"/>
        <w:jc w:val="both"/>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对比一下追加资本和不追加资本的方法。我们设总时间一样，为n×Tp+Tc（也就是上面的条件），那么在不追加资本的情况下，周转次数就是（n×Tp+Tc）/(Tp+Tc),年产品就是（n×Tp+Tc）/(Tp+Tc)×C1=[n-(n-1)Tc/T]C1&lt;nC1。可见。追加资本可以增加资本的周转额。</w:t>
      </w:r>
    </w:p>
    <w:p w14:paraId="5E4CE3E4">
      <w:pPr>
        <w:widowControl w:val="0"/>
        <w:numPr>
          <w:ilvl w:val="0"/>
          <w:numId w:val="0"/>
        </w:numPr>
        <w:ind w:firstLine="420" w:firstLineChars="0"/>
        <w:jc w:val="both"/>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在流回的货币中，对于当前的劳动期间来说是否有或者有多少是多余的部分，从而要游离出来，并没有什么区别。假定生产按照当前的规模不间断地进行，要做到这一点，就要有货币，也就是要有货币流回，而不管它是否“游离”。如果生产中断，游离也就停止。</w:t>
      </w:r>
    </w:p>
    <w:p w14:paraId="0B89C42E">
      <w:pPr>
        <w:widowControl w:val="0"/>
        <w:numPr>
          <w:ilvl w:val="0"/>
          <w:numId w:val="0"/>
        </w:numPr>
        <w:ind w:firstLine="420" w:firstLineChars="0"/>
        <w:jc w:val="both"/>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换句话说：的确有货币游离出来，从而以货币形式形成一种潜在的只是可能的资本；但是，这个结果，不仅在本文详细叙述的各种特殊条件下发生，在一切情况下都会发生，规模也比本文所说的要大。就流动资本</w:t>
      </w:r>
      <w:r>
        <w:rPr>
          <w:rFonts w:hint="eastAsia" w:ascii="宋体" w:hAnsi="宋体" w:eastAsia="宋体" w:cs="宋体"/>
          <w:kern w:val="2"/>
          <w:sz w:val="21"/>
          <w:szCs w:val="24"/>
          <w:lang w:val="en-US" w:eastAsia="zh-CN" w:bidi="ar-SA"/>
        </w:rPr>
        <w:t>C1</w:t>
      </w:r>
      <w:r>
        <w:rPr>
          <w:rFonts w:hint="default" w:ascii="宋体" w:hAnsi="宋体" w:eastAsia="宋体" w:cs="宋体"/>
          <w:kern w:val="2"/>
          <w:sz w:val="21"/>
          <w:szCs w:val="24"/>
          <w:lang w:val="en-US" w:eastAsia="zh-CN" w:bidi="ar-SA"/>
        </w:rPr>
        <w:t>来说，产业资本家在每个周转结束时所处的地位，完全和企业开始时一样：资本家手头一下子又会有全部流动资本，可是只能逐渐地把它再转化为生产资本。</w:t>
      </w:r>
    </w:p>
    <w:p w14:paraId="762F81B6">
      <w:pPr>
        <w:widowControl w:val="0"/>
        <w:numPr>
          <w:ilvl w:val="0"/>
          <w:numId w:val="0"/>
        </w:numPr>
        <w:ind w:firstLine="420" w:firstLineChars="0"/>
        <w:jc w:val="both"/>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本文的要点在于论证：一方面，产业资本的一个可观的部分必须不断处于货币形式；另一方面，一个更加可观的部分必须暂时取得货币形式。</w:t>
      </w:r>
    </w:p>
    <w:p w14:paraId="4922589A">
      <w:pPr>
        <w:widowControl w:val="0"/>
        <w:numPr>
          <w:ilvl w:val="0"/>
          <w:numId w:val="0"/>
        </w:numPr>
        <w:ind w:firstLine="420" w:firstLineChars="0"/>
        <w:jc w:val="both"/>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此外，上述讨论的一直都是假定价格不变，生产规模也不变。而如果价格发生变动，从而导致投入的资本不够或是多出，那么就会发生真正意义上的对于总资本而言的资本“追加”或“游离”。这里可能发生各种各样的情况，但是有一点是不变的，即如果要保持生产的连续，就必须要保证C1：C2=Tp：Tc，并且必须要有相当部分的货币资本来应对这各种各样的价格变动。对于这些“追加”货币资本，必须预先准备，起码要找好来路，否则生产就无法继续正常地连续进行，而对于“游离”货币资本，可能停留下来退出流通，也可能投入其他领域。</w:t>
      </w:r>
    </w:p>
    <w:p w14:paraId="0332E283">
      <w:pPr>
        <w:pStyle w:val="4"/>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第十六章——可变资本的周转</w:t>
      </w:r>
    </w:p>
    <w:p w14:paraId="68EFC681">
      <w:pPr>
        <w:pStyle w:val="5"/>
        <w:numPr>
          <w:ilvl w:val="0"/>
          <w:numId w:val="0"/>
        </w:numPr>
        <w:bidi w:val="0"/>
        <w:ind w:firstLine="420" w:firstLineChars="0"/>
        <w:rPr>
          <w:rFonts w:hint="eastAsia" w:ascii="宋体" w:hAnsi="宋体" w:eastAsia="宋体" w:cs="宋体"/>
          <w:b/>
          <w:kern w:val="2"/>
          <w:sz w:val="28"/>
          <w:szCs w:val="24"/>
          <w:lang w:val="en-US" w:eastAsia="zh-CN" w:bidi="ar-SA"/>
        </w:rPr>
      </w:pPr>
      <w:r>
        <w:rPr>
          <w:rFonts w:hint="eastAsia" w:ascii="宋体" w:hAnsi="宋体" w:eastAsia="宋体" w:cs="宋体"/>
          <w:b/>
          <w:kern w:val="2"/>
          <w:sz w:val="28"/>
          <w:szCs w:val="24"/>
          <w:lang w:val="en-US" w:eastAsia="zh-CN" w:bidi="ar-SA"/>
        </w:rPr>
        <w:t>一、年剩余价值率</w:t>
      </w:r>
    </w:p>
    <w:p w14:paraId="0D14517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假定有一个2500</w:t>
      </w:r>
      <w:r>
        <w:rPr>
          <w:rFonts w:hint="eastAsia" w:ascii="宋体" w:hAnsi="宋体" w:eastAsia="宋体" w:cs="宋体"/>
          <w:lang w:val="en-US" w:eastAsia="zh-CN"/>
        </w:rPr>
        <w:t>￥</w:t>
      </w:r>
      <w:r>
        <w:rPr>
          <w:rFonts w:hint="default" w:ascii="宋体" w:hAnsi="宋体" w:eastAsia="宋体" w:cs="宋体"/>
          <w:lang w:val="en-US" w:eastAsia="zh-CN"/>
        </w:rPr>
        <w:t>的流动资本，其中2000</w:t>
      </w:r>
      <w:r>
        <w:rPr>
          <w:rFonts w:hint="eastAsia" w:ascii="宋体" w:hAnsi="宋体" w:eastAsia="宋体" w:cs="宋体"/>
          <w:lang w:val="en-US" w:eastAsia="zh-CN"/>
        </w:rPr>
        <w:t>￥</w:t>
      </w:r>
      <w:r>
        <w:rPr>
          <w:rFonts w:hint="default" w:ascii="宋体" w:hAnsi="宋体" w:eastAsia="宋体" w:cs="宋体"/>
          <w:lang w:val="en-US" w:eastAsia="zh-CN"/>
        </w:rPr>
        <w:t>是不变资本（生产材料），500</w:t>
      </w:r>
      <w:r>
        <w:rPr>
          <w:rFonts w:hint="eastAsia" w:ascii="宋体" w:hAnsi="宋体" w:eastAsia="宋体" w:cs="宋体"/>
          <w:lang w:val="en-US" w:eastAsia="zh-CN"/>
        </w:rPr>
        <w:t>￥</w:t>
      </w:r>
      <w:r>
        <w:rPr>
          <w:rFonts w:hint="default" w:ascii="宋体" w:hAnsi="宋体" w:eastAsia="宋体" w:cs="宋体"/>
          <w:lang w:val="en-US" w:eastAsia="zh-CN"/>
        </w:rPr>
        <w:t>是投在工资上的可变资本。</w:t>
      </w:r>
    </w:p>
    <w:p w14:paraId="2EB7543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假定周转期间＝5周；劳动期间＝4周，流通期间＝1周。这样，资本Ⅰ＝2000</w:t>
      </w:r>
      <w:r>
        <w:rPr>
          <w:rFonts w:hint="eastAsia" w:ascii="宋体" w:hAnsi="宋体" w:eastAsia="宋体" w:cs="宋体"/>
          <w:lang w:val="en-US" w:eastAsia="zh-CN"/>
        </w:rPr>
        <w:t>￥</w:t>
      </w:r>
      <w:r>
        <w:rPr>
          <w:rFonts w:hint="default" w:ascii="宋体" w:hAnsi="宋体" w:eastAsia="宋体" w:cs="宋体"/>
          <w:lang w:val="en-US" w:eastAsia="zh-CN"/>
        </w:rPr>
        <w:t>是由1600</w:t>
      </w:r>
      <w:r>
        <w:rPr>
          <w:rFonts w:hint="eastAsia" w:ascii="宋体" w:hAnsi="宋体" w:eastAsia="宋体" w:cs="宋体"/>
          <w:lang w:val="en-US" w:eastAsia="zh-CN"/>
        </w:rPr>
        <w:t>￥</w:t>
      </w:r>
      <w:r>
        <w:rPr>
          <w:rFonts w:hint="default" w:ascii="宋体" w:hAnsi="宋体" w:eastAsia="宋体" w:cs="宋体"/>
          <w:lang w:val="en-US" w:eastAsia="zh-CN"/>
        </w:rPr>
        <w:t>不变资本和400</w:t>
      </w:r>
      <w:r>
        <w:rPr>
          <w:rFonts w:hint="eastAsia" w:ascii="宋体" w:hAnsi="宋体" w:eastAsia="宋体" w:cs="宋体"/>
          <w:lang w:val="en-US" w:eastAsia="zh-CN"/>
        </w:rPr>
        <w:t>￥</w:t>
      </w:r>
      <w:r>
        <w:rPr>
          <w:rFonts w:hint="default" w:ascii="宋体" w:hAnsi="宋体" w:eastAsia="宋体" w:cs="宋体"/>
          <w:lang w:val="en-US" w:eastAsia="zh-CN"/>
        </w:rPr>
        <w:t>可变资本构成的；资本Ⅱ＝500</w:t>
      </w:r>
      <w:r>
        <w:rPr>
          <w:rFonts w:hint="eastAsia" w:ascii="宋体" w:hAnsi="宋体" w:eastAsia="宋体" w:cs="宋体"/>
          <w:lang w:val="en-US" w:eastAsia="zh-CN"/>
        </w:rPr>
        <w:t>￥</w:t>
      </w:r>
      <w:r>
        <w:rPr>
          <w:rFonts w:hint="default" w:ascii="宋体" w:hAnsi="宋体" w:eastAsia="宋体" w:cs="宋体"/>
          <w:lang w:val="en-US" w:eastAsia="zh-CN"/>
        </w:rPr>
        <w:t>，其中400</w:t>
      </w:r>
      <w:r>
        <w:rPr>
          <w:rFonts w:hint="eastAsia" w:ascii="宋体" w:hAnsi="宋体" w:eastAsia="宋体" w:cs="宋体"/>
          <w:lang w:val="en-US" w:eastAsia="zh-CN"/>
        </w:rPr>
        <w:t>￥</w:t>
      </w:r>
      <w:r>
        <w:rPr>
          <w:rFonts w:hint="default" w:ascii="宋体" w:hAnsi="宋体" w:eastAsia="宋体" w:cs="宋体"/>
          <w:lang w:val="en-US" w:eastAsia="zh-CN"/>
        </w:rPr>
        <w:t>是不变资本，100</w:t>
      </w:r>
      <w:r>
        <w:rPr>
          <w:rFonts w:hint="eastAsia" w:ascii="宋体" w:hAnsi="宋体" w:eastAsia="宋体" w:cs="宋体"/>
          <w:lang w:val="en-US" w:eastAsia="zh-CN"/>
        </w:rPr>
        <w:t>￥</w:t>
      </w:r>
      <w:r>
        <w:rPr>
          <w:rFonts w:hint="default" w:ascii="宋体" w:hAnsi="宋体" w:eastAsia="宋体" w:cs="宋体"/>
          <w:lang w:val="en-US" w:eastAsia="zh-CN"/>
        </w:rPr>
        <w:t>是可变资本。在每一个劳动周内投入500</w:t>
      </w:r>
      <w:r>
        <w:rPr>
          <w:rFonts w:hint="eastAsia" w:ascii="宋体" w:hAnsi="宋体" w:eastAsia="宋体" w:cs="宋体"/>
          <w:lang w:val="en-US" w:eastAsia="zh-CN"/>
        </w:rPr>
        <w:t>￥</w:t>
      </w:r>
      <w:r>
        <w:rPr>
          <w:rFonts w:hint="default" w:ascii="宋体" w:hAnsi="宋体" w:eastAsia="宋体" w:cs="宋体"/>
          <w:lang w:val="en-US" w:eastAsia="zh-CN"/>
        </w:rPr>
        <w:t>资本。在一年50周内，生产出50×500＝25000</w:t>
      </w:r>
      <w:r>
        <w:rPr>
          <w:rFonts w:hint="eastAsia" w:ascii="宋体" w:hAnsi="宋体" w:eastAsia="宋体" w:cs="宋体"/>
          <w:lang w:val="en-US" w:eastAsia="zh-CN"/>
        </w:rPr>
        <w:t>￥</w:t>
      </w:r>
      <w:r>
        <w:rPr>
          <w:rFonts w:hint="default" w:ascii="宋体" w:hAnsi="宋体" w:eastAsia="宋体" w:cs="宋体"/>
          <w:lang w:val="en-US" w:eastAsia="zh-CN"/>
        </w:rPr>
        <w:t>的年产品。因此，不断地在一个劳动期间使用的资本Ⅰ＝2000</w:t>
      </w:r>
      <w:r>
        <w:rPr>
          <w:rFonts w:hint="eastAsia" w:ascii="宋体" w:hAnsi="宋体" w:eastAsia="宋体" w:cs="宋体"/>
          <w:lang w:val="en-US" w:eastAsia="zh-CN"/>
        </w:rPr>
        <w:t>￥</w:t>
      </w:r>
      <w:r>
        <w:rPr>
          <w:rFonts w:hint="default" w:ascii="宋体" w:hAnsi="宋体" w:eastAsia="宋体" w:cs="宋体"/>
          <w:lang w:val="en-US" w:eastAsia="zh-CN"/>
        </w:rPr>
        <w:t>，每年周转</w:t>
      </w:r>
      <w:r>
        <w:rPr>
          <w:rFonts w:hint="eastAsia" w:ascii="宋体" w:hAnsi="宋体" w:eastAsia="宋体" w:cs="宋体"/>
          <w:lang w:val="en-US" w:eastAsia="zh-CN"/>
        </w:rPr>
        <w:t>25000/2000=25/2</w:t>
      </w:r>
      <w:r>
        <w:rPr>
          <w:rFonts w:hint="default" w:ascii="宋体" w:hAnsi="宋体" w:eastAsia="宋体" w:cs="宋体"/>
          <w:lang w:val="en-US" w:eastAsia="zh-CN"/>
        </w:rPr>
        <w:t>次。在这25000</w:t>
      </w:r>
      <w:r>
        <w:rPr>
          <w:rFonts w:hint="eastAsia" w:ascii="宋体" w:hAnsi="宋体" w:eastAsia="宋体" w:cs="宋体"/>
          <w:lang w:val="en-US" w:eastAsia="zh-CN"/>
        </w:rPr>
        <w:t>￥</w:t>
      </w:r>
      <w:r>
        <w:rPr>
          <w:rFonts w:hint="default" w:ascii="宋体" w:hAnsi="宋体" w:eastAsia="宋体" w:cs="宋体"/>
          <w:lang w:val="en-US" w:eastAsia="zh-CN"/>
        </w:rPr>
        <w:t>中，有20000</w:t>
      </w:r>
      <w:r>
        <w:rPr>
          <w:rFonts w:hint="eastAsia" w:ascii="宋体" w:hAnsi="宋体" w:eastAsia="宋体" w:cs="宋体"/>
          <w:lang w:val="en-US" w:eastAsia="zh-CN"/>
        </w:rPr>
        <w:t>￥</w:t>
      </w:r>
      <w:r>
        <w:rPr>
          <w:rFonts w:hint="default" w:ascii="宋体" w:hAnsi="宋体" w:eastAsia="宋体" w:cs="宋体"/>
          <w:lang w:val="en-US" w:eastAsia="zh-CN"/>
        </w:rPr>
        <w:t>是投在生产资料上的不变资本，有5000</w:t>
      </w:r>
      <w:r>
        <w:rPr>
          <w:rFonts w:hint="eastAsia" w:ascii="宋体" w:hAnsi="宋体" w:eastAsia="宋体" w:cs="宋体"/>
          <w:lang w:val="en-US" w:eastAsia="zh-CN"/>
        </w:rPr>
        <w:t>￥</w:t>
      </w:r>
      <w:r>
        <w:rPr>
          <w:rFonts w:hint="default" w:ascii="宋体" w:hAnsi="宋体" w:eastAsia="宋体" w:cs="宋体"/>
          <w:lang w:val="en-US" w:eastAsia="zh-CN"/>
        </w:rPr>
        <w:t>是投在工资上的可变资本。相反，总资本2500</w:t>
      </w:r>
      <w:r>
        <w:rPr>
          <w:rFonts w:hint="eastAsia" w:ascii="宋体" w:hAnsi="宋体" w:eastAsia="宋体" w:cs="宋体"/>
          <w:lang w:val="en-US" w:eastAsia="zh-CN"/>
        </w:rPr>
        <w:t>￥</w:t>
      </w:r>
      <w:r>
        <w:rPr>
          <w:rFonts w:hint="default" w:ascii="宋体" w:hAnsi="宋体" w:eastAsia="宋体" w:cs="宋体"/>
          <w:lang w:val="en-US" w:eastAsia="zh-CN"/>
        </w:rPr>
        <w:t>则周转</w:t>
      </w:r>
      <w:r>
        <w:rPr>
          <w:rFonts w:hint="eastAsia" w:ascii="宋体" w:hAnsi="宋体" w:eastAsia="宋体" w:cs="宋体"/>
          <w:lang w:val="en-US" w:eastAsia="zh-CN"/>
        </w:rPr>
        <w:t>25000/2500</w:t>
      </w:r>
      <w:r>
        <w:rPr>
          <w:rFonts w:hint="default" w:ascii="宋体" w:hAnsi="宋体" w:eastAsia="宋体" w:cs="宋体"/>
          <w:lang w:val="en-US" w:eastAsia="zh-CN"/>
        </w:rPr>
        <w:t>＝10次。</w:t>
      </w:r>
    </w:p>
    <w:p w14:paraId="564310A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生产中耗费的可变流动资本，只有在它的价值借以再生产的产品已经卖出，已经由商品资本转化为货币资本，可以重新用来支付劳动力的报酬时，才能重新在流通过程中发生作用。投在生产中的不变流动资本（生产材料）——它的价值是作为产品的价值部分再现的——也是这样。这两部分——流动资本的可变部分和不变部分——的共同点，以及它们同固定资本的区别，不在于它们转移到产品中去的价值通过商品资本而流通，即通过作为商品的产品的流通而流通。产品的一部分价值，从而作为商品来流通的产品即商品资本的一部分价值，总是由固定资本的损耗构成的，即总是由固定资本在生产中转移到产品中去的那部分价值构成的。但是，区别在于：在流动资本（＝流动的不变资本+流动的可变资本）若干周转期间的一个或长或短的周期中，固定资本继续以它的旧的使用形态在生产过程中执行职能；而每一次周转都要求补偿以商品资本形态从生产领域进入流通领域的全部流动资本。</w:t>
      </w:r>
    </w:p>
    <w:p w14:paraId="78F8378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流通的第一阶段W′—G′，对于流动的不变资本和流动的可变资本是共同的。在第二阶段上，它们分开了。商品再转化成的货币的一部分转化为生产储备（流动的不变资本）。由于生产储备的各组成部分具有不同的购买期限，这些货币的一部分转化为生产材料可以早一些，另一部分则可以迟一些，但是，它们最终会全部转化为生产材料。由出售商品得到的货币的另一部分，则作为货币储备，以便逐渐支付并入生产过程的劳动力的报酬。这部分货币构成流动的可变资本。然而，这两部分中不论哪一部分，每次都要由资本的周转，即资本转化为产品，由产品转化为商品，由商品转化为货币的过程而全部得到补偿。正因为如此，所以我们在前一章撇开固定资本不说，而把流动资本——不变流动资本和可变流动资本——的周转分开和放在一起加以考察。</w:t>
      </w:r>
    </w:p>
    <w:p w14:paraId="0BCAB7A9">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对于我们现在要研究的问题来说，我们必须更进一步，把流动资本的可变部分当作似乎是惟一的流动资本。这就是说，我们把和它一起周转的不变流动资本也撇开不说。</w:t>
      </w:r>
    </w:p>
    <w:p w14:paraId="6D300F6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预付总资本为2500￥，其中可变流动资本为500￥。年产品价值为25000￥，则其中包含的流动可变资本为5000￥。因此，可变流动资本周转次数为5000/500=10次，和总资本周转此时完全一致。年产品的价值除以预付资本的价值，而不是除以这个资本中不断地在一个劳动期间使用的那部分价值（在这里，不是除以400，而是除以500，不是除以资本Ⅰ，而是除以资本Ⅰ+资本Ⅱ），这样一种平均计算法，在这里，在仅仅考察剩余价值的生产的场合是绝对精确的。以后我们会知道，从另一个观点来看，这种计算法并不是完全精确的，正如这种平均计算法一般来说并不是完全精确的一样。这就是说，这种计算法对于资本家的实际目的来说已经够精确了，但它还不能精确地或者适当地表现出周转的一切现实情况。</w:t>
      </w:r>
    </w:p>
    <w:p w14:paraId="5DBD525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到目前为止，我们把商品资本的一部分价值，也就是商品资本中包含的、已经在生产过程中生产出来、并且已经并入产品的剩余价值完全撇开不说。现在，我们要把注意力放到这部分价值上面来。</w:t>
      </w:r>
    </w:p>
    <w:p w14:paraId="702BA33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假设每周投入的可变资本100￥生产100%的剩余价值=100￥，那么5周的周转期间内投入的可变资本500￥，就会产生一个500￥的剩余价值。因此，年产品中包含的5000￥就生产一个10×500=5000￥的剩余价值。但是，预付的可变资本仅仅是500￥。我们把一年内生产的剩余价值总额和预付可变资本的价值额之比，称为年剩余价值率。在当前考察的场合，年剩余价值率=5000/500=1000%=（10×500）/500=10×（500/500）=10×100%。</w:t>
      </w:r>
    </w:p>
    <w:p w14:paraId="5325D88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可见，年剩余价值率，等于预付可变资本在一个周转期间内生产的剩余价值率乘以可变资本的周转次数（它和全部流动资本的周转次数是一致的）。</w:t>
      </w:r>
    </w:p>
    <w:p w14:paraId="155158F6">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这里说的是年剩余价值率。至于一个已定的周转期间内取得的剩余价值量，那么，这个量等于这个期间内预付的可变资本价值（这里＝500</w:t>
      </w:r>
      <w:r>
        <w:rPr>
          <w:rFonts w:hint="eastAsia" w:ascii="宋体" w:hAnsi="宋体" w:eastAsia="宋体" w:cs="宋体"/>
          <w:lang w:val="en-US" w:eastAsia="zh-CN"/>
        </w:rPr>
        <w:t>￥</w:t>
      </w:r>
      <w:r>
        <w:rPr>
          <w:rFonts w:hint="default" w:ascii="宋体" w:hAnsi="宋体" w:eastAsia="宋体" w:cs="宋体"/>
          <w:lang w:val="en-US" w:eastAsia="zh-CN"/>
        </w:rPr>
        <w:t>）乘以剩余价值率</w:t>
      </w:r>
      <w:r>
        <w:rPr>
          <w:rFonts w:hint="eastAsia" w:ascii="宋体" w:hAnsi="宋体" w:eastAsia="宋体" w:cs="宋体"/>
          <w:lang w:val="en-US" w:eastAsia="zh-CN"/>
        </w:rPr>
        <w:t>。</w:t>
      </w:r>
    </w:p>
    <w:p w14:paraId="14C3AB8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这个一年内周转10次、一年内生产剩余价值5000</w:t>
      </w:r>
      <w:r>
        <w:rPr>
          <w:rFonts w:hint="eastAsia" w:ascii="宋体" w:hAnsi="宋体" w:eastAsia="宋体" w:cs="宋体"/>
          <w:lang w:val="en-US" w:eastAsia="zh-CN"/>
        </w:rPr>
        <w:t>￥</w:t>
      </w:r>
      <w:r>
        <w:rPr>
          <w:rFonts w:hint="default" w:ascii="宋体" w:hAnsi="宋体" w:eastAsia="宋体" w:cs="宋体"/>
          <w:lang w:val="en-US" w:eastAsia="zh-CN"/>
        </w:rPr>
        <w:t>，从而年剩余价值率＝1000%的可变资本500</w:t>
      </w:r>
      <w:r>
        <w:rPr>
          <w:rFonts w:hint="eastAsia" w:ascii="宋体" w:hAnsi="宋体" w:eastAsia="宋体" w:cs="宋体"/>
          <w:lang w:val="en-US" w:eastAsia="zh-CN"/>
        </w:rPr>
        <w:t>￥</w:t>
      </w:r>
      <w:r>
        <w:rPr>
          <w:rFonts w:hint="default" w:ascii="宋体" w:hAnsi="宋体" w:eastAsia="宋体" w:cs="宋体"/>
          <w:lang w:val="en-US" w:eastAsia="zh-CN"/>
        </w:rPr>
        <w:t>，我们称为资本A。</w:t>
      </w:r>
    </w:p>
    <w:p w14:paraId="7C13A954">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现在，再假定有另一个可变资本B，是5000</w:t>
      </w:r>
      <w:r>
        <w:rPr>
          <w:rFonts w:hint="eastAsia" w:ascii="宋体" w:hAnsi="宋体" w:eastAsia="宋体" w:cs="宋体"/>
          <w:lang w:val="en-US" w:eastAsia="zh-CN"/>
        </w:rPr>
        <w:t>￥</w:t>
      </w:r>
      <w:r>
        <w:rPr>
          <w:rFonts w:hint="default" w:ascii="宋体" w:hAnsi="宋体" w:eastAsia="宋体" w:cs="宋体"/>
          <w:lang w:val="en-US" w:eastAsia="zh-CN"/>
        </w:rPr>
        <w:t>，它为全年（这里就是为50周）而预付，因此一年只周转一次。其次，我们假定在年终时，产品会在它完成的那一天得到支付；就是说，产品要转化成的货币资本，会在它完成的那一天流回。在这里，流通期间＝0，周转期间＝劳动期间，即＝1年。和上述的情形一样，每周都有100</w:t>
      </w:r>
      <w:r>
        <w:rPr>
          <w:rFonts w:hint="eastAsia" w:ascii="宋体" w:hAnsi="宋体" w:eastAsia="宋体" w:cs="宋体"/>
          <w:lang w:val="en-US" w:eastAsia="zh-CN"/>
        </w:rPr>
        <w:t>￥</w:t>
      </w:r>
      <w:r>
        <w:rPr>
          <w:rFonts w:hint="default" w:ascii="宋体" w:hAnsi="宋体" w:eastAsia="宋体" w:cs="宋体"/>
          <w:lang w:val="en-US" w:eastAsia="zh-CN"/>
        </w:rPr>
        <w:t>可变资本，因而50周会有5000</w:t>
      </w:r>
      <w:r>
        <w:rPr>
          <w:rFonts w:hint="eastAsia" w:ascii="宋体" w:hAnsi="宋体" w:eastAsia="宋体" w:cs="宋体"/>
          <w:lang w:val="en-US" w:eastAsia="zh-CN"/>
        </w:rPr>
        <w:t>￥</w:t>
      </w:r>
      <w:r>
        <w:rPr>
          <w:rFonts w:hint="default" w:ascii="宋体" w:hAnsi="宋体" w:eastAsia="宋体" w:cs="宋体"/>
          <w:lang w:val="en-US" w:eastAsia="zh-CN"/>
        </w:rPr>
        <w:t>可变资本处在劳动过程中。又假定剩余价值率同样＝100%，也就是说，在工作日长度不变时，有一半时间是由剩余劳动构成的。如果我们考察5周，那么，投入的可变资本＝500</w:t>
      </w:r>
      <w:r>
        <w:rPr>
          <w:rFonts w:hint="eastAsia" w:ascii="宋体" w:hAnsi="宋体" w:eastAsia="宋体" w:cs="宋体"/>
          <w:lang w:val="en-US" w:eastAsia="zh-CN"/>
        </w:rPr>
        <w:t>￥</w:t>
      </w:r>
      <w:r>
        <w:rPr>
          <w:rFonts w:hint="default" w:ascii="宋体" w:hAnsi="宋体" w:eastAsia="宋体" w:cs="宋体"/>
          <w:lang w:val="en-US" w:eastAsia="zh-CN"/>
        </w:rPr>
        <w:t>，剩余价值率＝100%，因此5周内生产的剩余价值量＝500</w:t>
      </w:r>
      <w:r>
        <w:rPr>
          <w:rFonts w:hint="eastAsia" w:ascii="宋体" w:hAnsi="宋体" w:eastAsia="宋体" w:cs="宋体"/>
          <w:lang w:val="en-US" w:eastAsia="zh-CN"/>
        </w:rPr>
        <w:t>￥</w:t>
      </w:r>
      <w:r>
        <w:rPr>
          <w:rFonts w:hint="default" w:ascii="宋体" w:hAnsi="宋体" w:eastAsia="宋体" w:cs="宋体"/>
          <w:lang w:val="en-US" w:eastAsia="zh-CN"/>
        </w:rPr>
        <w:t>。在这里，按照假定，被剥削的劳动力的量和剥削程度，都恰好和资本A的被剥削的劳动力的量和剥削程度相等。</w:t>
      </w:r>
      <w:r>
        <w:rPr>
          <w:rFonts w:hint="eastAsia" w:ascii="宋体" w:hAnsi="宋体" w:eastAsia="宋体" w:cs="宋体"/>
          <w:lang w:val="en-US" w:eastAsia="zh-CN"/>
        </w:rPr>
        <w:t>那么，全年投入的可变资本就是50×100=5000￥，产生剩余价值也是50×100=5000￥。也就是说，年产生剩余价值与资本A相同，为5000￥。</w:t>
      </w:r>
    </w:p>
    <w:p w14:paraId="15B6126F">
      <w:pPr>
        <w:bidi w:val="0"/>
        <w:ind w:firstLine="420" w:firstLineChars="0"/>
        <w:rPr>
          <w:rFonts w:hint="default" w:ascii="宋体" w:hAnsi="宋体" w:eastAsia="宋体" w:cs="宋体"/>
          <w:lang w:val="en-US" w:eastAsia="zh-CN"/>
        </w:rPr>
      </w:pPr>
      <w:r>
        <w:rPr>
          <w:rFonts w:hint="eastAsia" w:ascii="宋体" w:hAnsi="宋体" w:eastAsia="宋体" w:cs="宋体"/>
          <w:lang w:val="en-US" w:eastAsia="zh-CN"/>
        </w:rPr>
        <w:t>但是，资本B的年剩余价值率为5000/5000=100%。</w:t>
      </w:r>
    </w:p>
    <w:p w14:paraId="7BA4C0F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在资本A和资本B的场合，我们每周都支出100</w:t>
      </w:r>
      <w:r>
        <w:rPr>
          <w:rFonts w:hint="eastAsia" w:ascii="宋体" w:hAnsi="宋体" w:eastAsia="宋体" w:cs="宋体"/>
          <w:lang w:val="en-US" w:eastAsia="zh-CN"/>
        </w:rPr>
        <w:t>￥</w:t>
      </w:r>
      <w:r>
        <w:rPr>
          <w:rFonts w:hint="default" w:ascii="宋体" w:hAnsi="宋体" w:eastAsia="宋体" w:cs="宋体"/>
          <w:lang w:val="en-US" w:eastAsia="zh-CN"/>
        </w:rPr>
        <w:t>可变资本；价值增殖程度或剩余价值率同样＝100%；可变资本量也同样＝100</w:t>
      </w:r>
      <w:r>
        <w:rPr>
          <w:rFonts w:hint="eastAsia" w:ascii="宋体" w:hAnsi="宋体" w:eastAsia="宋体" w:cs="宋体"/>
          <w:lang w:val="en-US" w:eastAsia="zh-CN"/>
        </w:rPr>
        <w:t>￥</w:t>
      </w:r>
      <w:r>
        <w:rPr>
          <w:rFonts w:hint="default" w:ascii="宋体" w:hAnsi="宋体" w:eastAsia="宋体" w:cs="宋体"/>
          <w:lang w:val="en-US" w:eastAsia="zh-CN"/>
        </w:rPr>
        <w:t>。被剥削的劳动力的数量一样；剥削量和剥削程度在两个场合也一样；工作日一样，并且以同一比例分为必要劳动和剩余劳动。一年内使用的可变资本额一样大，都＝5000</w:t>
      </w:r>
      <w:r>
        <w:rPr>
          <w:rFonts w:hint="eastAsia" w:ascii="宋体" w:hAnsi="宋体" w:eastAsia="宋体" w:cs="宋体"/>
          <w:lang w:val="en-US" w:eastAsia="zh-CN"/>
        </w:rPr>
        <w:t>￥</w:t>
      </w:r>
      <w:r>
        <w:rPr>
          <w:rFonts w:hint="default" w:ascii="宋体" w:hAnsi="宋体" w:eastAsia="宋体" w:cs="宋体"/>
          <w:lang w:val="en-US" w:eastAsia="zh-CN"/>
        </w:rPr>
        <w:t>，它们推动着同量的劳动，并且从这两个等额资本推动的劳动力榨出同量的剩余价值5000</w:t>
      </w:r>
      <w:r>
        <w:rPr>
          <w:rFonts w:hint="eastAsia" w:ascii="宋体" w:hAnsi="宋体" w:eastAsia="宋体" w:cs="宋体"/>
          <w:lang w:val="en-US" w:eastAsia="zh-CN"/>
        </w:rPr>
        <w:t>￥</w:t>
      </w:r>
      <w:r>
        <w:rPr>
          <w:rFonts w:hint="default" w:ascii="宋体" w:hAnsi="宋体" w:eastAsia="宋体" w:cs="宋体"/>
          <w:lang w:val="en-US" w:eastAsia="zh-CN"/>
        </w:rPr>
        <w:t>。但是，A的年剩余价值率和B的年剩余价值率的差额是900%。这个现象当然会产生这样的印象：似乎剩余价值率不仅取决于可变资本所推动的劳动力的量和剥削程度，而且还取决于某些从流通过程中产生的无法说明的影响。</w:t>
      </w:r>
    </w:p>
    <w:p w14:paraId="418B9EB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只要我们不仅在外表上，而且在实际上把资本A和资本B放在完全相同的条件下，这个现象的奇异之处就会立即消失。而只有可变资本B在和资本A相同的时间内被全部用于支付劳动力的报酬，这些相同的条件才会产生。</w:t>
      </w:r>
    </w:p>
    <w:p w14:paraId="3F0D8FD2">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也就是说，资本B的5000￥就要在5周内全部支出，每周投入1000￥，全年投入50000￥，因此，年剩余价值就是50000￥，年剩余价值率就是50000/5000=1000%=10×（5000/5000）=10×100%。因此，A和B的年剩余价值率现在一样都是1000%，但B的剩余价值量为50000￥，A的剩余价值量为5000￥，所生产的两个剩余价值量之比现在也和两个预付资本价值B和A之比一样，都是5000∶500＝10∶1。然而，资本B也在同一时间内推动了10倍于资本A所推动的劳动力。</w:t>
      </w:r>
    </w:p>
    <w:p w14:paraId="5327D7B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生产剩余价值的，只是劳动过程中实际使用的资本。一切有关剩余价值的规律，包括在剩余价值率已定时剩余价值量由可变资本相对量决定的规律，也只是适用于这种资本。</w:t>
      </w:r>
    </w:p>
    <w:p w14:paraId="55C823A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劳动过程本身是用时间计量的。在工作日的长度已定时（在这里，我们为了清楚地说明年剩余价值率的差别，假定资本A和资本B的一切条件相等），一个劳动周就是由一定数量的工作日构成的。或者，在一个工作日＝10小时，一周＝6个工作日时，我们还可以把一个劳动期间，比如说，这里是一个5周的劳动期间，看成是一个300小时的工作日。但是这个数字还必须乘以每天在同一个劳动过程中一起雇用的工人人数。如果这个人数是10，一周就＝60×10＝600小时，5周的劳动期间＝600×5＝3000小时。因此，在剩余价值率相等和工作日的长度相等时，只要同一时间内推动的劳动力的量（同等价格的一个劳动力乘以劳动力的人数）相等，所使用的可变资本量也相等。</w:t>
      </w:r>
    </w:p>
    <w:p w14:paraId="7C21011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我们回过来谈我们原来的例子。在A和B两个场合，每周等量的可变资本100</w:t>
      </w:r>
      <w:r>
        <w:rPr>
          <w:rFonts w:hint="eastAsia" w:ascii="宋体" w:hAnsi="宋体" w:eastAsia="宋体" w:cs="宋体"/>
          <w:lang w:val="en-US" w:eastAsia="zh-CN"/>
        </w:rPr>
        <w:t>￥</w:t>
      </w:r>
      <w:r>
        <w:rPr>
          <w:rFonts w:hint="default" w:ascii="宋体" w:hAnsi="宋体" w:eastAsia="宋体" w:cs="宋体"/>
          <w:lang w:val="en-US" w:eastAsia="zh-CN"/>
        </w:rPr>
        <w:t>在全年的每周中被使用。因此，在劳动过程中真正执行职能的所使用的可变资本是相等的，但是预付可变资本完全不等。对资本A来说，每5周预付500</w:t>
      </w:r>
      <w:r>
        <w:rPr>
          <w:rFonts w:hint="eastAsia" w:ascii="宋体" w:hAnsi="宋体" w:eastAsia="宋体" w:cs="宋体"/>
          <w:lang w:val="en-US" w:eastAsia="zh-CN"/>
        </w:rPr>
        <w:t>￥</w:t>
      </w:r>
      <w:r>
        <w:rPr>
          <w:rFonts w:hint="default" w:ascii="宋体" w:hAnsi="宋体" w:eastAsia="宋体" w:cs="宋体"/>
          <w:lang w:val="en-US" w:eastAsia="zh-CN"/>
        </w:rPr>
        <w:t>，每周使用其中的100</w:t>
      </w:r>
      <w:r>
        <w:rPr>
          <w:rFonts w:hint="eastAsia" w:ascii="宋体" w:hAnsi="宋体" w:eastAsia="宋体" w:cs="宋体"/>
          <w:lang w:val="en-US" w:eastAsia="zh-CN"/>
        </w:rPr>
        <w:t>￥</w:t>
      </w:r>
      <w:r>
        <w:rPr>
          <w:rFonts w:hint="default" w:ascii="宋体" w:hAnsi="宋体" w:eastAsia="宋体" w:cs="宋体"/>
          <w:lang w:val="en-US" w:eastAsia="zh-CN"/>
        </w:rPr>
        <w:t>。对资本B来说，在第一个5周的期间要预付5000</w:t>
      </w:r>
      <w:r>
        <w:rPr>
          <w:rFonts w:hint="eastAsia" w:ascii="宋体" w:hAnsi="宋体" w:eastAsia="宋体" w:cs="宋体"/>
          <w:lang w:val="en-US" w:eastAsia="zh-CN"/>
        </w:rPr>
        <w:t>￥</w:t>
      </w:r>
      <w:r>
        <w:rPr>
          <w:rFonts w:hint="default" w:ascii="宋体" w:hAnsi="宋体" w:eastAsia="宋体" w:cs="宋体"/>
          <w:lang w:val="en-US" w:eastAsia="zh-CN"/>
        </w:rPr>
        <w:t>，但是每周只使用其中的100</w:t>
      </w:r>
      <w:r>
        <w:rPr>
          <w:rFonts w:hint="eastAsia" w:ascii="宋体" w:hAnsi="宋体" w:eastAsia="宋体" w:cs="宋体"/>
          <w:lang w:val="en-US" w:eastAsia="zh-CN"/>
        </w:rPr>
        <w:t>￥</w:t>
      </w:r>
      <w:r>
        <w:rPr>
          <w:rFonts w:hint="default" w:ascii="宋体" w:hAnsi="宋体" w:eastAsia="宋体" w:cs="宋体"/>
          <w:lang w:val="en-US" w:eastAsia="zh-CN"/>
        </w:rPr>
        <w:t>，因而5周只使用500</w:t>
      </w:r>
      <w:r>
        <w:rPr>
          <w:rFonts w:hint="eastAsia" w:ascii="宋体" w:hAnsi="宋体" w:eastAsia="宋体" w:cs="宋体"/>
          <w:lang w:val="en-US" w:eastAsia="zh-CN"/>
        </w:rPr>
        <w:t>￥</w:t>
      </w:r>
      <w:r>
        <w:rPr>
          <w:rFonts w:hint="default" w:ascii="宋体" w:hAnsi="宋体" w:eastAsia="宋体" w:cs="宋体"/>
          <w:lang w:val="en-US" w:eastAsia="zh-CN"/>
        </w:rPr>
        <w:t>＝预付资本的</w:t>
      </w:r>
      <w:r>
        <w:rPr>
          <w:rFonts w:hint="eastAsia" w:ascii="宋体" w:hAnsi="宋体" w:eastAsia="宋体" w:cs="宋体"/>
          <w:lang w:val="en-US" w:eastAsia="zh-CN"/>
        </w:rPr>
        <w:t>1/10。</w:t>
      </w:r>
      <w:r>
        <w:rPr>
          <w:rFonts w:hint="default" w:ascii="宋体" w:hAnsi="宋体" w:eastAsia="宋体" w:cs="宋体"/>
          <w:lang w:val="en-US" w:eastAsia="zh-CN"/>
        </w:rPr>
        <w:t>在第二个5周的期间，要预付4500</w:t>
      </w:r>
      <w:r>
        <w:rPr>
          <w:rFonts w:hint="eastAsia" w:ascii="宋体" w:hAnsi="宋体" w:eastAsia="宋体" w:cs="宋体"/>
          <w:lang w:val="en-US" w:eastAsia="zh-CN"/>
        </w:rPr>
        <w:t>￥</w:t>
      </w:r>
      <w:r>
        <w:rPr>
          <w:rFonts w:hint="default" w:ascii="宋体" w:hAnsi="宋体" w:eastAsia="宋体" w:cs="宋体"/>
          <w:lang w:val="en-US" w:eastAsia="zh-CN"/>
        </w:rPr>
        <w:t>，但是只使用了500</w:t>
      </w:r>
      <w:r>
        <w:rPr>
          <w:rFonts w:hint="eastAsia" w:ascii="宋体" w:hAnsi="宋体" w:eastAsia="宋体" w:cs="宋体"/>
          <w:lang w:val="en-US" w:eastAsia="zh-CN"/>
        </w:rPr>
        <w:t>￥</w:t>
      </w:r>
      <w:r>
        <w:rPr>
          <w:rFonts w:hint="default" w:ascii="宋体" w:hAnsi="宋体" w:eastAsia="宋体" w:cs="宋体"/>
          <w:lang w:val="en-US" w:eastAsia="zh-CN"/>
        </w:rPr>
        <w:t>，依此类推。</w:t>
      </w:r>
    </w:p>
    <w:p w14:paraId="2A50B1C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为一定期间而预付的可变资本只是随着它实际进入那个期间内由劳动过程填满的阶段，随着它在劳动过程中实际执行职能而转化为所使用的可变资本，即实际执行职能和发挥作用的可变资本。在可变资本的一部分被预付，只是为了在以后时间被使用的这段间隔时间，这部分可变资本对劳动过程来说等于没有一样，因此，对价值和剩余价值的形成也没有影响。例如，资本A500</w:t>
      </w:r>
      <w:r>
        <w:rPr>
          <w:rFonts w:hint="eastAsia" w:ascii="宋体" w:hAnsi="宋体" w:eastAsia="宋体" w:cs="宋体"/>
          <w:lang w:val="en-US" w:eastAsia="zh-CN"/>
        </w:rPr>
        <w:t>￥</w:t>
      </w:r>
      <w:r>
        <w:rPr>
          <w:rFonts w:hint="default" w:ascii="宋体" w:hAnsi="宋体" w:eastAsia="宋体" w:cs="宋体"/>
          <w:lang w:val="en-US" w:eastAsia="zh-CN"/>
        </w:rPr>
        <w:t>。它是为5周而预付的，但是每周只有100</w:t>
      </w:r>
      <w:r>
        <w:rPr>
          <w:rFonts w:hint="eastAsia" w:ascii="宋体" w:hAnsi="宋体" w:eastAsia="宋体" w:cs="宋体"/>
          <w:lang w:val="en-US" w:eastAsia="zh-CN"/>
        </w:rPr>
        <w:t>￥</w:t>
      </w:r>
      <w:r>
        <w:rPr>
          <w:rFonts w:hint="default" w:ascii="宋体" w:hAnsi="宋体" w:eastAsia="宋体" w:cs="宋体"/>
          <w:lang w:val="en-US" w:eastAsia="zh-CN"/>
        </w:rPr>
        <w:t>相继加入劳动过程。在第一周，使用了其中的是预付的</w:t>
      </w:r>
      <w:r>
        <w:rPr>
          <w:rFonts w:hint="eastAsia" w:ascii="宋体" w:hAnsi="宋体" w:eastAsia="宋体" w:cs="宋体"/>
          <w:lang w:val="en-US" w:eastAsia="zh-CN"/>
        </w:rPr>
        <w:t>1/5</w:t>
      </w:r>
      <w:r>
        <w:rPr>
          <w:rFonts w:hint="default" w:ascii="宋体" w:hAnsi="宋体" w:eastAsia="宋体" w:cs="宋体"/>
          <w:lang w:val="en-US" w:eastAsia="zh-CN"/>
        </w:rPr>
        <w:t>，</w:t>
      </w:r>
      <w:r>
        <w:rPr>
          <w:rFonts w:hint="eastAsia" w:ascii="宋体" w:hAnsi="宋体" w:eastAsia="宋体" w:cs="宋体"/>
          <w:lang w:val="en-US" w:eastAsia="zh-CN"/>
        </w:rPr>
        <w:t>剩下4/5</w:t>
      </w:r>
      <w:r>
        <w:rPr>
          <w:rFonts w:hint="default" w:ascii="宋体" w:hAnsi="宋体" w:eastAsia="宋体" w:cs="宋体"/>
          <w:lang w:val="en-US" w:eastAsia="zh-CN"/>
        </w:rPr>
        <w:t>没有被使用，尽管它必须为以后4周的劳动过程储备好，因而必须预付。</w:t>
      </w:r>
    </w:p>
    <w:p w14:paraId="0CA3FF4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剩余价值率已定时，那些使预付的可变资本和使用的可变资本的比例发生变化的情况，只有在它们使一定期间（例如1周、5周等等）内实际能够使用的可变资本量发生变化时，才影响到剩余价值的生产。预付可变资本，只是在它被实际使用时，在它被实际使用的时间内，才作为可变资本执行职能；而在它没有被使用，仅仅被预付，充当储备的时间内，不作为可变资本执行职能。但是，一切会使预付的可变资本和使用的可变资本的比例发生变化的情况，总起来说，就是周转期间的差别（或者由劳动期间的差别决定，或者由流通期间的差别决定，或者由二者的差别决定）。</w:t>
      </w:r>
    </w:p>
    <w:p w14:paraId="3416D541">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剩余价值生产的规律是：在剩余价值率相等时，执行职能的等量可变资本生产等量的剩余价值。因此，如果资本A和资本B在相同的期间内，以相等的剩余价值率使用等量的可变资本，它们就一定会在相同的期间内生产等量的剩余价值，而不管在一定期间内使用的可变资本和在这同一期间内预付的可变资本的比例多么不同，也不管所生产的剩余价值量和预付的可变资本（不是和使用的可变资本）的比例多么不同。这种比例不同，不会和那些已经阐述的有关剩余价值生产的规律相矛盾，反而会证实这些规律，并且是这些规律的不可避免的结果。</w:t>
      </w:r>
    </w:p>
    <w:p w14:paraId="33746EA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我们考察一下资本B的第一个5周的生产阶段。</w:t>
      </w:r>
    </w:p>
    <w:p w14:paraId="676ABF65">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在第5周末，有500</w:t>
      </w:r>
      <w:r>
        <w:rPr>
          <w:rFonts w:hint="eastAsia" w:ascii="宋体" w:hAnsi="宋体" w:eastAsia="宋体" w:cs="宋体"/>
          <w:lang w:val="en-US" w:eastAsia="zh-CN"/>
        </w:rPr>
        <w:t>￥</w:t>
      </w:r>
      <w:r>
        <w:rPr>
          <w:rFonts w:hint="default" w:ascii="宋体" w:hAnsi="宋体" w:eastAsia="宋体" w:cs="宋体"/>
          <w:lang w:val="en-US" w:eastAsia="zh-CN"/>
        </w:rPr>
        <w:t>被使用，被消耗了。价值产品＝1000</w:t>
      </w:r>
      <w:r>
        <w:rPr>
          <w:rFonts w:hint="eastAsia" w:ascii="宋体" w:hAnsi="宋体" w:eastAsia="宋体" w:cs="宋体"/>
          <w:lang w:val="en-US" w:eastAsia="zh-CN"/>
        </w:rPr>
        <w:t>￥</w:t>
      </w:r>
      <w:r>
        <w:rPr>
          <w:rFonts w:hint="default" w:ascii="宋体" w:hAnsi="宋体" w:eastAsia="宋体" w:cs="宋体"/>
          <w:lang w:val="en-US" w:eastAsia="zh-CN"/>
        </w:rPr>
        <w:t>，因此剩余价值率＝</w:t>
      </w:r>
      <w:r>
        <w:rPr>
          <w:rFonts w:hint="eastAsia" w:ascii="宋体" w:hAnsi="宋体" w:eastAsia="宋体" w:cs="宋体"/>
          <w:lang w:val="en-US" w:eastAsia="zh-CN"/>
        </w:rPr>
        <w:t>500/500</w:t>
      </w:r>
      <w:r>
        <w:rPr>
          <w:rFonts w:hint="default" w:ascii="宋体" w:hAnsi="宋体" w:eastAsia="宋体" w:cs="宋体"/>
          <w:lang w:val="en-US" w:eastAsia="zh-CN"/>
        </w:rPr>
        <w:t>＝100%，和资本A完全一样。至于资本A的剩余价值和预付资本一同实现，而资本B的剩余价值却不和预付资本一同实现，这件事和我们这里的问题无关，因为我们这里的问题只是剩余价值的生产以及剩余价值和在它的生产期间内预付的可变资本的比率。但是，如果我们不是计算资本B的剩余价值和预付资本5000</w:t>
      </w:r>
      <w:r>
        <w:rPr>
          <w:rFonts w:hint="eastAsia" w:ascii="宋体" w:hAnsi="宋体" w:eastAsia="宋体" w:cs="宋体"/>
          <w:lang w:val="en-US" w:eastAsia="zh-CN"/>
        </w:rPr>
        <w:t>￥</w:t>
      </w:r>
      <w:r>
        <w:rPr>
          <w:rFonts w:hint="default" w:ascii="宋体" w:hAnsi="宋体" w:eastAsia="宋体" w:cs="宋体"/>
          <w:lang w:val="en-US" w:eastAsia="zh-CN"/>
        </w:rPr>
        <w:t>中在这个剩余价值的生产中使用掉、因而消耗掉的部分的比率，而是计算它和这个全部预付资本的本身的比率，那么，我们就会得出</w:t>
      </w:r>
      <w:r>
        <w:rPr>
          <w:rFonts w:hint="eastAsia" w:ascii="宋体" w:hAnsi="宋体" w:eastAsia="宋体" w:cs="宋体"/>
          <w:lang w:val="en-US" w:eastAsia="zh-CN"/>
        </w:rPr>
        <w:t>500/5000=</w:t>
      </w:r>
      <w:r>
        <w:rPr>
          <w:rFonts w:hint="default" w:ascii="宋体" w:hAnsi="宋体" w:eastAsia="宋体" w:cs="宋体"/>
          <w:lang w:val="en-US" w:eastAsia="zh-CN"/>
        </w:rPr>
        <w:t>10%。因此，对资本B来说是10%，而对资本A来说是100%，为前者的10倍。在这里，如果有人说，等量的资本推动着等量的劳动，劳动又以相同的比例分为有酬劳动和无酬劳动，而这些等量资本的剩余价值率却有这种差别，这是和剩余价值生产的规律相矛盾的，那么，回答很简单，看一看实际的比率就可以得出来：</w:t>
      </w:r>
    </w:p>
    <w:p w14:paraId="131F890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在A那里，所表示的是实际的剩余价值率，即在5周内可变资本500</w:t>
      </w:r>
      <w:r>
        <w:rPr>
          <w:rFonts w:hint="eastAsia" w:ascii="宋体" w:hAnsi="宋体" w:eastAsia="宋体" w:cs="宋体"/>
          <w:lang w:val="en-US" w:eastAsia="zh-CN"/>
        </w:rPr>
        <w:t>￥</w:t>
      </w:r>
      <w:r>
        <w:rPr>
          <w:rFonts w:hint="default" w:ascii="宋体" w:hAnsi="宋体" w:eastAsia="宋体" w:cs="宋体"/>
          <w:lang w:val="en-US" w:eastAsia="zh-CN"/>
        </w:rPr>
        <w:t>所生产的剩余价值和这个可变资本500</w:t>
      </w:r>
      <w:r>
        <w:rPr>
          <w:rFonts w:hint="eastAsia" w:ascii="宋体" w:hAnsi="宋体" w:eastAsia="宋体" w:cs="宋体"/>
          <w:lang w:val="en-US" w:eastAsia="zh-CN"/>
        </w:rPr>
        <w:t>￥</w:t>
      </w:r>
      <w:r>
        <w:rPr>
          <w:rFonts w:hint="default" w:ascii="宋体" w:hAnsi="宋体" w:eastAsia="宋体" w:cs="宋体"/>
          <w:lang w:val="en-US" w:eastAsia="zh-CN"/>
        </w:rPr>
        <w:t>的比率；在B那里则与此相反，所用的计算方法既和剩余价值的生产无关，也和与此相适应的剩余价值率的规定无关，因为用可变资本500</w:t>
      </w:r>
      <w:r>
        <w:rPr>
          <w:rFonts w:hint="eastAsia" w:ascii="宋体" w:hAnsi="宋体" w:eastAsia="宋体" w:cs="宋体"/>
          <w:lang w:val="en-US" w:eastAsia="zh-CN"/>
        </w:rPr>
        <w:t>￥</w:t>
      </w:r>
      <w:r>
        <w:rPr>
          <w:rFonts w:hint="default" w:ascii="宋体" w:hAnsi="宋体" w:eastAsia="宋体" w:cs="宋体"/>
          <w:lang w:val="en-US" w:eastAsia="zh-CN"/>
        </w:rPr>
        <w:t>生产出的剩余价值500</w:t>
      </w:r>
      <w:r>
        <w:rPr>
          <w:rFonts w:hint="eastAsia" w:ascii="宋体" w:hAnsi="宋体" w:eastAsia="宋体" w:cs="宋体"/>
          <w:lang w:val="en-US" w:eastAsia="zh-CN"/>
        </w:rPr>
        <w:t>￥</w:t>
      </w:r>
      <w:r>
        <w:rPr>
          <w:rFonts w:hint="default" w:ascii="宋体" w:hAnsi="宋体" w:eastAsia="宋体" w:cs="宋体"/>
          <w:lang w:val="en-US" w:eastAsia="zh-CN"/>
        </w:rPr>
        <w:t>，不是根据这个剩余价值的生产中预付的可变资本500</w:t>
      </w:r>
      <w:r>
        <w:rPr>
          <w:rFonts w:hint="eastAsia" w:ascii="宋体" w:hAnsi="宋体" w:eastAsia="宋体" w:cs="宋体"/>
          <w:lang w:val="en-US" w:eastAsia="zh-CN"/>
        </w:rPr>
        <w:t>￥</w:t>
      </w:r>
      <w:r>
        <w:rPr>
          <w:rFonts w:hint="default" w:ascii="宋体" w:hAnsi="宋体" w:eastAsia="宋体" w:cs="宋体"/>
          <w:lang w:val="en-US" w:eastAsia="zh-CN"/>
        </w:rPr>
        <w:t>来计算，而是根据一个5000</w:t>
      </w:r>
      <w:r>
        <w:rPr>
          <w:rFonts w:hint="eastAsia" w:ascii="宋体" w:hAnsi="宋体" w:eastAsia="宋体" w:cs="宋体"/>
          <w:lang w:val="en-US" w:eastAsia="zh-CN"/>
        </w:rPr>
        <w:t>￥</w:t>
      </w:r>
      <w:r>
        <w:rPr>
          <w:rFonts w:hint="default" w:ascii="宋体" w:hAnsi="宋体" w:eastAsia="宋体" w:cs="宋体"/>
          <w:lang w:val="en-US" w:eastAsia="zh-CN"/>
        </w:rPr>
        <w:t>的资本来计算，这5000</w:t>
      </w:r>
      <w:r>
        <w:rPr>
          <w:rFonts w:hint="eastAsia" w:ascii="宋体" w:hAnsi="宋体" w:eastAsia="宋体" w:cs="宋体"/>
          <w:lang w:val="en-US" w:eastAsia="zh-CN"/>
        </w:rPr>
        <w:t>￥</w:t>
      </w:r>
      <w:r>
        <w:rPr>
          <w:rFonts w:hint="default" w:ascii="宋体" w:hAnsi="宋体" w:eastAsia="宋体" w:cs="宋体"/>
          <w:lang w:val="en-US" w:eastAsia="zh-CN"/>
        </w:rPr>
        <w:t>中的</w:t>
      </w:r>
      <w:r>
        <w:rPr>
          <w:rFonts w:hint="eastAsia" w:ascii="宋体" w:hAnsi="宋体" w:eastAsia="宋体" w:cs="宋体"/>
          <w:lang w:val="en-US" w:eastAsia="zh-CN"/>
        </w:rPr>
        <w:t>9/10</w:t>
      </w:r>
      <w:r>
        <w:rPr>
          <w:rFonts w:hint="default" w:ascii="宋体" w:hAnsi="宋体" w:eastAsia="宋体" w:cs="宋体"/>
          <w:lang w:val="en-US" w:eastAsia="zh-CN"/>
        </w:rPr>
        <w:t>即4500</w:t>
      </w:r>
      <w:r>
        <w:rPr>
          <w:rFonts w:hint="eastAsia" w:ascii="宋体" w:hAnsi="宋体" w:eastAsia="宋体" w:cs="宋体"/>
          <w:lang w:val="en-US" w:eastAsia="zh-CN"/>
        </w:rPr>
        <w:t>￥</w:t>
      </w:r>
      <w:r>
        <w:rPr>
          <w:rFonts w:hint="default" w:ascii="宋体" w:hAnsi="宋体" w:eastAsia="宋体" w:cs="宋体"/>
          <w:lang w:val="en-US" w:eastAsia="zh-CN"/>
        </w:rPr>
        <w:t>，和这500</w:t>
      </w:r>
      <w:r>
        <w:rPr>
          <w:rFonts w:hint="eastAsia" w:ascii="宋体" w:hAnsi="宋体" w:eastAsia="宋体" w:cs="宋体"/>
          <w:lang w:val="en-US" w:eastAsia="zh-CN"/>
        </w:rPr>
        <w:t>￥</w:t>
      </w:r>
      <w:r>
        <w:rPr>
          <w:rFonts w:hint="default" w:ascii="宋体" w:hAnsi="宋体" w:eastAsia="宋体" w:cs="宋体"/>
          <w:lang w:val="en-US" w:eastAsia="zh-CN"/>
        </w:rPr>
        <w:t>剩余价值的生产完全无关，相反，只是要在以后的45周内才逐渐执行职能，因此，它对我们在这里仅仅考察的第一个5周内的生产来说，是根本不存在的。因此，在这个场合，A和B的剩余价值率的差别根本不成问题。</w:t>
      </w:r>
    </w:p>
    <w:p w14:paraId="541C2EB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比较一下资本B与资本A的年剩余价值率。对于资本B而言，是5000/5000=100%；对资本A而言，是5000/500-1000%。两个剩余价值率之比还是和以前一样。原来是资本B剩余价值率：资本A剩余价值率=10%：100%，现在是资本B年剩余价值率：资本A年剩余价值率=100%：1000%。比例不变。</w:t>
      </w:r>
    </w:p>
    <w:p w14:paraId="6BD17A7D">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是，问题现在倒过来了。资本B的年率＝100%，和我们已经知道的各种有关剩余价值生产以及与此相适应的剩余价值率的规律，完全没有什么不一致的地方，就是在外表上也没有什么不一致的地方。在一年之内预付并生产地消费的5000v，生产了5000m。所以，剩余价值率是100%。年剩余价值率和实际的剩余价值率是相一致的。因此，这一次和前面不同，不是资本B，而是资本A呈现出需要说明的变例。</w:t>
      </w:r>
    </w:p>
    <w:p w14:paraId="23F6D35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在A的场合，年剩余价值率是</w:t>
      </w:r>
      <w:r>
        <w:rPr>
          <w:rFonts w:hint="eastAsia" w:ascii="宋体" w:hAnsi="宋体" w:eastAsia="宋体" w:cs="宋体"/>
          <w:lang w:val="en-US" w:eastAsia="zh-CN"/>
        </w:rPr>
        <w:t>5000m/500v</w:t>
      </w:r>
      <w:r>
        <w:rPr>
          <w:rFonts w:hint="default" w:ascii="宋体" w:hAnsi="宋体" w:eastAsia="宋体" w:cs="宋体"/>
          <w:lang w:val="en-US" w:eastAsia="zh-CN"/>
        </w:rPr>
        <w:t>＝1000%。在B的场合，500m这个5周的产物按预付资本5000</w:t>
      </w:r>
      <w:r>
        <w:rPr>
          <w:rFonts w:hint="eastAsia" w:ascii="宋体" w:hAnsi="宋体" w:eastAsia="宋体" w:cs="宋体"/>
          <w:lang w:val="en-US" w:eastAsia="zh-CN"/>
        </w:rPr>
        <w:t>￥</w:t>
      </w:r>
      <w:r>
        <w:rPr>
          <w:rFonts w:hint="default" w:ascii="宋体" w:hAnsi="宋体" w:eastAsia="宋体" w:cs="宋体"/>
          <w:lang w:val="en-US" w:eastAsia="zh-CN"/>
        </w:rPr>
        <w:t>计算，这5000</w:t>
      </w:r>
      <w:r>
        <w:rPr>
          <w:rFonts w:hint="eastAsia" w:ascii="宋体" w:hAnsi="宋体" w:eastAsia="宋体" w:cs="宋体"/>
          <w:lang w:val="en-US" w:eastAsia="zh-CN"/>
        </w:rPr>
        <w:t>￥</w:t>
      </w:r>
      <w:r>
        <w:rPr>
          <w:rFonts w:hint="default" w:ascii="宋体" w:hAnsi="宋体" w:eastAsia="宋体" w:cs="宋体"/>
          <w:lang w:val="en-US" w:eastAsia="zh-CN"/>
        </w:rPr>
        <w:t>中有</w:t>
      </w:r>
      <w:r>
        <w:rPr>
          <w:rFonts w:hint="eastAsia" w:ascii="宋体" w:hAnsi="宋体" w:eastAsia="宋体" w:cs="宋体"/>
          <w:lang w:val="en-US" w:eastAsia="zh-CN"/>
        </w:rPr>
        <w:t>9/10不是使用在它的生产上的；在A的场合，5000m却按500v计算，这500v仅仅是5000m的生产上实际使用的可变资本的1/10。因为5000m是在50周内生产地消费的5000￥可变资本的产物，而不是在一个5周内消费的500￥资本的产物。在B的场合，5周内生产的剩余价值按为50周而预付的资本计算，这个资本是5周内消费的资本的10倍。在A的场合，50周内生产的剩余价值却按为5周而预付的资本计算，所以，这个资本不过是50周内消费的资本的1/10。</w:t>
      </w:r>
    </w:p>
    <w:p w14:paraId="487F2B5A">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500</w:t>
      </w:r>
      <w:r>
        <w:rPr>
          <w:rFonts w:hint="eastAsia" w:ascii="宋体" w:hAnsi="宋体" w:eastAsia="宋体" w:cs="宋体"/>
          <w:lang w:val="en-US" w:eastAsia="zh-CN"/>
        </w:rPr>
        <w:t>￥</w:t>
      </w:r>
      <w:r>
        <w:rPr>
          <w:rFonts w:hint="default" w:ascii="宋体" w:hAnsi="宋体" w:eastAsia="宋体" w:cs="宋体"/>
          <w:lang w:val="en-US" w:eastAsia="zh-CN"/>
        </w:rPr>
        <w:t>的资本A，从来不会超过为5周而预付。它会在5周末流回，能够在一年的进程中通过10次周转而10次更新同一个过程。由此得出如下两个结论：</w:t>
      </w:r>
    </w:p>
    <w:p w14:paraId="344D9F1E">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一，预付资本A，只是不断在每周的生产过程中使用的那部分资本的5倍。相反，资本B在50周内只周转一次，因此必须为50周而预付，它是不断在每周使用的那部分资本的50倍。因此，周转改变了为一年的生产过程而预付的资本和能够不断在一定生产期间例如一周内使用的资本之间的比例。因此，在B的场合，5周的剩余价值不是按这5周内使用的资本计算，而是按50周内使用的、为前者10倍的资本计算。</w:t>
      </w:r>
    </w:p>
    <w:p w14:paraId="2BA5DFF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第二，资本A的5周的周转期间，仅仅是一年的</w:t>
      </w:r>
      <w:r>
        <w:rPr>
          <w:rFonts w:hint="eastAsia" w:ascii="宋体" w:hAnsi="宋体" w:eastAsia="宋体" w:cs="宋体"/>
          <w:lang w:val="en-US" w:eastAsia="zh-CN"/>
        </w:rPr>
        <w:t>1/10。</w:t>
      </w:r>
      <w:r>
        <w:rPr>
          <w:rFonts w:hint="default" w:ascii="宋体" w:hAnsi="宋体" w:eastAsia="宋体" w:cs="宋体"/>
          <w:lang w:val="en-US" w:eastAsia="zh-CN"/>
        </w:rPr>
        <w:t>因此一年包含10个这样的周转期间，在这些周转期间，500</w:t>
      </w:r>
      <w:r>
        <w:rPr>
          <w:rFonts w:hint="eastAsia" w:ascii="宋体" w:hAnsi="宋体" w:eastAsia="宋体" w:cs="宋体"/>
          <w:lang w:val="en-US" w:eastAsia="zh-CN"/>
        </w:rPr>
        <w:t>￥</w:t>
      </w:r>
      <w:r>
        <w:rPr>
          <w:rFonts w:hint="default" w:ascii="宋体" w:hAnsi="宋体" w:eastAsia="宋体" w:cs="宋体"/>
          <w:lang w:val="en-US" w:eastAsia="zh-CN"/>
        </w:rPr>
        <w:t>的资本A会不断地被重新使用。在这个场合，所使用的资本，等于为5周而预付的资本乘以一年周转期间的数目。一年内所使用的资本＝500×10＝5000</w:t>
      </w:r>
      <w:r>
        <w:rPr>
          <w:rFonts w:hint="eastAsia" w:ascii="宋体" w:hAnsi="宋体" w:eastAsia="宋体" w:cs="宋体"/>
          <w:lang w:val="en-US" w:eastAsia="zh-CN"/>
        </w:rPr>
        <w:t>￥</w:t>
      </w:r>
      <w:r>
        <w:rPr>
          <w:rFonts w:hint="default" w:ascii="宋体" w:hAnsi="宋体" w:eastAsia="宋体" w:cs="宋体"/>
          <w:lang w:val="en-US" w:eastAsia="zh-CN"/>
        </w:rPr>
        <w:t>。一年内预付的资本，就＝</w:t>
      </w:r>
      <w:r>
        <w:rPr>
          <w:rFonts w:hint="eastAsia" w:ascii="宋体" w:hAnsi="宋体" w:eastAsia="宋体" w:cs="宋体"/>
          <w:lang w:val="en-US" w:eastAsia="zh-CN"/>
        </w:rPr>
        <w:t>5000/10</w:t>
      </w:r>
      <w:r>
        <w:rPr>
          <w:rFonts w:hint="default" w:ascii="宋体" w:hAnsi="宋体" w:eastAsia="宋体" w:cs="宋体"/>
          <w:lang w:val="en-US" w:eastAsia="zh-CN"/>
        </w:rPr>
        <w:t>＝500</w:t>
      </w:r>
      <w:r>
        <w:rPr>
          <w:rFonts w:hint="eastAsia" w:ascii="宋体" w:hAnsi="宋体" w:eastAsia="宋体" w:cs="宋体"/>
          <w:lang w:val="en-US" w:eastAsia="zh-CN"/>
        </w:rPr>
        <w:t>￥</w:t>
      </w:r>
      <w:r>
        <w:rPr>
          <w:rFonts w:hint="default" w:ascii="宋体" w:hAnsi="宋体" w:eastAsia="宋体" w:cs="宋体"/>
          <w:lang w:val="en-US" w:eastAsia="zh-CN"/>
        </w:rPr>
        <w:t>。事实上，虽然500</w:t>
      </w:r>
      <w:r>
        <w:rPr>
          <w:rFonts w:hint="eastAsia" w:ascii="宋体" w:hAnsi="宋体" w:eastAsia="宋体" w:cs="宋体"/>
          <w:lang w:val="en-US" w:eastAsia="zh-CN"/>
        </w:rPr>
        <w:t>￥</w:t>
      </w:r>
      <w:r>
        <w:rPr>
          <w:rFonts w:hint="default" w:ascii="宋体" w:hAnsi="宋体" w:eastAsia="宋体" w:cs="宋体"/>
          <w:lang w:val="en-US" w:eastAsia="zh-CN"/>
        </w:rPr>
        <w:t>不断被重新使用，但为任何一个5周而预付的资本，从来都不过是同一个500</w:t>
      </w:r>
      <w:r>
        <w:rPr>
          <w:rFonts w:hint="eastAsia" w:ascii="宋体" w:hAnsi="宋体" w:eastAsia="宋体" w:cs="宋体"/>
          <w:lang w:val="en-US" w:eastAsia="zh-CN"/>
        </w:rPr>
        <w:t>￥</w:t>
      </w:r>
      <w:r>
        <w:rPr>
          <w:rFonts w:hint="default" w:ascii="宋体" w:hAnsi="宋体" w:eastAsia="宋体" w:cs="宋体"/>
          <w:lang w:val="en-US" w:eastAsia="zh-CN"/>
        </w:rPr>
        <w:t>。另一方面，就资本B来说，5周内固然只有500</w:t>
      </w:r>
      <w:r>
        <w:rPr>
          <w:rFonts w:hint="eastAsia" w:ascii="宋体" w:hAnsi="宋体" w:eastAsia="宋体" w:cs="宋体"/>
          <w:lang w:val="en-US" w:eastAsia="zh-CN"/>
        </w:rPr>
        <w:t>￥</w:t>
      </w:r>
      <w:r>
        <w:rPr>
          <w:rFonts w:hint="default" w:ascii="宋体" w:hAnsi="宋体" w:eastAsia="宋体" w:cs="宋体"/>
          <w:lang w:val="en-US" w:eastAsia="zh-CN"/>
        </w:rPr>
        <w:t>被使用，为这5周而预付。但是，由于周转期间在这里是50周，所以一年内所使用的资本，不是等于那个为5周而预付的资本，而是等于那个为50周而预付的资本。但是，在剩余价值率已定时，每年生产的剩余价值量，决定于一年内所使用的资本，而不是决定于一年内预付的资本。因此，每年周转一次的资本5000</w:t>
      </w:r>
      <w:r>
        <w:rPr>
          <w:rFonts w:hint="eastAsia" w:ascii="宋体" w:hAnsi="宋体" w:eastAsia="宋体" w:cs="宋体"/>
          <w:lang w:val="en-US" w:eastAsia="zh-CN"/>
        </w:rPr>
        <w:t>￥</w:t>
      </w:r>
      <w:r>
        <w:rPr>
          <w:rFonts w:hint="default" w:ascii="宋体" w:hAnsi="宋体" w:eastAsia="宋体" w:cs="宋体"/>
          <w:lang w:val="en-US" w:eastAsia="zh-CN"/>
        </w:rPr>
        <w:t>的剩余价值量，不会大于每年周转10次的资本500</w:t>
      </w:r>
      <w:r>
        <w:rPr>
          <w:rFonts w:hint="eastAsia" w:ascii="宋体" w:hAnsi="宋体" w:eastAsia="宋体" w:cs="宋体"/>
          <w:lang w:val="en-US" w:eastAsia="zh-CN"/>
        </w:rPr>
        <w:t>￥</w:t>
      </w:r>
      <w:r>
        <w:rPr>
          <w:rFonts w:hint="default" w:ascii="宋体" w:hAnsi="宋体" w:eastAsia="宋体" w:cs="宋体"/>
          <w:lang w:val="en-US" w:eastAsia="zh-CN"/>
        </w:rPr>
        <w:t>的剩余价值量。它之所以如此，只是因为每年周转一次的资本本来就是每年周转10次的资本的10倍。</w:t>
      </w:r>
    </w:p>
    <w:p w14:paraId="5581349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一年内周转的可变资本，——从而和这部分资本相等的年产品部分或年支出部分，——就是一年内实际使用的、生产地消耗的可变资本。由此得出结论：如果一年内周转的可变资本A和一年内周转的可变资本B一样大，又在同一价值增殖条件下使用，因而二者的剩余价值率相等，那么，二者每年生产的剩余价值量也必然相等；因而，——由于所使用的资本的量相等，——按年计算的剩余价值率，用</w:t>
      </w:r>
      <w:r>
        <w:rPr>
          <w:rFonts w:hint="eastAsia" w:ascii="宋体" w:hAnsi="宋体" w:eastAsia="宋体" w:cs="宋体"/>
          <w:lang w:val="en-US" w:eastAsia="zh-CN"/>
        </w:rPr>
        <w:t>一年内生产的剩余价值量/一年内周转的可变资本</w:t>
      </w:r>
      <w:r>
        <w:rPr>
          <w:rFonts w:hint="default" w:ascii="宋体" w:hAnsi="宋体" w:eastAsia="宋体" w:cs="宋体"/>
          <w:lang w:val="en-US" w:eastAsia="zh-CN"/>
        </w:rPr>
        <w:t>表示，也必然相等。或者概括地说：不管各周转的可变资本的相对量如何，它们各自在一年内生产的剩余价值的比率，总是由各该资本在各平均期间（例如，平均每周或每天）内提供的剩余价值率来决定的。</w:t>
      </w:r>
    </w:p>
    <w:p w14:paraId="66E0B1E3">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以上所述是根据生产剩余价值的规律和决定剩余价值率的规律所得出的惟一的结论。</w:t>
      </w:r>
    </w:p>
    <w:p w14:paraId="523F266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考察一下这个值：一年内周转的资本/预付资本=一年内预付资本的周转次数</w:t>
      </w:r>
    </w:p>
    <w:p w14:paraId="5A857CB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就资本A而言：一年内周转的资本5000￥/预付资本500￥，</w:t>
      </w:r>
    </w:p>
    <w:p w14:paraId="627D13C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就资本B而言：一年内周转的资本5000￥/预付资本5000￥。</w:t>
      </w:r>
    </w:p>
    <w:p w14:paraId="524D8E3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分子都</w:t>
      </w:r>
      <w:r>
        <w:rPr>
          <w:rFonts w:hint="default" w:ascii="宋体" w:hAnsi="宋体" w:eastAsia="宋体" w:cs="宋体"/>
          <w:lang w:val="en-US" w:eastAsia="zh-CN"/>
        </w:rPr>
        <w:t>表示预付资本和周转次数的乘积，在A为500×10；在B为5000×1。。分母表示周转资本乘以周转次数的倒数；对A来说是5000×</w:t>
      </w:r>
      <w:r>
        <w:rPr>
          <w:rFonts w:hint="eastAsia" w:ascii="宋体" w:hAnsi="宋体" w:eastAsia="宋体" w:cs="宋体"/>
          <w:lang w:val="en-US" w:eastAsia="zh-CN"/>
        </w:rPr>
        <w:t>1/10，</w:t>
      </w:r>
      <w:r>
        <w:rPr>
          <w:rFonts w:hint="default" w:ascii="宋体" w:hAnsi="宋体" w:eastAsia="宋体" w:cs="宋体"/>
          <w:lang w:val="en-US" w:eastAsia="zh-CN"/>
        </w:rPr>
        <w:t>对B来说是5000</w:t>
      </w:r>
      <w:r>
        <w:rPr>
          <w:rFonts w:hint="eastAsia" w:ascii="宋体" w:hAnsi="宋体" w:eastAsia="宋体" w:cs="宋体"/>
          <w:lang w:val="en-US" w:eastAsia="zh-CN"/>
        </w:rPr>
        <w:t>×1/1。两个在一年内周转的可变资本各自推动的劳动量（有酬劳动和无酬劳动之和）在这里是相等的，因为周转资本本身是相等的，它们的价值增殖率也是相等的。</w:t>
      </w:r>
    </w:p>
    <w:p w14:paraId="47AE42F8">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一年内周转的可变资本和预付可变资本的比率表示出：</w:t>
      </w:r>
    </w:p>
    <w:p w14:paraId="03DD2EFF">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预付资本和一定劳动期间所使用的可变资本的比率。假定像在资本A的场合那样，周转次数＝10，每年50周，周转时间就＝5周。可变资本必须为这5周而预付；所以，为5周而预付的资本，必须是一周内所使用的可变资本的5倍。这就是说，在一周内，预付资本（在这里是500￥）只有能被使用。但对资本B来说，周转次数＝周转时间＝1年＝50周，所以预付资本和每周所使用的资本的比率是50∶1。如果资本B要和资本A处于同样的比率，它就必须每周投入1000￥，而不是100￥。</w:t>
      </w:r>
    </w:p>
    <w:p w14:paraId="224DA09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因此，资本B要使用资本A的10倍（5000￥），才会推动等量的可变资本，也就是说，才会在剩余价值率已定时，推动等量的劳动（有酬劳动和无酬劳动），从而也会在一年内生产等量的剩余价值。实际的剩余价值率，不外表示一定期间所使用的可变资本和同一期间所生产的剩余价值的比率；或者说，表示这个期间使用的可变资本所推动的无酬劳动的量。这个实际的剩余价值率，与已经预付但还没有使用的那部分可变资本完全无关，因而也与一定期间内预付的资本部分和同一期间内所使用的资本部分的比率——这个比率对不同的资本来说会由于周转期间不同而有所变化和有所差别——完全无关。</w:t>
      </w:r>
    </w:p>
    <w:p w14:paraId="23348C86">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相反，从以上的阐述中可以得出：年剩余价值率只有在这样一个惟一的场合，才会和实际的表示劳动剥削程度的剩余价值率相一致。这个场合就是：预付资本每年只周转一次，因此，预付资本和一年内周转的资本相等，一年内生产的剩余价值量和一年内为生产这个剩余价值量而使用的资本的比率，同一年内生产的剩余价值量和一年内预付的资本的比率相一致，相符合。</w:t>
      </w:r>
    </w:p>
    <w:p w14:paraId="0E293179">
      <w:pPr>
        <w:bidi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年剩余价值率=一年内生产的剩余价值量/预付可变资本=（实际剩余价值率×预付可变资本×周转次数n）/预付可变资本</w:t>
      </w:r>
    </w:p>
    <w:p w14:paraId="29003D2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可见，只有当n=1时，年剩余价值率才与实际剩余价值率相等。</w:t>
      </w:r>
    </w:p>
    <w:p w14:paraId="0A048A94">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我们称年剩余价值率为M′，实际剩余价值率为m′，预付可变资本为v，周转次数为n，则M′＝m′</w:t>
      </w:r>
      <w:r>
        <w:rPr>
          <w:rFonts w:hint="eastAsia" w:ascii="宋体" w:hAnsi="宋体" w:eastAsia="宋体" w:cs="宋体"/>
          <w:lang w:val="en-US" w:eastAsia="zh-CN"/>
        </w:rPr>
        <w:t>v</w:t>
      </w:r>
      <w:r>
        <w:rPr>
          <w:rFonts w:hint="default" w:ascii="宋体" w:hAnsi="宋体" w:eastAsia="宋体" w:cs="宋体"/>
          <w:lang w:val="en-US" w:eastAsia="zh-CN"/>
        </w:rPr>
        <w:t>n</w:t>
      </w:r>
      <w:r>
        <w:rPr>
          <w:rFonts w:hint="eastAsia" w:ascii="宋体" w:hAnsi="宋体" w:eastAsia="宋体" w:cs="宋体"/>
          <w:lang w:val="en-US" w:eastAsia="zh-CN"/>
        </w:rPr>
        <w:t>/v</w:t>
      </w:r>
      <w:r>
        <w:rPr>
          <w:rFonts w:hint="default" w:ascii="宋体" w:hAnsi="宋体" w:eastAsia="宋体" w:cs="宋体"/>
          <w:lang w:val="en-US" w:eastAsia="zh-CN"/>
        </w:rPr>
        <w:t>＝m′n；从而M′＝m′n，在n＝1时，M′只是＝m′，即M′＝m′×1＝m′。</w:t>
      </w:r>
    </w:p>
    <w:p w14:paraId="0A00020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其次，可以得出：年剩余价值率总是＝m′n，也就是等于一个周转期间内消耗的可变资本在这个周转期间内所生产的剩余价值的实际比率，乘以这个可变资本在一年内周转的次数，或（这是同一回事）乘以它的以年为单位计算的周转时间的倒数。（假定可变资本每年周转10次，它的周转时间＝</w:t>
      </w:r>
      <w:r>
        <w:rPr>
          <w:rFonts w:hint="eastAsia" w:ascii="宋体" w:hAnsi="宋体" w:eastAsia="宋体" w:cs="宋体"/>
          <w:lang w:val="en-US" w:eastAsia="zh-CN"/>
        </w:rPr>
        <w:t>1/10</w:t>
      </w:r>
      <w:r>
        <w:rPr>
          <w:rFonts w:hint="default" w:ascii="宋体" w:hAnsi="宋体" w:eastAsia="宋体" w:cs="宋体"/>
          <w:lang w:val="en-US" w:eastAsia="zh-CN"/>
        </w:rPr>
        <w:t>年，周转时间的倒数就＝</w:t>
      </w:r>
      <w:r>
        <w:rPr>
          <w:rFonts w:hint="eastAsia" w:ascii="宋体" w:hAnsi="宋体" w:eastAsia="宋体" w:cs="宋体"/>
          <w:lang w:val="en-US" w:eastAsia="zh-CN"/>
        </w:rPr>
        <w:t>10/1</w:t>
      </w:r>
      <w:r>
        <w:rPr>
          <w:rFonts w:hint="default" w:ascii="宋体" w:hAnsi="宋体" w:eastAsia="宋体" w:cs="宋体"/>
          <w:lang w:val="en-US" w:eastAsia="zh-CN"/>
        </w:rPr>
        <w:t>＝10。）</w:t>
      </w:r>
    </w:p>
    <w:p w14:paraId="1C0AFDDB">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再次，可以得出：在n＝1时，M′＝m′。在n大于1时，也就是说，在预付资本一年周转一次以上，或周转资本大于预付资本时，M′就大于m′。</w:t>
      </w:r>
    </w:p>
    <w:p w14:paraId="1ECFA2F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最后，在n小于1时，也就是说，在一年内周转的资本只是预付资本的一部分，周转期间超过一年时，M′就小于m′。</w:t>
      </w:r>
    </w:p>
    <w:p w14:paraId="5816432F">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可见，年剩余价值率，或一年内生产的剩余价值和全部预付可变资本（和一年内周转的可变资本不同）的对比，决不是单纯主观的对比，这种对比是资本的现实运动本身所引起的。对资本A的所有者来说，年终流回了他预付的可变资本＝500</w:t>
      </w:r>
      <w:r>
        <w:rPr>
          <w:rFonts w:hint="eastAsia" w:ascii="宋体" w:hAnsi="宋体" w:eastAsia="宋体" w:cs="宋体"/>
          <w:lang w:val="en-US" w:eastAsia="zh-CN"/>
        </w:rPr>
        <w:t>￥</w:t>
      </w:r>
      <w:r>
        <w:rPr>
          <w:rFonts w:hint="default" w:ascii="宋体" w:hAnsi="宋体" w:eastAsia="宋体" w:cs="宋体"/>
          <w:lang w:val="en-US" w:eastAsia="zh-CN"/>
        </w:rPr>
        <w:t>，此外，还得到了剩余价值5000</w:t>
      </w:r>
      <w:r>
        <w:rPr>
          <w:rFonts w:hint="eastAsia" w:ascii="宋体" w:hAnsi="宋体" w:eastAsia="宋体" w:cs="宋体"/>
          <w:lang w:val="en-US" w:eastAsia="zh-CN"/>
        </w:rPr>
        <w:t>￥</w:t>
      </w:r>
      <w:r>
        <w:rPr>
          <w:rFonts w:hint="default" w:ascii="宋体" w:hAnsi="宋体" w:eastAsia="宋体" w:cs="宋体"/>
          <w:lang w:val="en-US" w:eastAsia="zh-CN"/>
        </w:rPr>
        <w:t>。他的预付资本的量，不是用他在一年内所使用的资本量来表示，而是用周期地流回到他手里的资本量来表示。不管资本年终一部分是作为生产储备存在，一部分是作为商品资本或货币资本存在，不管资本又按什么比例分为这些部分，都和我们当前的问题无关。对资本B的所有者来说，流回了他的预付资本5000</w:t>
      </w:r>
      <w:r>
        <w:rPr>
          <w:rFonts w:hint="eastAsia" w:ascii="宋体" w:hAnsi="宋体" w:eastAsia="宋体" w:cs="宋体"/>
          <w:lang w:val="en-US" w:eastAsia="zh-CN"/>
        </w:rPr>
        <w:t>￥</w:t>
      </w:r>
      <w:r>
        <w:rPr>
          <w:rFonts w:hint="default" w:ascii="宋体" w:hAnsi="宋体" w:eastAsia="宋体" w:cs="宋体"/>
          <w:lang w:val="en-US" w:eastAsia="zh-CN"/>
        </w:rPr>
        <w:t>，并且加上5000</w:t>
      </w:r>
      <w:r>
        <w:rPr>
          <w:rFonts w:hint="eastAsia" w:ascii="宋体" w:hAnsi="宋体" w:eastAsia="宋体" w:cs="宋体"/>
          <w:lang w:val="en-US" w:eastAsia="zh-CN"/>
        </w:rPr>
        <w:t>￥</w:t>
      </w:r>
      <w:r>
        <w:rPr>
          <w:rFonts w:hint="default" w:ascii="宋体" w:hAnsi="宋体" w:eastAsia="宋体" w:cs="宋体"/>
          <w:lang w:val="en-US" w:eastAsia="zh-CN"/>
        </w:rPr>
        <w:t>的剩余价值。</w:t>
      </w:r>
    </w:p>
    <w:p w14:paraId="0F2853C0">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M′＝m′n表示，对在一个周转期间内所使用的可变资本适用的剩余价值率，要乘以预付可变资本的周转期间或再生产期间的数目，或者说，要乘以可变资本更新它的循环的期间的数目。</w:t>
      </w:r>
    </w:p>
    <w:p w14:paraId="46DA23A8">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先在第一册第四章（货币转化为资本），后在第一册第二十一章（简单再生产）讲过，资本价值总是预付的，而不是花掉的，因为这种价值通过它的循环的各个不同阶段以后，会再回到它的出发点，而且由于剩余价值而增多。这表明资本价值是预付的。从它的出发点到它的复归点所经历的时间，就是它的预付时间。资本价值经过的、用它从预付到流回的时间计算的整个循环，形成资本价值的周转，而这个周转所经历的时间形成一个周转期间。如果这个期间终止，循环结束，那么，同一个资本价值就能重新开始相同的循环，因而也能重新增殖价值，即生产剩余价值。如果可变资本，像资本A一样，在一年内周转10次，那么，同一个预付资本在一年的进程中生产的剩余价值，就会是和一个周转期间相当的剩余价值量的10倍。</w:t>
      </w:r>
    </w:p>
    <w:p w14:paraId="2EB4631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我们必须从资本主义社会的角度来说明这种预付的性质。</w:t>
      </w:r>
    </w:p>
    <w:p w14:paraId="13F0CC22">
      <w:pPr>
        <w:bidi w:val="0"/>
        <w:ind w:firstLine="420" w:firstLineChars="0"/>
        <w:rPr>
          <w:rFonts w:hint="eastAsia" w:ascii="宋体" w:hAnsi="宋体" w:eastAsia="宋体" w:cs="宋体"/>
          <w:lang w:val="en-US" w:eastAsia="zh-CN"/>
        </w:rPr>
      </w:pPr>
      <w:r>
        <w:rPr>
          <w:rFonts w:hint="default" w:ascii="宋体" w:hAnsi="宋体" w:eastAsia="宋体" w:cs="宋体"/>
          <w:lang w:val="en-US" w:eastAsia="zh-CN"/>
        </w:rPr>
        <w:t>一年内周转10次的资本A，在一年内预付了10次。它对每一个新的周转期间来说，都是重新预付的。但是同时，资本A在一年内预付的从来不过是这同一个资本价值500</w:t>
      </w:r>
      <w:r>
        <w:rPr>
          <w:rFonts w:hint="eastAsia" w:ascii="宋体" w:hAnsi="宋体" w:eastAsia="宋体" w:cs="宋体"/>
          <w:lang w:val="en-US" w:eastAsia="zh-CN"/>
        </w:rPr>
        <w:t>￥</w:t>
      </w:r>
      <w:r>
        <w:rPr>
          <w:rFonts w:hint="default" w:ascii="宋体" w:hAnsi="宋体" w:eastAsia="宋体" w:cs="宋体"/>
          <w:lang w:val="en-US" w:eastAsia="zh-CN"/>
        </w:rPr>
        <w:t>，在我们考察的生产过程中，资本A实际上支配的从来不过是这个500</w:t>
      </w:r>
      <w:r>
        <w:rPr>
          <w:rFonts w:hint="eastAsia" w:ascii="宋体" w:hAnsi="宋体" w:eastAsia="宋体" w:cs="宋体"/>
          <w:lang w:val="en-US" w:eastAsia="zh-CN"/>
        </w:rPr>
        <w:t>￥</w:t>
      </w:r>
      <w:r>
        <w:rPr>
          <w:rFonts w:hint="default" w:ascii="宋体" w:hAnsi="宋体" w:eastAsia="宋体" w:cs="宋体"/>
          <w:lang w:val="en-US" w:eastAsia="zh-CN"/>
        </w:rPr>
        <w:t>。一旦这500</w:t>
      </w:r>
      <w:r>
        <w:rPr>
          <w:rFonts w:hint="eastAsia" w:ascii="宋体" w:hAnsi="宋体" w:eastAsia="宋体" w:cs="宋体"/>
          <w:lang w:val="en-US" w:eastAsia="zh-CN"/>
        </w:rPr>
        <w:t>￥</w:t>
      </w:r>
      <w:r>
        <w:rPr>
          <w:rFonts w:hint="default" w:ascii="宋体" w:hAnsi="宋体" w:eastAsia="宋体" w:cs="宋体"/>
          <w:lang w:val="en-US" w:eastAsia="zh-CN"/>
        </w:rPr>
        <w:t>完成了一个循环，A就用它重新开始同样的循环，就像资本按照它的本性要保持资本特征，就只有不断地作为资本在反复的生产过程中执行职能一样。它从来不过是为5周而预付。如果周转延长了，资本就会不够。如果周转缩短了，一部分资本就会多余。这并不是预付10个500</w:t>
      </w:r>
      <w:r>
        <w:rPr>
          <w:rFonts w:hint="eastAsia" w:ascii="宋体" w:hAnsi="宋体" w:eastAsia="宋体" w:cs="宋体"/>
          <w:lang w:val="en-US" w:eastAsia="zh-CN"/>
        </w:rPr>
        <w:t>￥</w:t>
      </w:r>
      <w:r>
        <w:rPr>
          <w:rFonts w:hint="default" w:ascii="宋体" w:hAnsi="宋体" w:eastAsia="宋体" w:cs="宋体"/>
          <w:lang w:val="en-US" w:eastAsia="zh-CN"/>
        </w:rPr>
        <w:t>的资本，而是一个500</w:t>
      </w:r>
      <w:r>
        <w:rPr>
          <w:rFonts w:hint="eastAsia" w:ascii="宋体" w:hAnsi="宋体" w:eastAsia="宋体" w:cs="宋体"/>
          <w:lang w:val="en-US" w:eastAsia="zh-CN"/>
        </w:rPr>
        <w:t>￥</w:t>
      </w:r>
      <w:r>
        <w:rPr>
          <w:rFonts w:hint="default" w:ascii="宋体" w:hAnsi="宋体" w:eastAsia="宋体" w:cs="宋体"/>
          <w:lang w:val="en-US" w:eastAsia="zh-CN"/>
        </w:rPr>
        <w:t>的资本在相继的一段一段期间内预付10次。因此，年剩余价值率不是按一个预付10次的资本500</w:t>
      </w:r>
      <w:r>
        <w:rPr>
          <w:rFonts w:hint="eastAsia" w:ascii="宋体" w:hAnsi="宋体" w:eastAsia="宋体" w:cs="宋体"/>
          <w:lang w:val="en-US" w:eastAsia="zh-CN"/>
        </w:rPr>
        <w:t>￥</w:t>
      </w:r>
      <w:r>
        <w:rPr>
          <w:rFonts w:hint="default" w:ascii="宋体" w:hAnsi="宋体" w:eastAsia="宋体" w:cs="宋体"/>
          <w:lang w:val="en-US" w:eastAsia="zh-CN"/>
        </w:rPr>
        <w:t>或5000</w:t>
      </w:r>
      <w:r>
        <w:rPr>
          <w:rFonts w:hint="eastAsia" w:ascii="宋体" w:hAnsi="宋体" w:eastAsia="宋体" w:cs="宋体"/>
          <w:lang w:val="en-US" w:eastAsia="zh-CN"/>
        </w:rPr>
        <w:t>￥</w:t>
      </w:r>
      <w:r>
        <w:rPr>
          <w:rFonts w:hint="default" w:ascii="宋体" w:hAnsi="宋体" w:eastAsia="宋体" w:cs="宋体"/>
          <w:lang w:val="en-US" w:eastAsia="zh-CN"/>
        </w:rPr>
        <w:t>计算，而是按一个预付一次的资本500</w:t>
      </w:r>
      <w:r>
        <w:rPr>
          <w:rFonts w:hint="eastAsia" w:ascii="宋体" w:hAnsi="宋体" w:eastAsia="宋体" w:cs="宋体"/>
          <w:lang w:val="en-US" w:eastAsia="zh-CN"/>
        </w:rPr>
        <w:t>￥</w:t>
      </w:r>
      <w:r>
        <w:rPr>
          <w:rFonts w:hint="default" w:ascii="宋体" w:hAnsi="宋体" w:eastAsia="宋体" w:cs="宋体"/>
          <w:lang w:val="en-US" w:eastAsia="zh-CN"/>
        </w:rPr>
        <w:t>计算。</w:t>
      </w:r>
      <w:r>
        <w:rPr>
          <w:rFonts w:hint="eastAsia" w:ascii="宋体" w:hAnsi="宋体" w:eastAsia="宋体" w:cs="宋体"/>
          <w:lang w:val="en-US" w:eastAsia="zh-CN"/>
        </w:rPr>
        <w:t>（这里可以类比流通货币量的公式：MV=PT）</w:t>
      </w:r>
    </w:p>
    <w:p w14:paraId="54341E9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同样，资本A每一次流回时，甚至年终流回时，也表示它的所有者使用的始终只是同一个500</w:t>
      </w:r>
      <w:r>
        <w:rPr>
          <w:rFonts w:hint="eastAsia" w:ascii="宋体" w:hAnsi="宋体" w:eastAsia="宋体" w:cs="宋体"/>
          <w:lang w:val="en-US" w:eastAsia="zh-CN"/>
        </w:rPr>
        <w:t>￥</w:t>
      </w:r>
      <w:r>
        <w:rPr>
          <w:rFonts w:hint="default" w:ascii="宋体" w:hAnsi="宋体" w:eastAsia="宋体" w:cs="宋体"/>
          <w:lang w:val="en-US" w:eastAsia="zh-CN"/>
        </w:rPr>
        <w:t>的资本价值。因而，每次流回到他手里的，也只是500</w:t>
      </w:r>
      <w:r>
        <w:rPr>
          <w:rFonts w:hint="eastAsia" w:ascii="宋体" w:hAnsi="宋体" w:eastAsia="宋体" w:cs="宋体"/>
          <w:lang w:val="en-US" w:eastAsia="zh-CN"/>
        </w:rPr>
        <w:t>￥</w:t>
      </w:r>
      <w:r>
        <w:rPr>
          <w:rFonts w:hint="default" w:ascii="宋体" w:hAnsi="宋体" w:eastAsia="宋体" w:cs="宋体"/>
          <w:lang w:val="en-US" w:eastAsia="zh-CN"/>
        </w:rPr>
        <w:t>。所以，它的预付资本从来不会多于500</w:t>
      </w:r>
      <w:r>
        <w:rPr>
          <w:rFonts w:hint="eastAsia" w:ascii="宋体" w:hAnsi="宋体" w:eastAsia="宋体" w:cs="宋体"/>
          <w:lang w:val="en-US" w:eastAsia="zh-CN"/>
        </w:rPr>
        <w:t>￥</w:t>
      </w:r>
      <w:r>
        <w:rPr>
          <w:rFonts w:hint="default" w:ascii="宋体" w:hAnsi="宋体" w:eastAsia="宋体" w:cs="宋体"/>
          <w:lang w:val="en-US" w:eastAsia="zh-CN"/>
        </w:rPr>
        <w:t>。因此，预付资本500</w:t>
      </w:r>
      <w:r>
        <w:rPr>
          <w:rFonts w:hint="eastAsia" w:ascii="宋体" w:hAnsi="宋体" w:eastAsia="宋体" w:cs="宋体"/>
          <w:lang w:val="en-US" w:eastAsia="zh-CN"/>
        </w:rPr>
        <w:t>￥</w:t>
      </w:r>
      <w:r>
        <w:rPr>
          <w:rFonts w:hint="default" w:ascii="宋体" w:hAnsi="宋体" w:eastAsia="宋体" w:cs="宋体"/>
          <w:lang w:val="en-US" w:eastAsia="zh-CN"/>
        </w:rPr>
        <w:t>在表示年剩余价值率的分数中就成了分母。为此我们有了上面的公式：M′＝m′</w:t>
      </w:r>
      <w:r>
        <w:rPr>
          <w:rFonts w:hint="eastAsia" w:ascii="宋体" w:hAnsi="宋体" w:eastAsia="宋体" w:cs="宋体"/>
          <w:lang w:val="en-US" w:eastAsia="zh-CN"/>
        </w:rPr>
        <w:t>v</w:t>
      </w:r>
      <w:r>
        <w:rPr>
          <w:rFonts w:hint="default" w:ascii="宋体" w:hAnsi="宋体" w:eastAsia="宋体" w:cs="宋体"/>
          <w:lang w:val="en-US" w:eastAsia="zh-CN"/>
        </w:rPr>
        <w:t>n</w:t>
      </w:r>
      <w:r>
        <w:rPr>
          <w:rFonts w:hint="eastAsia" w:ascii="宋体" w:hAnsi="宋体" w:eastAsia="宋体" w:cs="宋体"/>
          <w:lang w:val="en-US" w:eastAsia="zh-CN"/>
        </w:rPr>
        <w:t>/v</w:t>
      </w:r>
      <w:r>
        <w:rPr>
          <w:rFonts w:hint="default" w:ascii="宋体" w:hAnsi="宋体" w:eastAsia="宋体" w:cs="宋体"/>
          <w:lang w:val="en-US" w:eastAsia="zh-CN"/>
        </w:rPr>
        <w:t>＝m′n。因为实际剩余价值率等于剩余价值量除以生产这个剩余价值量的可变资本，所以我们可以用m′的值即</w:t>
      </w:r>
      <w:r>
        <w:rPr>
          <w:rFonts w:hint="eastAsia" w:ascii="宋体" w:hAnsi="宋体" w:eastAsia="宋体" w:cs="宋体"/>
          <w:lang w:val="en-US" w:eastAsia="zh-CN"/>
        </w:rPr>
        <w:t>m/v</w:t>
      </w:r>
      <w:r>
        <w:rPr>
          <w:rFonts w:hint="default" w:ascii="宋体" w:hAnsi="宋体" w:eastAsia="宋体" w:cs="宋体"/>
          <w:lang w:val="en-US" w:eastAsia="zh-CN"/>
        </w:rPr>
        <w:t>代替m′n中的m′，而得出另一个公式：M′＝mn</w:t>
      </w:r>
      <w:r>
        <w:rPr>
          <w:rFonts w:hint="eastAsia" w:ascii="宋体" w:hAnsi="宋体" w:eastAsia="宋体" w:cs="宋体"/>
          <w:lang w:val="en-US" w:eastAsia="zh-CN"/>
        </w:rPr>
        <w:t>/v</w:t>
      </w:r>
    </w:p>
    <w:p w14:paraId="36C74232">
      <w:pPr>
        <w:bidi w:val="0"/>
        <w:ind w:firstLine="420" w:firstLineChars="0"/>
        <w:rPr>
          <w:rFonts w:hint="default" w:ascii="宋体" w:hAnsi="宋体" w:eastAsia="宋体" w:cs="宋体"/>
          <w:lang w:val="en-US" w:eastAsia="zh-CN"/>
        </w:rPr>
      </w:pPr>
      <w:r>
        <w:rPr>
          <w:rFonts w:hint="default" w:ascii="宋体" w:hAnsi="宋体" w:eastAsia="宋体" w:cs="宋体"/>
          <w:lang w:val="en-US" w:eastAsia="zh-CN"/>
        </w:rPr>
        <w:t>这个500</w:t>
      </w:r>
      <w:r>
        <w:rPr>
          <w:rFonts w:hint="eastAsia" w:ascii="宋体" w:hAnsi="宋体" w:eastAsia="宋体" w:cs="宋体"/>
          <w:lang w:val="en-US" w:eastAsia="zh-CN"/>
        </w:rPr>
        <w:t>￥</w:t>
      </w:r>
      <w:r>
        <w:rPr>
          <w:rFonts w:hint="default" w:ascii="宋体" w:hAnsi="宋体" w:eastAsia="宋体" w:cs="宋体"/>
          <w:lang w:val="en-US" w:eastAsia="zh-CN"/>
        </w:rPr>
        <w:t>的资本，由于周转了10次，因而它的预付已经更新了10次，所以已经起了一个相当于它的10倍的资本即5000</w:t>
      </w:r>
      <w:r>
        <w:rPr>
          <w:rFonts w:hint="eastAsia" w:ascii="宋体" w:hAnsi="宋体" w:eastAsia="宋体" w:cs="宋体"/>
          <w:lang w:val="en-US" w:eastAsia="zh-CN"/>
        </w:rPr>
        <w:t>￥</w:t>
      </w:r>
      <w:r>
        <w:rPr>
          <w:rFonts w:hint="default" w:ascii="宋体" w:hAnsi="宋体" w:eastAsia="宋体" w:cs="宋体"/>
          <w:lang w:val="en-US" w:eastAsia="zh-CN"/>
        </w:rPr>
        <w:t>资本的作用。</w:t>
      </w:r>
    </w:p>
    <w:p w14:paraId="74200F4A">
      <w:pPr>
        <w:pStyle w:val="5"/>
        <w:numPr>
          <w:ilvl w:val="0"/>
          <w:numId w:val="0"/>
        </w:numPr>
        <w:bidi w:val="0"/>
        <w:ind w:firstLine="420" w:firstLineChars="0"/>
        <w:rPr>
          <w:rFonts w:hint="default" w:ascii="宋体" w:hAnsi="宋体" w:eastAsia="宋体" w:cs="宋体"/>
          <w:lang w:val="en-US" w:eastAsia="zh-CN"/>
        </w:rPr>
      </w:pPr>
      <w:r>
        <w:rPr>
          <w:rFonts w:hint="eastAsia" w:ascii="宋体" w:hAnsi="宋体" w:eastAsia="宋体" w:cs="宋体"/>
          <w:b/>
          <w:kern w:val="2"/>
          <w:sz w:val="28"/>
          <w:szCs w:val="24"/>
          <w:lang w:val="en-US" w:eastAsia="zh-CN" w:bidi="ar-SA"/>
        </w:rPr>
        <w:t>二、</w:t>
      </w:r>
      <w:r>
        <w:rPr>
          <w:rFonts w:hint="eastAsia" w:ascii="宋体" w:hAnsi="宋体" w:eastAsia="宋体" w:cs="宋体"/>
          <w:lang w:val="en-US" w:eastAsia="zh-CN"/>
        </w:rPr>
        <w:t>单个可变资本的周转</w:t>
      </w:r>
    </w:p>
    <w:p w14:paraId="27BC78AA">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不管生产过程的社会的形式怎样，生产过程必须是连续不断的，或者说，必须周而复始地经过同样一些阶段……因此，每一个社会生产过程，从经常的联系和它不断更新来看，同时也就是再生产过程……剩余价值作为资本价值的周期增加额或处在过程中的资本的周期果实，取得了来源于资本的收入的形式。”（第1册第21章）</w:t>
      </w:r>
    </w:p>
    <w:p w14:paraId="43C24767">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我们的例子中，资本A有10个5周的周转期间。在第一个周转期间，预付500￥可变资本；也就是说，每周有100￥转化为劳动力，所以在第一个周转期间结束时，就有500￥耗费在劳动力上面。这500￥原来是全部预付资本的一部分，现在不再是资本了。它们已经以工资形式付出。工人又把它们付出去，以购买他们的生活资料，从而消费了价值500￥的生活资料。因此，这样一个价值额的商品量消失了（工人例如以货币等形式节省下来的东西，也不是资本）。这个商品量对工人来说，是非生产地消费的，不过它会把工人的劳动力，即资本家不可缺少的一个工具，保持在能够发挥作用的状态中。——其次，这500￥对资本家来说，已经转化为同一价值（或价格）的劳动力。劳动力被他生产地消费在劳动过程中，而在5周末就有了一个1000￥的价值产品。其中一半（500￥）是为支付劳动力的报酬而耗费的可变资本的再生产价值。另一半（500￥）是新生产的剩余价值。但是5周的劳动力——资本的一部分由于转化为劳动力而转化为可变资本——也耗费了，消费掉了，不过是生产地消费掉的。昨天发挥了作用的劳动并不是今天发挥作用的劳动。它的价值，加上它创造的剩余价值，现在是作为一种和劳动力本身不同的东西即产品的价值而存在的。但是，由于产品转化为货币，其中和预付可变资本价值相等的那部分价值就可以重新转化为劳动力，因而可以重新作为可变资本来执行职能。用那种不仅是再生产出来的、而且是再转化为货币形式的资本价值是否雇用同一些工人，即同一些劳动力的承担者，这种情况是无关紧要的。资本家可能在第二个周转期间不雇用原先的工人，而雇用新工人。</w:t>
      </w:r>
    </w:p>
    <w:p w14:paraId="22F1788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事实上在10个5周的周转期间内依次耗费在工资上的资本，不是500￥，而是5000￥。这种工资再由工人耗费在生活资料上。这样预付的资本5000￥被消费了。它不再存在了。另一方面，依次并入生产过程中的劳动力，也不是价值500￥，而是价值5000￥。它不仅再生产它本身的价值＝5000￥，而且超额生产剩余价值5000￥。第二个周转期间预付的可变资本500￥和第一个周转期间预付的可变资本500￥，不是同一个500￥的资本。第一个周转期间预付的可变资本消费掉了，花费在工资上了。但是，它由一个新的可变资本500￥得到补偿，这个可变资本在第一个周转期间内是以商品形式生产出来并且再转化为货币形式的。因此，这个新的货币资本500￥，是在第一个周转期间内新生产的商品量的货币形式。资本家手中又有了一个相同的货币额500￥，也就是说，除了剩余价值以外，他手中又有了一笔和他原来预付的货币资本正好一样多的货币资本，这种情况掩盖了他使用一个新生产的资本的事实（至于商品资本中补偿不变资本部分的其他价值组成部分，那么，它们的价值不是新生产的，而只是这个价值借以存在的形式发生了变化）。——再说第三个周转期间。显而易见，第三次预付的资本500￥，也不是旧的资本，而是一个新生产的资本，因为它是在第二个周转期间内而不是在第一个周转期间内生产的一个商品量的货币形式，即这个商品量中价值和预付可变资本的价值相等的那部分商品量的货币形式。第一个周转期间内生产的商品量已经出售。其中和预付资本可变价值部分相等的价值部分，已经转化为第二个周转期间的新的劳动力，生产了一个新的商品量，这个商品量再次出售，其中一部分价值形成第三个周转期间的预付资本500￥。</w:t>
      </w:r>
    </w:p>
    <w:p w14:paraId="15FF7134">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10个周转期间内，情况就是这样。在10个周转期间内，每5周都有一个新生产的商品量（其价值只要是补偿可变资本的，都是新生产的，而不是像不变流动资本部分那样只是再现的）投入市场，以便不断地把新的劳动力并入生产过程。</w:t>
      </w:r>
    </w:p>
    <w:p w14:paraId="7E639C73">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预付可变资本500￥周转10次达到的结果，不是这个500￥的资本可以生产地消费10次，就是说，不是一个够5周使用的可变资本可以在50周内使用。相反，在这50周内，使用了10×500￥的可变资本，而500￥的资本总是只够5周使用，在5周结束以后，必须有一个新生产的资本500￥来补偿。以上所述，对资本A和资本B是同样适用的。但是，区别就从这里开始。</w:t>
      </w:r>
    </w:p>
    <w:p w14:paraId="440CF593">
      <w:pPr>
        <w:ind w:firstLine="420" w:firstLineChars="0"/>
        <w:rPr>
          <w:rFonts w:hint="default" w:ascii="宋体" w:hAnsi="宋体" w:eastAsia="宋体" w:cs="宋体"/>
          <w:lang w:val="en-US" w:eastAsia="zh-CN"/>
        </w:rPr>
      </w:pPr>
      <w:r>
        <w:rPr>
          <w:rFonts w:hint="default" w:ascii="宋体" w:hAnsi="宋体" w:eastAsia="宋体" w:cs="宋体"/>
          <w:lang w:val="en-US" w:eastAsia="zh-CN"/>
        </w:rPr>
        <w:t>在第一个5周期间结束时，B和A都预付了并且耗费了可变资本500</w:t>
      </w:r>
      <w:r>
        <w:rPr>
          <w:rFonts w:hint="eastAsia" w:ascii="宋体" w:hAnsi="宋体" w:eastAsia="宋体" w:cs="宋体"/>
          <w:lang w:val="en-US" w:eastAsia="zh-CN"/>
        </w:rPr>
        <w:t>￥</w:t>
      </w:r>
      <w:r>
        <w:rPr>
          <w:rFonts w:hint="default" w:ascii="宋体" w:hAnsi="宋体" w:eastAsia="宋体" w:cs="宋体"/>
          <w:lang w:val="en-US" w:eastAsia="zh-CN"/>
        </w:rPr>
        <w:t>。B和A都把这个可变资本的价值转化为劳动力，并且用这个劳动力新生产的产品价值中与预付可变资本价值500</w:t>
      </w:r>
      <w:r>
        <w:rPr>
          <w:rFonts w:hint="eastAsia" w:ascii="宋体" w:hAnsi="宋体" w:eastAsia="宋体" w:cs="宋体"/>
          <w:lang w:val="en-US" w:eastAsia="zh-CN"/>
        </w:rPr>
        <w:t>￥</w:t>
      </w:r>
      <w:r>
        <w:rPr>
          <w:rFonts w:hint="default" w:ascii="宋体" w:hAnsi="宋体" w:eastAsia="宋体" w:cs="宋体"/>
          <w:lang w:val="en-US" w:eastAsia="zh-CN"/>
        </w:rPr>
        <w:t>相等的部分来补偿这个可变资本的价值。对B和对A来说，劳动力不仅以一个等额的新价值补偿了所耗费的可变资本500</w:t>
      </w:r>
      <w:r>
        <w:rPr>
          <w:rFonts w:hint="eastAsia" w:ascii="宋体" w:hAnsi="宋体" w:eastAsia="宋体" w:cs="宋体"/>
          <w:lang w:val="en-US" w:eastAsia="zh-CN"/>
        </w:rPr>
        <w:t>￥</w:t>
      </w:r>
      <w:r>
        <w:rPr>
          <w:rFonts w:hint="default" w:ascii="宋体" w:hAnsi="宋体" w:eastAsia="宋体" w:cs="宋体"/>
          <w:lang w:val="en-US" w:eastAsia="zh-CN"/>
        </w:rPr>
        <w:t>的价值，而且还加上了一个剩余价值，按照假定是一个数量同样大的剩余价值。</w:t>
      </w:r>
    </w:p>
    <w:p w14:paraId="2FB28735">
      <w:pPr>
        <w:ind w:firstLine="420" w:firstLineChars="0"/>
        <w:rPr>
          <w:rFonts w:hint="default" w:ascii="宋体" w:hAnsi="宋体" w:eastAsia="宋体" w:cs="宋体"/>
          <w:lang w:val="en-US" w:eastAsia="zh-CN"/>
        </w:rPr>
      </w:pPr>
      <w:r>
        <w:rPr>
          <w:rFonts w:hint="default" w:ascii="宋体" w:hAnsi="宋体" w:eastAsia="宋体" w:cs="宋体"/>
          <w:lang w:val="en-US" w:eastAsia="zh-CN"/>
        </w:rPr>
        <w:t>但是，在B的场合，补偿预付可变资本并把剩余价值加到它的价值上的价值产品，不是处在能够重新作为生产资本或可变资本来执行职能的形式上。对A来说，这个价值产品却是处在这种形式上。B在第一个5周内，随后又依次在每5周内耗费的可变资本，虽然由新生产的价值加上剩余价值得到了补偿，但是不到年终，不会具有能够重新作为生产资本或可变资本来执行职能的形式。它的价值确实以一个新的价值补偿了，即更新了，但是，它的价值形式（在这里，是指绝对的价值形式，它的货币形式）并没有更新。</w:t>
      </w:r>
    </w:p>
    <w:p w14:paraId="77731971">
      <w:pPr>
        <w:ind w:firstLine="420" w:firstLineChars="0"/>
        <w:rPr>
          <w:rFonts w:hint="default" w:ascii="宋体" w:hAnsi="宋体" w:eastAsia="宋体" w:cs="宋体"/>
          <w:lang w:val="en-US" w:eastAsia="zh-CN"/>
        </w:rPr>
      </w:pPr>
      <w:r>
        <w:rPr>
          <w:rFonts w:hint="default" w:ascii="宋体" w:hAnsi="宋体" w:eastAsia="宋体" w:cs="宋体"/>
          <w:lang w:val="en-US" w:eastAsia="zh-CN"/>
        </w:rPr>
        <w:t>因此，必须像为第一个期间一样也为第二个5周的期间（并且一年内依次的每个5周的期间都是这样）准备好下一个500</w:t>
      </w:r>
      <w:r>
        <w:rPr>
          <w:rFonts w:hint="eastAsia" w:ascii="宋体" w:hAnsi="宋体" w:eastAsia="宋体" w:cs="宋体"/>
          <w:lang w:val="en-US" w:eastAsia="zh-CN"/>
        </w:rPr>
        <w:t>￥</w:t>
      </w:r>
      <w:r>
        <w:rPr>
          <w:rFonts w:hint="default" w:ascii="宋体" w:hAnsi="宋体" w:eastAsia="宋体" w:cs="宋体"/>
          <w:lang w:val="en-US" w:eastAsia="zh-CN"/>
        </w:rPr>
        <w:t>。因此，撇开信用关系不说，必须在年初就准备好5000</w:t>
      </w:r>
      <w:r>
        <w:rPr>
          <w:rFonts w:hint="eastAsia" w:ascii="宋体" w:hAnsi="宋体" w:eastAsia="宋体" w:cs="宋体"/>
          <w:lang w:val="en-US" w:eastAsia="zh-CN"/>
        </w:rPr>
        <w:t>￥</w:t>
      </w:r>
      <w:r>
        <w:rPr>
          <w:rFonts w:hint="default" w:ascii="宋体" w:hAnsi="宋体" w:eastAsia="宋体" w:cs="宋体"/>
          <w:lang w:val="en-US" w:eastAsia="zh-CN"/>
        </w:rPr>
        <w:t>作为潜在的预付货币资本，虽然这5000</w:t>
      </w:r>
      <w:r>
        <w:rPr>
          <w:rFonts w:hint="eastAsia" w:ascii="宋体" w:hAnsi="宋体" w:eastAsia="宋体" w:cs="宋体"/>
          <w:lang w:val="en-US" w:eastAsia="zh-CN"/>
        </w:rPr>
        <w:t>￥</w:t>
      </w:r>
      <w:r>
        <w:rPr>
          <w:rFonts w:hint="default" w:ascii="宋体" w:hAnsi="宋体" w:eastAsia="宋体" w:cs="宋体"/>
          <w:lang w:val="en-US" w:eastAsia="zh-CN"/>
        </w:rPr>
        <w:t>实际上在一年内是逐渐耗费、转化为劳动力的。</w:t>
      </w:r>
    </w:p>
    <w:p w14:paraId="2FD0AFE9">
      <w:pPr>
        <w:ind w:firstLine="420" w:firstLineChars="0"/>
        <w:rPr>
          <w:rFonts w:hint="default" w:ascii="宋体" w:hAnsi="宋体" w:eastAsia="宋体" w:cs="宋体"/>
          <w:lang w:val="en-US" w:eastAsia="zh-CN"/>
        </w:rPr>
      </w:pPr>
      <w:r>
        <w:rPr>
          <w:rFonts w:hint="default" w:ascii="宋体" w:hAnsi="宋体" w:eastAsia="宋体" w:cs="宋体"/>
          <w:lang w:val="en-US" w:eastAsia="zh-CN"/>
        </w:rPr>
        <w:t>相反，在A的场合，因为预付资本的循环或周转已经完成，所以补偿价值在第一个5周结束时，已经处于能够在5周内推动新的劳动力的形式，即处于它原来的货币形式。</w:t>
      </w:r>
    </w:p>
    <w:p w14:paraId="0EA48A18">
      <w:pPr>
        <w:ind w:firstLine="420" w:firstLineChars="0"/>
        <w:rPr>
          <w:rFonts w:hint="default" w:ascii="宋体" w:hAnsi="宋体" w:eastAsia="宋体" w:cs="宋体"/>
          <w:lang w:val="en-US" w:eastAsia="zh-CN"/>
        </w:rPr>
      </w:pPr>
      <w:r>
        <w:rPr>
          <w:rFonts w:hint="default" w:ascii="宋体" w:hAnsi="宋体" w:eastAsia="宋体" w:cs="宋体"/>
          <w:lang w:val="en-US" w:eastAsia="zh-CN"/>
        </w:rPr>
        <w:t>在A和B的场合，在第二个5周的期间都要消耗新的劳动力，并且都要为支付这种劳动力的报酬而耗费一个新的资本500</w:t>
      </w:r>
      <w:r>
        <w:rPr>
          <w:rFonts w:hint="eastAsia" w:ascii="宋体" w:hAnsi="宋体" w:eastAsia="宋体" w:cs="宋体"/>
          <w:lang w:val="en-US" w:eastAsia="zh-CN"/>
        </w:rPr>
        <w:t>￥</w:t>
      </w:r>
      <w:r>
        <w:rPr>
          <w:rFonts w:hint="default" w:ascii="宋体" w:hAnsi="宋体" w:eastAsia="宋体" w:cs="宋体"/>
          <w:lang w:val="en-US" w:eastAsia="zh-CN"/>
        </w:rPr>
        <w:t>。用第一个500</w:t>
      </w:r>
      <w:r>
        <w:rPr>
          <w:rFonts w:hint="eastAsia" w:ascii="宋体" w:hAnsi="宋体" w:eastAsia="宋体" w:cs="宋体"/>
          <w:lang w:val="en-US" w:eastAsia="zh-CN"/>
        </w:rPr>
        <w:t>￥</w:t>
      </w:r>
      <w:r>
        <w:rPr>
          <w:rFonts w:hint="default" w:ascii="宋体" w:hAnsi="宋体" w:eastAsia="宋体" w:cs="宋体"/>
          <w:lang w:val="en-US" w:eastAsia="zh-CN"/>
        </w:rPr>
        <w:t>支付的工人的生活资料已经用掉了，无论如何，它的价值因此就从资本家手中消失了。现在是用第二个500</w:t>
      </w:r>
      <w:r>
        <w:rPr>
          <w:rFonts w:hint="eastAsia" w:ascii="宋体" w:hAnsi="宋体" w:eastAsia="宋体" w:cs="宋体"/>
          <w:lang w:val="en-US" w:eastAsia="zh-CN"/>
        </w:rPr>
        <w:t>￥</w:t>
      </w:r>
      <w:r>
        <w:rPr>
          <w:rFonts w:hint="default" w:ascii="宋体" w:hAnsi="宋体" w:eastAsia="宋体" w:cs="宋体"/>
          <w:lang w:val="en-US" w:eastAsia="zh-CN"/>
        </w:rPr>
        <w:t>来购买新的劳动力，来从市场上取出新的生活资料。总之，耗费的是一个新的资本500</w:t>
      </w:r>
      <w:r>
        <w:rPr>
          <w:rFonts w:hint="eastAsia" w:ascii="宋体" w:hAnsi="宋体" w:eastAsia="宋体" w:cs="宋体"/>
          <w:lang w:val="en-US" w:eastAsia="zh-CN"/>
        </w:rPr>
        <w:t>￥</w:t>
      </w:r>
      <w:r>
        <w:rPr>
          <w:rFonts w:hint="default" w:ascii="宋体" w:hAnsi="宋体" w:eastAsia="宋体" w:cs="宋体"/>
          <w:lang w:val="en-US" w:eastAsia="zh-CN"/>
        </w:rPr>
        <w:t>，而不是旧的500</w:t>
      </w:r>
      <w:r>
        <w:rPr>
          <w:rFonts w:hint="eastAsia" w:ascii="宋体" w:hAnsi="宋体" w:eastAsia="宋体" w:cs="宋体"/>
          <w:lang w:val="en-US" w:eastAsia="zh-CN"/>
        </w:rPr>
        <w:t>￥</w:t>
      </w:r>
      <w:r>
        <w:rPr>
          <w:rFonts w:hint="default" w:ascii="宋体" w:hAnsi="宋体" w:eastAsia="宋体" w:cs="宋体"/>
          <w:lang w:val="en-US" w:eastAsia="zh-CN"/>
        </w:rPr>
        <w:t>。但是，在A的场合，这个新的资本500</w:t>
      </w:r>
      <w:r>
        <w:rPr>
          <w:rFonts w:hint="eastAsia" w:ascii="宋体" w:hAnsi="宋体" w:eastAsia="宋体" w:cs="宋体"/>
          <w:lang w:val="en-US" w:eastAsia="zh-CN"/>
        </w:rPr>
        <w:t>￥</w:t>
      </w:r>
      <w:r>
        <w:rPr>
          <w:rFonts w:hint="default" w:ascii="宋体" w:hAnsi="宋体" w:eastAsia="宋体" w:cs="宋体"/>
          <w:lang w:val="en-US" w:eastAsia="zh-CN"/>
        </w:rPr>
        <w:t>是为补偿以前耗费的500</w:t>
      </w:r>
      <w:r>
        <w:rPr>
          <w:rFonts w:hint="eastAsia" w:ascii="宋体" w:hAnsi="宋体" w:eastAsia="宋体" w:cs="宋体"/>
          <w:lang w:val="en-US" w:eastAsia="zh-CN"/>
        </w:rPr>
        <w:t>￥</w:t>
      </w:r>
      <w:r>
        <w:rPr>
          <w:rFonts w:hint="default" w:ascii="宋体" w:hAnsi="宋体" w:eastAsia="宋体" w:cs="宋体"/>
          <w:lang w:val="en-US" w:eastAsia="zh-CN"/>
        </w:rPr>
        <w:t>而重新生产出来的价值的货币形式。在B的场合，这个补偿价值却是处在不能作为可变资本来执行职能的形式上。这个补偿价值已经存在，但不是处在可变资本的形式上。因此，要使下一个5周的生产过程继续进行，就必须有500</w:t>
      </w:r>
      <w:r>
        <w:rPr>
          <w:rFonts w:hint="eastAsia" w:ascii="宋体" w:hAnsi="宋体" w:eastAsia="宋体" w:cs="宋体"/>
          <w:lang w:val="en-US" w:eastAsia="zh-CN"/>
        </w:rPr>
        <w:t>￥</w:t>
      </w:r>
      <w:r>
        <w:rPr>
          <w:rFonts w:hint="default" w:ascii="宋体" w:hAnsi="宋体" w:eastAsia="宋体" w:cs="宋体"/>
          <w:lang w:val="en-US" w:eastAsia="zh-CN"/>
        </w:rPr>
        <w:t>追加资本处在这里必不可少的货币形式上，并且预付下去。所以，A和B在50周内耗费了同样多的可变资本，支付了同样多的劳动力的报酬，消耗了同样多的劳动力。但是，B必须用一个等于劳动力的总价值即5000</w:t>
      </w:r>
      <w:r>
        <w:rPr>
          <w:rFonts w:hint="eastAsia" w:ascii="宋体" w:hAnsi="宋体" w:eastAsia="宋体" w:cs="宋体"/>
          <w:lang w:val="en-US" w:eastAsia="zh-CN"/>
        </w:rPr>
        <w:t>￥</w:t>
      </w:r>
      <w:r>
        <w:rPr>
          <w:rFonts w:hint="default" w:ascii="宋体" w:hAnsi="宋体" w:eastAsia="宋体" w:cs="宋体"/>
          <w:lang w:val="en-US" w:eastAsia="zh-CN"/>
        </w:rPr>
        <w:t>的预付资本来支付劳动力的报酬。A却可以依次以每个5周内生产出来的、用于补偿每个5周内的预付资本500</w:t>
      </w:r>
      <w:r>
        <w:rPr>
          <w:rFonts w:hint="eastAsia" w:ascii="宋体" w:hAnsi="宋体" w:eastAsia="宋体" w:cs="宋体"/>
          <w:lang w:val="en-US" w:eastAsia="zh-CN"/>
        </w:rPr>
        <w:t>￥</w:t>
      </w:r>
      <w:r>
        <w:rPr>
          <w:rFonts w:hint="default" w:ascii="宋体" w:hAnsi="宋体" w:eastAsia="宋体" w:cs="宋体"/>
          <w:lang w:val="en-US" w:eastAsia="zh-CN"/>
        </w:rPr>
        <w:t>的价值的不断更新的货币形式来支付劳动力的报酬。因此，在这里预付的货币资本，决不会大于为5周而预付的货币资本，也就是说，从来不会大于为最初5周而预付的500</w:t>
      </w:r>
      <w:r>
        <w:rPr>
          <w:rFonts w:hint="eastAsia" w:ascii="宋体" w:hAnsi="宋体" w:eastAsia="宋体" w:cs="宋体"/>
          <w:lang w:val="en-US" w:eastAsia="zh-CN"/>
        </w:rPr>
        <w:t>￥</w:t>
      </w:r>
      <w:r>
        <w:rPr>
          <w:rFonts w:hint="default" w:ascii="宋体" w:hAnsi="宋体" w:eastAsia="宋体" w:cs="宋体"/>
          <w:lang w:val="en-US" w:eastAsia="zh-CN"/>
        </w:rPr>
        <w:t>。这500</w:t>
      </w:r>
      <w:r>
        <w:rPr>
          <w:rFonts w:hint="eastAsia" w:ascii="宋体" w:hAnsi="宋体" w:eastAsia="宋体" w:cs="宋体"/>
          <w:lang w:val="en-US" w:eastAsia="zh-CN"/>
        </w:rPr>
        <w:t>￥</w:t>
      </w:r>
      <w:r>
        <w:rPr>
          <w:rFonts w:hint="default" w:ascii="宋体" w:hAnsi="宋体" w:eastAsia="宋体" w:cs="宋体"/>
          <w:lang w:val="en-US" w:eastAsia="zh-CN"/>
        </w:rPr>
        <w:t>足够全年使用。因此，很清楚，在劳动剥削程度相等，实际剩余价值率相等时，A和B的年剩余价值率必然和它们一年内为推动同量劳动力而必须预付的可变货币资本的量成反比。</w:t>
      </w:r>
    </w:p>
    <w:p w14:paraId="48D7A4BF">
      <w:pPr>
        <w:ind w:firstLine="420" w:firstLineChars="0"/>
        <w:rPr>
          <w:rFonts w:hint="default" w:ascii="宋体" w:hAnsi="宋体" w:eastAsia="宋体" w:cs="宋体"/>
          <w:lang w:val="en-US" w:eastAsia="zh-CN"/>
        </w:rPr>
      </w:pPr>
      <w:r>
        <w:rPr>
          <w:rFonts w:hint="default" w:ascii="宋体" w:hAnsi="宋体" w:eastAsia="宋体" w:cs="宋体"/>
          <w:lang w:val="en-US" w:eastAsia="zh-CN"/>
        </w:rPr>
        <w:t>区别来自周转期间的差别，即补偿一定期间所使用的可变资本的价值能重新作为资本，从而作为新的资本来执行职能的期间的差别。在A和B的场合，补偿同一期间内所使用的可变资本的价值相同。同一期间内剩余价值的增加量也相同。但是，在B的场合，虽然每5周都有500</w:t>
      </w:r>
      <w:r>
        <w:rPr>
          <w:rFonts w:hint="eastAsia" w:ascii="宋体" w:hAnsi="宋体" w:eastAsia="宋体" w:cs="宋体"/>
          <w:lang w:val="en-US" w:eastAsia="zh-CN"/>
        </w:rPr>
        <w:t>￥</w:t>
      </w:r>
      <w:r>
        <w:rPr>
          <w:rFonts w:hint="default" w:ascii="宋体" w:hAnsi="宋体" w:eastAsia="宋体" w:cs="宋体"/>
          <w:lang w:val="en-US" w:eastAsia="zh-CN"/>
        </w:rPr>
        <w:t>补偿价值，加上500</w:t>
      </w:r>
      <w:r>
        <w:rPr>
          <w:rFonts w:hint="eastAsia" w:ascii="宋体" w:hAnsi="宋体" w:eastAsia="宋体" w:cs="宋体"/>
          <w:lang w:val="en-US" w:eastAsia="zh-CN"/>
        </w:rPr>
        <w:t>￥</w:t>
      </w:r>
      <w:r>
        <w:rPr>
          <w:rFonts w:hint="default" w:ascii="宋体" w:hAnsi="宋体" w:eastAsia="宋体" w:cs="宋体"/>
          <w:lang w:val="en-US" w:eastAsia="zh-CN"/>
        </w:rPr>
        <w:t>剩余价值，然而这种补偿价值尚未形成新的资本，因为它不是处在货币形式上。在A的场合，旧资本价值不仅由新资本价值得到补偿，而且它还恢复了它的货币形式，因而在可以执行职能的新资本的形式上得到补偿。</w:t>
      </w:r>
    </w:p>
    <w:p w14:paraId="3ABF48CE">
      <w:pPr>
        <w:ind w:firstLine="420" w:firstLineChars="0"/>
        <w:rPr>
          <w:rFonts w:hint="default" w:ascii="宋体" w:hAnsi="宋体" w:eastAsia="宋体" w:cs="宋体"/>
          <w:lang w:val="en-US" w:eastAsia="zh-CN"/>
        </w:rPr>
      </w:pPr>
      <w:r>
        <w:rPr>
          <w:rFonts w:hint="default" w:ascii="宋体" w:hAnsi="宋体" w:eastAsia="宋体" w:cs="宋体"/>
          <w:lang w:val="en-US" w:eastAsia="zh-CN"/>
        </w:rPr>
        <w:t>补偿价值转化为货币，从而转化为可变资本的预付形式的迟早不同，显然是一件和剩余价值的生产本身完全无关的事情。剩余价值的生产，取决于所使用的可变资本的量和劳动剥削程度。但是，这件事情会影响为在一年内推动一定量劳动力所必须预付的货币资本的量，因而，会决定年剩余价值率。</w:t>
      </w:r>
    </w:p>
    <w:p w14:paraId="1F3DDDDC">
      <w:pPr>
        <w:pStyle w:val="5"/>
        <w:numPr>
          <w:ilvl w:val="0"/>
          <w:numId w:val="0"/>
        </w:numPr>
        <w:bidi w:val="0"/>
        <w:ind w:firstLine="420" w:firstLineChars="0"/>
        <w:rPr>
          <w:rFonts w:hint="default" w:ascii="宋体" w:hAnsi="宋体" w:eastAsia="宋体" w:cs="宋体"/>
          <w:lang w:val="en-US" w:eastAsia="zh-CN"/>
        </w:rPr>
      </w:pPr>
      <w:r>
        <w:rPr>
          <w:rFonts w:hint="eastAsia" w:ascii="宋体" w:hAnsi="宋体" w:eastAsia="宋体" w:cs="宋体"/>
          <w:b/>
          <w:kern w:val="2"/>
          <w:sz w:val="28"/>
          <w:szCs w:val="24"/>
          <w:lang w:val="en-US" w:eastAsia="zh-CN" w:bidi="ar-SA"/>
        </w:rPr>
        <w:t>三、</w:t>
      </w:r>
      <w:r>
        <w:rPr>
          <w:rFonts w:hint="eastAsia" w:ascii="宋体" w:hAnsi="宋体" w:eastAsia="宋体" w:cs="宋体"/>
          <w:lang w:val="en-US" w:eastAsia="zh-CN"/>
        </w:rPr>
        <w:t>从社会的角度考察的可变资本的周转</w:t>
      </w:r>
    </w:p>
    <w:p w14:paraId="343AC989">
      <w:pPr>
        <w:ind w:firstLine="420" w:firstLineChars="0"/>
        <w:rPr>
          <w:rFonts w:hint="eastAsia" w:ascii="宋体" w:hAnsi="宋体" w:eastAsia="宋体" w:cs="宋体"/>
          <w:lang w:val="en-US" w:eastAsia="zh-CN"/>
        </w:rPr>
      </w:pPr>
      <w:r>
        <w:rPr>
          <w:rFonts w:hint="eastAsia" w:ascii="宋体" w:hAnsi="宋体" w:eastAsia="宋体" w:cs="宋体"/>
          <w:lang w:val="en-US" w:eastAsia="zh-CN"/>
        </w:rPr>
        <w:t>现在我们从社会的观点来考察一下这个问题。假定一个工人每周需费一￥，工作日＝10小时。A和B一年内都雇用100个工人（100个工人每周需费100￥，5周就需费500￥，50周就需费5000￥），每一个工人在每周的6天中劳动60小时。因此，100个工人每周劳动6000小时，在50周内劳动300000小时。这个劳动力已经由A和B一手占有，因此不能再由社会用在别的目的上。因此，就这方面来说，从社会的观点来看，A和B的情况相同。其次，A和B的各100个工人每年都得到工资5000￥（200个工人合计得10000￥），并且从社会取走相当于这笔金额的生活资料。就这方面来说，从社会的观点来看，A和B的情况又相同。由于工人在两个场合都是每周得到报酬，所以他们都是每周从社会取走生活资料，为此，他们在两个场合也都是每周把货币等价物投入流通。但是，区别就是从这里开始的。</w:t>
      </w:r>
    </w:p>
    <w:p w14:paraId="7CE123EF">
      <w:pPr>
        <w:ind w:firstLine="420" w:firstLineChars="0"/>
        <w:rPr>
          <w:rFonts w:hint="eastAsia" w:ascii="宋体" w:hAnsi="宋体" w:eastAsia="宋体" w:cs="宋体"/>
          <w:lang w:val="en-US" w:eastAsia="zh-CN"/>
        </w:rPr>
      </w:pPr>
      <w:r>
        <w:rPr>
          <w:rFonts w:hint="eastAsia" w:ascii="宋体" w:hAnsi="宋体" w:eastAsia="宋体" w:cs="宋体"/>
          <w:lang w:val="en-US" w:eastAsia="zh-CN"/>
        </w:rPr>
        <w:t>第一，A的工人投入流通的货币，不像B的工人那样，只是他的劳动力的价值的货币形式（实际上是对已经完成的劳动的支付手段）；从开业后的第二个周转期间起，它已经是工人本身在第一个周转期间生产的价值产品（＝劳动力的价格加上剩余价值）的货币形式，工人在第二个周转期间的劳动的报酬就是用这个价值产品来支付的。而B却不是这样。从工人方面来说，在这里，货币虽然是他的已经完成的劳动的支付手段，但是这个已经完成的劳动的报酬，不是用这个劳动本身的已经转化为货币的价值产品（这个劳动本身所生产的价值的货币形式）来支付。这种情况要到第二年才会发生，那时，B的工人的报酬才用他自己前一年的已经转化为货币的价值产品来支付。</w:t>
      </w:r>
    </w:p>
    <w:p w14:paraId="1F7B15B9">
      <w:p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的周转期间越短，——从而它的再生产期间在一年内更新的间隔时间越短，——资本家原来以货币形式预付的可变资本部分就越迅速地转化为工人为补偿这个可变资本而创造的价值产品（此外，还包括剩余价值）的货币形式，资本家必须从他个人的基金中预付货币的时间就越短，他预付的资本，和一定的生产规模相比，就越少；在剩余价值率已定时，他在一年内榨取的剩余价值量也就相应地越大，因为他可以越是多次地用工人自己创造的价值产品的货币形式来不断重新购买工人，并且推动他的劳动。</w:t>
      </w:r>
    </w:p>
    <w:p w14:paraId="461FCB17">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生产规模已定时，预付的可变货币资本（以及全部流动资本）的绝对量，按照周转期间缩短的比例而减少，年剩余价值率则按照这个比例而提高。在预付资本的量已定时，生产规模会随着再生产期间的缩短所造成的年剩余价值率的提高而同时扩大，因而，在剩余价值率已定时，一个周转期间内生产的剩余价值的绝对量，会随着年剩余价值率的这种提高而同时增加。总的说来，根据以上的研究可以得出：由于周转期间长短不同，在劳动剥削程度相等时，为了推动同量的生产流动资本和同量的劳动而必须预付的货币资本量是极不相同的。</w:t>
      </w:r>
    </w:p>
    <w:p w14:paraId="45EF73E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kern w:val="2"/>
          <w:sz w:val="21"/>
          <w:szCs w:val="24"/>
          <w:lang w:val="en-US" w:eastAsia="zh-CN" w:bidi="ar-SA"/>
        </w:rPr>
        <w:t>第二，</w:t>
      </w:r>
      <w:r>
        <w:rPr>
          <w:rFonts w:hint="eastAsia" w:ascii="宋体" w:hAnsi="宋体" w:eastAsia="宋体" w:cs="宋体"/>
          <w:lang w:val="en-US" w:eastAsia="zh-CN"/>
        </w:rPr>
        <w:t>——这和第一点区别有联系，——B的工人和A的工人一样，也是用那个在他手中变成流通手段的可变资本，来支付他所购买的生活资料的费用的。例如，他不仅从市场上取走小麦，而且也用一个货币形式的等价物来补偿小麦。但是，和A的工人不同，B的工人用来支付并从市场上取走生活资料的货币，不是他在这一年内投入市场的价值产品的货币形式，因此，他虽然对生活资料的卖者提供货币，但是，没有提供任何可供后者用得到的货币购买的商品——不管是生产资料，还是生活资料，相反，A的工人却提供了商品。因此，在B的场合，从市场上取走了劳动力，取走了这种劳动力的生活资料，取走了B所使用的劳动资料形式的固定资本以及生产材料，而把货币等价物作为它们的补偿投入市场；但是，在一年内没有把任何产品投入市场，来补偿从市场上取走的生产资本的各种物质要素。</w:t>
      </w:r>
    </w:p>
    <w:p w14:paraId="3DDEE72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们设想一个社会不是资本主义社会，而是共产主义社会，那么首先，货币资本会完全消失，因而，货币资本所引起的交易上的伪装也会消失。问题就简单地归结为：社会必须预先计算好，能把多少劳动、生产资料和生活资料用在这样一些产业部门而不致受任何损害，这些部门，如铁路建设，在一年或一年以上的较长时间内不提供任何生产资料和生活资料，不提供任何有用效果，但会从全年总生产中取走劳动、生产资料和生活资料。</w:t>
      </w:r>
    </w:p>
    <w:p w14:paraId="71A29BE1">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相反，在资本主义社会，社会的理智总是事后才起作用，因此可能并且必然会不断发生巨大的紊乱。一方面，货币市场受到压力，反过来，货币市场的缓和又造成大批这样的企业的产生，也就是造成那些后来对货币市场产生压力的条件。货币市场受到压力，是因为在这里不断需要大规模地长期预付货币资本。这里完全撇开不说产业家和商人会把他们经营企业所必需的货币资本投入铁路投机事业等等，并通过在货币市场上借贷来补偿这种货币资本。——另一方面，社会的可供支配的生产资本受到压力。因为生产资本的要素不断地从市场上被取走，而投入市场来代替它们的只是货币等价物，所以，有支付能力的需求将会增加，而这种需求本身不会提供任何供给要素。因此，生活资料和生产材料的价格都会上涨。此外，这个时候，通常是欺诈盛行，资本会发生大规模转移。投机家、承包人、工程师、律师等一伙人，会发财致富。他们引起市场上强烈的消费需求，同时工资也会提高。至于食品，那么，农业当然也会因此受到刺激。但是，因为这些食品不能在一年内突然增多，所以它们的输入，像一般外国食品（咖啡、砂糖、葡萄酒）和奢侈品的输入一样，将会增加。因此，在进口业的这个部分，就会发生输入过剩和投机。另一方面，在那些生产可以急剧增长的产业部门（真正的制造业、采矿业等等），由于价格的提高，会发生突然的扩大，随即发生崩溃。这同样会影响到劳动市场，以致把大量潜在的相对过剩人口，甚至已经就业的工人，吸引到新的产业部门中去。一般说来，像铁路建设那样大规模的企业，会从劳动市场上取走一定数量的劳动力，这种劳动力的来源仅仅是某些只使用壮工的部门（如农业等等）。甚至在新企业已经成为稳定的生产部门以后，从而，在它所需要的流动的工人阶级已经形成以后，这种现象还会发生。例如，在铁路建设的规模突然比平均规模大时，情况就是这样。工人后备军——这种后备军的压力使工资保持较低的水平——有一部分被吸收了。现在工资普遍上涨，甚至劳动市场上就业情况一直不错的部分也是这样。这个现象会持续一段时间，直到不可避免的崩溃再把工人后备军游离出来，再把工资压低到最低限度，甚至压低到这个限度以下。</w:t>
      </w:r>
    </w:p>
    <w:p w14:paraId="45CDC58E">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周转期间的长短，就它取决于真正的劳动期间，即完成可进入市场的产品所必要的期间而言，是以不同投资的各自物质生产条件为基础的。这些条件，在农业上，更多地具有生产的自然条件的性质，在制造业和绝大部分采掘业上，是随着生产过程本身的社会发展而变化的。</w:t>
      </w:r>
    </w:p>
    <w:p w14:paraId="3A83168F">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劳动期间的长短，就它以供应数量（产品作为商品通常投入市场的数量的多少）作为基础而言，具有习惯的性质。但是习惯本身也以生产规模作为物质基础，因此，只有在个别考察时才具有偶然性。</w:t>
      </w:r>
    </w:p>
    <w:p w14:paraId="1AE11387">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最后，周转期间的长短，就它取决于流通期间的长短而言，部分地要受到下列情况的限制：市场行情的不断变化，出售的难易程度以及由此引起的把产品一部分投入较近或较远的市场的必要性。撇开需求量本身不说，价格的运动在这里起着主要的作用，因为在价格降低时，出售会有意识地受到限制，而生产会继续进行；反之，在价格提高时，生产和出售可以齐步前进，或者出售可以预先进行。但是，由生产地点到销售市场的实际距离，必须看作是真正的物质基础。</w:t>
      </w:r>
    </w:p>
    <w:p w14:paraId="1637ECD6">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三，至于所使用的流动资本本身（可变流动资本和不变流动资本），由劳动期间的长短引起的周转期间的长短，会产生这种区别：在一年周转多次的场合，可变流动资本或不变流动资本的一个要素可以由它本身的产品来提供，例如煤炭生产，服装业等等。在不是这样的场合，就不能这样，至少在一年内不能这样。</w:t>
      </w:r>
    </w:p>
    <w:p w14:paraId="0B43F563">
      <w:pPr>
        <w:pStyle w:val="4"/>
        <w:numPr>
          <w:ilvl w:val="0"/>
          <w:numId w:val="0"/>
        </w:numPr>
        <w:bidi w:val="0"/>
        <w:ind w:firstLine="600" w:firstLineChars="200"/>
        <w:rPr>
          <w:rFonts w:hint="eastAsia" w:ascii="宋体" w:hAnsi="宋体" w:eastAsia="宋体" w:cs="宋体"/>
          <w:lang w:val="en-US" w:eastAsia="zh-CN"/>
        </w:rPr>
      </w:pPr>
      <w:r>
        <w:rPr>
          <w:rFonts w:hint="eastAsia" w:ascii="宋体" w:hAnsi="宋体" w:eastAsia="宋体" w:cs="宋体"/>
          <w:lang w:val="en-US" w:eastAsia="zh-CN"/>
        </w:rPr>
        <w:t>第十七章——剩余价值的流通</w:t>
      </w:r>
    </w:p>
    <w:p w14:paraId="3752FC71">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以上我们知道，即使一年内生产的剩余价值量相等，周转期间的差别也会引起年剩余价值率的差别。但是，剩余价值的资本化，积累，必然又会有差别，因而在剩余价值率不变的场合，一年内生产的剩余价值量也必然会有差别。</w:t>
      </w:r>
    </w:p>
    <w:p w14:paraId="6E378627">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首先要指出，资本A（用前一章的例子）有一个经常的周期的收入，因此，除了企业开始的那一个周转期间以外，它自己一年内的消费，是靠它的剩余价值的生产偿付的，而不是由自己的基金预付的。相反，在B的场合，却由自己的基金预付。虽然B在同一期间生产的剩余价值和A相等，但是，这个剩余价值还没有实现，因此，既不能用于个人消费，也不能用于生产消费。就个人消费来说，已预期到靠剩余价值来偿付。这方面的基金必须预付。</w:t>
      </w:r>
    </w:p>
    <w:p w14:paraId="63F7BFAD">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不容易分类的那部分生产资本，即为固定资本的维修所必需的追加资本，现在也可以得到新的说明。</w:t>
      </w:r>
    </w:p>
    <w:p w14:paraId="36DA76DA">
      <w:pPr>
        <w:ind w:firstLine="420" w:firstLineChars="0"/>
        <w:rPr>
          <w:rFonts w:hint="eastAsia" w:ascii="宋体" w:hAnsi="宋体" w:eastAsia="宋体" w:cs="宋体"/>
          <w:lang w:val="en-US" w:eastAsia="zh-CN"/>
        </w:rPr>
      </w:pPr>
      <w:r>
        <w:rPr>
          <w:rFonts w:hint="eastAsia" w:ascii="宋体" w:hAnsi="宋体" w:eastAsia="宋体" w:cs="宋体"/>
          <w:lang w:val="en-US" w:eastAsia="zh-CN"/>
        </w:rPr>
        <w:t>对A来说，这部分资本——全部或大部分——不是在生产开始时预付的。它无须资本家拥有，甚至不存在也行。它通过剩余价值直接转化为资本，即直接作为资本来使用，而由企业本身产生。在一年之内不仅周期地产生而且周期地实现的剩余价值的一部分，可以偿付维修等等必要的支出。因此，按原有规模经营企业所必需的一部分资本，就在营业中，通过一部分剩余价值的资本化，由企业本身产生出来。这对资本家B来说是不可能的。对他来说，上述资本部分必须是原预付资本的一部分。在A和B两个场合，这部分资本在资本家的账簿上都作为预付资本出现。它确实也是预付资本，因为按照我们的假定，它是按一定规模经营企业所必需的一部分生产资本。但是，这部分资本究竟用什么样的基金预付，会有巨大的区别。对B来说，它实际上是原预付资本或者所支配的资本的一部分。而对A来说，它却是作为资本使用的剩余价值的一部分。这后一种情况告诉我们，不仅积累的资本，而且连一部分原预付资本，也可以仅仅是资本化的剩余价值。</w:t>
      </w:r>
    </w:p>
    <w:p w14:paraId="157CBB3E">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一旦信用介入其间发展起来，原预付资本和资本化的剩余价值的关系就更加复杂。例如，A向银行家C借进来开办企业或者在一年内经营企业所需要的一部分生产资本。他一开始就没有充足的自有资本来经营企业。银行家C贷给他一笔款子，这笔款子不过是产业家D、E、F等等储蓄在他的银行里的剩余价值。从A的观点看，这还不是积累的资本。但对D、E、F等等来说，A实际上无非是一个把他们占有的剩余价值资本化的代理人罢了。</w:t>
      </w:r>
    </w:p>
    <w:p w14:paraId="164F1C58">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已经在第一册第二十二章看到，积累，剩余价值转化为资本，按其实际内容来说，就是规模扩大的再生产过程，而不论这种扩大是从外延方面表现为在旧工厂之外添设新工厂，还是从内涵方面表现为扩充原有的生产规模。</w:t>
      </w:r>
    </w:p>
    <w:p w14:paraId="0C0E8EE6">
      <w:pPr>
        <w:ind w:firstLine="420" w:firstLineChars="0"/>
        <w:rPr>
          <w:rFonts w:hint="eastAsia" w:ascii="宋体" w:hAnsi="宋体" w:eastAsia="宋体" w:cs="宋体"/>
          <w:lang w:val="en-US" w:eastAsia="zh-CN"/>
        </w:rPr>
      </w:pPr>
      <w:r>
        <w:rPr>
          <w:rFonts w:hint="eastAsia" w:ascii="宋体" w:hAnsi="宋体" w:eastAsia="宋体" w:cs="宋体"/>
          <w:lang w:val="en-US" w:eastAsia="zh-CN"/>
        </w:rPr>
        <w:t>生产规模的扩大可以小部分地进行，如使用一部分剩余价值来从事改良，这种改良或者只是提高所使用劳动的生产力，或者同时使对劳动的剥削得以加强。或者，在工作日不受法律限制的地方，只要追加支出流动资本（在生产材料和工资上面），就足以扩大生产规模，而不需要增加固定资本；这样，固定资本每天使用的时间只是延长了，而它的周转期间则相应地缩短了。或者，在市场行情好的时候，有了资本化的剩余价值，就可以在原料上进行投机，干各种靠原预付资本所干不了的事情，等等。</w:t>
      </w:r>
    </w:p>
    <w:p w14:paraId="32E6C2D7">
      <w:p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很清楚，在周转期间的数目增加，引起剩余价值在一年内更加频繁地实现的地方，就会出现这样的时期，这时既不能延长工作日，也不能进行个别改良；另一方面，整个企业的按比例的扩大，只有在一定的、相当有限的范围内才有可能，这部分地是由于需要增加企业的整个设备，如建筑物，部分地是由于需要扩大耕地，如农业；此外，还必须有大量的追加资本，而这种追加资本只有靠剩余价值的多年积累才能取得。</w:t>
      </w:r>
    </w:p>
    <w:p w14:paraId="29B987BC">
      <w:p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除了实际的积累或者剩余价值向生产资本的转化（以及与此相适应的规模扩大的再生产）以外，还进行着货币积累，即把一部分剩余价值作为潜在的货币资本积攒起来，这部分货币资本只是在后来达到一定数量时，才会作为追加的能动的资本执行职能。</w:t>
      </w:r>
    </w:p>
    <w:p w14:paraId="478CA6EB">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从单个资本家的观点看来，情况就是如此。但是，随着资本主义生产的发展，信用制度也同时发展起来。资本家还不能在自己的企业中使用的货币资本，会被别人使用，而他从别人那里得到利息。对他来说，这种货币资本是作为特殊意义上的货币资本，也就是作为一种与生产资本不同的资本执行着职能。但是它在别人手里却作为资本起作用。很明显，当剩余价值的实现更加频繁，剩余价值生产的规模更加扩大时，新的货币资本即作为资本的货币投入货币市场的比例也会增加，其中至少有一大部分会重新被吸收来扩大生产。</w:t>
      </w:r>
    </w:p>
    <w:p w14:paraId="0ABE814B">
      <w:pPr>
        <w:ind w:firstLine="420" w:firstLineChars="0"/>
        <w:rPr>
          <w:rFonts w:hint="eastAsia" w:ascii="宋体" w:hAnsi="宋体" w:eastAsia="宋体" w:cs="宋体"/>
          <w:lang w:val="en-US" w:eastAsia="zh-CN"/>
        </w:rPr>
      </w:pPr>
      <w:r>
        <w:rPr>
          <w:rFonts w:hint="eastAsia" w:ascii="宋体" w:hAnsi="宋体" w:eastAsia="宋体" w:cs="宋体"/>
          <w:lang w:val="en-US" w:eastAsia="zh-CN"/>
        </w:rPr>
        <w:t>这种追加的潜在货币资本所能采取的最简单的形式，是贮藏货币的形式。这种贮藏货币可能是在与贵金属出产国直接或间接进行交换时得到的追加的金或银。只有用这种方法，一个国家的贮藏货币才可以绝对地增加。另一方面，这种贮藏货币可能只是——这是多数情况——从国内流通中取出的、在单个资本家手里已取得贮藏货币形式的货币。这种潜在的货币资本还可能只是价值符号，——这里我们还是撇开信用货币不说，——或者只是由法定证件确认的资本家对第三者的索取权（法律证书）。在所有这些场合，不管这种追加货币资本以什么样的形式存在，只要它是未来的资本，它就是资本家对社会未来的追加的年生产所持有的追加的和备用的法律证书。</w:t>
      </w:r>
    </w:p>
    <w:p w14:paraId="1F1F4F6A">
      <w:pPr>
        <w:ind w:firstLine="420" w:firstLineChars="0"/>
        <w:rPr>
          <w:rFonts w:hint="eastAsia" w:ascii="宋体" w:hAnsi="宋体" w:eastAsia="宋体" w:cs="宋体"/>
          <w:lang w:val="en-US" w:eastAsia="zh-CN"/>
        </w:rPr>
      </w:pPr>
      <w:r>
        <w:rPr>
          <w:rFonts w:hint="eastAsia" w:ascii="宋体" w:hAnsi="宋体" w:eastAsia="宋体" w:cs="宋体"/>
          <w:lang w:val="en-US" w:eastAsia="zh-CN"/>
        </w:rPr>
        <w:t>把甚至阻碍再生产按原有规模进行的那些干扰撇开不说，再生产只能有两种正常的情况：或者是再生产按原有的规模进行；或者是发生剩余价值的资本化，即积累。</w:t>
      </w:r>
    </w:p>
    <w:p w14:paraId="2835BF10">
      <w:pPr>
        <w:pStyle w:val="5"/>
        <w:numPr>
          <w:ilvl w:val="0"/>
          <w:numId w:val="0"/>
        </w:numPr>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一、</w:t>
      </w:r>
      <w:r>
        <w:rPr>
          <w:rFonts w:hint="eastAsia" w:ascii="宋体" w:hAnsi="宋体" w:eastAsia="宋体" w:cs="宋体"/>
          <w:lang w:val="en-US" w:eastAsia="zh-CN"/>
        </w:rPr>
        <w:t>简单再生产</w:t>
      </w:r>
    </w:p>
    <w:p w14:paraId="659672CD">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在简单再生产的场合，每年或者在一年的多次周转中周期地生产的和实现的剩余价值，都由它的所有者资本家个人消费掉，也就是非生产地消费掉。</w:t>
      </w:r>
    </w:p>
    <w:p w14:paraId="0DD2C59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产品价值一部分由剩余价值构成，另一部分由产品价值中再生产的可变资本加上产品价值中消耗的不变资本所形成的那部分价值构成，这一情况绝对不会影响作为商品资本不断进入流通，而又不断从流通中取出，以便作为生产资料或消费资料进入生产消费或个人消费的总产品的数量，也绝对不会影响它的价值。撇开不变资本不说，这种情况只会影响年产品在工人和资本家之间的分配。</w:t>
      </w:r>
    </w:p>
    <w:p w14:paraId="55EEF99D">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甚至在简单再生产中，一部分剩余价值也必须经常以货币形式存在，而不是以产品形式存在。否则，它就不可能为了消费而由货币转化为产品。剩余价值由原来的商品形式到货币的这种转化，在这里必须作进一步的研究。为了使事情简单起见，我们假定这个问题的最简单的形式，就是说，假定进行流通的只是金属货币，即作为实际等价物的货币。</w:t>
      </w:r>
    </w:p>
    <w:p w14:paraId="0961D43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按照以上已经阐明的简单商品流通的规律（第1册第3章），一个国家现有的金属货币量，不仅要够商品流通使用。它还必须够应付货币流通的变动，这种变动部分地由流通速度的变化，部分地由商品价格的变动，部分地由货币作为支付手段或作为真正流通手段执行职能的比例的差别和变化而产生。现有货币量分为贮藏货币和流通货币的比例是不断变化的，但货币总量总是等于作为贮藏货币而存在的货币和作为流通货币而存在的货币之和。这个货币量（贵金属量）是逐渐积累起来的社会的贮藏货币。这个贮藏货币因磨损而消耗掉的部分，必须像别的产品一样，每年重新补偿。实际上，这是通过本国一部分年产品和金银出产国的产品之间的直接交换或间接交换进行的。但是，这种交易的国际性质把它的简单过程掩盖起来了。因此，为了把问题表现得最简单、最清楚，就必须假定金银的生产是在本国进行的，从而，金银的生产在每一个国家都形成社会总生产的一部分。</w:t>
      </w:r>
    </w:p>
    <w:p w14:paraId="51B89D30">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把那种为制造奢侈品而生产的金银撇开不说，每年生产的金银的最低限量必须等于因每年货币流通而磨损的货币金属。其次，如果每年生产和流通的商品总量的价值额增大了，但流通商品的已经增大的价值总额及其流通（以及与此相适应的货币贮藏）所需的货币总量，并没有因货币流通速度的加快和货币支付手段职能的扩大（也就是更经常地不用实在货币，而由买卖双方实行抵账）而被抵消，那么，每年的金银生产也就必须增加。</w:t>
      </w:r>
    </w:p>
    <w:p w14:paraId="249EDB4D">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一部分社会劳动力和一部分社会生产资料必须每年用在金银的生产上。因为这里假定的是简单再生产，所以从事金银生产的资本家的生产规模只限于金银每年的平均磨损以及由此引起的金银每年的平均消费的范围；他们的剩余价值，按照假定，每年都被他们消费掉，其中没有任何部分转化为资本，他们把这一剩余价值直接以货币形式投入流通。这种货币形式对他们来说就是产品的实物形式，不像在其他生产部门中那样是产品的转化形式。</w:t>
      </w:r>
    </w:p>
    <w:p w14:paraId="2C527DA6">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其次，说到工资，即预付可变资本的货币形式，在这里，它也不是由产品的出售即产品转化为货币来补偿的，而是由产品来补偿的，因为这种产品的实物形式一开始就是货币形式。</w:t>
      </w:r>
    </w:p>
    <w:p w14:paraId="34E2B34B">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最后，说到贵金属产品中与周期消费的不变资本价值相等的部分，即与不变流动资本价值和一年内消费的不变固定资本价值相等的部分，情况也是如此。</w:t>
      </w:r>
    </w:p>
    <w:p w14:paraId="3173A3E3">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首先在G—W…P…G′形式上来考察投入贵金属生产的资本的循环或周转。既然G—W中的W不仅由劳动力和生产资料构成，而且也由在P中只耗费一部分价值的固定资本构成，那么，很明显，产品G′这个货币额就等于投在工资上的可变资本，加上投在生产资料上的流动不变资本，加上损耗的固定资本价值部分，加上剩余价值。如果这个货币额小于后者的总和，而金的一般价值又不变，这种矿山投资就是不生产的，或者，如果这已成为普遍情况，金的价值和价值保持不变的商品相比，将来就会提高。就是说，商品的价格将会下跌，因此，投在G—W中的货币额将来就会减少。</w:t>
      </w:r>
    </w:p>
    <w:p w14:paraId="45634E5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们首先只考察预付在G上，即G—W…P…G′的起点上的资本的流动部分，那么，我们看到，一定的货币额为支付劳动力的报酬和购买生产材料而预付，投入了流通。但是它不会通过这个资本的循环再从流通中取出，以便重新投入流通。产品在实物形式上已经是货币，不需要通过交换，通过流通过程，才转化为货币。它在从生产过程进入流通领域时，不是以商品资本的形式，要再转化为货币资本，而是作为货币资本，要再转化为生产资本，就是说，要重新购买劳动力和生产材料。在劳动力和生产资料上消耗的流动资本的货币形式，不是通过产品的出售，而是通过产品本身的实物形式补偿的；因此，不是通过它的价值以货币形式再从流通中取出，而是通过追加的新生产的货币补偿的。</w:t>
      </w:r>
    </w:p>
    <w:p w14:paraId="749F316F">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假定这个流动资本＝500￥，周转期间＝5周，劳动期间＝4周，流通期间只＝1周。货币一开始就必须为5周一部分预付在生产储备上，一部分准备好，以便逐渐支付工资。第6周开始时，流回400￥，游离出100￥。这种情况会不断反复下去。这里，和以前一样，在周转的一定时间内，100￥不断处于游离的形式。但是，这100￥和其余400￥完全一样，是由追加的新生产的货币构成的。在这里，是每年周转10次；所生产的年产品＝5000￥的金。（在这里，流通期间不是由商品转化为货币所花费的时间构成的，而是由货币转化为生产要素所花费的时间构成的。）</w:t>
      </w:r>
    </w:p>
    <w:p w14:paraId="01FB9627">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对任何另一个在相同条件下周转的500￥资本来说，不断更新的货币形式，都是所生产的商品资本的转化形式。这个商品资本每4周投入流通一次，通过它的出售，也就是通过周期取出原来加入过程的货币量，而不断重新再取得货币形式。相反，在这里，在每一个周转期间，一个新追加的500￥的货币量从生产过程本身投入流通，以便不断地从流通中取出生产材料和劳动力。这个投入流通的货币，不是通过这个资本的循环再从流通中取出的，而是靠不断地新生产的金量增加的。</w:t>
      </w:r>
    </w:p>
    <w:p w14:paraId="668275E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们考察一下这个流动资本的可变部分，并且和上面一样，假定它＝100￥，那么，在普通的商品生产中，这100￥在10次周转中已经足够不断地支付劳动力的报酬。在这里，在货币生产中，这个金额也足够了。但是，在每5周内用来支付劳动力报酬的流回的100￥，不是这一劳动力的产品的转化形式，而是这一劳动力的不断更新的产品本身的一部分。金的生产者直接用他的工人自己生产的金的一部分付给他的工人。因此，每年这样投在劳动力上并且由工人投入流通的这1000￥，不是经过流通回到它的起点的。</w:t>
      </w:r>
    </w:p>
    <w:p w14:paraId="332BD390">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其次，说到固定资本，在企业开办时需要耗费较大量货币资本，因而，这种货币资本投入了流通。和一切固定资本一样，这种固定资本只是在若干年内一部分一部分地流回。但是，它是作为产品金的直接部分流回的，而不是通过产品的出售、通过产品变成货币流回的。因此，它逐渐保持它的货币形式，不是由于从流通中取出货币，而是由于积累了一个相应部分的产品。这样再形成的货币资本，不是为了补偿原来为取得固定资本投入流通的货币额而逐渐从流通中取出的货币额。它是一个追加的货币量。</w:t>
      </w:r>
    </w:p>
    <w:p w14:paraId="27D67FC7">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最后，说到剩余价值，它同样等于新产品金的一部分，它在每个新的周转期间投入流通，按照我们的假定，被非生产地花掉，用以支付生活资料和奢侈品的费用。</w:t>
      </w:r>
    </w:p>
    <w:p w14:paraId="0C8F73F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按照我们的假定，全年生产的金——它不断地从市场上取出劳动力和生产材料，但没有从市场取出货币，而是不断地用追加的货币供给市场——只是补偿一年内磨损的货币，也就是，只是补足社会上始终以贮藏货币和流通货币这两种形式（虽然二者的比例不断变动）存在的货币量。</w:t>
      </w:r>
    </w:p>
    <w:p w14:paraId="015D7FC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按照商品流通的规律，货币量必须等于流通所需的货币量加上处于贮藏形式的货币量，后者随着流通的缩小或扩大而增加或减少，同时特别要为支付手段形成必要的准备金。在支付不能互相抵消时，商品价值必须用货币支付。至于这个价值的一部分由剩余价值构成，也就是说，无须商品的卖者花费什么，这绝对不会改变事情的实质。假定生产者都是他们的生产资料的独立的所有者，从而，流通发生在各个直接生产者本身中间。把他们的资本的不变部分撇开不说，按照资本主义状态类推，他们的年剩余产品可以分成两部分：一部分a只补偿他们的必要生活资料，另一部分b部分地花费在奢侈品上，部分地用于扩大生产。因此，a代表可变资本，b代表剩余价值。但是，这种分割对他们的总产品的流通所需的货币量的大小不发生任何影响。在其他条件不变的情况下，流通的商品量的价值不变，因而，所需的货币量也不变。在周转期间的分法相同时，生产者也必须拥有同样的货币准备金，也就是说，必须总是在货币形式上拥有同样大的一部分资本，因为按照假定，他们的生产仍然是商品生产。可见，商品价值的一部分由剩余价值构成，这对经营企业所必需的货币量绝对没有影响。</w:t>
      </w:r>
    </w:p>
    <w:p w14:paraId="14376AA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家不断从流通中取出的货币怎么能够比他投入流通的货币多？显然，这里的问题不是剩余价值的形成。剩余价值的形成这个惟一的秘密，从资本主义的观点来看，是不言而喻的。如果所使用的价值额不是靠剩余价值来增殖，那它就根本不是资本。既然按照假定它是资本，所以剩余价值是不言而喻的。因此，问题不在于剩余价值从何而来，而在于剩余价值借以货币化的货币从何而来？</w:t>
      </w:r>
    </w:p>
    <w:p w14:paraId="3B75705F">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在资产阶级经济学中，剩余价值的存在本来是不言而喻的。因此，不仅假定剩余价值的存在；而且同时还假定投入流通的一部分商品量是由剩余产品构成的，因而它代表的价值不是资本家在把他的资本投入流通时一起投入的价值；因此，假定资本家在把他的产品投入流通时一起投入了一个超过他的资本的余额，并且从流通中再取出这个余额。</w:t>
      </w:r>
    </w:p>
    <w:p w14:paraId="301E94C8">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家投入流通的商品资本，比他在劳动力和生产资料形式上已经从流通中取出的生产资本，具有更大的价值。因此，在这个前提下，很明显，为什么不仅资本家A，而且资本家B、C、D等等都会通过交换他们的商品，不断地从流通中取出比他们原来预付和反复重新预付的资本价值更大的价值。A、B、C、D等等不断地以商品资本形式投入流通的，是一个比他们以生产资本形式从流通中取出的商品价值更大的商品价值，——这种行为和独立执行职能的各个资本一样，是多方面的。因此，他们必须不断地在他们中间分配一个和他们各自预付的生产资本的价值额相等的价值额（即各自从流通中取出生产资本）；同样，必须不断地在他们中间分配这样一个价值额，这个价值额是他们从各方面以商品形式并作为各自的超过生产要素价值而形成的商品价值余额投入流通的。</w:t>
      </w:r>
    </w:p>
    <w:p w14:paraId="66ADD5DF">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但是，商品资本，在它再转化为生产资本和它所包含的剩余价值被耗费以前，必须转化为货币。这个货币从何而来？</w:t>
      </w:r>
    </w:p>
    <w:p w14:paraId="4DC8FEF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当一个x×1000￥的商品量要流通时，不论这个商品量的价值是否包含剩余价值，不论这个商品量是否按资本主义方式生产，这个流通所必需的货币量决不会因此有所改变。可见，这个问题本来就是不存在的。在货币的流通速度等等其他条件已定的情况下，要使x×1000￥商品价值流通，总需要有一定量的货币，而这个货币量同这个价值有多少归这个商品的直接生产者所有的问题完全无关。如果这里存在什么问题，那么，它和总的问题是一致的：一个国家的商品流通所必需的货币额从何而来？</w:t>
      </w:r>
    </w:p>
    <w:p w14:paraId="4F736E78">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从资本主义生产的观点来看，的确存在着一个特殊问题的假象。这就是：货币投入流通的起点在这里是资本家。工人为了支付他的生活资料的费用而支出的货币，起初就是作为可变资本的货币形式存在的，所以，原来就是作为劳动力的购买手段或支付手段由资本家投入流通的。并且，资本家把原来对他构成不变的固定资本和流动资本的货币形式的货币也投入流通；他是把这个货币作为劳动资料和生产材料的购买手段或支付手段支出的。不过，除此以外，资本家就不再是处在流通中的货币量的起点了。可是，现在只有两个起点：资本家和工人。所有第三种人，或者是为这两个阶级服务，从他们那里得到货币作为报酬，或者是不为他们服务，而在地租、利息等形式上成为剩余价值的共有者。至于剩余价值不是全部留在产业资本家的钱袋中，而是必须由他和别人共分，这和我们当前的问题无关。问题在于他怎样使他的剩余价值货币化，而不在于由此取得的货币以后怎样分配。在我们考察的场合，仍然把资本家看作是剩余价值的惟一的所有者。至于工人，我们已经说过，就工人投入流通的货币来说，工人只是第二步的起点，资本家才是第一步的起点。起初作为可变资本预付的货币，当工人为了支付生活资料的费用而支出时，已经在完成它的第二个流通。</w:t>
      </w:r>
    </w:p>
    <w:p w14:paraId="42FA397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因此，资本家阶级是货币流通的惟一起点。如果这个阶级为了支付生产资料的费用需要400￥，为了支付劳动力的报酬需要100￥，那么，它就把500￥投入流通。但是，包含在产品中的剩余价值，在剩余价值率为100%时，是一个等于100￥的价值。如果资本家阶级只是不断投入500￥，又怎么能不断地从流通中取出600￥呢？无中不能生有。整个资本家阶级决不能从流通中取出它以前没有投入流通的东西。</w:t>
      </w:r>
    </w:p>
    <w:p w14:paraId="3EAB481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这里撇开下面一点不说，即在周转10次的情况下，也许有400￥的货币额，就足以使价值4000￥的生产资料和价值1000￥的劳动流通，而其余的100￥也足以使1000￥的剩余价值流通。货币额和由此流通的商品价值的比例，同这里的问题无关。问题仍然存在。如果不是同一个货币流通好几次，那就必须有5000￥作为资本投入流通，还需要有1000￥，以便使剩余价值货币化。不管后面这个货币是1000￥还是100￥，问题仍然是它从何而来。无论如何，它是超过投入流通的货币资本的部分。</w:t>
      </w:r>
    </w:p>
    <w:p w14:paraId="76522AA6">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实际上，说资本家阶级自己把用于实现商品中包含的剩余价值的货币投入流通，乍看起来好像是一种悖论。但是请注意，资本家阶级不是把它作为预付货币即作为资本投入流通的。这个阶级只是把它作为个人消费品的购买手段花费的。因此，这不是资本家阶级预付的，虽然这个阶级是这种流通的起点。</w:t>
      </w:r>
    </w:p>
    <w:p w14:paraId="44ABECAD">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假定有一个资本家，比如说一个租地农场主，现在开办一个企业。在最初一年内，他预付了货币资本，比如说5000￥，用以支付生产资料的费用（4000￥）和劳动力的报酬（1000￥）。假定剩余价值率为100%，他占有的剩余价值＝1000￥。上述5000￥已经包括全部他作为货币资本预付的货币。但是人必须生活，而不到年终，他一点钱也拿不到。假定他的消费额是1000￥。这是他必须有的。</w:t>
      </w:r>
    </w:p>
    <w:p w14:paraId="4585E24F">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他固然会说，他必须在第一年内预付这1000￥。但是，这个预付——这里只有主观的意义——不过表示，在第一年，他必须掏自己的钱袋，不能用工人的无酬的生产来偿付他的个人消费。他不是把这个货币作为资本预付。他把它花掉，把它作为他所消费的生活资料的等价物来支付。这个价值是他以货币的形式花费，投入流通，而以商品价值的形式从流通中取出的。他已经耗费了这些商品价值。因此，他已经不再和这些商品价值发生任何关系。他用来支付这个价值的货币，作为流通货币的要素而存在。但是他已经以产品的形式从流通中取出了这个货币的价值，于是这个价值也和它借以存在的产品一起被消灭。它已经不再存在了。</w:t>
      </w:r>
    </w:p>
    <w:p w14:paraId="25A05EA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但在年终，他会把6000￥的商品价值投入流通，把它出售。因此，流回到他手里的有：1.他预付的货币资本5000￥；2.货币化的剩余价值1000￥。他曾经把5000￥作为资本预付，投入流通，而现在从流通中取出6000￥，其中5000￥作为他的资本，1000￥作为他的剩余价值。使后面这个1000￥转化为货币的，不是他自己作为资本家投入流通的货币，而是他作为消费者投入流通的货币，这些货币不是预付的，而是花掉的。它们现在作为他所生产的剩余价值的货币形式流回到他手里。</w:t>
      </w:r>
    </w:p>
    <w:p w14:paraId="2654CE3B">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这一行为以后会每年反复进行。但从第二年起，他所花费的1000￥，就始终是他所生产的剩余价值的转化形式，即货币形式。他每年花掉这些货币，这些货币每年又流回到他手里。如果他的资本在一年内的周转次数增多，那也决不会使事情发生变化，当然，时间的长短会发生变化，因而他为了个人消费必须投入流通的超过预付货币资本的金额的大小也会发生变化。资本家把这些货币不是作为资本投入流通的。但是，能够靠自己拥有的资金生活到剩余价值流回的时候，这也正是资本家的一个特点。</w:t>
      </w:r>
    </w:p>
    <w:p w14:paraId="0D6CBFE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在这个场合，我们假定，资本家到他的资本第一次流回为止，为了偿付他个人消费而投入流通的货币额，恰好同他所生产的并转化为货币的剩余价值相等。对单个资本家来说，这显然是一个随意的假定。但是在简单再生产的前提下，这个假定对整个资本家阶级来说必然是正确的。它所表示的，不外就是简单再生产这个前提所要说明的，即全部剩余价值并且只有剩余价值被非生产地消费掉，也就是说，原有资本的任何部分都没有被非生产地消费掉。</w:t>
      </w:r>
    </w:p>
    <w:p w14:paraId="5BD12036">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我们以上假定，贵金属的全部生产（假定＝500￥）只够补偿货币的磨损。</w:t>
      </w:r>
    </w:p>
    <w:p w14:paraId="23B7F8A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生产金的资本家以金的形式占有他的全部产品，其中有补偿不变资本和可变资本的部分，也有构成剩余价值的部分。因此，一部分社会剩余价值，是由金构成的，而不是由在流通中才转化为金的产品构成的。这部分本来就是金，它投入流通，以便从流通中取出产品。在这里，无论工资即可变资本，还是预付不变资本的补偿，都是如此。因此，如果资本家阶级中的一部分人投入流通的商品价值，大于他们预付的货币资本（多了剩余价值），那么，另外一部分资本家投入流通的货币价值，大于他们为生产金而不断从流通中取出的商品价值（也是多了剩余价值）。如果一部分资本家不断地从流通中抽出比他们预付的更多的货币，那么，那部分生产金的资本家，则不断地投入比他们以生产资料的形式从流通中取出的更多的货币。</w:t>
      </w:r>
    </w:p>
    <w:p w14:paraId="6868991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尽管这个500￥产品金的一部分是金的生产者的剩余价值，但是整个这个金额只是用来补偿商品流通所必需的货币；至于其中有多少是用来使商品的剩余价值货币化，有多少是用来使商品的其他价值部分货币化，在这里是没有关系的。</w:t>
      </w:r>
    </w:p>
    <w:p w14:paraId="695FCD0A">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虽然对生产金的资本家来说，只有一部分产品代表剩余价值，而另一部分产品则补偿资本，但是，除了流动的不变资本外，这个金有多少补偿可变资本，有多少代表剩余价值，完全取决于工资和剩余价值在流通的商品价值中各自所占的比例。</w:t>
      </w:r>
    </w:p>
    <w:p w14:paraId="4CAA919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构成剩余价值的部分，在资本家阶级的不同成员之间进行分配。虽然这个部分不断地被他们花费在个人消费上，并且由于新产品的出售被他们重新取得，——一般说来，正是这种买和卖，使剩余价值货币化所需要的货币得以在他们自己中间流通，——但是社会剩余价值还是有一部分（虽然比例是变动的）以货币形式放在资本家的钱袋中，和一部分工资至少在一周的某几天以货币形式留在工人的钱袋中一样。而且这部分社会剩余价值，并不限于原来构成生产金的资本家的剩余价值的那部分金产品，而如上所述，决定于上述500￥产品一般说来按什么比例在资本家和工人之间进行分配，决定于要流通的商品价值按什么比例由剩余价值和价值的其他组成部分构成。</w:t>
      </w:r>
    </w:p>
    <w:p w14:paraId="15A54B9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不是存在于其他商品中，而是同其他商品并列地存在于货币中的那部分剩余价值，只是在每年生产的金的一部分为实现剩余价值而进入流通的限度内，才是每年生产的金的一部分。以变动的比例不断作为剩余价值的货币形式处在资本家阶级手中的另一部分货币，却不是每年生产的金的要素，而是以前在国内积累的货币量的要素。</w:t>
      </w:r>
    </w:p>
    <w:p w14:paraId="14EDAFA6">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按照我们的假定，每年生产的金500￥，正好只够补偿每年磨损的货币。因此，如果我们只看到这500￥，而把每年生产的商品总量中靠以前积累的货币进行流通的部分撇开不说，那么，以商品形式生产出来的剩余价值之所以能在流通中找到自己货币化所需要的货币，是因为另一方面剩余价值每年以金的形式生产出来。这对于500￥金产品的其余部分即补偿预付货币资本的部分来说，也是适用的。</w:t>
      </w:r>
    </w:p>
    <w:p w14:paraId="65EA225D">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在这里应当指出两点。</w:t>
      </w:r>
    </w:p>
    <w:p w14:paraId="4A77584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第一，由此可以得出结论说：不论资本家以货币形式花掉的剩余价值，还是他们以货币形式预付的可变资本和其他生产资本，实际上都是工人的产品，也就是从事金生产的工人的产品。这些工人不仅把作为工资“预付”给他们的那部分金产品重新生产出来，而且把直接表现为资本主义的金生产者的剩余价值的那部分金产品重新生产出来。最后，至于只补偿金生产上预付的不变资本价值的那部分金产品，它也只是由于工人的每年的劳动，才能以金的形式（一般来说，以某一产品的形式）再现出来。在企业开办时，它原来是资本家以货币形式付出去的。这个货币不是新生产的，而是社会的流通货币量的一部分。但是，只要它由新的产品，由追加的金补偿，它就是工人的年产品。资本家方面的预付，在这里也只是表现为一种形式，这种形式的存在是由于工人既不是他自己的生产资料的占有者，在生产时又不支配其他工人所生产的生活资料。</w:t>
      </w:r>
    </w:p>
    <w:p w14:paraId="7006491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第二，至于同每年补偿500￥无关的，部分地处于贮藏货币形式，部分地处于流通货币形式的货币总额，那么，它的情形，即它原来的情形，也必然和这500￥每年出现的情形完全一样。</w:t>
      </w:r>
    </w:p>
    <w:p w14:paraId="4ECE268A">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在考察周转时已经知道，在其他条件不变的情况下，随着周转期间的长短的变化，按同一规模进行生产所必需的货币资本量也会发生变化。因此，货币流通必须具有相当大的弹性，才能适应周转期间延长和缩短的变化。</w:t>
      </w:r>
    </w:p>
    <w:p w14:paraId="145242C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我们再假定其他条件不变，其中包括工作日的长度、强度和生产率不变，只有价值产品在工资和剩余价值之间的分配发生了变化，那么，不论前者增加，后者减少，还是相反，前者减少，后者增加，都不会对流通货币量发生任何影响。即使流通货币量没有任何增加或减少，这种分配的变化也是会发生的。</w:t>
      </w:r>
    </w:p>
    <w:p w14:paraId="0C2D34FD">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让我们特别考察一下这样的场合：工资普遍提高，因而——在假定的条件下——剩余价值率普遍降低，此外，同样按照假定，流通商品量的价值没有发生任何变化。在这种场合，必须作为可变资本预付的货币资本，即执行这种职能的货币量，当然会增加。但是，可变资本执行职能所必需的货币量增加多少，剩余价值就恰好会减少多少，因而，实现剩余价值所必需的货币量也会减少多少。实现商品价值所必需的货币量，和这个商品价值本身一样，并不会因此受到影响。商品的成本价格对单个资本家来说提高了，但是商品的社会生产价格依然不变。把不变价值部分撇开不说，改变的只是商品生产价格分为工资和利润的比例。</w:t>
      </w:r>
    </w:p>
    <w:p w14:paraId="3AB62D25">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有人会说，可变货币资本的支出增加（当然假定货币价值不变）多少，意味着工人手里的货币手段量也增加多少。由此产生的结果是，工人方面对商品的需求会增加。进一步的结果是商品价格提高。——或者有人会说，如果工资提高，资本家就会提高他们的商品价格。——在这两种场合，工资的普遍提高都会引起商品价格的提高。因此，无论用哪一个方法去说明价格的提高，都必须有更大的货币量才能使商品流通。</w:t>
      </w:r>
    </w:p>
    <w:p w14:paraId="4FD37B2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对第一种说法的回答是：由于工资提高，工人对需求，特别是对必要生活资料的需求会增加。他们在极小的程度上增加了对奢侈品的需求，或者说，在极小的程度上产生了对原先不属于他们消费范围的物品的需求。对必要生活资料的需求的突然的更大规模的增加，无疑会暂时使必要生活资料的价格提高。结果是：在社会资本中用来生产必要生活资料的部分将增大，用来生产奢侈品的部分将缩小，因为奢侈品的价格将会由于剩余价值的减少、因而资本家对奢侈品需求的减少而跌落。反之，如果工人自己购买奢侈品，他们工资的提高——在购买奢侈品的范围内——并不会使必要生活资料的价格提高，只会使奢侈品的买者发生变换。奢侈品归工人消费的数量比以前增加，而归资本家消费的数量则相应地减少。如此而已。经过几次波动以后，就会有和以前价值相同的商品量在流通。——至于各种暂时的波动，那么，它们造成的结果不外是把原来在交易所干投机事业或在国外寻找用途的那种用不上的货币资本投入国内流通。</w:t>
      </w:r>
    </w:p>
    <w:p w14:paraId="6235D333">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对于第二种说法的回答是：如果资本主义生产者可以随意提高他们的商品价格，那么，即使在工资没有提高的情况下，他们也能这样做，而且会这样做；工资在商品价格跌落的情况下，就永远不会提高；资本家阶级就永远不会反对工联，因为资本家阶级在任何情况下始终可以像他们现在不过偶尔在一定的、特殊的、所谓局部的情况下所实际做的那样，利用工资的每一次提高而在更大得多的程度上提高商品价格，从而把更大的利润放进自己的腰包。</w:t>
      </w:r>
    </w:p>
    <w:p w14:paraId="377F5823">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硬说因为对奢侈品的需求（由于资本家的需求减少，他们用于这方面的购买手段减少）已经减少，所以资本家可以提高奢侈品的价格，这是供求规律的一个非常奇特的应用。如果发生的不只是奢侈品购买者的变换，即工人代替资本家，——而如果发生这种变换，工人的需求就不会引起必要生活资料价格的提高，因为工人既然把增加的那部分工资花费在奢侈品上，就不能花费在必要的生活资料上，——那么，奢侈品的价格就会因需求减少而降低。结果是从奢侈品的生产中把资本抽走，直到奢侈品的供应减少到和它们在社会生产过程中已经变化的地位相适应的程度为止。随着它们生产的减少，在价值不变的情况下，它们的价格会再提高到正常的水平。只要存在这种收缩或这种均衡过程，在生活资料的价格提高的情况下，从奢侈品的生产部门中抽出的资本，就会不断地追加到生活资料的生产上，一直到需求饱和为止。这时重新出现平衡，而整个过程的结果是，社会资本，从而货币资本，会按改变了的比例在必要生活资料的生产和奢侈品的生产之间进行分配。</w:t>
      </w:r>
    </w:p>
    <w:p w14:paraId="0AEFD6EA">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全部非难都是资本家和向他们献媚的经济学家的恐吓。</w:t>
      </w:r>
    </w:p>
    <w:p w14:paraId="1669F3D2">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为这种恐吓提供借口的，是以下三个事实：</w:t>
      </w:r>
    </w:p>
    <w:p w14:paraId="75428281">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1.货币流通的一般规律是：如果流通商品的价格总额提高，——不论价格总额的这种增加是发生在同一个商品量上，还是发生在一个已经增大的商品量上，——在其他条件不变的情况下，流通货币的量就会增大。因此，结果和原因相混了。工资随着必要生活资料价格的提高而提高（虽然按比例提高的现象是罕见的，仅仅是例外）。工资提高是商品价格提高的结果，不是它的原因。</w:t>
      </w:r>
    </w:p>
    <w:p w14:paraId="2C8454E1">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2.在工资部分提高或者说局部提高的情况下，即工资仅仅在个别生产部门中提高的情况下，这些部门的产品的价格可以因此发生局部的提高。但是，就连这一点也取决于许多情况：例如，在这些部门，工资不是特别低，因而利润率也不是特别高；这些商品的市场不会因价格上涨而缩小（因此，不需要为了提高这些商品的价格而预先缩减它们的供给），等等。</w:t>
      </w:r>
    </w:p>
    <w:p w14:paraId="0216747B">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3.在工资普遍提高时，所生产的商品的价格，在可变资本占优势的产业部门将会上涨，但在不变资本或固定资本占优势的产业部门将会下跌。</w:t>
      </w:r>
    </w:p>
    <w:p w14:paraId="1149BBE2">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简单商品流通的研究（第1册第3章第2节）已经表明，虽然在任何一定量的商品的流通中，这一定量商品的货币形式只是转瞬即逝的，但是在商品的形态变化中，货币从一个人手中消失，必然会在另一个人手中出现，因此，不仅商品首先到处互相交换或互相代替，而且这种代替还以货币的到处沉淀作为中介，伴随有这样的货币沉淀。“一个商品由另一个商品代替，而货币商品留在第三人手中。流通不断地把货币像汗一样渗出来。”在资本主义商品生产的基础上，这同一个事实是这样表现的：一部分资本不断地以货币资本的形式存在，一部分剩余价值同样以货币形式不断地处于它的所有者手中。</w:t>
      </w:r>
    </w:p>
    <w:p w14:paraId="49212B0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撇开这一点不说，货币的循环，即货币流回到它的起点，作为资本周转的要素，是一种和货币的流通完全不同甚至相反的现象。货币的流通表示货币经过一系列人的手而不断地离开起点。不过，周转的加速本身就包含着流通的加速。</w:t>
      </w:r>
    </w:p>
    <w:p w14:paraId="6D69AC41">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首先，就可变资本来说：如果一个500￥的货币资本以可变资本的形式每年周转10次，那么，很明显，流通货币量的这个部分使10倍于它的价值额＝5000￥流通。它每年在资本家和工人之间流通10次。流通货币量的这同一个部分在一年内10次付给工人，而又10次被工人用来支付。如果在生产规模不变时这个可变资本每年周转一次，那么，就仅仅进行一次5000￥的流通。</w:t>
      </w:r>
    </w:p>
    <w:p w14:paraId="208E4B27">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其次，假定流动资本的不变部分＝1000￥。如果这个资本每年周转10次，那么，资本家在一年内就会把他的商品，从而把商品价值的不变流动部分卖出10次。流通货币量的这个部分（＝1000￥），在一年内就有10次从它的所有者手里转到资本家手里。这就是这个货币从一个人手里转到另一个人手里的10次换位。其次，资本家每年购买10次生产资料；这又使货币从一个人手里到另一个人手里流通了10次。产业资本家用1000￥货币卖出价值10000￥的商品，又买进价值10000￥的商品。由于1000￥货币的20次流通，就使20000￥的商品储备得以流通。</w:t>
      </w:r>
    </w:p>
    <w:p w14:paraId="158BFFC6">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最后，在周转加速时，实现剩余价值的那部分货币也会流通得更快。</w:t>
      </w:r>
    </w:p>
    <w:p w14:paraId="67D2DA57">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但是，反过来，货币流通的加快，不一定包含资本周转的加快，因而不一定包含货币周转的加快，也就是说，不一定包含再生产过程的缩短和它的更新的加速。</w:t>
      </w:r>
    </w:p>
    <w:p w14:paraId="487D057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只要用同一货币量完成较大量的交易，货币流通就会加快。在资本再生产期间相同的情况下，由于货币流通的技术设施的变化，这种情况也可能发生。其次，有货币流通但它不表现实际商品交换的那种交易（例如交易所里的买空卖空等等），可以在数量上增加。另一方面也可以完全不要货币流通。例如，在农场主自己就是土地所有者时，租地农场主和土地所有者之间就不会有货币流通，在产业资本家自己就是资本的所有者时，产业资本家和债主之间也不会有货币流通。</w:t>
      </w:r>
    </w:p>
    <w:p w14:paraId="5FB689AA">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至于贮藏货币最初在一个国家里的形成以及少数人对这种贮藏货币的占有，这个问题无须在这里进一步研究。</w:t>
      </w:r>
    </w:p>
    <w:p w14:paraId="78015510">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资本主义生产方式——它的基础是雇佣劳动，工人的报酬是用货币支付的，并且实物报酬一般已转化为货币报酬——只有在国内现有的货币量能充分满足流通和由流通决定的货币贮藏（准备金等）的需要的地方，才能够得到较大规模的、比较深入和充分的发展。这是历史的前提，虽然我们不能把这一点理解为，必须先有充足的贮藏货币，然后才开始有资本主义生产。应当说，资本主义生产是和它的条件同时发展的，其中条件之一就是贵金属有足够的供给。因此，16世纪以来贵金属供给的增加，在资本主义生产的发展史上是一个重要的因素。但是，如果问题涉及到在资本主义生产方式的基础上必须进一步供给货币材料，那么，一方面以产品形式存在的剩余价值投入流通时，没有该产品转化为货币所需要的货币，另一方面以金形式存在的剩余价值投入流通时，无须事先由产品转化为货币。</w:t>
      </w:r>
    </w:p>
    <w:p w14:paraId="0E4F516F">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要转化为货币的追加商品会找到必要的货币量，因为另一方面要转化为商品的追加的金（和银）可以不通过交换，而通过生产本身投入流通。</w:t>
      </w:r>
    </w:p>
    <w:p w14:paraId="012E7B1D">
      <w:pPr>
        <w:pStyle w:val="5"/>
        <w:numPr>
          <w:ilvl w:val="0"/>
          <w:numId w:val="0"/>
        </w:numPr>
        <w:ind w:firstLine="420" w:firstLineChars="0"/>
        <w:rPr>
          <w:rFonts w:hint="eastAsia" w:ascii="宋体" w:hAnsi="宋体" w:eastAsia="宋体" w:cs="宋体"/>
          <w:lang w:val="en-US" w:eastAsia="zh-CN"/>
        </w:rPr>
      </w:pPr>
      <w:r>
        <w:rPr>
          <w:rFonts w:hint="eastAsia" w:ascii="宋体" w:hAnsi="宋体" w:eastAsia="宋体" w:cs="宋体"/>
          <w:b/>
          <w:kern w:val="2"/>
          <w:sz w:val="28"/>
          <w:szCs w:val="24"/>
          <w:lang w:val="en-US" w:eastAsia="zh-CN" w:bidi="ar-SA"/>
        </w:rPr>
        <w:t>二、</w:t>
      </w:r>
      <w:r>
        <w:rPr>
          <w:rFonts w:hint="eastAsia" w:ascii="宋体" w:hAnsi="宋体" w:eastAsia="宋体" w:cs="宋体"/>
          <w:lang w:val="en-US" w:eastAsia="zh-CN"/>
        </w:rPr>
        <w:t>积累和扩大再生产</w:t>
      </w:r>
    </w:p>
    <w:p w14:paraId="7935CF1E">
      <w:pPr>
        <w:ind w:firstLine="420" w:firstLineChars="0"/>
        <w:rPr>
          <w:rFonts w:hint="default" w:ascii="宋体" w:hAnsi="宋体" w:eastAsia="宋体" w:cs="宋体"/>
          <w:lang w:val="en-US" w:eastAsia="zh-CN"/>
        </w:rPr>
      </w:pPr>
      <w:r>
        <w:rPr>
          <w:rFonts w:hint="default" w:ascii="宋体" w:hAnsi="宋体" w:eastAsia="宋体" w:cs="宋体"/>
          <w:lang w:val="en-US" w:eastAsia="zh-CN"/>
        </w:rPr>
        <w:t>如果积累以规模扩大的再生产的形式发生，那么很明显，它对于货币流通不会提出什么新的问题。</w:t>
      </w:r>
    </w:p>
    <w:p w14:paraId="50F258BA">
      <w:pPr>
        <w:ind w:firstLine="420" w:firstLineChars="0"/>
        <w:rPr>
          <w:rFonts w:hint="default" w:ascii="宋体" w:hAnsi="宋体" w:eastAsia="宋体" w:cs="宋体"/>
          <w:lang w:val="en-US" w:eastAsia="zh-CN"/>
        </w:rPr>
      </w:pPr>
      <w:r>
        <w:rPr>
          <w:rFonts w:hint="default" w:ascii="宋体" w:hAnsi="宋体" w:eastAsia="宋体" w:cs="宋体"/>
          <w:lang w:val="en-US" w:eastAsia="zh-CN"/>
        </w:rPr>
        <w:t>首先，就追加生产资本执行职能所需要的追加货币资本来说，它是由一部分已经实现的剩余价值提供的，这部分剩余价值是作为货币资本，而不是作为收入的货币形式，由资本家投入流通的。货币已经在资本家手中。只是它的用法不同而已。</w:t>
      </w:r>
    </w:p>
    <w:p w14:paraId="4AFD11F4">
      <w:pPr>
        <w:ind w:firstLine="420" w:firstLineChars="0"/>
        <w:rPr>
          <w:rFonts w:hint="default" w:ascii="宋体" w:hAnsi="宋体" w:eastAsia="宋体" w:cs="宋体"/>
          <w:lang w:val="en-US" w:eastAsia="zh-CN"/>
        </w:rPr>
      </w:pPr>
      <w:r>
        <w:rPr>
          <w:rFonts w:hint="default" w:ascii="宋体" w:hAnsi="宋体" w:eastAsia="宋体" w:cs="宋体"/>
          <w:lang w:val="en-US" w:eastAsia="zh-CN"/>
        </w:rPr>
        <w:t>但是，现在由于有了追加的生产资本，就会有追加的商品量作为这个资本的产品投入流通。与此同时，为实现这个追加商品量所需要的一部分追加货币也会投入流通，因为这个商品量的价值和生产它们所耗费的生产资本的价值相等。这个追加的货币量恰恰是作为追加的货币资本已经预付出去，因而现在要通过资本的周转流回到资本家手里。这里又出现了和上面一样的问题。用以实现现在以商品形式存在的追加剩余价值的追加货币从何而来？</w:t>
      </w:r>
    </w:p>
    <w:p w14:paraId="4F9C438C">
      <w:pPr>
        <w:ind w:firstLine="420" w:firstLineChars="0"/>
        <w:rPr>
          <w:rFonts w:hint="default" w:ascii="宋体" w:hAnsi="宋体" w:eastAsia="宋体" w:cs="宋体"/>
          <w:lang w:val="en-US" w:eastAsia="zh-CN"/>
        </w:rPr>
      </w:pPr>
      <w:r>
        <w:rPr>
          <w:rFonts w:hint="default" w:ascii="宋体" w:hAnsi="宋体" w:eastAsia="宋体" w:cs="宋体"/>
          <w:lang w:val="en-US" w:eastAsia="zh-CN"/>
        </w:rPr>
        <w:t>总的答复还是一样。流通商品量的价格总额之所以增加，并不是因为一定量商品的价格已经提高，而是因为现在流通的商品量大于以前流通的商品量，而这个差额又没有为价格的降低所抵消。要取得使这个具有较大价值的较大的商品量流通所需要的追加货币，就必须或者更多地节约流通货币量，——要么使支付等等互相抵消，要么采用加速同一个货币流通的手段，——或者把货币由贮藏形式转化为流通形式。后一点不仅包括闲置的货币资本转而执行购买手段或支付手段的职能；也不仅包括已经作为准备金执行职能的货币资本在对它的所有者执行准备金的职能的同时，对社会来说实际上是处在流通中（例如不断地贷出的银行存款），从而执行着双重的职能；而且还包括节约停滞的铸币准备金。</w:t>
      </w:r>
    </w:p>
    <w:p w14:paraId="028FF377">
      <w:pPr>
        <w:ind w:firstLine="420" w:firstLineChars="0"/>
        <w:rPr>
          <w:rFonts w:hint="default" w:ascii="宋体" w:hAnsi="宋体" w:eastAsia="宋体" w:cs="宋体"/>
          <w:lang w:val="en-US" w:eastAsia="zh-CN"/>
        </w:rPr>
      </w:pPr>
      <w:r>
        <w:rPr>
          <w:rFonts w:hint="default" w:ascii="宋体" w:hAnsi="宋体" w:eastAsia="宋体" w:cs="宋体"/>
          <w:lang w:val="en-US" w:eastAsia="zh-CN"/>
        </w:rPr>
        <w:t>货币要作为铸币而不断地流动，铸币就必须不断地凝结为货币。铸币的不断流通，以铸币的或多或少的一部分不断停顿下来成为铸币准备金为条件，这种准备金在流通内部到处发生，同时成为流通的条件，这种准备金的形成、分配、消失和恢复经常更替着，它的存在不断消失，它的消失不断存在。关于铸币变货币、货币变铸币的这种不息的转化，亚当·斯密这样说过：每一个商品所有者除了他所出卖的特殊商品之外，必须经常准备一定数额用于购买的一般商品。我们知道，在W—G—W的流通中，第二个环节G—W不断分裂为许多次买，它们在时间上不是一下完成，而是先后完成的，因此G的一部分作为铸币而流通，另一部分则作为货币而停留。货币在这里实际上不过是暂歇的铸币，流通中的铸币总量的各个组成部分，总是时而以这种形式，时而以那种形式交替出现。因此，流通手段变成货币的这个第一种转化，仅仅是货币流通本身的一个技术因素。</w:t>
      </w:r>
    </w:p>
    <w:p w14:paraId="6EB7573D">
      <w:pPr>
        <w:ind w:firstLine="420" w:firstLineChars="0"/>
        <w:rPr>
          <w:rFonts w:hint="default" w:ascii="宋体" w:hAnsi="宋体" w:eastAsia="宋体" w:cs="宋体"/>
          <w:lang w:val="en-US" w:eastAsia="zh-CN"/>
        </w:rPr>
      </w:pPr>
      <w:r>
        <w:rPr>
          <w:rFonts w:hint="default" w:ascii="宋体" w:hAnsi="宋体" w:eastAsia="宋体" w:cs="宋体"/>
          <w:lang w:val="en-US" w:eastAsia="zh-CN"/>
        </w:rPr>
        <w:t>如果所有这些手段还不够，那就必须进行追加的金的生产，或者——其结果一样——用一部分追加产品同贵金属出产国的产品即金直接地或间接地进行交换。</w:t>
      </w:r>
    </w:p>
    <w:p w14:paraId="3F25E645">
      <w:pPr>
        <w:ind w:firstLine="420" w:firstLineChars="0"/>
        <w:rPr>
          <w:rFonts w:hint="default" w:ascii="宋体" w:hAnsi="宋体" w:eastAsia="宋体" w:cs="宋体"/>
          <w:lang w:val="en-US" w:eastAsia="zh-CN"/>
        </w:rPr>
      </w:pPr>
      <w:r>
        <w:rPr>
          <w:rFonts w:hint="default" w:ascii="宋体" w:hAnsi="宋体" w:eastAsia="宋体" w:cs="宋体"/>
          <w:lang w:val="en-US" w:eastAsia="zh-CN"/>
        </w:rPr>
        <w:t>每年耗费在金银这种流通工具的生产上的劳动力和社会生产资料的总量，对于资本主义生产方式，总之，对于以商品生产为基础的生产方式来说，是一项巨大的非生产费用。这种非生产费用，会相应地使一定量可能的追加生产资料和消费资料，即一定量实际财富，不能供社会利用。在生产规模不变或者生产扩大程度不变时，只要这个昂贵的流通机器的费用减少，社会劳动的生产力就会提高。所以，只要那些和信用制度一起发展的辅助工具发生这种作用，它们就会直接增加资本主义的财富，这或者是因为大部分社会生产过程和劳动过程因此会在没有实在的货币的参与下完成，或者是因为实际执行职能的货币量的作用能力会提高。</w:t>
      </w:r>
    </w:p>
    <w:p w14:paraId="77CC13E7">
      <w:pPr>
        <w:ind w:firstLine="420" w:firstLineChars="0"/>
        <w:rPr>
          <w:rFonts w:hint="default" w:ascii="宋体" w:hAnsi="宋体" w:eastAsia="宋体" w:cs="宋体"/>
          <w:lang w:val="en-US" w:eastAsia="zh-CN"/>
        </w:rPr>
      </w:pPr>
      <w:r>
        <w:rPr>
          <w:rFonts w:hint="default" w:ascii="宋体" w:hAnsi="宋体" w:eastAsia="宋体" w:cs="宋体"/>
          <w:lang w:val="en-US" w:eastAsia="zh-CN"/>
        </w:rPr>
        <w:t>这样也就解决了一个毫无意义的问题，即资本主义生产按它现在的规模，没有信用制度（甚至只是从这个观点来看），只有金属流通，能否存在。显然，不能存在。相反，它会受到贵金属生产的规模的限制。另一方面，我们对于信用制度在它提供货币资本或使货币资本发生作用时所具有的生产力，也不应该有任何神秘的观念。</w:t>
      </w:r>
    </w:p>
    <w:p w14:paraId="49997EDB">
      <w:pPr>
        <w:ind w:firstLine="420" w:firstLineChars="0"/>
        <w:rPr>
          <w:rFonts w:hint="default" w:ascii="宋体" w:hAnsi="宋体" w:eastAsia="宋体" w:cs="宋体"/>
          <w:lang w:val="en-US" w:eastAsia="zh-CN"/>
        </w:rPr>
      </w:pPr>
      <w:r>
        <w:rPr>
          <w:rFonts w:hint="default" w:ascii="宋体" w:hAnsi="宋体" w:eastAsia="宋体" w:cs="宋体"/>
          <w:lang w:val="en-US" w:eastAsia="zh-CN"/>
        </w:rPr>
        <w:t>我们现在要考察这样一种情况，就是说，没有发生实际的积累，即没有直接扩大生产规模，但一部分已经实现的剩余价值会在或长或短的期间内作为货币准备金积累起来，以便以后转化为生产资本。</w:t>
      </w:r>
    </w:p>
    <w:p w14:paraId="68E6DB38">
      <w:pPr>
        <w:ind w:firstLine="420" w:firstLineChars="0"/>
        <w:rPr>
          <w:rFonts w:hint="default" w:ascii="宋体" w:hAnsi="宋体" w:eastAsia="宋体" w:cs="宋体"/>
          <w:lang w:val="en-US" w:eastAsia="zh-CN"/>
        </w:rPr>
      </w:pPr>
      <w:r>
        <w:rPr>
          <w:rFonts w:hint="default" w:ascii="宋体" w:hAnsi="宋体" w:eastAsia="宋体" w:cs="宋体"/>
          <w:lang w:val="en-US" w:eastAsia="zh-CN"/>
        </w:rPr>
        <w:t>只要这样积累起来的货币是追加货币，事情就是不言而喻的。这种货币可以只是从金的出产国进口的多余的金的一部分。这里应该指出，为进口这些金而用去的国民产品已经不再存在于国内了。它为交换金而运往国外了。反之，假定国内的货币量还是和以前一样，已经积累和正在积累的货币就是从流通中流出来的；只是它的职能改变了。它从流通的货币转化为逐渐形成的、潜在的货币资本了。</w:t>
      </w:r>
    </w:p>
    <w:p w14:paraId="1ED7A664">
      <w:pPr>
        <w:ind w:firstLine="420" w:firstLineChars="0"/>
        <w:rPr>
          <w:rFonts w:hint="default" w:ascii="宋体" w:hAnsi="宋体" w:eastAsia="宋体" w:cs="宋体"/>
          <w:lang w:val="en-US" w:eastAsia="zh-CN"/>
        </w:rPr>
      </w:pPr>
      <w:r>
        <w:rPr>
          <w:rFonts w:hint="default" w:ascii="宋体" w:hAnsi="宋体" w:eastAsia="宋体" w:cs="宋体"/>
          <w:lang w:val="en-US" w:eastAsia="zh-CN"/>
        </w:rPr>
        <w:t>这里积累的货币，是已经出售的商品的货币形式，并且是对商品所有者来说表现为剩余价值的那部分商品价值的货币形式（假定这里没有信用制度）。积累这种货币的资本家是相应地卖而不买。</w:t>
      </w:r>
    </w:p>
    <w:p w14:paraId="25EDAD2F">
      <w:pPr>
        <w:ind w:firstLine="420" w:firstLineChars="0"/>
        <w:rPr>
          <w:rFonts w:hint="default" w:ascii="宋体" w:hAnsi="宋体" w:eastAsia="宋体" w:cs="宋体"/>
          <w:lang w:val="en-US" w:eastAsia="zh-CN"/>
        </w:rPr>
      </w:pPr>
      <w:r>
        <w:rPr>
          <w:rFonts w:hint="default" w:ascii="宋体" w:hAnsi="宋体" w:eastAsia="宋体" w:cs="宋体"/>
          <w:lang w:val="en-US" w:eastAsia="zh-CN"/>
        </w:rPr>
        <w:t>如果只是把这个过程看作是局部现象，那就不需要作什么说明了。一部分资本家把出售他们的产品所得的一部分货币保留起来，不用它从市场上取走产品。相反，另一部分资本家却把他的除了不断返回的、为生产经营所必要的货币资本以外的货币全部转化为产品。作为剩余价值的承担者投入市场的那部分产品，是由生产资料或可变资本的现实要素（必要生活资料）构成的。因此，它可以立即用来扩大生产。因为这里不是假定，一部分资本家积累货币资本，另一部分资本家则把他们的剩余价值全部花掉，而只是假定，一部分资本家以货币形式进行积累，形成潜在的货币资本，另一部分资本家则从事实际的积累，即扩大生产规模，实际扩大他们的生产资本。即使是交替地有一部分资本家积累货币、另一部分资本家扩大生产规模，现有的货币量仍然足以满足流通的需要。此外，单方面的货币积累，也可以不用现金，而只是用债权的积累来进行。</w:t>
      </w:r>
    </w:p>
    <w:p w14:paraId="1D6121B4">
      <w:pPr>
        <w:ind w:firstLine="420" w:firstLineChars="0"/>
        <w:rPr>
          <w:rFonts w:hint="default" w:ascii="宋体" w:hAnsi="宋体" w:eastAsia="宋体" w:cs="宋体"/>
          <w:lang w:val="en-US" w:eastAsia="zh-CN"/>
        </w:rPr>
      </w:pPr>
      <w:r>
        <w:rPr>
          <w:rFonts w:hint="default" w:ascii="宋体" w:hAnsi="宋体" w:eastAsia="宋体" w:cs="宋体"/>
          <w:lang w:val="en-US" w:eastAsia="zh-CN"/>
        </w:rPr>
        <w:t>但是，如果我们的前提不是资本家阶级的局部的货币资本积累，而是它的普遍的货币资本积累，那么，困难就会发生了。按照我们的假定，资本主义生产已经取得了普遍的和惟一的统治，除了资本家阶级外，只有工人阶级。工人阶级所购买的全部物品，等于他们的工资的总和，等于整个资本家阶级预付的可变资本的总和。通过资本家阶级把他们的产品卖给工人阶级，这些货币流回到资本家阶级手里。因此，他们的可变资本再取得了货币形式。假定可变资本的总和＝x×100</w:t>
      </w:r>
      <w:r>
        <w:rPr>
          <w:rFonts w:hint="eastAsia" w:ascii="宋体" w:hAnsi="宋体" w:eastAsia="宋体" w:cs="宋体"/>
          <w:lang w:val="en-US" w:eastAsia="zh-CN"/>
        </w:rPr>
        <w:t>￥</w:t>
      </w:r>
      <w:r>
        <w:rPr>
          <w:rFonts w:hint="default" w:ascii="宋体" w:hAnsi="宋体" w:eastAsia="宋体" w:cs="宋体"/>
          <w:lang w:val="en-US" w:eastAsia="zh-CN"/>
        </w:rPr>
        <w:t>，即不是在一年内预付的、而是在一年内使用的可变资本的总和。这个可变资本价值根据周转速度在一年内要预付多少货币，与现在考察的问题无关。资本家阶级用这个x×100</w:t>
      </w:r>
      <w:r>
        <w:rPr>
          <w:rFonts w:hint="eastAsia" w:ascii="宋体" w:hAnsi="宋体" w:eastAsia="宋体" w:cs="宋体"/>
          <w:lang w:val="en-US" w:eastAsia="zh-CN"/>
        </w:rPr>
        <w:t>￥</w:t>
      </w:r>
      <w:r>
        <w:rPr>
          <w:rFonts w:hint="default" w:ascii="宋体" w:hAnsi="宋体" w:eastAsia="宋体" w:cs="宋体"/>
          <w:lang w:val="en-US" w:eastAsia="zh-CN"/>
        </w:rPr>
        <w:t>资本来购买一定量的劳动力，即对一定人数的工人支付工资，这是第一次交易。工人用这个金额向资本家购买一定量商品，因此，同一个x×100</w:t>
      </w:r>
      <w:r>
        <w:rPr>
          <w:rFonts w:hint="eastAsia" w:ascii="宋体" w:hAnsi="宋体" w:eastAsia="宋体" w:cs="宋体"/>
          <w:lang w:val="en-US" w:eastAsia="zh-CN"/>
        </w:rPr>
        <w:t>￥</w:t>
      </w:r>
      <w:r>
        <w:rPr>
          <w:rFonts w:hint="default" w:ascii="宋体" w:hAnsi="宋体" w:eastAsia="宋体" w:cs="宋体"/>
          <w:lang w:val="en-US" w:eastAsia="zh-CN"/>
        </w:rPr>
        <w:t>又流回到资本家手里，这是第二次交易。而这是不断反复进行的。工人阶级无论如何不能用x×100</w:t>
      </w:r>
      <w:r>
        <w:rPr>
          <w:rFonts w:hint="eastAsia" w:ascii="宋体" w:hAnsi="宋体" w:eastAsia="宋体" w:cs="宋体"/>
          <w:lang w:val="en-US" w:eastAsia="zh-CN"/>
        </w:rPr>
        <w:t>￥</w:t>
      </w:r>
      <w:r>
        <w:rPr>
          <w:rFonts w:hint="default" w:ascii="宋体" w:hAnsi="宋体" w:eastAsia="宋体" w:cs="宋体"/>
          <w:lang w:val="en-US" w:eastAsia="zh-CN"/>
        </w:rPr>
        <w:t>购买代表不变资本的那部分产品，更不用说购买代表资本家阶级剩余价值的那部分产品。工人用这x×100</w:t>
      </w:r>
      <w:r>
        <w:rPr>
          <w:rFonts w:hint="eastAsia" w:ascii="宋体" w:hAnsi="宋体" w:eastAsia="宋体" w:cs="宋体"/>
          <w:lang w:val="en-US" w:eastAsia="zh-CN"/>
        </w:rPr>
        <w:t>￥</w:t>
      </w:r>
      <w:r>
        <w:rPr>
          <w:rFonts w:hint="default" w:ascii="宋体" w:hAnsi="宋体" w:eastAsia="宋体" w:cs="宋体"/>
          <w:lang w:val="en-US" w:eastAsia="zh-CN"/>
        </w:rPr>
        <w:t>总是只能购买社会产品中的这样一部分价值，这部分价值和代表预付可变资本价值的那部分价值相等。</w:t>
      </w:r>
    </w:p>
    <w:p w14:paraId="3D9B7736">
      <w:pPr>
        <w:ind w:firstLine="420" w:firstLineChars="0"/>
        <w:rPr>
          <w:rFonts w:hint="default" w:ascii="宋体" w:hAnsi="宋体" w:eastAsia="宋体" w:cs="宋体"/>
          <w:lang w:val="en-US" w:eastAsia="zh-CN"/>
        </w:rPr>
      </w:pPr>
      <w:r>
        <w:rPr>
          <w:rFonts w:hint="default" w:ascii="宋体" w:hAnsi="宋体" w:eastAsia="宋体" w:cs="宋体"/>
          <w:lang w:val="en-US" w:eastAsia="zh-CN"/>
        </w:rPr>
        <w:t>撇开如下情况不说，即把这种全面的货币积累只是表示追加的进口贵金属在各单个资本家之间的分配，而不管分配的比例如何这种情况撇开不说，那么，整个资本家阶级要怎样才能把货币积累起来呢？</w:t>
      </w:r>
    </w:p>
    <w:p w14:paraId="4CC955E6">
      <w:pPr>
        <w:ind w:firstLine="420" w:firstLineChars="0"/>
        <w:rPr>
          <w:rFonts w:hint="default" w:ascii="宋体" w:hAnsi="宋体" w:eastAsia="宋体" w:cs="宋体"/>
          <w:lang w:val="en-US" w:eastAsia="zh-CN"/>
        </w:rPr>
      </w:pPr>
      <w:r>
        <w:rPr>
          <w:rFonts w:hint="default" w:ascii="宋体" w:hAnsi="宋体" w:eastAsia="宋体" w:cs="宋体"/>
          <w:lang w:val="en-US" w:eastAsia="zh-CN"/>
        </w:rPr>
        <w:t>他们全体都必须出售自己产品的一部分，而不再购买。至于说他们全体都有一定的货币基金，作为他们购买消费品的流通手段投入流通，其中又有一部分从流通中再回到他们每个人手里，那是一点也不神秘的。可是在这种情况下，这个货币基金恰恰是作为剩余价值货币化所造成的流通基金存在的，而决不是作为潜在的货币资本存在的。</w:t>
      </w:r>
    </w:p>
    <w:p w14:paraId="43043FC1">
      <w:pPr>
        <w:ind w:firstLine="420" w:firstLineChars="0"/>
        <w:rPr>
          <w:rFonts w:hint="default" w:ascii="宋体" w:hAnsi="宋体" w:eastAsia="宋体" w:cs="宋体"/>
          <w:lang w:val="en-US" w:eastAsia="zh-CN"/>
        </w:rPr>
      </w:pPr>
      <w:r>
        <w:rPr>
          <w:rFonts w:hint="default" w:ascii="宋体" w:hAnsi="宋体" w:eastAsia="宋体" w:cs="宋体"/>
          <w:lang w:val="en-US" w:eastAsia="zh-CN"/>
        </w:rPr>
        <w:t>如果按实际情况进行考察，为了以后的使用而积累的潜在的货币资本有以下几项：</w:t>
      </w:r>
    </w:p>
    <w:p w14:paraId="3E0FBE00">
      <w:pPr>
        <w:ind w:firstLine="420" w:firstLineChars="0"/>
        <w:rPr>
          <w:rFonts w:hint="default" w:ascii="宋体" w:hAnsi="宋体" w:eastAsia="宋体" w:cs="宋体"/>
          <w:lang w:val="en-US" w:eastAsia="zh-CN"/>
        </w:rPr>
      </w:pPr>
      <w:r>
        <w:rPr>
          <w:rFonts w:hint="default" w:ascii="宋体" w:hAnsi="宋体" w:eastAsia="宋体" w:cs="宋体"/>
          <w:lang w:val="en-US" w:eastAsia="zh-CN"/>
        </w:rPr>
        <w:t>1.银行存款。银行实际支配的，是一个较小的货币额。这里仅仅在名义上积累了货币资本。实际积累的，是货币索取权，它们之所以会转化为货币（在它们一旦转化为货币时），只是因为在提取的货币和存入的货币之间出现平衡。在银行手中掌握的货币相对地说只是一笔很小的金额。</w:t>
      </w:r>
    </w:p>
    <w:p w14:paraId="582AB801">
      <w:pPr>
        <w:ind w:firstLine="420" w:firstLineChars="0"/>
        <w:rPr>
          <w:rFonts w:hint="default" w:ascii="宋体" w:hAnsi="宋体" w:eastAsia="宋体" w:cs="宋体"/>
          <w:lang w:val="en-US" w:eastAsia="zh-CN"/>
        </w:rPr>
      </w:pPr>
      <w:r>
        <w:rPr>
          <w:rFonts w:hint="default" w:ascii="宋体" w:hAnsi="宋体" w:eastAsia="宋体" w:cs="宋体"/>
          <w:lang w:val="en-US" w:eastAsia="zh-CN"/>
        </w:rPr>
        <w:t>2.公债券。这根本不是资本，而是对一国年产品的债权。</w:t>
      </w:r>
    </w:p>
    <w:p w14:paraId="34F855AF">
      <w:pPr>
        <w:ind w:firstLine="420" w:firstLineChars="0"/>
        <w:rPr>
          <w:rFonts w:hint="default" w:ascii="宋体" w:hAnsi="宋体" w:eastAsia="宋体" w:cs="宋体"/>
          <w:lang w:val="en-US" w:eastAsia="zh-CN"/>
        </w:rPr>
      </w:pPr>
      <w:r>
        <w:rPr>
          <w:rFonts w:hint="default" w:ascii="宋体" w:hAnsi="宋体" w:eastAsia="宋体" w:cs="宋体"/>
          <w:lang w:val="en-US" w:eastAsia="zh-CN"/>
        </w:rPr>
        <w:t>3.股票。如果没有欺诈，它们就是对一个股份公司拥有的实际资本的所有权证书和索取每年由此生出的剩余价值的凭证。</w:t>
      </w:r>
    </w:p>
    <w:p w14:paraId="2C21E7AA">
      <w:pPr>
        <w:ind w:firstLine="420" w:firstLineChars="0"/>
        <w:rPr>
          <w:rFonts w:hint="default" w:ascii="宋体" w:hAnsi="宋体" w:eastAsia="宋体" w:cs="宋体"/>
          <w:lang w:val="en-US" w:eastAsia="zh-CN"/>
        </w:rPr>
      </w:pPr>
      <w:r>
        <w:rPr>
          <w:rFonts w:hint="default" w:ascii="宋体" w:hAnsi="宋体" w:eastAsia="宋体" w:cs="宋体"/>
          <w:lang w:val="en-US" w:eastAsia="zh-CN"/>
        </w:rPr>
        <w:t>在所有这些场合，都没有货币的积累，而是一方面表现为货币资本的积累，另一方面表现为不断的实际的货币支出。至于这个货币究竟由它的所有者支出，还是由其他人，由他的债务人支出，这并不改变事情的本质。</w:t>
      </w:r>
    </w:p>
    <w:p w14:paraId="277DFA57">
      <w:pPr>
        <w:ind w:firstLine="420" w:firstLineChars="0"/>
        <w:rPr>
          <w:rFonts w:hint="default" w:ascii="宋体" w:hAnsi="宋体" w:eastAsia="宋体" w:cs="宋体"/>
          <w:lang w:val="en-US" w:eastAsia="zh-CN"/>
        </w:rPr>
      </w:pPr>
      <w:r>
        <w:rPr>
          <w:rFonts w:hint="default" w:ascii="宋体" w:hAnsi="宋体" w:eastAsia="宋体" w:cs="宋体"/>
          <w:lang w:val="en-US" w:eastAsia="zh-CN"/>
        </w:rPr>
        <w:t>在资本主义生产的基础上，贮藏货币本身从来不是目的，而是结果，或者是流通停滞的结果（这时会有比通常更多的货币量采取贮藏货币的形式），或者是由资本周转决定的积累的结果；或者，最后，贮藏货币只是货币资本的形成暂时处在潜在的形式上，目的是要执行生产资本的职能。</w:t>
      </w:r>
    </w:p>
    <w:p w14:paraId="57743EE8">
      <w:pPr>
        <w:ind w:firstLine="420" w:firstLineChars="0"/>
        <w:rPr>
          <w:rFonts w:hint="default" w:ascii="宋体" w:hAnsi="宋体" w:eastAsia="宋体" w:cs="宋体"/>
          <w:lang w:val="en-US" w:eastAsia="zh-CN"/>
        </w:rPr>
      </w:pPr>
      <w:r>
        <w:rPr>
          <w:rFonts w:hint="default" w:ascii="宋体" w:hAnsi="宋体" w:eastAsia="宋体" w:cs="宋体"/>
          <w:lang w:val="en-US" w:eastAsia="zh-CN"/>
        </w:rPr>
        <w:t>因此，如果一方面从流通中取出了实现为货币的剩余价值的一部分，把它作为贮藏货币积累起来，那么，同时会不断地把剩余价值的另一部分转化为生产资本。除了追加的贵金属在资本家阶级之间的分配以外，从来不会在所有地方同时发生货币形式的积累。</w:t>
      </w:r>
    </w:p>
    <w:p w14:paraId="059BD072">
      <w:pPr>
        <w:ind w:firstLine="420" w:firstLineChars="0"/>
        <w:rPr>
          <w:rFonts w:hint="default" w:ascii="宋体" w:hAnsi="宋体" w:eastAsia="宋体" w:cs="宋体"/>
          <w:lang w:val="en-US" w:eastAsia="zh-CN"/>
        </w:rPr>
      </w:pPr>
      <w:r>
        <w:rPr>
          <w:rFonts w:hint="default" w:ascii="宋体" w:hAnsi="宋体" w:eastAsia="宋体" w:cs="宋体"/>
          <w:lang w:val="en-US" w:eastAsia="zh-CN"/>
        </w:rPr>
        <w:t>对于年产品中以商品形式代表剩余价值的部分来说，有关年产品的其他部分所说的情况也是完全适用的。这一部分的流通需要一定量的货币。这个货币量，和每年生产的代表剩余价值的商品量一样，属于资本家阶级。这个货币量最初是由资本家阶级自己投入流通的。它通过流通本身不断地在资本家阶级中间重新分配。和一般铸币流通一样，这个货币量的一部分会在不断变动的点上停滞下来，而另一部分则不断流通。关于这种积累的一部分是否有意形成货币资本，这并不会使事情发生变化。</w:t>
      </w:r>
    </w:p>
    <w:p w14:paraId="20FF5C2D">
      <w:pPr>
        <w:ind w:firstLine="420" w:firstLineChars="0"/>
        <w:rPr>
          <w:rFonts w:hint="default" w:ascii="宋体" w:hAnsi="宋体" w:eastAsia="宋体" w:cs="宋体"/>
          <w:lang w:val="en-US" w:eastAsia="zh-CN"/>
        </w:rPr>
      </w:pPr>
      <w:r>
        <w:rPr>
          <w:rFonts w:hint="default" w:ascii="宋体" w:hAnsi="宋体" w:eastAsia="宋体" w:cs="宋体"/>
          <w:lang w:val="en-US" w:eastAsia="zh-CN"/>
        </w:rPr>
        <w:t>在这里把下面这种现象撇开不说：由于流通中的各种冒险行为，一个资本家夺取了其他资本家的一部分剩余价值，甚至夺取了他们的一部分资本，因此，在货币资本和生产资本上发生了片面的积累和集中。例如，A攫取的并作为货币资本积累的一部分剩余价值，可以是B的一部分剩余价值，这部分剩余价值不会流回到B的手里。</w:t>
      </w:r>
    </w:p>
    <w:p w14:paraId="2A55E3D2">
      <w:pPr>
        <w:pStyle w:val="3"/>
        <w:bidi w:val="0"/>
        <w:ind w:firstLine="640" w:firstLineChars="200"/>
        <w:jc w:val="center"/>
        <w:rPr>
          <w:rFonts w:hint="eastAsia" w:ascii="宋体" w:hAnsi="宋体" w:eastAsia="宋体" w:cs="宋体"/>
          <w:lang w:val="en-US" w:eastAsia="zh-CN"/>
        </w:rPr>
      </w:pPr>
      <w:r>
        <w:rPr>
          <w:rFonts w:hint="eastAsia" w:ascii="宋体" w:hAnsi="宋体" w:eastAsia="宋体" w:cs="宋体"/>
          <w:lang w:val="en-US" w:eastAsia="zh-CN"/>
        </w:rPr>
        <w:t>第三篇——社会总资本的在生产和流通</w:t>
      </w:r>
    </w:p>
    <w:p w14:paraId="02CA1E1F">
      <w:pPr>
        <w:pStyle w:val="4"/>
        <w:rPr>
          <w:rFonts w:hint="eastAsia"/>
          <w:lang w:val="en-US" w:eastAsia="zh-CN"/>
        </w:rPr>
      </w:pPr>
      <w:r>
        <w:rPr>
          <w:rFonts w:hint="eastAsia"/>
          <w:lang w:val="en-US" w:eastAsia="zh-CN"/>
        </w:rPr>
        <w:t>第十八章——导言</w:t>
      </w:r>
    </w:p>
    <w:p w14:paraId="316FDFD0">
      <w:pPr>
        <w:pStyle w:val="5"/>
        <w:rPr>
          <w:rFonts w:hint="eastAsia"/>
          <w:lang w:val="en-US" w:eastAsia="zh-CN"/>
        </w:rPr>
      </w:pPr>
      <w:r>
        <w:rPr>
          <w:rFonts w:hint="eastAsia"/>
          <w:lang w:val="en-US" w:eastAsia="zh-CN"/>
        </w:rPr>
        <w:t>一、研究的对象</w:t>
      </w:r>
    </w:p>
    <w:p w14:paraId="583EF473">
      <w:pPr>
        <w:ind w:firstLine="420" w:firstLineChars="0"/>
        <w:rPr>
          <w:rFonts w:hint="default"/>
          <w:lang w:val="en-US" w:eastAsia="zh-CN"/>
        </w:rPr>
      </w:pPr>
      <w:r>
        <w:rPr>
          <w:rFonts w:hint="default"/>
          <w:lang w:val="en-US" w:eastAsia="zh-CN"/>
        </w:rPr>
        <w:t>资本的直接生产过程，就是资本的劳动过程和价值增殖过程。这个过程的结果是商品产品，它的决定性动机是生产剩余价值。</w:t>
      </w:r>
    </w:p>
    <w:p w14:paraId="774055FB">
      <w:pPr>
        <w:ind w:firstLine="420" w:firstLineChars="0"/>
        <w:rPr>
          <w:rFonts w:hint="default"/>
          <w:lang w:val="en-US" w:eastAsia="zh-CN"/>
        </w:rPr>
      </w:pPr>
      <w:r>
        <w:rPr>
          <w:rFonts w:hint="default"/>
          <w:lang w:val="en-US" w:eastAsia="zh-CN"/>
        </w:rPr>
        <w:t>资本的再生产过程，既包括这个直接的生产过程，也包括真正流通过程的两个阶段，也就是说，包括全部循环。这个循环，作为周期性的过程，即经过一定期间不断地重新反复的过程，形成资本的周转。</w:t>
      </w:r>
    </w:p>
    <w:p w14:paraId="5A2154E7">
      <w:pPr>
        <w:ind w:firstLine="420" w:firstLineChars="0"/>
        <w:rPr>
          <w:rFonts w:hint="default"/>
          <w:lang w:val="en-US" w:eastAsia="zh-CN"/>
        </w:rPr>
      </w:pPr>
      <w:r>
        <w:rPr>
          <w:rFonts w:hint="default"/>
          <w:lang w:val="en-US" w:eastAsia="zh-CN"/>
        </w:rPr>
        <w:t>无论我们考察的是G…G′形式的循环，还是P…P形式的循环，直接生产过程P本身始终只是这个循环的一个环节。在前一种形式中，它表现为流通过程的中介；在后一种形式中，流通过程表现为它的中介。它的不断更新，资本作为生产资本的不断再现，在这两种场合，都以资本在流通过程中的转化为条件。另一方面，不断更新的生产过程，是资本在流通领域不断地重新经历各种转化的条件，是资本交替地表现为货币资本和商品资本的条件。</w:t>
      </w:r>
    </w:p>
    <w:p w14:paraId="2AE91A5B">
      <w:pPr>
        <w:ind w:firstLine="420" w:firstLineChars="0"/>
        <w:rPr>
          <w:rFonts w:hint="default"/>
          <w:lang w:val="en-US" w:eastAsia="zh-CN"/>
        </w:rPr>
      </w:pPr>
      <w:r>
        <w:rPr>
          <w:rFonts w:hint="default"/>
          <w:lang w:val="en-US" w:eastAsia="zh-CN"/>
        </w:rPr>
        <w:t>但是，正如每一单个资本家只是资本家阶级的一个分子一样，每一单个资本只是社会总资本中一个独立的、可以说赋有个体生命的部分。社会资本的运动，由社会资本的各个独立部分的运动的总和，即各个单个资本的周转的总和构成。正如单个商品的形态变化是商品世界的形态变化系列——商品流通——的一个环节一样，单个资本的形态变化，它的周转，是社会资本循环中的一个环节。</w:t>
      </w:r>
    </w:p>
    <w:p w14:paraId="7AAAC903">
      <w:pPr>
        <w:ind w:firstLine="420" w:firstLineChars="0"/>
        <w:rPr>
          <w:rFonts w:hint="default"/>
          <w:lang w:val="en-US" w:eastAsia="zh-CN"/>
        </w:rPr>
      </w:pPr>
      <w:r>
        <w:rPr>
          <w:rFonts w:hint="default"/>
          <w:lang w:val="en-US" w:eastAsia="zh-CN"/>
        </w:rPr>
        <w:t>这个总过程，既包含生产消费（直接的生产过程）和作为其中介的形式转化（从物质方面考察，就是交换），也包含个人消费和作为其中介的形式转化或交换。一方面，它包含可变资本向劳动力的转化，从而包含劳动力的并入资本主义生产过程。在这里，工人是他的商品——劳动力的卖者，资本家是这种商品的买者。另一方面，商品的出售，包含工人阶级对商品的购买，也就是说，包含工人阶级的个人消费。在这里，工人阶级是买者，资本家是向工人出售商品的卖者。</w:t>
      </w:r>
    </w:p>
    <w:p w14:paraId="6B14AFAF">
      <w:pPr>
        <w:ind w:firstLine="420" w:firstLineChars="0"/>
        <w:rPr>
          <w:rFonts w:hint="default"/>
          <w:lang w:val="en-US" w:eastAsia="zh-CN"/>
        </w:rPr>
      </w:pPr>
      <w:r>
        <w:rPr>
          <w:rFonts w:hint="default"/>
          <w:lang w:val="en-US" w:eastAsia="zh-CN"/>
        </w:rPr>
        <w:t>商品资本的流通，还包含剩余价值的流通，从而也包含对资本家的个人消费，即对剩余价值的消费起中介作用的买和卖。</w:t>
      </w:r>
    </w:p>
    <w:p w14:paraId="780D5BEE">
      <w:pPr>
        <w:ind w:firstLine="420" w:firstLineChars="0"/>
        <w:rPr>
          <w:rFonts w:hint="default"/>
          <w:lang w:val="en-US" w:eastAsia="zh-CN"/>
        </w:rPr>
      </w:pPr>
      <w:r>
        <w:rPr>
          <w:rFonts w:hint="default"/>
          <w:lang w:val="en-US" w:eastAsia="zh-CN"/>
        </w:rPr>
        <w:t>因此，总括起来成为社会资本的各个单个资本的循环，也就是说，就社会资本的总体来考察的循环，不仅包括资本的流通，而且也包括一般的商品流通。后者本来只能由两部分构成：1.资本本身的循环；2.进入个人消费的商品的循环，也就是工人用工资，资本家用剩余价值（或其中的一部分）购买的那些商品的循环。当然，资本的循环也包括剩余价值的流通，因为剩余价值构成商品资本的一部分，而且还包括可变资本向劳动力的转化，工资的支付。但是，这个剩余价值和工资耗费在商品上，并不构成资本流通的环节，虽然至少工资的耗费是这个流通所不可缺少的。</w:t>
      </w:r>
    </w:p>
    <w:p w14:paraId="65FBFB59">
      <w:pPr>
        <w:ind w:firstLine="420" w:firstLineChars="0"/>
        <w:rPr>
          <w:rFonts w:hint="default"/>
          <w:lang w:val="en-US" w:eastAsia="zh-CN"/>
        </w:rPr>
      </w:pPr>
      <w:r>
        <w:rPr>
          <w:rFonts w:hint="default"/>
          <w:lang w:val="en-US" w:eastAsia="zh-CN"/>
        </w:rPr>
        <w:t>在本书第一册，我们把资本主义生产过程，既作为孤立过程，又作为再生产过程来分析，我们分析了剩余价值的生产和资本本身的生产。资本在流通领域所经历的形式变换和物质变换被假定为前提，而没有进一步加以论述。我们假定，一方面，资本家按照产品的价值出售产品；另一方面，他在流通领域找到使过程重新开始或连续进行所必需的各种物质生产资料。我们在那里需要考察的流通领域中的惟一行为，是作为资本主义生产的基本条件的劳动力的买和卖。</w:t>
      </w:r>
    </w:p>
    <w:p w14:paraId="15C5ECC4">
      <w:pPr>
        <w:ind w:firstLine="420" w:firstLineChars="0"/>
        <w:rPr>
          <w:rFonts w:hint="default"/>
          <w:lang w:val="en-US" w:eastAsia="zh-CN"/>
        </w:rPr>
      </w:pPr>
      <w:r>
        <w:rPr>
          <w:rFonts w:hint="default"/>
          <w:lang w:val="en-US" w:eastAsia="zh-CN"/>
        </w:rPr>
        <w:t>在本册的第一篇，我们考察了资本在它的循环中所采取的不同的形式和这个循环本身的各种形式。除了第一册所考察的劳动时间，现在又加上了流通时间。</w:t>
      </w:r>
    </w:p>
    <w:p w14:paraId="6031400F">
      <w:pPr>
        <w:ind w:firstLine="420" w:firstLineChars="0"/>
        <w:rPr>
          <w:rFonts w:hint="default"/>
          <w:lang w:val="en-US" w:eastAsia="zh-CN"/>
        </w:rPr>
      </w:pPr>
      <w:r>
        <w:rPr>
          <w:rFonts w:hint="default"/>
          <w:lang w:val="en-US" w:eastAsia="zh-CN"/>
        </w:rPr>
        <w:t>在第二篇，循环是作为周期的循环，也就是作为周转来考察的。这里一方面指出了，资本的不同组成部分（固定资本和流动资本）怎样在不同的时间以不同的方式完成各种形式的循环；另一方面又研究了决定劳动期间和流通期间长短不同的各种情况。我们还指出了，循环期间及其组成部分的不同比例，对生产过程本身的范围和年剩余价值率有怎样的影响。事实上，第一篇主要是考察资本在它的循环中不断地依次采取和抛弃的各种形式，而第二篇研究的，是在各种形式的这种运动和相继更替中，一定量的资本怎样同时（尽管按不同的比例）分成生产资本、货币资本和商品资本这些不同的形式，以致不仅这些形式互相交替，而且总资本价值的不同部分也不断地并存于这些不同的状态中，并执行职能。特别是货币资本表示出一种在第一册里没有讲过的特性。在这里揭示了一些规律，按照这些规律，一定量资本的大小不等的组成部分，必须按照周转的条件，不断地以货币资本的形式预付和更新，以便使一个一定规模的生产资本能够不断地执行职能。</w:t>
      </w:r>
    </w:p>
    <w:p w14:paraId="67C4B2B1">
      <w:pPr>
        <w:ind w:firstLine="420" w:firstLineChars="0"/>
        <w:rPr>
          <w:rFonts w:hint="default"/>
          <w:lang w:val="en-US" w:eastAsia="zh-CN"/>
        </w:rPr>
      </w:pPr>
      <w:r>
        <w:rPr>
          <w:rFonts w:hint="default"/>
          <w:lang w:val="en-US" w:eastAsia="zh-CN"/>
        </w:rPr>
        <w:t>但是在第一篇和第二篇，我们考察的，始终只是单个资本，只是社会资本中一个独立部分的运动。</w:t>
      </w:r>
    </w:p>
    <w:p w14:paraId="620397D2">
      <w:pPr>
        <w:ind w:firstLine="420" w:firstLineChars="0"/>
        <w:rPr>
          <w:rFonts w:hint="default"/>
          <w:lang w:val="en-US" w:eastAsia="zh-CN"/>
        </w:rPr>
      </w:pPr>
      <w:r>
        <w:rPr>
          <w:rFonts w:hint="default"/>
          <w:lang w:val="en-US" w:eastAsia="zh-CN"/>
        </w:rPr>
        <w:t>但是，各个单个资本的循环是互相交错的，是互为前提、互为条件的，而且正是在这种交错中形成社会总资本的运动。在简单商品流通中，一个商品的总形态变化表现为商品世界形态变化系列的一个环节，同样，单个资本的形态变化现在则表现为社会资本形态变化系列的一个环节。虽然简单商品流通决没有必要包括资本的流通，——因为它可以在非资本主义生产的基础上进行，——但如上所述，社会总资本的循环却包括那种不属于单个资本循环范围内的商品流通，即包括那些不形成资本的商品的流通。</w:t>
      </w:r>
    </w:p>
    <w:p w14:paraId="68ADAEA1">
      <w:pPr>
        <w:ind w:firstLine="420" w:firstLineChars="0"/>
        <w:rPr>
          <w:rFonts w:hint="default"/>
          <w:lang w:val="en-US" w:eastAsia="zh-CN"/>
        </w:rPr>
      </w:pPr>
      <w:r>
        <w:rPr>
          <w:rFonts w:hint="default"/>
          <w:lang w:val="en-US" w:eastAsia="zh-CN"/>
        </w:rPr>
        <w:t>现在，我们就要考察作为社会总资本的组成部分的各个单个资本的流通过程（这个过程的总体就是再生产过程的形式），也就是考察这个社会总资本的流通过程。</w:t>
      </w:r>
    </w:p>
    <w:p w14:paraId="15C953DB">
      <w:pPr>
        <w:pStyle w:val="5"/>
        <w:bidi w:val="0"/>
        <w:rPr>
          <w:rFonts w:hint="default"/>
          <w:lang w:val="en-US" w:eastAsia="zh-CN"/>
        </w:rPr>
      </w:pPr>
      <w:r>
        <w:rPr>
          <w:rFonts w:hint="eastAsia"/>
          <w:lang w:val="en-US" w:eastAsia="zh-CN"/>
        </w:rPr>
        <w:t>二、</w:t>
      </w:r>
      <w:r>
        <w:rPr>
          <w:rFonts w:hint="default"/>
          <w:lang w:val="en-US" w:eastAsia="zh-CN"/>
        </w:rPr>
        <w:t>货币资本的作用</w:t>
      </w:r>
    </w:p>
    <w:p w14:paraId="361C1C52">
      <w:pPr>
        <w:ind w:firstLine="420" w:firstLineChars="0"/>
        <w:rPr>
          <w:rFonts w:hint="default"/>
          <w:lang w:val="en-US" w:eastAsia="zh-CN"/>
        </w:rPr>
      </w:pPr>
      <w:r>
        <w:rPr>
          <w:rFonts w:hint="default"/>
          <w:lang w:val="en-US" w:eastAsia="zh-CN"/>
        </w:rPr>
        <w:t>在考察单个资本的周转时，货币资本显示出两个方面。</w:t>
      </w:r>
    </w:p>
    <w:p w14:paraId="3769AD25">
      <w:pPr>
        <w:ind w:firstLine="420" w:firstLineChars="0"/>
        <w:rPr>
          <w:rFonts w:hint="default"/>
          <w:lang w:val="en-US" w:eastAsia="zh-CN"/>
        </w:rPr>
      </w:pPr>
      <w:r>
        <w:rPr>
          <w:rFonts w:hint="default"/>
          <w:lang w:val="en-US" w:eastAsia="zh-CN"/>
        </w:rPr>
        <w:t>第一，它是每个单个资本登上舞台，作为资本开始它的过程的形式。因此，它表现为发动整个过程的第一推动力。</w:t>
      </w:r>
    </w:p>
    <w:p w14:paraId="1BA053F0">
      <w:pPr>
        <w:ind w:firstLine="420" w:firstLineChars="0"/>
        <w:rPr>
          <w:rFonts w:hint="default"/>
          <w:lang w:val="en-US" w:eastAsia="zh-CN"/>
        </w:rPr>
      </w:pPr>
      <w:r>
        <w:rPr>
          <w:rFonts w:hint="default"/>
          <w:lang w:val="en-US" w:eastAsia="zh-CN"/>
        </w:rPr>
        <w:t>第二，由于周转期间的长短不同和周转期间两个组成部分——劳动期间和流通期间——的比例不同，必须不断以货币形式预付和更新的那部分预付资本价值与它所推动的生产资本即连续进行的生产的规模之间的比例，也就不同。但不管这个比例如何，能够不断执行生产资本职能的那部分处在过程中的资本价值，总是受必须不断以货币形式与生产资本同时存在的那部分预付资本价值的限制。这里说的只是正常的周转，一个抽象的平均数。在这里，为消除流通的停滞而追加的货币资本是撇开不说的。</w:t>
      </w:r>
    </w:p>
    <w:p w14:paraId="6E79B09D">
      <w:pPr>
        <w:ind w:firstLine="420" w:firstLineChars="0"/>
        <w:rPr>
          <w:rFonts w:hint="default"/>
          <w:lang w:val="en-US" w:eastAsia="zh-CN"/>
        </w:rPr>
      </w:pPr>
      <w:r>
        <w:rPr>
          <w:rFonts w:hint="default"/>
          <w:lang w:val="en-US" w:eastAsia="zh-CN"/>
        </w:rPr>
        <w:t>关于第一点。商品生产以商品流通为前提，而商品流通又以商品表现为货币，以货币流通为前提；商品分为商品和货币的这种二重化，是产品表现为商品的规律。同样，资本主义的商品生产，——无论是社会地考察还是个别地考察，——要求货币形式的资本或货币资本作为每一个新开办的企业的第一推动力和持续的动力。特别是流动资本，要求货币资本作为动力经过一段短时间不断地反复出现。全部预付资本价值，即资本的一切由商品构成的部分——劳动力、劳动资料和生产材料，都必须不断地用货币一再购买。在这里，就单个资本说是如此，就社会资本说也是如此，后者不过是以许多单个资本的形式执行职能。但是正如第一册已经指出的，由此决不能得出结论说，资本执行职能的范围，生产的规模——即使在资本主义的基础上——就其绝对的界限来说，是由执行职能的货币资本的大小决定的。</w:t>
      </w:r>
    </w:p>
    <w:p w14:paraId="0343F97A">
      <w:pPr>
        <w:ind w:firstLine="420" w:firstLineChars="0"/>
        <w:rPr>
          <w:rFonts w:hint="default"/>
          <w:lang w:val="en-US" w:eastAsia="zh-CN"/>
        </w:rPr>
      </w:pPr>
      <w:r>
        <w:rPr>
          <w:rFonts w:hint="default"/>
          <w:lang w:val="en-US" w:eastAsia="zh-CN"/>
        </w:rPr>
        <w:t>并入资本中的各种生产要素的扩大，在一定的界限之内，不是取决于预付货币资本的量。在劳动力的报酬相同的情况下，可以从外延方面或内涵方面加强对劳动力的剥削。如果货币资本随着这种剥削的加强而增加（即如果工资提高），那么，它也不是和这种剥削成比例地增加的，因而，根本不是相应地增加的。</w:t>
      </w:r>
    </w:p>
    <w:p w14:paraId="016CB484">
      <w:pPr>
        <w:ind w:firstLine="420" w:firstLineChars="0"/>
        <w:rPr>
          <w:rFonts w:hint="default"/>
          <w:lang w:val="en-US" w:eastAsia="zh-CN"/>
        </w:rPr>
      </w:pPr>
      <w:r>
        <w:rPr>
          <w:rFonts w:hint="default"/>
          <w:lang w:val="en-US" w:eastAsia="zh-CN"/>
        </w:rPr>
        <w:t>生产上利用的自然物质，如土地、海洋、矿山、森林等等，不是资本的价值要素。只要提高同样数量劳动力的紧张程度，不增加预付货币资本，就可以从外延方面或内涵方面，加强对这种自然物质的利用。这样，生产资本的现实要素增加了，而无须追加货币资本。如果由于追加辅助材料而必须追加货币资本，那么，资本价值借以预付的货币资本，也不是和生产资本效能的扩大成比例地增加的，因而，根本不是相应地增加的。</w:t>
      </w:r>
    </w:p>
    <w:p w14:paraId="37F73B8B">
      <w:pPr>
        <w:ind w:firstLine="420" w:firstLineChars="0"/>
        <w:rPr>
          <w:rFonts w:hint="default"/>
          <w:lang w:val="en-US" w:eastAsia="zh-CN"/>
        </w:rPr>
      </w:pPr>
      <w:r>
        <w:rPr>
          <w:rFonts w:hint="default"/>
          <w:lang w:val="en-US" w:eastAsia="zh-CN"/>
        </w:rPr>
        <w:t>同一些劳动资料，也就是同一固定资本，可以用延长每天的使用时间的办法，也可以用增加使用强度的办法，更有效地加以利用，而无须为固定资本追加货币支出。这时，只是固定资本的周转加快了，可是它的再生产的各种要素也更迅速地提供出来。</w:t>
      </w:r>
    </w:p>
    <w:p w14:paraId="16D56058">
      <w:pPr>
        <w:ind w:firstLine="420" w:firstLineChars="0"/>
        <w:rPr>
          <w:rFonts w:hint="default"/>
          <w:lang w:val="en-US" w:eastAsia="zh-CN"/>
        </w:rPr>
      </w:pPr>
      <w:r>
        <w:rPr>
          <w:rFonts w:hint="default"/>
          <w:lang w:val="en-US" w:eastAsia="zh-CN"/>
        </w:rPr>
        <w:t>撇开自然物质不说，各种不费分文的自然力，也可以作为要素，以或大或小的效能并入生产过程。它们发挥效能的程度，取决于不花费资本家分文的各种方法和科学进步。</w:t>
      </w:r>
    </w:p>
    <w:p w14:paraId="6B5D02A8">
      <w:pPr>
        <w:ind w:firstLine="420" w:firstLineChars="0"/>
        <w:rPr>
          <w:rFonts w:hint="default"/>
          <w:lang w:val="en-US" w:eastAsia="zh-CN"/>
        </w:rPr>
      </w:pPr>
      <w:r>
        <w:rPr>
          <w:rFonts w:hint="default"/>
          <w:lang w:val="en-US" w:eastAsia="zh-CN"/>
        </w:rPr>
        <w:t>关于劳动力在生产过程中的社会结合和各个单个工人积累起来的熟练程度，情况也是如此。凯里推算出，土地所有者从来没有得到足够的报酬，因为支付给他的，并不是自古以来为使土地具有现在这样的生产能力而投下的全部资本或劳动。（当然不提从土地掠夺去的生产能力。）根据这种算法，对单个工人就必须按照整个人类为把一个野蛮人造就成一个现代的机器工人所花费的劳动，来支付报酬了。正好相反，我们倒是应该这样说：如果把投在土地上的一切没有报酬的、但已被土地所有者和资本家转化为货币的劳动计算一下，那么，全部投在土地上的资本已经一再以高额的利息偿还了，土地所有权也早就一再被社会赎买回来了。</w:t>
      </w:r>
    </w:p>
    <w:p w14:paraId="737D9080">
      <w:pPr>
        <w:ind w:firstLine="420" w:firstLineChars="0"/>
        <w:rPr>
          <w:rFonts w:hint="default"/>
          <w:lang w:val="en-US" w:eastAsia="zh-CN"/>
        </w:rPr>
      </w:pPr>
      <w:r>
        <w:rPr>
          <w:rFonts w:hint="default"/>
          <w:lang w:val="en-US" w:eastAsia="zh-CN"/>
        </w:rPr>
        <w:t>劳动生产力的提高，如果不包含资本价值的追加支出，当然首先只是增加产品的量，而不是增加产品的价值，除非它能够用同量的劳动把更多的不变资本再生产出来，从而把更多不变资本的价值保存下来。但是，劳动生产力的提高同时形成新的资本材料，从而形成资本积累扩大的基础。</w:t>
      </w:r>
    </w:p>
    <w:p w14:paraId="1CF0E35F">
      <w:pPr>
        <w:ind w:firstLine="420" w:firstLineChars="0"/>
        <w:rPr>
          <w:rFonts w:hint="default"/>
          <w:lang w:val="en-US" w:eastAsia="zh-CN"/>
        </w:rPr>
      </w:pPr>
      <w:r>
        <w:rPr>
          <w:rFonts w:hint="default"/>
          <w:lang w:val="en-US" w:eastAsia="zh-CN"/>
        </w:rPr>
        <w:t>社会劳动组织本身，从而社会劳动生产力的提高，要求生产大规模地进行，从而要求单个资本家预付大量货币资本。关于这一点，如第一册已经指出的，这部分地是通过资本在少数人手中的集中实现的，而执行职能的资本价值的量，从而表现这些价值的预付货币资本的量，并不需要绝对地增大。单个资本的量可以通过这些资本在少数人手中的集中来增大，而它们的社会总额并没有增大。这只是改变各个单个资本的分配而已。</w:t>
      </w:r>
    </w:p>
    <w:p w14:paraId="753BE861">
      <w:pPr>
        <w:ind w:firstLine="420" w:firstLineChars="0"/>
        <w:rPr>
          <w:rFonts w:hint="default"/>
          <w:lang w:val="en-US" w:eastAsia="zh-CN"/>
        </w:rPr>
      </w:pPr>
      <w:r>
        <w:rPr>
          <w:rFonts w:hint="default"/>
          <w:lang w:val="en-US" w:eastAsia="zh-CN"/>
        </w:rPr>
        <w:t>最后，上一篇已经指出，通过周转期间的缩短，能用较少的货币资本推动同一的生产资本，或者能用同一的货币资本推动较多的生产资本。</w:t>
      </w:r>
    </w:p>
    <w:p w14:paraId="06A48C83">
      <w:pPr>
        <w:ind w:firstLine="420" w:firstLineChars="0"/>
        <w:rPr>
          <w:rFonts w:hint="default"/>
          <w:lang w:val="en-US" w:eastAsia="zh-CN"/>
        </w:rPr>
      </w:pPr>
      <w:r>
        <w:rPr>
          <w:rFonts w:hint="default"/>
          <w:lang w:val="en-US" w:eastAsia="zh-CN"/>
        </w:rPr>
        <w:t>但是，这一切显然和真正的货币资本问题无关。这只是表明，预付资本——一个既定的价值额，它在它的自由形式上，在它的价值形式上，是由一定的货币额构成的——在转化为生产资本之后，包含着生产的潜力，这些潜力的界限，不是由这个预付资本的价值界限规定的，这些潜力能够在一定的活动范围之内，在外延方面或内涵方面按不同程度发挥作用。如果生产要素——生产资料和劳动力——的价格是已定的，那么，购买一定数量的以商品形式存在的这些生产要素所必需的货币资本量，也是确定的。或者说，要预付的资本的价值量是确定的。但这个资本作为价值形成要素和产品形成要素的作用大小是有弹性的，可以变化的。</w:t>
      </w:r>
    </w:p>
    <w:p w14:paraId="0472CAB3">
      <w:pPr>
        <w:ind w:firstLine="420" w:firstLineChars="0"/>
        <w:rPr>
          <w:rFonts w:hint="default"/>
          <w:lang w:val="en-US" w:eastAsia="zh-CN"/>
        </w:rPr>
      </w:pPr>
      <w:r>
        <w:rPr>
          <w:rFonts w:hint="default"/>
          <w:lang w:val="en-US" w:eastAsia="zh-CN"/>
        </w:rPr>
        <w:t>关于第二点。社会劳动和生产资料中每年都必须有一部分用来生产或购买货币，以补偿磨损掉的铸币。不言而喻，这对社会生产的规模相应地是一种削减。但是，至于那个部分地充当流通手段，部分地充当贮藏货币的货币价值，那么，既然它已经存在，已经取得，它就同劳动力、生产出来的生产资料和财富的自然源泉并存。不能把这种货币价值看成是限制这些东西的。通过它转化为生产要素，通过它和外国进行交换，生产规模就能扩大。但这以货币依旧起世界货币的作用为前提。</w:t>
      </w:r>
    </w:p>
    <w:p w14:paraId="5C66A6F8">
      <w:pPr>
        <w:ind w:firstLine="420" w:firstLineChars="0"/>
        <w:rPr>
          <w:rFonts w:hint="default"/>
          <w:lang w:val="en-US" w:eastAsia="zh-CN"/>
        </w:rPr>
      </w:pPr>
      <w:r>
        <w:rPr>
          <w:rFonts w:hint="default"/>
          <w:lang w:val="en-US" w:eastAsia="zh-CN"/>
        </w:rPr>
        <w:t>由于周转期间的长短不同，推动生产资本所必要的货币资本量也就有大有小。我们还知道，周转期间划分为劳动时间和流通时间，就要求增加那种在货币形式上潜在的或暂歇的资本。</w:t>
      </w:r>
    </w:p>
    <w:p w14:paraId="4EB7ECBA">
      <w:pPr>
        <w:ind w:firstLine="420" w:firstLineChars="0"/>
        <w:rPr>
          <w:rFonts w:hint="default"/>
          <w:lang w:val="en-US" w:eastAsia="zh-CN"/>
        </w:rPr>
      </w:pPr>
      <w:r>
        <w:rPr>
          <w:rFonts w:hint="default"/>
          <w:lang w:val="en-US" w:eastAsia="zh-CN"/>
        </w:rPr>
        <w:t>周转期间，就它由劳动期间的长度决定而言，在其他条件不变的情况下，由生产过程的物质性质决定，因此，不是由这个生产过程的特殊的社会性质决定。但是，在资本主义生产的基础上，历时较长范围较广的事业，要求为较长的时间预付较大量的货币资本。所以，这一类领域里的生产取决于单个资本家拥有的货币资本的界限。这个限制被信用制度和与此相联的联合经营（例如股份公司）打破了。因此，货币市场的混乱会使这类企业陷于停顿，而这类企业反过来也会引起货币市场的混乱。</w:t>
      </w:r>
    </w:p>
    <w:p w14:paraId="4125EC71">
      <w:pPr>
        <w:ind w:firstLine="420" w:firstLineChars="0"/>
        <w:rPr>
          <w:rFonts w:hint="default"/>
          <w:lang w:val="en-US" w:eastAsia="zh-CN"/>
        </w:rPr>
      </w:pPr>
      <w:r>
        <w:rPr>
          <w:rFonts w:hint="default"/>
          <w:lang w:val="en-US" w:eastAsia="zh-CN"/>
        </w:rPr>
        <w:t>有些事业在较长时间内取走劳动力和生产资料，而在这个时间内不提供任何有效用的产品；而另一些生产部门不仅在一年间不断地或者多次地取走劳动力和生产资料，而且也提供生活资料和生产资料。在社会的生产的基础上，必须确定前者按什么规模进行，才不致有损于后者。在社会的生产中，和在资本主义的生产中一样，在劳动期间较短的生产部门，工人将照旧只在较短时间内取走产品而不提供产品；在劳动期间长的生产部门，则在提供产品之前，在较长时间内不断取走产品。因此，这种情况是由各该劳动过程的物质条件造成的，而不是由这个过程的社会形式造成的。在社会的生产中，货币资本不再存在了。社会把劳动力和生产资料分配给不同的生产部门。生产者也许会得到纸的凭证，以此从社会的消费品储备中，取走一个与他们的劳动时间相当的量。这些凭证不是货币。它们是不流通的。</w:t>
      </w:r>
    </w:p>
    <w:p w14:paraId="471B2797">
      <w:pPr>
        <w:ind w:firstLine="420" w:firstLineChars="0"/>
        <w:rPr>
          <w:rFonts w:hint="default"/>
          <w:lang w:val="en-US" w:eastAsia="zh-CN"/>
        </w:rPr>
      </w:pPr>
      <w:r>
        <w:rPr>
          <w:rFonts w:hint="default"/>
          <w:lang w:val="en-US" w:eastAsia="zh-CN"/>
        </w:rPr>
        <w:t>我们知道，如果对货币资本的需求是由劳动期间的持续所引起的，那么，这是由两种情况造成的：第一，货币一般地说是每一单个资本（撇开信贷不说）为了转化成生产资本所必须采取的形式；这是由资本主义生产的性质，由一般商品生产的性质引起的。——第二，必要的预付货币量的产生，是由于在较长时间内不断从社会取走劳动力和生产资料，而在这个时间内却不向社会提供任何可以再转化为货币的产品。第一种情况，即要预付的资本必须以货币形式预付，并不会由于这个货币本身的形式——不论是金属货币、信用货币、价值符号或其他等等——而消除。第二种情况也决不会由于通过哪一种货币媒体或通过哪一种生产形式取走劳动、生活资料和生产资料却不把等价物投回流通，而受到影响。</w:t>
      </w:r>
    </w:p>
    <w:p w14:paraId="535F0E24">
      <w:pPr>
        <w:pStyle w:val="4"/>
        <w:ind w:firstLine="420" w:firstLineChars="0"/>
        <w:rPr>
          <w:rFonts w:hint="eastAsia"/>
          <w:lang w:val="en-US" w:eastAsia="zh-CN"/>
        </w:rPr>
      </w:pPr>
      <w:r>
        <w:rPr>
          <w:rFonts w:hint="eastAsia"/>
          <w:lang w:val="en-US" w:eastAsia="zh-CN"/>
        </w:rPr>
        <w:t>第十九章——前人对这个问题的论述</w:t>
      </w:r>
    </w:p>
    <w:p w14:paraId="1F50C187">
      <w:pPr>
        <w:ind w:firstLine="420" w:firstLineChars="0"/>
        <w:rPr>
          <w:rFonts w:hint="eastAsia"/>
          <w:lang w:val="en-US" w:eastAsia="zh-CN"/>
        </w:rPr>
      </w:pPr>
      <w:r>
        <w:rPr>
          <w:rFonts w:hint="eastAsia"/>
          <w:lang w:val="en-US" w:eastAsia="zh-CN"/>
        </w:rPr>
        <w:t>略。重点批评了亚当·斯密的种种错误。</w:t>
      </w:r>
    </w:p>
    <w:p w14:paraId="7AA82991">
      <w:pPr>
        <w:pStyle w:val="4"/>
        <w:ind w:firstLine="420" w:firstLineChars="0"/>
        <w:rPr>
          <w:rFonts w:hint="eastAsia"/>
          <w:lang w:val="en-US" w:eastAsia="zh-CN"/>
        </w:rPr>
      </w:pPr>
      <w:r>
        <w:rPr>
          <w:rFonts w:hint="eastAsia"/>
          <w:lang w:val="en-US" w:eastAsia="zh-CN"/>
        </w:rPr>
        <w:t>第二十章——简单再生产</w:t>
      </w:r>
    </w:p>
    <w:p w14:paraId="730F9461">
      <w:pPr>
        <w:pStyle w:val="5"/>
        <w:rPr>
          <w:rFonts w:hint="eastAsia"/>
          <w:lang w:val="en-US" w:eastAsia="zh-CN"/>
        </w:rPr>
      </w:pPr>
      <w:r>
        <w:rPr>
          <w:rFonts w:hint="eastAsia"/>
          <w:lang w:val="en-US" w:eastAsia="zh-CN"/>
        </w:rPr>
        <w:t>一、问题的提出</w:t>
      </w:r>
    </w:p>
    <w:p w14:paraId="617A7665">
      <w:pPr>
        <w:ind w:firstLine="420" w:firstLineChars="0"/>
        <w:rPr>
          <w:rFonts w:hint="default"/>
          <w:lang w:val="en-US" w:eastAsia="zh-CN"/>
        </w:rPr>
      </w:pPr>
      <w:r>
        <w:rPr>
          <w:rFonts w:hint="default"/>
          <w:lang w:val="en-US" w:eastAsia="zh-CN"/>
        </w:rPr>
        <w:t>如果我们考察社会资本，即总资本在一年内执行职能的结果，也就是社会在一年间提供的商品产品，那么必定会看到：社会资本的再生产过程是怎样进行的，这个再生产过程和单个资本的再生产过程相比有哪些不同的特征，二者又有哪些共同的特征。</w:t>
      </w:r>
    </w:p>
    <w:p w14:paraId="51952A75">
      <w:pPr>
        <w:ind w:firstLine="420" w:firstLineChars="0"/>
        <w:rPr>
          <w:rFonts w:hint="default"/>
          <w:lang w:val="en-US" w:eastAsia="zh-CN"/>
        </w:rPr>
      </w:pPr>
      <w:r>
        <w:rPr>
          <w:rFonts w:hint="default"/>
          <w:lang w:val="en-US" w:eastAsia="zh-CN"/>
        </w:rPr>
        <w:t>年产品既包括补偿资本的那部分社会产品，即社会再生产，也包括归入消费基金的、由工人和资本家消费的那部分社会产品，就是说，既包括生产消费，也包括个人消费。这种消费包括资本家阶级和工人阶级的再生产（即维持），因而也包括总生产过程的资本主义性质的再生产。</w:t>
      </w:r>
    </w:p>
    <w:p w14:paraId="3C20B48D">
      <w:pPr>
        <w:ind w:firstLine="420" w:firstLineChars="0"/>
        <w:rPr>
          <w:rFonts w:hint="default"/>
          <w:lang w:val="en-US" w:eastAsia="zh-CN"/>
        </w:rPr>
      </w:pPr>
      <w:r>
        <w:rPr>
          <w:rFonts w:hint="default"/>
          <w:lang w:val="en-US" w:eastAsia="zh-CN"/>
        </w:rPr>
        <w:t>显然，我们应当分析的是这个流通公式</w:t>
      </w:r>
      <w:r>
        <w:rPr>
          <w:rFonts w:hint="eastAsia"/>
          <w:lang w:val="en-US" w:eastAsia="zh-CN"/>
        </w:rPr>
        <w:t>W</w:t>
      </w:r>
      <w:r>
        <w:rPr>
          <w:rFonts w:hint="default"/>
          <w:lang w:val="en-US" w:eastAsia="zh-CN"/>
        </w:rPr>
        <w:t>’</w:t>
      </w:r>
      <w:r>
        <w:rPr>
          <w:rFonts w:hint="eastAsia"/>
          <w:lang w:val="en-US" w:eastAsia="zh-CN"/>
        </w:rPr>
        <w:t>—G+g—(W…P…W</w:t>
      </w:r>
      <w:r>
        <w:rPr>
          <w:rFonts w:hint="default"/>
          <w:lang w:val="en-US" w:eastAsia="zh-CN"/>
        </w:rPr>
        <w:t>’</w:t>
      </w:r>
      <w:r>
        <w:rPr>
          <w:rFonts w:hint="eastAsia"/>
          <w:lang w:val="en-US" w:eastAsia="zh-CN"/>
        </w:rPr>
        <w:t>)+w</w:t>
      </w:r>
      <w:r>
        <w:rPr>
          <w:rFonts w:hint="default"/>
          <w:lang w:val="en-US" w:eastAsia="zh-CN"/>
        </w:rPr>
        <w:t>，在这里，消费必然会起作用；因为起点W′＝W＋w，即商品资本，既包含不变资本价值和可变资本价值，也包含剩余价值。所以，它的运动既包括生产消费，也包括个人消费。在G—W…P…W′—G′循环和P…W′—G′—W…P循环中，资本的运动是起点和终点：这一运动自然也包括消费，因为商品，即产品，必须出售。但是，只要商品已经出售，这个商品以后变成什么，对单个资本的运动是没有关系的。相反地，在W′…W′运动中，正是要通过说明这个总产品W′的每一价值部分会变成什么，才能认识社会再生产的条件。在这里，总的再生产过程既包括资本本身的再生产过程，也包括以流通为中介的消费过程。</w:t>
      </w:r>
    </w:p>
    <w:p w14:paraId="12EFD8BB">
      <w:pPr>
        <w:ind w:firstLine="420" w:firstLineChars="0"/>
        <w:rPr>
          <w:rFonts w:hint="default"/>
          <w:lang w:val="en-US" w:eastAsia="zh-CN"/>
        </w:rPr>
      </w:pPr>
      <w:r>
        <w:rPr>
          <w:rFonts w:hint="default"/>
          <w:lang w:val="en-US" w:eastAsia="zh-CN"/>
        </w:rPr>
        <w:t>为了我们当前的目的，再生产过程必须从W′的各个组成部分的价值补偿和物质补偿的观点来加以考察。在分析单个资本的产品价值时，我们假定，单个资本家通过出售他的商品产品，先把他的资本的组成部分转化为货币，然后，通过在商品市场上再购买各种生产要素，把它们再转化为生产资本。现在，我们已经不能再满足于这个假定了。既然这些生产要素是物质的东西，那它们就同用来和它们交换并由它们来补偿的单个成品一样，是社会资本的组成部分。另一方面，工人用工资和资本家用剩余价值所消费的那部分社会商品产品的运动，不仅是总产品运动的一个不可缺少的环节，而且同各单个资本的运动交织在一起。因此，只是假定这个过程发生，是不能说明这个过程的。</w:t>
      </w:r>
    </w:p>
    <w:p w14:paraId="1B7944BD">
      <w:pPr>
        <w:ind w:firstLine="420" w:firstLineChars="0"/>
        <w:rPr>
          <w:rFonts w:hint="default"/>
          <w:lang w:val="en-US" w:eastAsia="zh-CN"/>
        </w:rPr>
      </w:pPr>
      <w:r>
        <w:rPr>
          <w:rFonts w:hint="default"/>
          <w:lang w:val="en-US" w:eastAsia="zh-CN"/>
        </w:rPr>
        <w:t>直接摆在我们面前的问题是：生产上消费掉的资本，就它的价值来说，怎样由年产品得到补偿？这种补偿的运动怎样同资本家对剩余价值的消费和工人对工资的消费交织在一起？</w:t>
      </w:r>
    </w:p>
    <w:p w14:paraId="7E69B25F">
      <w:pPr>
        <w:ind w:firstLine="420" w:firstLineChars="0"/>
        <w:rPr>
          <w:rFonts w:hint="default"/>
          <w:lang w:val="en-US" w:eastAsia="zh-CN"/>
        </w:rPr>
      </w:pPr>
      <w:r>
        <w:rPr>
          <w:rFonts w:hint="default"/>
          <w:lang w:val="en-US" w:eastAsia="zh-CN"/>
        </w:rPr>
        <w:t>因此，首先要研究原有规模的再生产。其次，不仅要假定，产品按照它们的价值交换，而且还要假定，生产资本的组成部分没有发生任何价值革命。</w:t>
      </w:r>
    </w:p>
    <w:p w14:paraId="1ED211DD">
      <w:pPr>
        <w:ind w:firstLine="420" w:firstLineChars="0"/>
        <w:rPr>
          <w:rFonts w:hint="default"/>
          <w:lang w:val="en-US" w:eastAsia="zh-CN"/>
        </w:rPr>
      </w:pPr>
      <w:r>
        <w:rPr>
          <w:rFonts w:hint="default"/>
          <w:lang w:val="en-US" w:eastAsia="zh-CN"/>
        </w:rPr>
        <w:t>如果价格同价值发生偏离，这种情况对社会资本的运动并不会有任何影响。虽然单个资本家这时分到的价值份额将不再和他们各自的预付额成比例，不再和他们每人各自生产的剩余价值量成比例，但总起来说，进行交换的仍然是同一产品量。至于价值革命，那么，只要它是普遍地和均衡地发生的，就不会改变全部年产品的价值组成部分之间的比例。然而，只要它是局部地和不均衡地发生的，就会成为干扰。第一，这种干扰只有在被看作是对保持不变的价值比例的偏离时，才能被认为是干扰；但是，第二，关于年产品价值以一部分补偿不变资本，以另一部分补偿可变资本的规律一经证明，那么，价值革命，无论在不变资本的价值上还是在可变资本的价值上发生，都不会改变这个规律。它所改变的，只是执行着这种或那种职能的价值部分的相对量，因为原有价值将被另外的价值取而代之。</w:t>
      </w:r>
    </w:p>
    <w:p w14:paraId="3AD6281D">
      <w:pPr>
        <w:ind w:firstLine="420" w:firstLineChars="0"/>
        <w:rPr>
          <w:rFonts w:hint="default"/>
          <w:lang w:val="en-US" w:eastAsia="zh-CN"/>
        </w:rPr>
      </w:pPr>
      <w:r>
        <w:rPr>
          <w:rFonts w:hint="default"/>
          <w:lang w:val="en-US" w:eastAsia="zh-CN"/>
        </w:rPr>
        <w:t>当我们从单个资本的角度来考察资本的价值生产和产品价值时，商品产品的实物形式，对于分析是完全无关的。这始终只是举例而已，任何一个生产部门都同样可以作为例证。我们必须考察的是直接的生产过程本身。这种生产过程，在每一点上，都表现为一个单个资本的过程。说到资本的再生产，我们只要假定，代表资本价值的那部分商品产品，会在流通领域内找到机会再转化为它的生产要素，从而再转化为它的生产资本的形态。同样，我们只要假定，工人和资本家会在市场上找到他们用工资和剩余价值购买的商品。</w:t>
      </w:r>
    </w:p>
    <w:p w14:paraId="300BF774">
      <w:pPr>
        <w:ind w:firstLine="420" w:firstLineChars="0"/>
        <w:rPr>
          <w:rFonts w:hint="default"/>
          <w:lang w:val="en-US" w:eastAsia="zh-CN"/>
        </w:rPr>
      </w:pPr>
      <w:r>
        <w:rPr>
          <w:rFonts w:hint="default"/>
          <w:lang w:val="en-US" w:eastAsia="zh-CN"/>
        </w:rPr>
        <w:t>但是，当我们考察社会总资本及其产品价值时，这种仅仅从形式上来说明的方法，就不够用了。产品价值的一部分再转化为资本，另一部分进入资本家阶级和工人阶级的个人消费，这在表现为总资本的结果的产品价值本身内形成一个运动。这个运动不仅是价值补偿，而且是物质补偿，因而既要受社会产品的价值组成部分相互之间的比例的制约，又要受它们的使用价值，它们的物质形态的制约。</w:t>
      </w:r>
    </w:p>
    <w:p w14:paraId="007A519D">
      <w:pPr>
        <w:ind w:firstLine="420" w:firstLineChars="0"/>
        <w:rPr>
          <w:rFonts w:hint="default"/>
          <w:lang w:val="en-US" w:eastAsia="zh-CN"/>
        </w:rPr>
      </w:pPr>
      <w:r>
        <w:rPr>
          <w:rFonts w:hint="default"/>
          <w:lang w:val="en-US" w:eastAsia="zh-CN"/>
        </w:rPr>
        <w:t>既然一方面，在资本主义基础上，没有任何积累或规模扩大的再生产，是一种奇怪的假定，另一方面，生产条件在不同的年份不是绝对不变的（而假定它们是不变的），那么，规模不变的简单再生产就只是表现为一个抽象。前提是：一定价值的社会资本，今年和去年一样，再提供一样多的商品价值，满足一样多的需要，虽然商品的形式在再生产过程中可能改变。但是，只要有积累，简单再生产总是积累的一部分，所以，可以就简单再生产本身进行考察，它是积累的一个现实因素。年产品的价值可以减少，而使用价值量不变；年产品的价值可以不变，而使用价值量减少；价值量和再生产的使用价值量也可以同时减少。这一切就在于，再生产不是在比以前更有利的情况下进行，就是在更困难的情况下进行。后者可能造成的结果，是出现一个不完备的</w:t>
      </w:r>
      <w:r>
        <w:rPr>
          <w:rFonts w:hint="eastAsia"/>
          <w:lang w:val="en-US" w:eastAsia="zh-CN"/>
        </w:rPr>
        <w:t>、</w:t>
      </w:r>
      <w:r>
        <w:rPr>
          <w:rFonts w:hint="default"/>
          <w:lang w:val="en-US" w:eastAsia="zh-CN"/>
        </w:rPr>
        <w:t>有缺陷的再生产。这一切都只能涉及再生产的不同要素的量的方面，但不涉及它们作为进行再生产的资本或作为再生产出来的收入在总过程中所起的作用。</w:t>
      </w:r>
    </w:p>
    <w:p w14:paraId="5ACBAE61">
      <w:pPr>
        <w:pStyle w:val="5"/>
        <w:ind w:firstLine="420" w:firstLineChars="0"/>
        <w:rPr>
          <w:rFonts w:hint="eastAsia"/>
          <w:lang w:val="en-US" w:eastAsia="zh-CN"/>
        </w:rPr>
      </w:pPr>
      <w:r>
        <w:rPr>
          <w:rFonts w:hint="eastAsia"/>
          <w:lang w:val="en-US" w:eastAsia="zh-CN"/>
        </w:rPr>
        <w:t>二、社会生产的两个部类</w:t>
      </w:r>
    </w:p>
    <w:p w14:paraId="6F92112E">
      <w:pPr>
        <w:ind w:firstLine="420" w:firstLineChars="0"/>
        <w:rPr>
          <w:rFonts w:hint="default"/>
          <w:lang w:val="en-US" w:eastAsia="zh-CN"/>
        </w:rPr>
      </w:pPr>
      <w:r>
        <w:rPr>
          <w:rFonts w:hint="default"/>
          <w:lang w:val="en-US" w:eastAsia="zh-CN"/>
        </w:rPr>
        <w:t>社会的总产品，从而社会的总生产，分成两大部类：</w:t>
      </w:r>
    </w:p>
    <w:p w14:paraId="246C542C">
      <w:pPr>
        <w:ind w:firstLine="420" w:firstLineChars="0"/>
        <w:rPr>
          <w:rFonts w:hint="default"/>
          <w:lang w:val="en-US" w:eastAsia="zh-CN"/>
        </w:rPr>
      </w:pPr>
      <w:r>
        <w:rPr>
          <w:rFonts w:hint="default"/>
          <w:lang w:val="en-US" w:eastAsia="zh-CN"/>
        </w:rPr>
        <w:t>Ⅰ.生产资料：具有必须进入或至少能够进入生产消费的形式的商品。</w:t>
      </w:r>
    </w:p>
    <w:p w14:paraId="58838DA4">
      <w:pPr>
        <w:ind w:firstLine="420" w:firstLineChars="0"/>
        <w:rPr>
          <w:rFonts w:hint="default"/>
          <w:lang w:val="en-US" w:eastAsia="zh-CN"/>
        </w:rPr>
      </w:pPr>
      <w:r>
        <w:rPr>
          <w:rFonts w:hint="default"/>
          <w:lang w:val="en-US" w:eastAsia="zh-CN"/>
        </w:rPr>
        <w:t>Ⅱ.消费资料：具有进入资本家阶级和工人阶级的个人消费的形式的商品。</w:t>
      </w:r>
    </w:p>
    <w:p w14:paraId="5C7DAC89">
      <w:pPr>
        <w:ind w:firstLine="420" w:firstLineChars="0"/>
        <w:rPr>
          <w:rFonts w:hint="default"/>
          <w:lang w:val="en-US" w:eastAsia="zh-CN"/>
        </w:rPr>
      </w:pPr>
      <w:r>
        <w:rPr>
          <w:rFonts w:hint="default"/>
          <w:lang w:val="en-US" w:eastAsia="zh-CN"/>
        </w:rPr>
        <w:t>这两个部类中，每一部类拥有的所有不同生产部门，总合起来都形成一个单一的大的生产部门：一个是生产资料的生产部门，另一个是消费资料的生产部门。两个生产部门各自使用的全部资本，都形成社会资本的一个特殊的大部类。</w:t>
      </w:r>
    </w:p>
    <w:p w14:paraId="5E1A77DE">
      <w:pPr>
        <w:ind w:firstLine="420" w:firstLineChars="0"/>
        <w:rPr>
          <w:rFonts w:hint="default"/>
          <w:lang w:val="en-US" w:eastAsia="zh-CN"/>
        </w:rPr>
      </w:pPr>
      <w:r>
        <w:rPr>
          <w:rFonts w:hint="default"/>
          <w:lang w:val="en-US" w:eastAsia="zh-CN"/>
        </w:rPr>
        <w:t>每一部类的资本都分成两个组成部分：</w:t>
      </w:r>
    </w:p>
    <w:p w14:paraId="73CFD771">
      <w:pPr>
        <w:ind w:firstLine="420" w:firstLineChars="0"/>
        <w:rPr>
          <w:rFonts w:hint="default"/>
          <w:lang w:val="en-US" w:eastAsia="zh-CN"/>
        </w:rPr>
      </w:pPr>
      <w:r>
        <w:rPr>
          <w:rFonts w:hint="default"/>
          <w:lang w:val="en-US" w:eastAsia="zh-CN"/>
        </w:rPr>
        <w:t>1.可变资本。从价值方面看，这个资本等于该生产部门使用的社会劳动力的价值，也就是等于为这个社会劳动力而支付的工资总额。从物质方面看，这个资本是由发挥作用的劳动力本身构成的，即由这个资本价值所推动的活劳动构成的。</w:t>
      </w:r>
    </w:p>
    <w:p w14:paraId="4DFCD6CB">
      <w:pPr>
        <w:ind w:firstLine="420" w:firstLineChars="0"/>
        <w:rPr>
          <w:rFonts w:hint="default"/>
          <w:lang w:val="en-US" w:eastAsia="zh-CN"/>
        </w:rPr>
      </w:pPr>
      <w:r>
        <w:rPr>
          <w:rFonts w:hint="default"/>
          <w:lang w:val="en-US" w:eastAsia="zh-CN"/>
        </w:rPr>
        <w:t>2.不变资本，即该部门在生产上使用的全部生产资料的价值。这些生产资料本身又分成固定资本：机器、工具、建筑物、役畜等等，流动不变资本：生产材料，如原料、辅助材料、半成品等等。</w:t>
      </w:r>
    </w:p>
    <w:p w14:paraId="2043D38A">
      <w:pPr>
        <w:ind w:firstLine="420" w:firstLineChars="0"/>
        <w:rPr>
          <w:rFonts w:hint="default"/>
          <w:lang w:val="en-US" w:eastAsia="zh-CN"/>
        </w:rPr>
      </w:pPr>
      <w:r>
        <w:rPr>
          <w:rFonts w:hint="default"/>
          <w:lang w:val="en-US" w:eastAsia="zh-CN"/>
        </w:rPr>
        <w:t>这两个部类中，每一部类借助于这些资本而生产的全部年产品的价值，都分成：代表生产上消费掉的、按其价值来说只是转移到产品中去的不变资本c的价值部分和由全部年劳动追加的价值部分。后者又分成：补偿预付可变资本v的部分和超过可变资本而形成剩余价值m的部分。因此，每一部类的全部年产品的价值，和每个个别商品的价值一样，也分成c＋v＋m。</w:t>
      </w:r>
    </w:p>
    <w:p w14:paraId="1319DC65">
      <w:pPr>
        <w:ind w:firstLine="420" w:firstLineChars="0"/>
        <w:rPr>
          <w:rFonts w:hint="default"/>
          <w:lang w:val="en-US" w:eastAsia="zh-CN"/>
        </w:rPr>
      </w:pPr>
      <w:r>
        <w:rPr>
          <w:rFonts w:hint="default"/>
          <w:lang w:val="en-US" w:eastAsia="zh-CN"/>
        </w:rPr>
        <w:t>代表生产上消费掉的不变资本的那部分价值c，是和生产上使用的不变资本的价值不一致的。诚然，生产材料会全部消费掉，从而它的价值全部转移到产品中去。但是所使用的固定资本只有一部分会完全消费掉，因而只有这部分价值转移到产品中去。固定资本的另一部分即机器、建筑物等等和以前一样继续存在并继续执行职能，虽然它的价值由于逐年损耗而减少。在我们考察产品价值时，继续执行职能的这部分固定资本，对我们来说是不存在的。它是独立于这个新生产的商品价值之外、和这个商品价值并存的一部分资本价值。这一点在考察单个资本的产品价值时已经作了说明。但是，我们现在必须暂时撇开那里使用过的考察方法。在考察单个资本的产品价值时，我们讲过，固定资本因损耗而失去的价值，会转移到在损耗期间生产的商品产品中去，不管这个固定资本在此期间是否有任何部分由于这种价值转移而得到实物补偿。相反地，在这里，在考察社会总产品及其价值时，我们不得不撇开，至少是暂时撇开固定资本在当年因损耗而转移到年产品中去的那部分价值，因为这种固定资本没有在当年重新得到实物补偿。</w:t>
      </w:r>
    </w:p>
    <w:p w14:paraId="31FF14BB">
      <w:pPr>
        <w:pStyle w:val="5"/>
        <w:ind w:firstLine="420" w:firstLineChars="0"/>
        <w:rPr>
          <w:rFonts w:hint="eastAsia"/>
          <w:lang w:val="en-US" w:eastAsia="zh-CN"/>
        </w:rPr>
      </w:pPr>
      <w:r>
        <w:rPr>
          <w:rFonts w:hint="eastAsia"/>
          <w:lang w:val="en-US" w:eastAsia="zh-CN"/>
        </w:rPr>
        <w:t>三、两个部类之间的交换：Ⅰ(v+m)和Ⅱc的交换</w:t>
      </w:r>
    </w:p>
    <w:p w14:paraId="128A92F3">
      <w:pPr>
        <w:ind w:firstLine="420" w:firstLineChars="0"/>
        <w:rPr>
          <w:rFonts w:hint="default"/>
          <w:lang w:val="en-US" w:eastAsia="zh-CN"/>
        </w:rPr>
      </w:pPr>
      <w:r>
        <w:rPr>
          <w:rFonts w:hint="default"/>
          <w:lang w:val="en-US" w:eastAsia="zh-CN"/>
        </w:rPr>
        <w:t>（1000v＋1000m）Ⅰ</w:t>
      </w:r>
      <w:r>
        <w:rPr>
          <w:rFonts w:hint="eastAsia"/>
          <w:lang w:val="en-US" w:eastAsia="zh-CN"/>
        </w:rPr>
        <w:t>，</w:t>
      </w:r>
      <w:r>
        <w:rPr>
          <w:rFonts w:hint="default"/>
          <w:lang w:val="en-US" w:eastAsia="zh-CN"/>
        </w:rPr>
        <w:t>这些价值以生产资料的实物形式存在于它们的生产者手中</w:t>
      </w:r>
      <w:r>
        <w:rPr>
          <w:rFonts w:hint="eastAsia"/>
          <w:lang w:val="en-US" w:eastAsia="zh-CN"/>
        </w:rPr>
        <w:t>，</w:t>
      </w:r>
      <w:r>
        <w:rPr>
          <w:rFonts w:hint="default"/>
          <w:lang w:val="en-US" w:eastAsia="zh-CN"/>
        </w:rPr>
        <w:t>要和2000Ⅱc，即以消费资料的实物形式存在的价值交换。通过这种交换，第Ⅱ部类的资本家阶级把他们的不变资本＝2000从消费资料形式再转化为消费资料的生产资料形式，在这种形式中，不变资本可以重新作为劳动过程的因素，并且为了价值增殖而作为不变的资本价值执行职能。另一方面，通过这种交换，第Ⅰ部类的劳动力的等价物（1000Ⅰv）和第Ⅰ部类的资本家的剩余价值（1000Ⅰm），在消费资料中实现；二者都由生产资料的实物形式转化为一种可以作为收入来消费的实物形式。</w:t>
      </w:r>
    </w:p>
    <w:p w14:paraId="18F06B7C">
      <w:pPr>
        <w:ind w:firstLine="420" w:firstLineChars="0"/>
        <w:rPr>
          <w:rFonts w:hint="default"/>
          <w:lang w:val="en-US" w:eastAsia="zh-CN"/>
        </w:rPr>
      </w:pPr>
      <w:r>
        <w:rPr>
          <w:rFonts w:hint="default"/>
          <w:lang w:val="en-US" w:eastAsia="zh-CN"/>
        </w:rPr>
        <w:t>但这种互相交换是通过货币流通来完成的。货币流通成为交换的中介，同时也使这种交换难于理解，然而它却具有决定性的重要意义，因为可变资本部分必须一再表现为货币形式，即表现为由货币形式转化为劳动力的货币资本。在整个社会范围内同时进行经营的一切生产部门，不论它们属于第Ⅰ部类还是第Ⅱ部类，可变资本都必须以货币形式来预付。资本家购买劳动力，是在劳动力进入生产过程之前，但是支付劳动力的报酬，却是在约定的期限，在劳动力已经在使用价值的生产上消耗掉之后。就像产品价值的其余部分一样，产品价值中仅仅作为在劳动力报酬上支出的货币的等价物的那部分价值，即产品价值中代表可变资本价值的那部分价值，也是属于资本家的。在这部分价值中，工人已经把他的工资的等价物提供给资本家了。但是，只有商品再转化为货币，即把商品卖出去，资本家的可变资本才能重新成为他可以为购买劳动力而重新预付的货币资本。</w:t>
      </w:r>
    </w:p>
    <w:p w14:paraId="1580C050">
      <w:pPr>
        <w:ind w:firstLine="420" w:firstLineChars="0"/>
        <w:rPr>
          <w:rFonts w:hint="default"/>
          <w:lang w:val="en-US" w:eastAsia="zh-CN"/>
        </w:rPr>
      </w:pPr>
      <w:r>
        <w:rPr>
          <w:rFonts w:hint="default"/>
          <w:lang w:val="en-US" w:eastAsia="zh-CN"/>
        </w:rPr>
        <w:t>因此，在第Ⅰ部类中，总体资本家已经支付给工人1000镑（我说“镑”，只是为了表示它是货币形式的价值）＝1000v，以偿付第Ⅰ部类产品即工人所生产的生产资料中已经作为v部分存在的价值部分。工人用这1000镑向第Ⅱ部类的资本家购买同等价值的消费资料，这就把第Ⅱ部类的不变资本的一半转化为货币；第Ⅱ部类的资本家再用这1000镑向第Ⅰ部类的资本家购买价值1000的生产资料；因此，对第Ⅰ部类的资本家来说，作为他们的产品的一部分以生产资料的实物形式存在的可变资本价值＝1000v，再转化成了货币，现在可以在第Ⅰ部类的资本家手中重新作为货币资本执行职能，这个货币资本会转化为劳动力，即转化为生产资本中最重要的要素。这样，由于第Ⅰ部类的资本家的一部分商品资本的实现，他们的可变资本就以货币形式流回到他们手中。</w:t>
      </w:r>
    </w:p>
    <w:p w14:paraId="7069E66E">
      <w:pPr>
        <w:ind w:firstLine="420" w:firstLineChars="0"/>
        <w:rPr>
          <w:rFonts w:hint="default"/>
          <w:lang w:val="en-US" w:eastAsia="zh-CN"/>
        </w:rPr>
      </w:pPr>
      <w:r>
        <w:rPr>
          <w:rFonts w:hint="default"/>
          <w:lang w:val="en-US" w:eastAsia="zh-CN"/>
        </w:rPr>
        <w:t>至于第Ⅰ部类的商品资本的m部分和第Ⅱ部类的不变资本的另一半交换时所需要的货币，它可以按不同的方式预付。实际上，这种流通包括两个部类的各单个资本家之间的无数个别的买和卖，而这种货币在任何情况下都必须来自这些资本家，因为由工人投入流通的货币量，我们已经计算过了。或者是，第Ⅱ部类的一个资本家可以用他的和生产资本并存的货币资本，向第Ⅰ部类的资本家购买生产资料；或者是相反，第Ⅰ部类的一个资本家把用于个人支出而非资本支出的货币基金，向第Ⅱ部类的资本家购买消费资料。</w:t>
      </w:r>
    </w:p>
    <w:p w14:paraId="28688ABE">
      <w:pPr>
        <w:ind w:firstLine="420" w:firstLineChars="0"/>
        <w:rPr>
          <w:rFonts w:hint="default"/>
          <w:lang w:val="en-US" w:eastAsia="zh-CN"/>
        </w:rPr>
      </w:pPr>
      <w:r>
        <w:rPr>
          <w:rFonts w:hint="default"/>
          <w:lang w:val="en-US" w:eastAsia="zh-CN"/>
        </w:rPr>
        <w:t>正如前面第一篇和第二篇中已经指出的，前提是：在任何情况下，资本家手中除生产资本外，必须要有一定的货币储备</w:t>
      </w:r>
      <w:r>
        <w:rPr>
          <w:rFonts w:hint="eastAsia"/>
          <w:lang w:val="en-US" w:eastAsia="zh-CN"/>
        </w:rPr>
        <w:t>，</w:t>
      </w:r>
      <w:r>
        <w:rPr>
          <w:rFonts w:hint="default"/>
          <w:lang w:val="en-US" w:eastAsia="zh-CN"/>
        </w:rPr>
        <w:t>或者作为资本预付，或者作为收入花掉。我们假定，——比例如何，对我们这里的目的是完全没有关系的，——货币的一半由第Ⅱ部类的资本家预付来购买生产资料，以补偿他们的不变资本，另一半则由第Ⅰ部类的资本家为消费而支出。</w:t>
      </w:r>
    </w:p>
    <w:p w14:paraId="7D6A01F8">
      <w:pPr>
        <w:ind w:firstLine="420" w:firstLineChars="0"/>
        <w:rPr>
          <w:rFonts w:hint="default"/>
          <w:lang w:val="en-US" w:eastAsia="zh-CN"/>
        </w:rPr>
      </w:pPr>
      <w:r>
        <w:rPr>
          <w:rFonts w:hint="default"/>
          <w:lang w:val="en-US" w:eastAsia="zh-CN"/>
        </w:rPr>
        <w:t>这样，第Ⅱ部类预付500镑，向第Ⅰ部类购买生产资料，从而（连同上述来自第Ⅰ部类的工人的1000镑）用实物补偿它的不变资本的</w:t>
      </w:r>
      <w:r>
        <w:rPr>
          <w:rFonts w:hint="eastAsia"/>
          <w:lang w:val="en-US" w:eastAsia="zh-CN"/>
        </w:rPr>
        <w:t>3/4；</w:t>
      </w:r>
      <w:r>
        <w:rPr>
          <w:rFonts w:hint="default"/>
          <w:lang w:val="en-US" w:eastAsia="zh-CN"/>
        </w:rPr>
        <w:t>然后第Ⅰ部类拿由此得到的500镑向第Ⅱ部类购买消费资料，从而使第Ⅰ部类由m构成的那部分商品资本的一半，完成w－g－w流通，这就使第Ⅰ部类的这部分产品实现为消费基金。通过这第二个过程，500镑也就作为货币资本回到第Ⅱ部类资本家手中，而同他的生产资本并存。另一方面，第Ⅰ部类预期到它的商品资本中还作为库存产品的m部分的一半要出售，因而，在此以前，就支出货币500镑，来购买第Ⅱ部类的消费资料。第Ⅱ部类又用这500镑向第Ⅰ部类购买生产资料，从而用实物补偿了自己的全部不变资本（1000＋500＋500＝2000），而第Ⅰ部类则使自己的全部剩余价值在消费资料中实现。</w:t>
      </w:r>
    </w:p>
    <w:p w14:paraId="687DA992">
      <w:pPr>
        <w:ind w:firstLine="420" w:firstLineChars="0"/>
        <w:rPr>
          <w:rFonts w:hint="default"/>
          <w:lang w:val="en-US" w:eastAsia="zh-CN"/>
        </w:rPr>
      </w:pPr>
      <w:r>
        <w:rPr>
          <w:rFonts w:hint="default"/>
          <w:lang w:val="en-US" w:eastAsia="zh-CN"/>
        </w:rPr>
        <w:t>总计起来，价值4000镑的商品的交换就可以通过2000镑的货币流通来进行。其所以是2000镑，只是因为按照我们的叙述，全部年产品是作为几大部分一次进行交换的。在这里，重要的只是这一情况：</w:t>
      </w:r>
    </w:p>
    <w:p w14:paraId="68C1F711">
      <w:pPr>
        <w:ind w:firstLine="420" w:firstLineChars="0"/>
        <w:rPr>
          <w:rFonts w:hint="default"/>
          <w:lang w:val="en-US" w:eastAsia="zh-CN"/>
        </w:rPr>
      </w:pPr>
      <w:r>
        <w:rPr>
          <w:rFonts w:hint="default"/>
          <w:lang w:val="en-US" w:eastAsia="zh-CN"/>
        </w:rPr>
        <w:t>第Ⅱ部类不仅已经把它以消费资料形式再生产的不变资本再转化为生产资料的形式，而且，除此以外，还使它为购买生产资料而预付到流通中去的500镑也回到它那里；同样，第Ⅰ部类不仅再一次以货币形式得到它以生产资料形式再生产的可变资本，即可以再直接转化为劳动力的货币资本，而且，除此以外，第Ⅰ部类在它的资本中的剩余价值部分出售以前先用来购买消费资料的500镑也流回到它那里。但是，这500镑流回到它那里，不是由于已经用掉，而是由于它的商品产品中承担着一半剩余价值的那一部分在以后售出。</w:t>
      </w:r>
    </w:p>
    <w:p w14:paraId="0531838F">
      <w:pPr>
        <w:ind w:firstLine="420" w:firstLineChars="0"/>
        <w:rPr>
          <w:rFonts w:hint="default"/>
          <w:lang w:val="en-US" w:eastAsia="zh-CN"/>
        </w:rPr>
      </w:pPr>
      <w:r>
        <w:rPr>
          <w:rFonts w:hint="default"/>
          <w:lang w:val="en-US" w:eastAsia="zh-CN"/>
        </w:rPr>
        <w:t>在这两个场合，不仅第Ⅱ部类的不变资本由产品形式再转化为生产资料的实物形式，即它惟一能作为资本执行职能的形式；同样，不仅第Ⅰ部类的可变资本部分转化为货币形式，第Ⅰ部类的生产资料的剩余价值部分转化为可以消费的形式，即可以作为收入来消费的形式。而且，除此以外，第Ⅱ部类为购买生产资料而预付的500镑货币资本，——它是在相应的、补偿这500镑的不变资本价值部分（以消费资料形式存在）出售以前预付的，——也流回到第Ⅱ部类那里；其次，第Ⅰ部类为购买消费资料而预先用掉的500镑也流回到它那里。</w:t>
      </w:r>
    </w:p>
    <w:p w14:paraId="4AB5AC88">
      <w:pPr>
        <w:ind w:firstLine="420" w:firstLineChars="0"/>
        <w:rPr>
          <w:rFonts w:hint="default"/>
          <w:lang w:val="en-US" w:eastAsia="zh-CN"/>
        </w:rPr>
      </w:pPr>
      <w:r>
        <w:rPr>
          <w:rFonts w:hint="default"/>
          <w:lang w:val="en-US" w:eastAsia="zh-CN"/>
        </w:rPr>
        <w:t>如果第Ⅱ部类因预计到它的商品产品中的不变部分要出售而预付的货币以及第Ⅰ部类因预计到它的商品产品中的剩余价值部分要出售而预付的货币，会分别流回到它们那里，那么，这只是因为一个部类的资本家除了把以第Ⅱ部类的商品形式存在的不变资本投入流通以外，另一部类的资本家除了把以第Ⅰ部类的商品形式存在的剩余价值投入流通以外，各以500镑货币投入了流通。最后，他们通过各自的商品等价物的交换，彼此付清了各自的款项。他们在自己商品的价值额以外作为这种商品交换的手段投入流通的货币，按照他们各自投入流通的货币数量的比例，从流通中回到他们手里。他们并不因此增加分文。第Ⅱ部类原来有不变资本＝消费资料2000＋货币500；它现在和以前一样，有生产资料2000和货币500。同样，第Ⅰ部类也和以前一样，有剩余价值1000（以前由商品，生产资料构成，现在已转化为消费基金）＋货币500。</w:t>
      </w:r>
    </w:p>
    <w:p w14:paraId="65C9C5E1">
      <w:pPr>
        <w:ind w:firstLine="420" w:firstLineChars="0"/>
        <w:rPr>
          <w:rFonts w:hint="default"/>
          <w:lang w:val="en-US" w:eastAsia="zh-CN"/>
        </w:rPr>
      </w:pPr>
      <w:r>
        <w:rPr>
          <w:rFonts w:hint="default"/>
          <w:lang w:val="en-US" w:eastAsia="zh-CN"/>
        </w:rPr>
        <w:t>总的结论是：产业资本家为了促成他们自己的商品流通而投入流通的货币，无论是记在商品的不变价值部分的账上，还是记在存在于商品中的剩余价值（在它作为收入花掉的时候）的账上，总是按照各个资本家为货币流通而预付的数额回到他们手中。</w:t>
      </w:r>
    </w:p>
    <w:p w14:paraId="62EBE6B6">
      <w:pPr>
        <w:ind w:firstLine="420" w:firstLineChars="0"/>
        <w:rPr>
          <w:rFonts w:hint="default"/>
          <w:lang w:val="en-US" w:eastAsia="zh-CN"/>
        </w:rPr>
      </w:pPr>
      <w:r>
        <w:rPr>
          <w:rFonts w:hint="default"/>
          <w:lang w:val="en-US" w:eastAsia="zh-CN"/>
        </w:rPr>
        <w:t>至于第Ⅰ部类的可变资本再转化为货币形式问题，那么，对第Ⅰ部类的资本家来说，在他们把可变资本用在工资上以后，可变资本首先以工人向他们提供的商品的形式存在。资本家已经以货币形式把可变资本作为工人劳动力的价格支付给工人。就这一点来说，资本家对他们商品产品中等于以货币形式支出的可变资本的价值组成部分，已经支付了报酬。因此，他们也是这部分商品产品的所有者。但是，他们使用的那部分工人阶级，不是那部分工人阶级自己所生产的生产资料的买者；那部分工人阶级是第Ⅱ部类所生产的消费资料的买者。因此，为支付劳动力报酬而以货币形式预付的可变资本，不是直接回到第Ⅰ部类的资本家手中。它要通过工人的购买，转到工人所必需的而又买得起的商品的资本主义生产者手中，即转到第Ⅱ部类的资本家手中。只有当第Ⅱ部类的资本家用这种货币来购买生产资料的时候，它才通过这种迂回的道路回到第Ⅰ部类的资本家手中。</w:t>
      </w:r>
    </w:p>
    <w:p w14:paraId="76EFC6E2">
      <w:pPr>
        <w:ind w:firstLine="420" w:firstLineChars="0"/>
        <w:rPr>
          <w:rFonts w:hint="default"/>
          <w:lang w:val="en-US" w:eastAsia="zh-CN"/>
        </w:rPr>
      </w:pPr>
      <w:r>
        <w:rPr>
          <w:rFonts w:hint="default"/>
          <w:lang w:val="en-US" w:eastAsia="zh-CN"/>
        </w:rPr>
        <w:t>由此得出结论：在简单再生产中，第Ⅰ部类的商品资本中的v＋m价值额（也就是第Ⅰ部类的总商品产品中与此相应的比例部分），必须等于不变资本Ⅱc，也就是第Ⅱ部类的总商品产品中分出来的与此相应的部分；或者说，Ⅰ（v＋m）＝Ⅱc。</w:t>
      </w:r>
    </w:p>
    <w:p w14:paraId="2533F4F6">
      <w:pPr>
        <w:pStyle w:val="5"/>
        <w:ind w:firstLine="420" w:firstLineChars="0"/>
        <w:rPr>
          <w:rFonts w:hint="eastAsia"/>
          <w:lang w:val="en-US" w:eastAsia="zh-CN"/>
        </w:rPr>
      </w:pPr>
      <w:r>
        <w:rPr>
          <w:rFonts w:hint="eastAsia"/>
          <w:lang w:val="en-US" w:eastAsia="zh-CN"/>
        </w:rPr>
        <w:t>四、第Ⅱ部类内部的交换。必要生活资料和奢侈品</w:t>
      </w:r>
    </w:p>
    <w:p w14:paraId="7E9CC1BB">
      <w:pPr>
        <w:ind w:firstLine="420" w:firstLineChars="0"/>
        <w:rPr>
          <w:rFonts w:hint="default"/>
          <w:lang w:val="en-US" w:eastAsia="zh-CN"/>
        </w:rPr>
      </w:pPr>
      <w:r>
        <w:rPr>
          <w:rFonts w:hint="default"/>
          <w:lang w:val="en-US" w:eastAsia="zh-CN"/>
        </w:rPr>
        <w:t>这里要考察的，是另外一点，这在涉及可变资本怎样流回到它的起点时，必须加以说明。年商品生产的第Ⅱ部类是由种类繁多的产业部门构成的，但是，按它们的产品来说，可分成两大分部类：</w:t>
      </w:r>
    </w:p>
    <w:p w14:paraId="47234E0E">
      <w:pPr>
        <w:ind w:firstLine="420" w:firstLineChars="0"/>
        <w:rPr>
          <w:rFonts w:hint="default"/>
          <w:lang w:val="en-US" w:eastAsia="zh-CN"/>
        </w:rPr>
      </w:pPr>
      <w:r>
        <w:rPr>
          <w:rFonts w:hint="default"/>
          <w:lang w:val="en-US" w:eastAsia="zh-CN"/>
        </w:rPr>
        <w:t>（a）消费资料。它们进入工人阶级的消费，但因为它们是必要生活资料，所以也构成资本家阶级的消费的一部分，虽然就其质量和价值来说，往往和工人的必要生活资料不同。为了这里研究的目的，我们可以把这整个分部类概括为必要消费资料这个项目。至于像烟草这一类产品，从生理学观点来看，是不是必要消费资料，在这里是完全没有关系的，只要习惯上认为它是必要消费资料就行了。</w:t>
      </w:r>
    </w:p>
    <w:p w14:paraId="432F9041">
      <w:pPr>
        <w:ind w:firstLine="420" w:firstLineChars="0"/>
        <w:rPr>
          <w:rFonts w:hint="default"/>
          <w:lang w:val="en-US" w:eastAsia="zh-CN"/>
        </w:rPr>
      </w:pPr>
      <w:r>
        <w:rPr>
          <w:rFonts w:hint="default"/>
          <w:lang w:val="en-US" w:eastAsia="zh-CN"/>
        </w:rPr>
        <w:t>（b）奢侈消费资料。它们只进入资本家阶级的消费，所以只能和花费的剩余价值交换，而剩余价值是绝对到不了工人手中的。就前一个项目来说，很明显，为了生产该项目的种种商品而预付的可变资本，一定以货币形式直接流回到第Ⅱ部类中生产这些必要生活资料的那部分资本家阶级（即Ⅱa的资本家）手中。他们按照支付工人工资的可变资本的数额，把必要生活资料卖给他们自己的工人。尽管各有关产业部门的资本家之间的交易是很频繁的，并且通过这种交易流回的可变资本是按比例分配的，但对第Ⅱ部类资本家阶级的整个分部类a来说，这种回流是直接进行的。这是靠工人支出的货币直接提供流通手段的流通过程。而分部类Ⅱb的情况却不同。我们这里考察的价值产品的整个部分，即Ⅱb（v＋m），是以奢侈品的实物形式存在的，就是说，这种奢侈品，同以生产资料形式存在的商品价值Ⅰv一样，工人阶级是无法购买的，尽管这种奢侈品和那种生产资料都是这些工人的产品。因此，这一分部类预付的可变资本以它的货币形式再回到资本主义生产者手中的那种回流，不能直接进行，而是像Ⅰv 一样，必须间接进行。</w:t>
      </w:r>
    </w:p>
    <w:p w14:paraId="5B869AE2">
      <w:pPr>
        <w:ind w:firstLine="420" w:firstLineChars="0"/>
        <w:rPr>
          <w:rFonts w:hint="default"/>
          <w:lang w:val="en-US" w:eastAsia="zh-CN"/>
        </w:rPr>
      </w:pPr>
      <w:r>
        <w:rPr>
          <w:rFonts w:hint="default"/>
          <w:lang w:val="en-US" w:eastAsia="zh-CN"/>
        </w:rPr>
        <w:t>例如，就像前面我们对整个第Ⅱ部类所作的假定那样，假定：v＝500，m＝500；但可变资本和与之相应的剩余价值的分配如下：</w:t>
      </w:r>
    </w:p>
    <w:p w14:paraId="2085F778">
      <w:pPr>
        <w:ind w:firstLine="420" w:firstLineChars="0"/>
        <w:rPr>
          <w:rFonts w:hint="default"/>
          <w:lang w:val="en-US" w:eastAsia="zh-CN"/>
        </w:rPr>
      </w:pPr>
      <w:r>
        <w:rPr>
          <w:rFonts w:hint="default"/>
          <w:lang w:val="en-US" w:eastAsia="zh-CN"/>
        </w:rPr>
        <w:t>分部类a：必要生活资料：v＝400，m＝400；这样，一个由必要消费资料构成的商品量的价值是400v＋400m＝800，或者是Ⅱa（400v＋400m）。</w:t>
      </w:r>
    </w:p>
    <w:p w14:paraId="26AD3317">
      <w:pPr>
        <w:ind w:firstLine="420" w:firstLineChars="0"/>
        <w:rPr>
          <w:rFonts w:hint="default"/>
          <w:lang w:val="en-US" w:eastAsia="zh-CN"/>
        </w:rPr>
      </w:pPr>
      <w:r>
        <w:rPr>
          <w:rFonts w:hint="default"/>
          <w:lang w:val="en-US" w:eastAsia="zh-CN"/>
        </w:rPr>
        <w:t>分部类b：奢侈品，它的价值是100v＋100m＝200，或者是Ⅱb（100v＋100m）。</w:t>
      </w:r>
    </w:p>
    <w:p w14:paraId="7D7580DD">
      <w:pPr>
        <w:ind w:firstLine="420" w:firstLineChars="0"/>
        <w:rPr>
          <w:rFonts w:hint="default"/>
          <w:lang w:val="en-US" w:eastAsia="zh-CN"/>
        </w:rPr>
      </w:pPr>
      <w:r>
        <w:rPr>
          <w:rFonts w:hint="default"/>
          <w:lang w:val="en-US" w:eastAsia="zh-CN"/>
        </w:rPr>
        <w:t>Ⅱb的工人得到了他们劳动力的报酬100镑。他们用这些货币向Ⅱa的资本家购买数额100的消费资料。Ⅱa的资本家阶级再用这些货币，向Ⅱb购买商品100。从而，Ⅱb的资本家的可变资本，以货币形式流回到他们手中。</w:t>
      </w:r>
      <w:r>
        <w:rPr>
          <w:rFonts w:hint="eastAsia"/>
          <w:lang w:val="en-US" w:eastAsia="zh-CN"/>
        </w:rPr>
        <w:t xml:space="preserve"> </w:t>
      </w:r>
    </w:p>
    <w:p w14:paraId="0362D24A">
      <w:pPr>
        <w:ind w:firstLine="420" w:firstLineChars="0"/>
        <w:rPr>
          <w:rFonts w:hint="default"/>
          <w:lang w:val="en-US" w:eastAsia="zh-CN"/>
        </w:rPr>
      </w:pPr>
      <w:r>
        <w:rPr>
          <w:rFonts w:hint="default"/>
          <w:lang w:val="en-US" w:eastAsia="zh-CN"/>
        </w:rPr>
        <w:t>在Ⅱa，通过资本家和他们自己的工人的交换，已经有400v又以货币形式存在于资本家手中；此外，他们的产品中代表剩余价值的部分有</w:t>
      </w:r>
      <w:r>
        <w:rPr>
          <w:rFonts w:hint="eastAsia"/>
          <w:lang w:val="en-US" w:eastAsia="zh-CN"/>
        </w:rPr>
        <w:t>1/4</w:t>
      </w:r>
      <w:r>
        <w:rPr>
          <w:rFonts w:hint="default"/>
          <w:lang w:val="en-US" w:eastAsia="zh-CN"/>
        </w:rPr>
        <w:t>转到了Ⅱb的工人手中，以此换取了以奢侈品形式存在的Ⅱb（100v）。</w:t>
      </w:r>
    </w:p>
    <w:p w14:paraId="1DB154C5">
      <w:pPr>
        <w:ind w:firstLine="420" w:firstLineChars="0"/>
        <w:rPr>
          <w:rFonts w:hint="default"/>
          <w:lang w:val="en-US" w:eastAsia="zh-CN"/>
        </w:rPr>
      </w:pPr>
      <w:r>
        <w:rPr>
          <w:rFonts w:hint="default"/>
          <w:lang w:val="en-US" w:eastAsia="zh-CN"/>
        </w:rPr>
        <w:t>现在，如果我们假定，Ⅱa的资本家和Ⅱb的资本家，把他们的收入按相同的比例，分别用于必要生活资料和奢侈品，——假定二者各以收入的</w:t>
      </w:r>
      <w:r>
        <w:rPr>
          <w:rFonts w:hint="eastAsia"/>
          <w:lang w:val="en-US" w:eastAsia="zh-CN"/>
        </w:rPr>
        <w:t>3/5</w:t>
      </w:r>
      <w:r>
        <w:rPr>
          <w:rFonts w:hint="default"/>
          <w:lang w:val="en-US" w:eastAsia="zh-CN"/>
        </w:rPr>
        <w:t>用于必要生活资料，</w:t>
      </w:r>
      <w:r>
        <w:rPr>
          <w:rFonts w:hint="eastAsia"/>
          <w:lang w:val="en-US" w:eastAsia="zh-CN"/>
        </w:rPr>
        <w:t>2/5</w:t>
      </w:r>
      <w:r>
        <w:rPr>
          <w:rFonts w:hint="default"/>
          <w:lang w:val="en-US" w:eastAsia="zh-CN"/>
        </w:rPr>
        <w:t>用于奢侈品，那么，分部类Ⅱa的资本家以其剩余价值收入400m的</w:t>
      </w:r>
      <w:r>
        <w:rPr>
          <w:rFonts w:hint="eastAsia"/>
          <w:lang w:val="en-US" w:eastAsia="zh-CN"/>
        </w:rPr>
        <w:t>3/5</w:t>
      </w:r>
      <w:r>
        <w:rPr>
          <w:rFonts w:hint="default"/>
          <w:lang w:val="en-US" w:eastAsia="zh-CN"/>
        </w:rPr>
        <w:t>就是说240，用于他们自己的产品即必要生活资料；以</w:t>
      </w:r>
      <w:r>
        <w:rPr>
          <w:rFonts w:hint="eastAsia"/>
          <w:lang w:val="en-US" w:eastAsia="zh-CN"/>
        </w:rPr>
        <w:t>2/5</w:t>
      </w:r>
      <w:r>
        <w:rPr>
          <w:rFonts w:hint="default"/>
          <w:lang w:val="en-US" w:eastAsia="zh-CN"/>
        </w:rPr>
        <w:t>＝160用于奢侈品。分部类Ⅱb的资本家也按同样的比例，来分配他们的剩余价值＝100m，以</w:t>
      </w:r>
      <w:r>
        <w:rPr>
          <w:rFonts w:hint="eastAsia"/>
          <w:lang w:val="en-US" w:eastAsia="zh-CN"/>
        </w:rPr>
        <w:t>3/5</w:t>
      </w:r>
      <w:r>
        <w:rPr>
          <w:rFonts w:hint="default"/>
          <w:lang w:val="en-US" w:eastAsia="zh-CN"/>
        </w:rPr>
        <w:t>＝60用于必要生活资料，以</w:t>
      </w:r>
      <w:r>
        <w:rPr>
          <w:rFonts w:hint="eastAsia"/>
          <w:lang w:val="en-US" w:eastAsia="zh-CN"/>
        </w:rPr>
        <w:t>2/5</w:t>
      </w:r>
      <w:r>
        <w:rPr>
          <w:rFonts w:hint="default"/>
          <w:lang w:val="en-US" w:eastAsia="zh-CN"/>
        </w:rPr>
        <w:t>＝40用于奢侈品。后者是在他们自己的分部类内部生产和交换的。</w:t>
      </w:r>
    </w:p>
    <w:p w14:paraId="2FC919AF">
      <w:pPr>
        <w:ind w:firstLine="420" w:firstLineChars="0"/>
        <w:rPr>
          <w:rFonts w:hint="default"/>
          <w:lang w:val="en-US" w:eastAsia="zh-CN"/>
        </w:rPr>
      </w:pPr>
      <w:r>
        <w:rPr>
          <w:rFonts w:hint="default"/>
          <w:lang w:val="en-US" w:eastAsia="zh-CN"/>
        </w:rPr>
        <w:t>用（Ⅱa）m得到的奢侈品160是这样流到Ⅱa的资本家手中的：我们上面已经看到，在（Ⅱa）400m中，以必要生活资料形式存在的100，和以奢侈品形式存在的等额的（Ⅱb）v相交换，此外，以必要生活资料形式存在的60，和以奢侈品形式存在的（Ⅱb）60m相交换。总计如下：</w:t>
      </w:r>
    </w:p>
    <w:p w14:paraId="6A137FB4">
      <w:pPr>
        <w:ind w:firstLine="420" w:firstLineChars="0"/>
        <w:rPr>
          <w:rFonts w:hint="default"/>
          <w:lang w:val="en-US" w:eastAsia="zh-CN"/>
        </w:rPr>
      </w:pPr>
      <w:r>
        <w:rPr>
          <w:rFonts w:hint="default"/>
          <w:lang w:val="en-US" w:eastAsia="zh-CN"/>
        </w:rPr>
        <w:t>Ⅱa：400v＋400m； Ⅱb：100v＋100m。</w:t>
      </w:r>
    </w:p>
    <w:p w14:paraId="1D2D2F42">
      <w:pPr>
        <w:ind w:firstLine="420" w:firstLineChars="0"/>
        <w:rPr>
          <w:rFonts w:hint="default"/>
          <w:lang w:val="en-US" w:eastAsia="zh-CN"/>
        </w:rPr>
      </w:pPr>
      <w:r>
        <w:rPr>
          <w:rFonts w:hint="default"/>
          <w:lang w:val="en-US" w:eastAsia="zh-CN"/>
        </w:rPr>
        <w:t>1.400v（a）由Ⅱa的工人消费掉，它们就是Ⅱa工人的产品（必要生活资料）的一部分；工人从他们自己那个部类的资本主义生产者那里购买这些产品。因此，货币400镑，即资本主义生产者作为工资付给自己的工人的可变资本价值400，回到他们手中。他们可以用这些货币重新购买劳动力。</w:t>
      </w:r>
    </w:p>
    <w:p w14:paraId="551D250F">
      <w:pPr>
        <w:ind w:firstLine="420" w:firstLineChars="0"/>
        <w:rPr>
          <w:rFonts w:hint="default"/>
          <w:lang w:val="en-US" w:eastAsia="zh-CN"/>
        </w:rPr>
      </w:pPr>
      <w:r>
        <w:rPr>
          <w:rFonts w:hint="default"/>
          <w:lang w:val="en-US" w:eastAsia="zh-CN"/>
        </w:rPr>
        <w:t>2.400m（a）中与100v（b）相等的部分，即剩余价值（a）的</w:t>
      </w:r>
      <w:r>
        <w:rPr>
          <w:rFonts w:hint="eastAsia"/>
          <w:lang w:val="en-US" w:eastAsia="zh-CN"/>
        </w:rPr>
        <w:t>1/4，</w:t>
      </w:r>
      <w:r>
        <w:rPr>
          <w:rFonts w:hint="default"/>
          <w:lang w:val="en-US" w:eastAsia="zh-CN"/>
        </w:rPr>
        <w:t>是这样在奢侈品中实现的：（b）的工人从他们那个部类（b）的资本家那里得到工资100镑，他们用这100镑购买m（a）的</w:t>
      </w:r>
      <w:r>
        <w:rPr>
          <w:rFonts w:hint="eastAsia"/>
          <w:lang w:val="en-US" w:eastAsia="zh-CN"/>
        </w:rPr>
        <w:t>1/4，</w:t>
      </w:r>
      <w:r>
        <w:rPr>
          <w:rFonts w:hint="default"/>
          <w:lang w:val="en-US" w:eastAsia="zh-CN"/>
        </w:rPr>
        <w:t>即购买由必要生活资料构成的商品；a的资本家用这些货币购买同等价值额的奢侈品＝100v（b），即所生产的全部奢侈品的一半。这样，b的资本家的可变资本就以货币形式回到这些资本家手中。他们可以重新购买劳动力，并由此重新开始他们的再生产，因为整个第Ⅱ部类的全部不变资本已经通过Ⅰ（v＋m）和Ⅱc的交换而得到了补偿。生产奢侈品的工人的劳动力所以能够重新出卖，只是因为他们作为自己工资的等价物创造出来的那部分产品，会被Ⅱa的资本家取走，列入自己的消费基金，也就是变成了货币。（这同样适用于第Ⅰ部类劳动力的出卖；因为和Ⅰ（v＋m）交换的Ⅱc，既由必要生活资料构成，也由奢侈品构成；通过Ⅰ（v＋m）而更新的东西，既包括必要生活资料的生产资料，也包括奢侈品的生产资料。）</w:t>
      </w:r>
    </w:p>
    <w:p w14:paraId="7811E39B">
      <w:pPr>
        <w:ind w:firstLine="420" w:firstLineChars="0"/>
        <w:rPr>
          <w:rFonts w:hint="default"/>
          <w:lang w:val="en-US" w:eastAsia="zh-CN"/>
        </w:rPr>
      </w:pPr>
      <w:r>
        <w:rPr>
          <w:rFonts w:hint="default"/>
          <w:lang w:val="en-US" w:eastAsia="zh-CN"/>
        </w:rPr>
        <w:t>3.我们现在来谈a和b之间的交换，这里只是指两个分部类资本家之间的交换。通过上面的叙述，我们已经解决了a的可变资本（400v）和一部分剩余价值（100m），以及b的可变资本（100v）的问题。我们进一步假定，这两个分部类资本家在花费他们的收入时的平均比例，是</w:t>
      </w:r>
      <w:r>
        <w:rPr>
          <w:rFonts w:hint="eastAsia"/>
          <w:lang w:val="en-US" w:eastAsia="zh-CN"/>
        </w:rPr>
        <w:t>2/5</w:t>
      </w:r>
      <w:r>
        <w:rPr>
          <w:rFonts w:hint="default"/>
          <w:lang w:val="en-US" w:eastAsia="zh-CN"/>
        </w:rPr>
        <w:t>用于奢侈品，</w:t>
      </w:r>
      <w:r>
        <w:rPr>
          <w:rFonts w:hint="eastAsia"/>
          <w:lang w:val="en-US" w:eastAsia="zh-CN"/>
        </w:rPr>
        <w:t>3/5</w:t>
      </w:r>
      <w:r>
        <w:rPr>
          <w:rFonts w:hint="default"/>
          <w:lang w:val="en-US" w:eastAsia="zh-CN"/>
        </w:rPr>
        <w:t>用于必要的生活必需品。因此，除了已经用于奢侈品的100，整个分部类a还有60要用于奢侈品，按照同一比例，b也有40要用于奢侈品。</w:t>
      </w:r>
    </w:p>
    <w:p w14:paraId="06EEC107">
      <w:pPr>
        <w:ind w:firstLine="420" w:firstLineChars="0"/>
        <w:rPr>
          <w:rFonts w:hint="default"/>
          <w:lang w:val="en-US" w:eastAsia="zh-CN"/>
        </w:rPr>
      </w:pPr>
      <w:r>
        <w:rPr>
          <w:rFonts w:hint="default"/>
          <w:lang w:val="en-US" w:eastAsia="zh-CN"/>
        </w:rPr>
        <w:t>因此，（Ⅱa）m是这样分配的：240用于生活资料和160用于奢侈品＝240＋160＝400m（Ⅱa）。</w:t>
      </w:r>
    </w:p>
    <w:p w14:paraId="235F1909">
      <w:pPr>
        <w:ind w:firstLine="420" w:firstLineChars="0"/>
        <w:rPr>
          <w:rFonts w:hint="default"/>
          <w:lang w:val="en-US" w:eastAsia="zh-CN"/>
        </w:rPr>
      </w:pPr>
      <w:r>
        <w:rPr>
          <w:rFonts w:hint="default"/>
          <w:lang w:val="en-US" w:eastAsia="zh-CN"/>
        </w:rPr>
        <w:t>（Ⅱb）m是这样分配的：60用于生活资料和40用于奢侈品：60＋40＝100m（Ⅱb）。后面的40，是这个分部类的资本家从他们自己的产品（他们的剩余价值的</w:t>
      </w:r>
      <w:r>
        <w:rPr>
          <w:rFonts w:hint="eastAsia"/>
          <w:lang w:val="en-US" w:eastAsia="zh-CN"/>
        </w:rPr>
        <w:t>2/5</w:t>
      </w:r>
      <w:r>
        <w:rPr>
          <w:rFonts w:hint="default"/>
          <w:lang w:val="en-US" w:eastAsia="zh-CN"/>
        </w:rPr>
        <w:t>）中拿出来消费的；用于生活资料的60，是这个分部类的资本家把他们的剩余产品60和60m（a）相交换而得到的。</w:t>
      </w:r>
    </w:p>
    <w:p w14:paraId="2CE4617F">
      <w:pPr>
        <w:ind w:firstLine="420" w:firstLineChars="0"/>
        <w:rPr>
          <w:rFonts w:hint="default"/>
          <w:lang w:val="en-US" w:eastAsia="zh-CN"/>
        </w:rPr>
      </w:pPr>
      <w:r>
        <w:rPr>
          <w:rFonts w:hint="default"/>
          <w:lang w:val="en-US" w:eastAsia="zh-CN"/>
        </w:rPr>
        <w:t>因此，我们为第Ⅱ部类的整个资本家阶级得出以下公式（其中分部类a的v＋m以必要生活资料形式存在，分部类b的v＋m以奢侈品形式存在）：</w:t>
      </w:r>
    </w:p>
    <w:p w14:paraId="62233508">
      <w:pPr>
        <w:ind w:firstLine="420" w:firstLineChars="0"/>
        <w:rPr>
          <w:rFonts w:hint="default"/>
          <w:lang w:val="en-US" w:eastAsia="zh-CN"/>
        </w:rPr>
      </w:pPr>
      <w:r>
        <w:rPr>
          <w:rFonts w:hint="default"/>
          <w:lang w:val="en-US" w:eastAsia="zh-CN"/>
        </w:rPr>
        <w:t>Ⅱa（400v＋400m）＋Ⅱb（100v＋100m）＝1000；通过运动，按下列公式实现：500v（a＋b）〔在400v（a）和100m（a）中实现〕＋500m（a＋b）〔在300m（a）＋100v（b）＋100m（b）中实现〕＝1000。</w:t>
      </w:r>
    </w:p>
    <w:p w14:paraId="6FE95B34">
      <w:pPr>
        <w:ind w:firstLine="420" w:firstLineChars="0"/>
        <w:rPr>
          <w:rFonts w:hint="default"/>
          <w:lang w:val="en-US" w:eastAsia="zh-CN"/>
        </w:rPr>
      </w:pPr>
      <w:r>
        <w:rPr>
          <w:rFonts w:hint="default"/>
          <w:lang w:val="en-US" w:eastAsia="zh-CN"/>
        </w:rPr>
        <w:t>我们对a和b的实现，分别进行考察，就会得出：</w:t>
      </w:r>
    </w:p>
    <w:p w14:paraId="6C48152F">
      <w:pPr>
        <w:ind w:firstLine="420" w:firstLineChars="0"/>
        <w:rPr>
          <w:rFonts w:hint="eastAsia"/>
          <w:lang w:val="en-US" w:eastAsia="zh-CN"/>
        </w:rPr>
      </w:pPr>
      <w:r>
        <w:rPr>
          <w:rFonts w:hint="eastAsia"/>
          <w:lang w:val="en-US" w:eastAsia="zh-CN"/>
        </w:rPr>
        <w:t>(a)v[400v(a)]+m[240m(a)+100v(b)+60m(b)]=800;</w:t>
      </w:r>
    </w:p>
    <w:p w14:paraId="77214689">
      <w:pPr>
        <w:ind w:firstLine="420" w:firstLineChars="0"/>
        <w:rPr>
          <w:rFonts w:hint="eastAsia"/>
          <w:lang w:val="en-US" w:eastAsia="zh-CN"/>
        </w:rPr>
      </w:pPr>
      <w:r>
        <w:rPr>
          <w:rFonts w:hint="eastAsia"/>
          <w:lang w:val="en-US" w:eastAsia="zh-CN"/>
        </w:rPr>
        <w:t>(b)v[100m(a)]+m[60m(a)+40m(b)]=200；总计800+200=1000。</w:t>
      </w:r>
    </w:p>
    <w:p w14:paraId="3BBEAFFF">
      <w:pPr>
        <w:ind w:firstLine="420" w:firstLineChars="0"/>
        <w:rPr>
          <w:rFonts w:hint="default"/>
          <w:lang w:val="en-US" w:eastAsia="zh-CN"/>
        </w:rPr>
      </w:pPr>
      <w:r>
        <w:rPr>
          <w:rFonts w:hint="default"/>
          <w:lang w:val="en-US" w:eastAsia="zh-CN"/>
        </w:rPr>
        <w:t>为了简单起见，假定可变资本和不变资本的比例相同（顺便提一下，这并不是必要的）。这样，在v（a）＝400时，不变资本＝1600，在v（b）＝100时，不变资本＝400。因此，关于第Ⅱ部类的两个分部类a和b，我们得出下列公式：</w:t>
      </w:r>
    </w:p>
    <w:p w14:paraId="6B0C5295">
      <w:pPr>
        <w:ind w:firstLine="420" w:firstLineChars="0"/>
        <w:rPr>
          <w:rFonts w:hint="default"/>
          <w:lang w:val="en-US" w:eastAsia="zh-CN"/>
        </w:rPr>
      </w:pPr>
      <w:r>
        <w:rPr>
          <w:rFonts w:hint="default"/>
          <w:lang w:val="en-US" w:eastAsia="zh-CN"/>
        </w:rPr>
        <w:t>（Ⅱa）1600c＋400v＋400m＝2400</w:t>
      </w:r>
      <w:r>
        <w:rPr>
          <w:rFonts w:hint="eastAsia"/>
          <w:lang w:val="en-US" w:eastAsia="zh-CN"/>
        </w:rPr>
        <w:t>；</w:t>
      </w:r>
    </w:p>
    <w:p w14:paraId="530EF3C5">
      <w:pPr>
        <w:ind w:firstLine="420" w:firstLineChars="0"/>
        <w:rPr>
          <w:rFonts w:hint="default"/>
          <w:lang w:val="en-US" w:eastAsia="zh-CN"/>
        </w:rPr>
      </w:pPr>
      <w:r>
        <w:rPr>
          <w:rFonts w:hint="default"/>
          <w:lang w:val="en-US" w:eastAsia="zh-CN"/>
        </w:rPr>
        <w:t>（Ⅱb）400c＋100v＋100m＝600</w:t>
      </w:r>
      <w:r>
        <w:rPr>
          <w:rFonts w:hint="eastAsia"/>
          <w:lang w:val="en-US" w:eastAsia="zh-CN"/>
        </w:rPr>
        <w:t>；</w:t>
      </w:r>
      <w:r>
        <w:rPr>
          <w:rFonts w:hint="default"/>
          <w:lang w:val="en-US" w:eastAsia="zh-CN"/>
        </w:rPr>
        <w:t>总计：2000c＋500v＋500m＝3000。</w:t>
      </w:r>
    </w:p>
    <w:p w14:paraId="22C64CA6">
      <w:pPr>
        <w:ind w:firstLine="420" w:firstLineChars="0"/>
        <w:rPr>
          <w:rFonts w:hint="default"/>
          <w:lang w:val="en-US" w:eastAsia="zh-CN"/>
        </w:rPr>
      </w:pPr>
      <w:r>
        <w:rPr>
          <w:rFonts w:hint="default"/>
          <w:lang w:val="en-US" w:eastAsia="zh-CN"/>
        </w:rPr>
        <w:t>与此相适应，以消费资料形式存在的、要和2000Ⅰ（v＋m）交换的2000Ⅱc，其中有1600用来交换必要生活资料的生产资料，有400用来交换奢侈品的生产资料。因此，2000Ⅰ（v＋m）本身也会这样分割：（800v＋800m）I作为a的必要生活资料的生产资料＝1600；（200v＋200m）I作为b的奢侈品的生产资料＝400。</w:t>
      </w:r>
    </w:p>
    <w:p w14:paraId="65D202C6">
      <w:pPr>
        <w:ind w:firstLine="420" w:firstLineChars="0"/>
        <w:rPr>
          <w:rFonts w:hint="default"/>
          <w:lang w:val="en-US" w:eastAsia="zh-CN"/>
        </w:rPr>
      </w:pPr>
      <w:r>
        <w:rPr>
          <w:rFonts w:hint="default"/>
          <w:lang w:val="en-US" w:eastAsia="zh-CN"/>
        </w:rPr>
        <w:t>不仅真正的劳动资料，而且原料和辅助材料等等，在两个分部类中，有很大部分是相同的。至于Ⅰ（v＋m）全部产品的不同价值部分的交换，那么，这种划分似乎是毫无意义的。无论是上述800Ⅰv还是200Ⅰv，都由于工资用在消费资料1000Ⅱc上而实现。因此，为支付工资而预付的货币资本在流回时，也会在第Ⅰ部类各资本主义生产者之间均衡地分配，即按照相应的比例再以货币形式补偿他们各自预付的可变资本。另一方面，至于1000Ⅰm的实现，那么，在这里，资本家也会均衡地（按照他们的m的大小比例）从Ⅱc的整个后一半＝1000取出具有消费资料形式的600Ⅱa和400Ⅱb；因此，为Ⅱa补偿不变资本的资本家：从600c（Ⅱa）取出</w:t>
      </w:r>
      <w:r>
        <w:rPr>
          <w:rFonts w:hint="eastAsia"/>
          <w:lang w:val="en-US" w:eastAsia="zh-CN"/>
        </w:rPr>
        <w:t>480</w:t>
      </w:r>
      <w:r>
        <w:rPr>
          <w:rFonts w:hint="default"/>
          <w:lang w:val="en-US" w:eastAsia="zh-CN"/>
        </w:rPr>
        <w:t>并从400c（Ⅱb）取出</w:t>
      </w:r>
      <w:r>
        <w:rPr>
          <w:rFonts w:hint="eastAsia"/>
          <w:lang w:val="en-US" w:eastAsia="zh-CN"/>
        </w:rPr>
        <w:t>320</w:t>
      </w:r>
      <w:r>
        <w:rPr>
          <w:rFonts w:hint="default"/>
          <w:lang w:val="en-US" w:eastAsia="zh-CN"/>
        </w:rPr>
        <w:t>＝800；为Ⅱb补偿不变资本的资本家：从600c（Ⅱa）取出</w:t>
      </w:r>
      <w:r>
        <w:rPr>
          <w:rFonts w:hint="eastAsia"/>
          <w:lang w:val="en-US" w:eastAsia="zh-CN"/>
        </w:rPr>
        <w:t>120</w:t>
      </w:r>
      <w:r>
        <w:rPr>
          <w:rFonts w:hint="default"/>
          <w:lang w:val="en-US" w:eastAsia="zh-CN"/>
        </w:rPr>
        <w:t>并从400c（Ⅱb）取出</w:t>
      </w:r>
      <w:r>
        <w:rPr>
          <w:rFonts w:hint="eastAsia"/>
          <w:lang w:val="en-US" w:eastAsia="zh-CN"/>
        </w:rPr>
        <w:t>80</w:t>
      </w:r>
      <w:r>
        <w:rPr>
          <w:rFonts w:hint="default"/>
          <w:lang w:val="en-US" w:eastAsia="zh-CN"/>
        </w:rPr>
        <w:t>＝200。总计＝1000。</w:t>
      </w:r>
    </w:p>
    <w:p w14:paraId="52580B59">
      <w:pPr>
        <w:ind w:firstLine="420" w:firstLineChars="0"/>
        <w:rPr>
          <w:rFonts w:hint="default"/>
          <w:lang w:val="en-US" w:eastAsia="zh-CN"/>
        </w:rPr>
      </w:pPr>
      <w:r>
        <w:rPr>
          <w:rFonts w:hint="default"/>
          <w:lang w:val="en-US" w:eastAsia="zh-CN"/>
        </w:rPr>
        <w:t>在这里，无论对于第Ⅰ部类还是第Ⅱ部类，可变资本和不变资本的比例，都是随便假定的。这个比例在第Ⅰ部类和第Ⅱ部类以及它们的分部类之间相同，也是随便假定的。只是为了简单起见，这里假定比例相同。即使假定比例不同，对问题的条件和它的解决方法，也绝不会有任何影响。但是，在简单再生产的前提下，会得出以下必然的结论：</w:t>
      </w:r>
    </w:p>
    <w:p w14:paraId="2E0BDBD4">
      <w:pPr>
        <w:ind w:firstLine="420" w:firstLineChars="0"/>
        <w:rPr>
          <w:rFonts w:hint="default"/>
          <w:lang w:val="en-US" w:eastAsia="zh-CN"/>
        </w:rPr>
      </w:pPr>
      <w:r>
        <w:rPr>
          <w:rFonts w:hint="default"/>
          <w:lang w:val="en-US" w:eastAsia="zh-CN"/>
        </w:rPr>
        <w:t>1.年劳动以生产资料的实物形式创造的新价值产品（分成v＋m），等于年劳动的另一部分生产的产品价值所包含的以消费资料形式再生产的不变资本价值c。假如前者小于Ⅱc，第Ⅱ部类的不变资本就不能全部得到补偿；假如前者大于Ⅱc，余额就不能利用。在这两个场合，简单再生产这个前提都会被违反。</w:t>
      </w:r>
    </w:p>
    <w:p w14:paraId="43557297">
      <w:pPr>
        <w:ind w:firstLine="420" w:firstLineChars="0"/>
        <w:rPr>
          <w:rFonts w:hint="default"/>
          <w:lang w:val="en-US" w:eastAsia="zh-CN"/>
        </w:rPr>
      </w:pPr>
      <w:r>
        <w:rPr>
          <w:rFonts w:hint="default"/>
          <w:lang w:val="en-US" w:eastAsia="zh-CN"/>
        </w:rPr>
        <w:t>2.在以消费资料形式再生产的年产品中，以货币形式预付的可变资本v，在它的获得者是生产奢侈品的工人时，只能在一开始体现着必要生活资料的资本主义生产者的剩余价值的那部分必要生活资料中实现。因此，投入奢侈品生产的v，必须等于以必要生活资料形式生产的m中和它的价值量相适应的部分，因而就必然小于（Ⅱa）m。只是由于这个v在这一部分m中实现，奢侈品的资本主义生产者所预付的可变资本才能以货币形式回到他们手中。这个现象和Ⅰ（v＋m）在Ⅱc中的实现是完全类似的；只是在这里，（Ⅱb）v是在和它价值量相等的那一部分（Ⅱa）m中实现的。既然全年总产品实际进入以流通为中介的年再生产过程，所以这些比例关系在全年总产品的每一次分配中，都具有质的决定意义。Ⅰ（v＋m）只能在Ⅱc中实现，而作为生产资本组成部分执行职能的Ⅱc也只有通过这种实现才能得到更新；同样，（Ⅱb）v只能在（Ⅱa）m的一部分中实现，而（Ⅱb）v也只有通过这种实现，才能再转化为它的货币资本的形式。不言而喻，只有在这一切实际上都是再生产过程本身的结果时，也就是说，只有在例如Ⅱb的资本家不是靠信用从别处取得用于v的货币资本时，上述情况才适用。相反地，从量的方面说，年产品各部分之间的交换，只有在生产规模和价值关系保持静止状态，并且这些严格的比例关系不会由于对外贸易而有所改变的情况下，才能按上述比例进行。</w:t>
      </w:r>
    </w:p>
    <w:p w14:paraId="6CC52AB7">
      <w:pPr>
        <w:ind w:firstLine="420" w:firstLineChars="0"/>
        <w:rPr>
          <w:rFonts w:hint="default"/>
          <w:lang w:val="en-US" w:eastAsia="zh-CN"/>
        </w:rPr>
      </w:pPr>
      <w:r>
        <w:rPr>
          <w:rFonts w:hint="default"/>
          <w:lang w:val="en-US" w:eastAsia="zh-CN"/>
        </w:rPr>
        <w:t>在上面所考察的（Ⅱb）v和（Ⅱa）m的一个等价部分的交换中，以及（Ⅱa）m和（Ⅱb）m之间的进一步的交换中，完全不必假定，资本家——不管他们是Ⅱa和Ⅱb的单个资本家，还是作为各分部类的资本家整体——是按同一比例在必要消费品和奢侈品之间分配他们的剩余价值。在简单再生产的基础上，前提只是：一个和全部剩余价值相等的价值额在消费基金中实现。因此，界限是已定的。在每一部类之内，有的人在a上多用一些，有的人在b上多用一些；但是他们可以互相补偿，以致a和b这两个分部类的资本家阶级作为一个整体，按同一比例参加这两类物品的消费。</w:t>
      </w:r>
    </w:p>
    <w:p w14:paraId="3DD3AC45">
      <w:pPr>
        <w:ind w:firstLine="420" w:firstLineChars="0"/>
        <w:rPr>
          <w:rFonts w:hint="default"/>
          <w:lang w:val="en-US" w:eastAsia="zh-CN"/>
        </w:rPr>
      </w:pPr>
      <w:r>
        <w:rPr>
          <w:rFonts w:hint="default"/>
          <w:lang w:val="en-US" w:eastAsia="zh-CN"/>
        </w:rPr>
        <w:t>价值关系——a和b这两类生产者在第Ⅱ部类的产品总价值中各自所占的比例部分，从而提供上述产品的各生产部门间一定的量的关系——在每一具体场合，都必须是已定的。只有为举例而规定的比例，才是一种假定的比例。如果作另一种假定，也不会使各种质的因素发生变化，只有量的规定会改变。但如果由于某种情况，a和b的比例量发生了现实变化，那么，简单再生产的条件也会相应地改变。</w:t>
      </w:r>
    </w:p>
    <w:p w14:paraId="239D1467">
      <w:pPr>
        <w:ind w:firstLine="420" w:firstLineChars="0"/>
        <w:rPr>
          <w:rFonts w:hint="default"/>
          <w:lang w:val="en-US" w:eastAsia="zh-CN"/>
        </w:rPr>
      </w:pPr>
      <w:r>
        <w:rPr>
          <w:rFonts w:hint="default"/>
          <w:lang w:val="en-US" w:eastAsia="zh-CN"/>
        </w:rPr>
        <w:t>从（Ⅱb）v在（Ⅱa）m的一个等价部分中实现这一点可以得出如下结论：年产品中的奢侈品部分越是增大，从而奢侈品生产中吸收的劳动力的数量越是增加，预付在（Ⅱb）v上的可变资本要再转化为可以重新作为可变资本的货币形式来执行职能的货币资本，因而在Ⅱb中就业的那部分工人阶级要生存和再生产，——他们的必要消费资料的供给，——也就越是要取决于资本家阶级的挥霍，越是要取决于这个阶级的剩余价值的很大一部分转化为奢侈品。</w:t>
      </w:r>
    </w:p>
    <w:p w14:paraId="6FA81FEB">
      <w:pPr>
        <w:ind w:firstLine="420" w:firstLineChars="0"/>
        <w:rPr>
          <w:rFonts w:hint="default"/>
          <w:lang w:val="en-US" w:eastAsia="zh-CN"/>
        </w:rPr>
      </w:pPr>
      <w:r>
        <w:rPr>
          <w:rFonts w:hint="default"/>
          <w:lang w:val="en-US" w:eastAsia="zh-CN"/>
        </w:rPr>
        <w:t>每一次危机都会暂时减少奢侈品的消费。危机使（Ⅱb）v到货币资本的再转化延缓和停滞，使这种再转化只能部分地进行，从而有一部分生产奢侈品的工人被解雇；另一方面，必要消费资料的出售也会因此停滞和减少。这里完全撇开不说那些同时被解雇的非生产工人，他们由于为资本家服务而得到资本家奢侈支出的一部分（这些工人本身相应地也是奢侈品），特别是这些工人在必要生活资料等等的消费方面也占了很大一部分。在繁荣时期，特别是在欺诈盛行期间，情况正好相反。在这个时期，货币的表现在商品中的相对价值已由于其他原因（并不是由于现实的价值革命）而降低，所以，商品的价格不依商品本身的价值为转移而提高。不仅是必要生活资料的消费增加了；工人阶级（他们的全部后备军现在都积极参加进来）也暂时参加了他们通常买不起的各种奢侈品的消费，此外，他们还会参加这类必要消费品的消费，其中绝大部分通常只对资本家阶级来说才是“必要”消费资料；而这些又会引起价格的提高。</w:t>
      </w:r>
    </w:p>
    <w:p w14:paraId="49E61AA3">
      <w:pPr>
        <w:ind w:firstLine="420" w:firstLineChars="0"/>
        <w:rPr>
          <w:rFonts w:hint="default"/>
          <w:lang w:val="en-US" w:eastAsia="zh-CN"/>
        </w:rPr>
      </w:pPr>
      <w:r>
        <w:rPr>
          <w:rFonts w:hint="default"/>
          <w:lang w:val="en-US" w:eastAsia="zh-CN"/>
        </w:rPr>
        <w:t>认为危机是由于缺少有支付能力的消费或缺少有支付能力的消费者引起的，这纯粹是同义反复。除了需要救济的贫民的消费或“盗贼”的消费以外，资本主义制度只知道进行支付的消费。商品卖不出去，无非是找不到有支付能力的买者，也就是找不到消费者（因为购买商品归根结底是为了生产消费或个人消费）。但是，如果有人想使这个同义反复具有更深刻的论据的假象，说什么工人阶级从他们自己的产品中得到的那一部分太小了，只要他们从中得到较大的部分，即提高他们的工资，弊端就可以消除，那么，我们只须指出，危机每一次都恰好有这样一个时期做准备，在这个时期，工资会普遍提高，工人阶级实际上也会从供消费用的那部分年产品中得到较大的一份。按照这些具有健全而“简单”（！）的人类常识的骑士们的观点，这个时期反而把危机消除了。因此，看起来，资本主义生产包含着各种和善意或恶意无关的条件，这些条件只不过让工人阶级暂时享受一下相对的繁荣，而这种繁荣往往只是危机风暴的预兆。</w:t>
      </w:r>
    </w:p>
    <w:p w14:paraId="56FC0424">
      <w:pPr>
        <w:ind w:firstLine="420" w:firstLineChars="0"/>
        <w:rPr>
          <w:rFonts w:hint="default"/>
          <w:lang w:val="en-US" w:eastAsia="zh-CN"/>
        </w:rPr>
      </w:pPr>
      <w:r>
        <w:rPr>
          <w:rFonts w:hint="default"/>
          <w:lang w:val="en-US" w:eastAsia="zh-CN"/>
        </w:rPr>
        <w:t>我们在上面已经看到，必要消费资料的生产和奢侈品的生产之间的比例关系，是以Ⅱ（v＋m）在Ⅱa和Ⅱb之间的分割为条件的，从而也是以Ⅱc在（Ⅱa）c和（Ⅱb）c之间的分割为条件的。因此，这种分割从根本上影响着生产的性质和数量关系，对生产的总形态来说，是一个本质的决定因素。</w:t>
      </w:r>
    </w:p>
    <w:p w14:paraId="523FDC2B">
      <w:pPr>
        <w:ind w:firstLine="420" w:firstLineChars="0"/>
        <w:rPr>
          <w:rFonts w:hint="default"/>
          <w:lang w:val="en-US" w:eastAsia="zh-CN"/>
        </w:rPr>
      </w:pPr>
      <w:r>
        <w:rPr>
          <w:rFonts w:hint="default"/>
          <w:lang w:val="en-US" w:eastAsia="zh-CN"/>
        </w:rPr>
        <w:t>简单再生产实质上是以消费为目的的，虽然攫取剩余价值表现为单个资本家的动机；但是，剩余价值——不管它的比例量如何——在这里最终只是用于资本家的个人消费。</w:t>
      </w:r>
    </w:p>
    <w:p w14:paraId="1DFAEA0F">
      <w:pPr>
        <w:ind w:firstLine="420" w:firstLineChars="0"/>
        <w:rPr>
          <w:rFonts w:hint="default"/>
          <w:lang w:val="en-US" w:eastAsia="zh-CN"/>
        </w:rPr>
      </w:pPr>
      <w:r>
        <w:rPr>
          <w:rFonts w:hint="default"/>
          <w:lang w:val="en-US" w:eastAsia="zh-CN"/>
        </w:rPr>
        <w:t>既然简单再生产是每个规模扩大的年再生产的一部分，并且还是它最重要的一部分，所以，这种个人消费的动机总是和发财致富的动机本身相伴而生，同时又和它相对立。实际上，问题表现得更复杂，因为掠夺物——资本家的剩余价值——的分享者，会作为独立于资本家以外的消费者出现。</w:t>
      </w:r>
    </w:p>
    <w:p w14:paraId="3BBE1D41">
      <w:pPr>
        <w:pStyle w:val="5"/>
        <w:ind w:firstLine="420" w:firstLineChars="0"/>
        <w:rPr>
          <w:rFonts w:hint="eastAsia"/>
          <w:lang w:val="en-US" w:eastAsia="zh-CN"/>
        </w:rPr>
      </w:pPr>
      <w:r>
        <w:rPr>
          <w:rFonts w:hint="eastAsia"/>
          <w:lang w:val="en-US" w:eastAsia="zh-CN"/>
        </w:rPr>
        <w:t>五、货币流通在交换中的中介作用</w:t>
      </w:r>
    </w:p>
    <w:p w14:paraId="63462651">
      <w:pPr>
        <w:ind w:firstLine="420" w:firstLineChars="0"/>
        <w:rPr>
          <w:rFonts w:hint="default"/>
          <w:lang w:val="en-US" w:eastAsia="zh-CN"/>
        </w:rPr>
      </w:pPr>
      <w:r>
        <w:rPr>
          <w:rFonts w:hint="default"/>
          <w:lang w:val="en-US" w:eastAsia="zh-CN"/>
        </w:rPr>
        <w:t>预付在可变资本上的货币资本，只有对生产必要生活资料的Ⅱa的资本家来说，才是直接流回的，这种情况不过是前面提到的那个一般规律由某些特殊条件而引起变化的一种表现，按照这个规律，商品生产者预付在流通中的货币，在商品流通正常进行的情况下，会回到他自己手里。由此顺便可以得出：如果站在商品生产者背后的是一个货币资本家，这个货币资本家又把货币资本（这个字最精确的含意就是货币形式的资本价值）预付给产业资本家，那么，这种货币的真正复归点就是这个货币资本家的钱袋。这样，虽然货币在流通中或多或少地要经过各种人之手，但大量的流通货币却属于以银行等形式组织和积聚的货币资本部门。这个部门预付资本的方法，规定资本要不断以货币形式最后流回到它那里，虽然这种回流还要以产业资本再转化为货币资本作为中介。</w:t>
      </w:r>
    </w:p>
    <w:p w14:paraId="7CD877B4">
      <w:pPr>
        <w:ind w:firstLine="420" w:firstLineChars="0"/>
        <w:rPr>
          <w:rFonts w:hint="default"/>
          <w:lang w:val="en-US" w:eastAsia="zh-CN"/>
        </w:rPr>
      </w:pPr>
      <w:r>
        <w:rPr>
          <w:rFonts w:hint="default"/>
          <w:lang w:val="en-US" w:eastAsia="zh-CN"/>
        </w:rPr>
        <w:t>对商品流通来说，有两样东西始终是必要的：投入流通的商品和投入流通的货币。“与直接的产品交换不同，流通过程在使用价值换位和转手之后并没有结束。货币并不因为它最终从一个商品的形态变化系列中退出来而消失。它不断地沉淀在商品空出来的流通位置上。”</w:t>
      </w:r>
    </w:p>
    <w:p w14:paraId="48528E5C">
      <w:pPr>
        <w:ind w:firstLine="420" w:firstLineChars="0"/>
        <w:rPr>
          <w:rFonts w:hint="default"/>
          <w:lang w:val="en-US" w:eastAsia="zh-CN"/>
        </w:rPr>
      </w:pPr>
      <w:r>
        <w:rPr>
          <w:rFonts w:hint="default"/>
          <w:lang w:val="en-US" w:eastAsia="zh-CN"/>
        </w:rPr>
        <w:t>例如，在Ⅱc和Ⅰ（v＋m）之间的流通中，我们假定，第Ⅱ部类为这个流通预付了500镑货币。大的社会的生产者群之间的流通，分解为无数的流通过程，其中，时而这一生产者群的某个人，时而那一生产者群的某个人，首先作为买者出现，从而把货币投入流通。把个别情况完全撇开不说，这已经由生产期间的差别，从而由不同商品资本的周转的差别决定了。现在，第Ⅱ部类用500镑向第Ⅰ部类购买同等价值额的生产资料，第Ⅰ部类再向第Ⅱ部类购买500镑消费资料；这些货币因此又流回到第Ⅱ部类那里；后者绝不会因为这种回流而更富有。它首先把500镑货币投入流通，并从流通中取出同等价值额的商品，然后又出售500镑商品，并从流通中取出同等价值额的货币；这样，500镑又流回来。事实上，第Ⅱ部类投入流通的是500镑货币和500镑商品＝1000镑；它也从流通中取出了500镑商品和500镑货币。为了使500镑商品（Ⅰ）和500镑商品（Ⅱ）相交换，流通所需要的只是500镑货币。这样，谁预付货币来购买别人的商品，谁就会在出售自己的商品时，重新得到货币。所以，假如第Ⅰ部类首先向第Ⅱ部类购买500镑商品，然后再向第Ⅱ部类出售500镑商品，那么这500镑将回到第Ⅰ部类那里，而不是回到第Ⅱ部类那里。</w:t>
      </w:r>
    </w:p>
    <w:p w14:paraId="0825EE29">
      <w:pPr>
        <w:ind w:firstLine="420" w:firstLineChars="0"/>
        <w:rPr>
          <w:rFonts w:hint="default"/>
          <w:lang w:val="en-US" w:eastAsia="zh-CN"/>
        </w:rPr>
      </w:pPr>
      <w:r>
        <w:rPr>
          <w:rFonts w:hint="default"/>
          <w:lang w:val="en-US" w:eastAsia="zh-CN"/>
        </w:rPr>
        <w:t>第Ⅰ部类投在工资上的货币，即以货币形式预付的可变资本并不是在货币形式上直接地返回的，而是间接地、通过迂回的道路返回的。相反，在第Ⅱ部类，500镑工资却直接从工人那里回到资本家手中，就像在同一些人彼此交替地作为商品的买者和卖者不断对立，反复进行买和卖时货币总是直接返回一样。第Ⅱ部类的资本家以货币支付劳动力的报酬；他由此就把劳动力并入他的资本，并且只是通过这种流通行为，即对资本家来说仅仅是货币资本转化为生产资本的流通行为，才作为产业资本家而和作为他的雇佣工人的工人相对立。但是，起先作为自己劳动力的卖者，出售者出现的工人，后来会作为买者，作为货币所有者，而和作为商品的卖者的资本家相对立；因此，投在工资上的货币，也流回到资本家手中。只要这些商品的出售不包含欺诈等等，而是商品和货币进行等价交换，那么，这就不会是资本家借以发财致富的过程。资本家并不是支付给工人两次：先用货币，后用商品；一旦工人把货币换成资本家的商品，资本家的货币就回到自己手中。</w:t>
      </w:r>
    </w:p>
    <w:p w14:paraId="34170A38">
      <w:pPr>
        <w:ind w:firstLine="420" w:firstLineChars="0"/>
        <w:rPr>
          <w:rFonts w:hint="default"/>
          <w:lang w:val="en-US" w:eastAsia="zh-CN"/>
        </w:rPr>
      </w:pPr>
      <w:r>
        <w:rPr>
          <w:rFonts w:hint="default"/>
          <w:lang w:val="en-US" w:eastAsia="zh-CN"/>
        </w:rPr>
        <w:t>然而，转化为可变资本的货币资本，即预付在工资上的货币，在货币流通本身中，起着主要的作用，这是因为工人阶级不得不挣一文吃一文，不能给产业资本家提供任何长期的信贷，这样，各个产业部门的资本周转期间尽管有差别，可变资本却要在某一短期内，例如一周，即在比较迅速地反复的期限内，同时在社会的无数不同地点，以货币形式预付（这个期限越短，通过这个渠道一次投入流通的货币总额相对地说也就越小）。在每个进行资本主义生产的国家，这样预付的货币资本在总流通中都占有一个在比例上有决定意义的部分，这尤其是因为，同一些货币在流回起点之前要流过各种渠道，作为无数其他的营业的流通手段来执行职能。</w:t>
      </w:r>
    </w:p>
    <w:p w14:paraId="5CEAEDAF">
      <w:pPr>
        <w:ind w:firstLine="420" w:firstLineChars="0"/>
        <w:rPr>
          <w:rFonts w:hint="default"/>
          <w:lang w:val="en-US" w:eastAsia="zh-CN"/>
        </w:rPr>
      </w:pPr>
      <w:r>
        <w:rPr>
          <w:rFonts w:hint="eastAsia"/>
          <w:lang w:val="en-US" w:eastAsia="zh-CN"/>
        </w:rPr>
        <w:t>在资本主义市场经济中，商品资本的价值实现只有唯一且无比简单的一条路径：将它脱手。当且仅当资本家手中的商品资本脱手时，这一份商品资本的价值就得到实现。尽管在我们面前，货币的脱手与商品的脱手似乎总是交替进行而且互为因果，但是就其中任何一个阶段而言，只要买者与卖者手中的货币与商品实现易位，那么商品资本的价值的实现就从此刻开始，从此刻结束了。</w:t>
      </w:r>
    </w:p>
    <w:p w14:paraId="280C7609">
      <w:pPr>
        <w:ind w:firstLine="420" w:firstLineChars="0"/>
        <w:rPr>
          <w:rFonts w:hint="default"/>
          <w:lang w:val="en-US" w:eastAsia="zh-CN"/>
        </w:rPr>
      </w:pPr>
      <w:r>
        <w:rPr>
          <w:rFonts w:hint="default"/>
          <w:lang w:val="en-US" w:eastAsia="zh-CN"/>
        </w:rPr>
        <w:t>当一个资本家（在这里，我们指的仍然只是产业资本家，他们同时是其他所有资本家的代表）把货币用于消费资料时，对他来说，这些货币已经完结，已经走尽了尘世的道路。如果它再流回到他手中，这仅仅是因为他借助于商品，即靠他的商品资本，从流通中取出了货币。全部年商品产品的每一个要素的价值，即每个单个商品的价值，对他来说，和他的全部年商品产品（对他来说＝商品资本）的价值一样，都可以分成不变资本价值、可变资本价值和剩余价值。因此，每个单个商品（形成全部商品产品的各个要素）的货币化，同时也就是全部商品产品所包含的剩余价值的一定部分的货币化。所以，在这个场合，说资本家自己把货币投入流通（在他把货币用于消费资料的时候），由此使他的剩余价值货币化即得到实现，这是完全正确的。当然，这里所说的并不是同一些货币，而是和资本家为了满足个人需要而投入流通的货币额相等（或和其中的一部分相等）的一定的现金额。</w:t>
      </w:r>
    </w:p>
    <w:p w14:paraId="1D94B5C9">
      <w:pPr>
        <w:ind w:firstLine="420" w:firstLineChars="0"/>
        <w:rPr>
          <w:rFonts w:hint="default"/>
          <w:lang w:val="en-US" w:eastAsia="zh-CN"/>
        </w:rPr>
      </w:pPr>
      <w:r>
        <w:rPr>
          <w:rFonts w:hint="default"/>
          <w:lang w:val="en-US" w:eastAsia="zh-CN"/>
        </w:rPr>
        <w:t>实际上，这是以两种方式进行的：如果企业是在当年开办的，资本家就必须经过相当长的时间，在最好的情况下，也要几个月，才能从自己的企业收入中取得货币供他个人消费。但他不会因此而使他的消费停止片刻。他预期到剩余价值会到手而自己预付货币（不管这些货币是从他自己的钱袋，还是通过贷款从别人的钱袋取得的，在这里是完全没有关系的），但是，他因此也就为以后将实现的剩余价值的实现，预付了流通手段。相反地，如果营业早已正常进行，那么支出和收入就会分配在一年的不同期间。但是，有一点，即资本家的消费，是不间断地进行的。这种消费是因预期到收入会到手而进行的，而消费量也要按照通常的或估计的收入的一定比例来计算。商品每出售一部分，当年生产的剩余价值也就实现一部分。如果在全年内，所生产商品的销售量只够补偿其中包含的不变资本价值和可变资本价值，或者，如果价格下跌，以致在出售全部年商品产品时，只能实现其中包含的预付资本的价值，那么就会明显地暴露出，上述货币是因预期到未来的剩余价值会到手而预先用掉的。如果我们的资本家破产了，他的债权人和法庭就会调查他预先进行的私人支出，是否和他的企业规模，是否和这种企业一般的或正常的剩余价值收入保持适当的比例。</w:t>
      </w:r>
    </w:p>
    <w:p w14:paraId="39A2ED8C">
      <w:pPr>
        <w:ind w:firstLine="420" w:firstLineChars="0"/>
        <w:rPr>
          <w:rFonts w:hint="default"/>
          <w:lang w:val="en-US" w:eastAsia="zh-CN"/>
        </w:rPr>
      </w:pPr>
      <w:r>
        <w:rPr>
          <w:rFonts w:hint="default"/>
          <w:lang w:val="en-US" w:eastAsia="zh-CN"/>
        </w:rPr>
        <w:t>但是，对整个资本家阶级来说，它必须自己把实现它的剩余价值（同时也为了使他们的资本即不变资本和可变资本流通）的货币投入流通这样一种说法，不仅不是奇谈怪论，而且还是整个机制的必要条件，因为在这里只有两个阶级：只能支配自己劳动力的工人阶级；对社会生产资料和货币拥有垄断权的资本家阶级。如果说，为实现商品所包含的剩余价值而必需的货币，首先要工人阶级自己出资预付，那才是奇谈怪论。但是，单个资本家总是以下列形式实行这种预付：起买者的作用，支出货币来购买消费资料，或者预付货币来购买他的生产资本的各种要素——或者是劳动力，或者是生产资料。他付出货币，总只是为了换取一个等价物。他把货币预付到流通中，只不过是采取和预付商品到流通中一样的方法。在这两个场合，他都是起流通的起点的作用。</w:t>
      </w:r>
    </w:p>
    <w:p w14:paraId="6AD820E3">
      <w:pPr>
        <w:ind w:firstLine="420" w:firstLineChars="0"/>
        <w:rPr>
          <w:rFonts w:hint="default"/>
          <w:lang w:val="en-US" w:eastAsia="zh-CN"/>
        </w:rPr>
      </w:pPr>
      <w:r>
        <w:rPr>
          <w:rFonts w:hint="default"/>
          <w:lang w:val="en-US" w:eastAsia="zh-CN"/>
        </w:rPr>
        <w:t>现实的过程被两种情况所掩盖：</w:t>
      </w:r>
    </w:p>
    <w:p w14:paraId="25227B1B">
      <w:pPr>
        <w:ind w:firstLine="420" w:firstLineChars="0"/>
        <w:rPr>
          <w:rFonts w:hint="default"/>
          <w:lang w:val="en-US" w:eastAsia="zh-CN"/>
        </w:rPr>
      </w:pPr>
      <w:r>
        <w:rPr>
          <w:rFonts w:hint="default"/>
          <w:lang w:val="en-US" w:eastAsia="zh-CN"/>
        </w:rPr>
        <w:t>1.商业资本（它最初的形式总是货币，因为商人本身不生产任何“产品”或“商品”）和货币资本，会在产业资本的流通过程中作为特殊类型的资本家的经营对象出现。</w:t>
      </w:r>
    </w:p>
    <w:p w14:paraId="7462DEF2">
      <w:pPr>
        <w:ind w:firstLine="420" w:firstLineChars="0"/>
        <w:rPr>
          <w:rFonts w:hint="default"/>
          <w:lang w:val="en-US" w:eastAsia="zh-CN"/>
        </w:rPr>
      </w:pPr>
      <w:r>
        <w:rPr>
          <w:rFonts w:hint="default"/>
          <w:lang w:val="en-US" w:eastAsia="zh-CN"/>
        </w:rPr>
        <w:t>2.剩余价值——必然总是首先在产业资本家手中——分成不同的范畴。作为这些范畴的承担者出现的，除产业资本家以外，还有土地所有者（地租的承担者）、高利贷者（利息的承担者）等等，同时还有政府和它的官吏，食利者等等。这些家伙在产业资本家面前是作为买者出现的，而他们作为买者使产业资本家的商品转化为货币。他们各自也把“货币”投入流通，产业资本家则从他们手中得到这些货币。这时，人们总是忘记，他们最初得到并不断地重新得到的货币的来源是什么。</w:t>
      </w:r>
    </w:p>
    <w:p w14:paraId="003D72D5">
      <w:pPr>
        <w:pStyle w:val="5"/>
        <w:ind w:firstLine="840" w:firstLineChars="300"/>
        <w:rPr>
          <w:rFonts w:hint="eastAsia"/>
          <w:lang w:val="en-US" w:eastAsia="zh-CN"/>
        </w:rPr>
      </w:pPr>
      <w:r>
        <w:rPr>
          <w:rFonts w:hint="eastAsia"/>
          <w:lang w:val="en-US" w:eastAsia="zh-CN"/>
        </w:rPr>
        <w:t>六、第Ⅰ部类的不变资本</w:t>
      </w:r>
    </w:p>
    <w:p w14:paraId="6DACDA68">
      <w:pPr>
        <w:ind w:firstLine="420" w:firstLineChars="0"/>
        <w:rPr>
          <w:rFonts w:hint="eastAsia"/>
          <w:lang w:val="en-US" w:eastAsia="zh-CN"/>
        </w:rPr>
      </w:pPr>
      <w:r>
        <w:rPr>
          <w:rFonts w:hint="default"/>
          <w:lang w:val="en-US" w:eastAsia="zh-CN"/>
        </w:rPr>
        <w:t>现在留下还要研究的是第Ⅰ部类的不变资本＝4000Ⅰc。这个价值等于第Ⅰ部类的商品产品中再现的价值，即在这个商品量的生产上所消费的生产资料的价值。这个再现的价值并不是在第Ⅰ部类的生产过程中生产的，而是在这一年以前作为不变的价值，作为第Ⅰ部类生产过程的生产资料既定的价值，进入这个生产过程的。它现在存在于第Ⅰ部类的整个那部分没有被第Ⅱ部类吸收的商品量中。因而，仍然保留在第Ⅰ部类的资本家手中的这个商品量的价值＝他们的全部年商品产品价值的</w:t>
      </w:r>
      <w:r>
        <w:rPr>
          <w:rFonts w:hint="eastAsia"/>
          <w:lang w:val="en-US" w:eastAsia="zh-CN"/>
        </w:rPr>
        <w:t>2/3。</w:t>
      </w:r>
    </w:p>
    <w:p w14:paraId="440ABCC2">
      <w:pPr>
        <w:ind w:firstLine="420" w:firstLineChars="0"/>
        <w:rPr>
          <w:rFonts w:hint="default"/>
          <w:lang w:val="en-US" w:eastAsia="zh-CN"/>
        </w:rPr>
      </w:pPr>
      <w:r>
        <w:rPr>
          <w:rFonts w:hint="default"/>
          <w:lang w:val="en-US" w:eastAsia="zh-CN"/>
        </w:rPr>
        <w:t>关于生产一种特殊生产资料的单个资本家，我们可以说：他出售他的商品产品，把它转化为货币。当他把商品产品转化为货币时，他也就把他产品中的不变价值部分再转化为货币了。然后，他用这个已经转化为货币的价值部分，再向别的商品的卖者购买自己的生产资料，或是把他的产品的不变价值部分转化为一种可以重新作为不变生产资本来执行职能的实物形式。</w:t>
      </w:r>
    </w:p>
    <w:p w14:paraId="405CB3E6">
      <w:pPr>
        <w:ind w:firstLine="420" w:firstLineChars="0"/>
        <w:rPr>
          <w:rFonts w:hint="default"/>
          <w:lang w:val="en-US" w:eastAsia="zh-CN"/>
        </w:rPr>
      </w:pPr>
      <w:r>
        <w:rPr>
          <w:rFonts w:hint="default"/>
          <w:lang w:val="en-US" w:eastAsia="zh-CN"/>
        </w:rPr>
        <w:t>而现在，这样假定就不行了。第Ⅰ部类的资本家阶级包括生产生产资料的全体资本家。此外，留在他们手中的商品产品4000，是社会产品的一部分；这部分社会产品不能和任何别的部分交换，因为年产品中已经不存在可以和它交换的任何别的部分。除了这4000以外，年产品的其余部分已经全部作了安排；一部分为社会的消费基金所吸收，另一部分用来补偿第Ⅱ部类的不变资本。第Ⅱ部类所有能够用来和第Ⅰ部类交换的东西已经全部交换完毕。</w:t>
      </w:r>
    </w:p>
    <w:p w14:paraId="754AF518">
      <w:pPr>
        <w:ind w:firstLine="420" w:firstLineChars="0"/>
        <w:rPr>
          <w:rFonts w:hint="default"/>
          <w:lang w:val="en-US" w:eastAsia="zh-CN"/>
        </w:rPr>
      </w:pPr>
      <w:r>
        <w:rPr>
          <w:rFonts w:hint="default"/>
          <w:lang w:val="en-US" w:eastAsia="zh-CN"/>
        </w:rPr>
        <w:t>只要我们注意到，第Ⅰ部类的全部商品产品，按其实物形式来说，是由生产资料即不变资本本身的物质要素构成的，困难就很容易解决。这里出现的现象和上述第Ⅱ部类出现的现象相同，只是方面有所不同。</w:t>
      </w:r>
    </w:p>
    <w:p w14:paraId="5672B8F3">
      <w:pPr>
        <w:ind w:firstLine="420" w:firstLineChars="0"/>
        <w:rPr>
          <w:rFonts w:hint="default"/>
          <w:lang w:val="en-US" w:eastAsia="zh-CN"/>
        </w:rPr>
      </w:pPr>
      <w:r>
        <w:rPr>
          <w:rFonts w:hint="default"/>
          <w:lang w:val="en-US" w:eastAsia="zh-CN"/>
        </w:rPr>
        <w:t>在第Ⅱ部类，全部商品产品由消费资料构成，因此，其中由这种商品产品所包含的工资和剩余价值来计量的部分，可以由它本部类的生产者消费。在第Ⅰ部类，全部商品产品由生产资料，即由建筑物、机器、容器、原料和辅助材料等等构成。因此，其中用来补偿这个部门所使用的不变资本的那一部分，能够以它的实物形式立即重新作为生产资本的组成部分执行职能。如果它进入流通，那也是在第Ⅰ部类内部流通。在第Ⅱ部类，一部分实物形式的商品产品由该部类的生产者个人消费掉，而在第Ⅰ部类，一部分实物形式的产品却由它的资本主义生产者在生产上消费掉。</w:t>
      </w:r>
    </w:p>
    <w:p w14:paraId="4D451765">
      <w:pPr>
        <w:ind w:firstLine="420" w:firstLineChars="0"/>
        <w:rPr>
          <w:rFonts w:hint="default"/>
          <w:lang w:val="en-US" w:eastAsia="zh-CN"/>
        </w:rPr>
      </w:pPr>
      <w:r>
        <w:rPr>
          <w:rFonts w:hint="default"/>
          <w:lang w:val="en-US" w:eastAsia="zh-CN"/>
        </w:rPr>
        <w:t>第Ⅰ部类消费的不变资本价值，是在第Ⅰ部类的一部分商品产品＝4000c中再现的，而且是以能立即再作为不变生产资本执行职能的实物形式再现的。在第Ⅱ部类，3000商品产品中价值等于工资和剩余价值的那一部分（＝1000），直接进入第Ⅱ部类的资本家和工人的个人消费；另一方面，这个商品产品的不变资本价值（＝2000），不能再进入第Ⅱ部类的资本家的生产消费，而要通过和第Ⅰ部类的交换来进行补偿。</w:t>
      </w:r>
    </w:p>
    <w:p w14:paraId="4202A86B">
      <w:pPr>
        <w:ind w:firstLine="420" w:firstLineChars="0"/>
        <w:rPr>
          <w:rFonts w:hint="default"/>
          <w:lang w:val="en-US" w:eastAsia="zh-CN"/>
        </w:rPr>
      </w:pPr>
      <w:r>
        <w:rPr>
          <w:rFonts w:hint="default"/>
          <w:lang w:val="en-US" w:eastAsia="zh-CN"/>
        </w:rPr>
        <w:t>相反地，第Ⅰ部类的6000商品产品中价值等于工资和剩余价值的那一部分（＝2000），不会进入而且按它的实物形式来说也不能进入它的生产者的个人消费。它倒是必须首先和第Ⅱ部类交换。另一方面，这个产品的不变价值部分＝4000，却处在这样一种实物形式上，这种形式的不变价值部分——就第Ⅰ部类的整个资本家阶级来考察——能够直接再作为第Ⅰ部类的不变资本执行职能。换句话说，第Ⅰ部类的全部产品是由这样一些使用价值构成的，这种使用价值按照它们的实物形式来说，——在资本主义生产方式下，——只能作为不变资本的要素发生作用。因此，在这个价值6000的产品中，</w:t>
      </w:r>
      <w:r>
        <w:rPr>
          <w:rFonts w:hint="eastAsia"/>
          <w:lang w:val="en-US" w:eastAsia="zh-CN"/>
        </w:rPr>
        <w:t>1/3</w:t>
      </w:r>
      <w:r>
        <w:rPr>
          <w:rFonts w:hint="default"/>
          <w:lang w:val="en-US" w:eastAsia="zh-CN"/>
        </w:rPr>
        <w:t>（即2000）补偿第Ⅱ部类的不变资本，其余</w:t>
      </w:r>
      <w:r>
        <w:rPr>
          <w:rFonts w:hint="eastAsia"/>
          <w:lang w:val="en-US" w:eastAsia="zh-CN"/>
        </w:rPr>
        <w:t>2/3</w:t>
      </w:r>
      <w:r>
        <w:rPr>
          <w:rFonts w:hint="default"/>
          <w:lang w:val="en-US" w:eastAsia="zh-CN"/>
        </w:rPr>
        <w:t>则补偿第Ⅰ部类的不变资本。</w:t>
      </w:r>
    </w:p>
    <w:p w14:paraId="22AE8C1A">
      <w:pPr>
        <w:ind w:firstLine="420" w:firstLineChars="0"/>
        <w:rPr>
          <w:rFonts w:hint="default"/>
          <w:lang w:val="en-US" w:eastAsia="zh-CN"/>
        </w:rPr>
      </w:pPr>
      <w:r>
        <w:rPr>
          <w:rFonts w:hint="default"/>
          <w:lang w:val="en-US" w:eastAsia="zh-CN"/>
        </w:rPr>
        <w:t>第Ⅰ部类的不变资本，由大量的不同的资本群构成。它们被分别投入不同的生产资料生产部门，有若干被投入铸铁厂，有若干被投入煤矿，等等。每个这种资本群或每个这种社会的群资本，又由数量或多或少的独立执行职能的单个资本构成。</w:t>
      </w:r>
    </w:p>
    <w:p w14:paraId="676E60A5">
      <w:pPr>
        <w:ind w:firstLine="420" w:firstLineChars="0"/>
        <w:rPr>
          <w:rFonts w:hint="default"/>
          <w:lang w:val="en-US" w:eastAsia="zh-CN"/>
        </w:rPr>
      </w:pPr>
      <w:r>
        <w:rPr>
          <w:rFonts w:hint="default"/>
          <w:lang w:val="en-US" w:eastAsia="zh-CN"/>
        </w:rPr>
        <w:t>首先，社会资本，比如说7500（可以用百万等等来表示），分成不同的资本群；价值7500的社会资本分成各个特殊的部分，其中每个部分都被分别投入一个特殊的生产部门；投入每个特殊生产部门的那部分社会资本价值，按照它的实物形式，部分地由各特殊生产部门的生产资料构成，部分地由它们的经营所必需的、具有相应的熟练程度的劳动力构成，这种劳动力由于分工，并按照它在每个个别生产部门所完成的劳动的特殊种类，而各不相同。投入每个特殊生产部门的那部分社会资本，又由投入该生产部门的独立执行职能的单个资本的总和构成。不言而喻，这里所说的，既适用于第Ⅰ部类，也适用于第Ⅱ部类。</w:t>
      </w:r>
    </w:p>
    <w:p w14:paraId="3248783E">
      <w:pPr>
        <w:ind w:firstLine="420" w:firstLineChars="0"/>
        <w:rPr>
          <w:rFonts w:hint="default"/>
          <w:lang w:val="en-US" w:eastAsia="zh-CN"/>
        </w:rPr>
      </w:pPr>
      <w:r>
        <w:rPr>
          <w:rFonts w:hint="default"/>
          <w:lang w:val="en-US" w:eastAsia="zh-CN"/>
        </w:rPr>
        <w:t>至于说第Ⅰ部类中以它的商品产品形式再现的不变资本价值，那么，它有一部分作为生产资料再进入把它当作产品生产出来的特殊生产部门（或者，甚至就是它那一个企业）。例如，谷物进入谷物的生产，煤炭进入煤炭的生产，铁以机器形式进入铁的生产，等等。</w:t>
      </w:r>
    </w:p>
    <w:p w14:paraId="5AB92403">
      <w:pPr>
        <w:ind w:firstLine="420" w:firstLineChars="0"/>
        <w:rPr>
          <w:rFonts w:hint="default"/>
          <w:lang w:val="en-US" w:eastAsia="zh-CN"/>
        </w:rPr>
      </w:pPr>
      <w:r>
        <w:rPr>
          <w:rFonts w:hint="default"/>
          <w:lang w:val="en-US" w:eastAsia="zh-CN"/>
        </w:rPr>
        <w:t>当构成第Ⅰ部类的不变资本价值的部分产品不再直接进入自己的特殊生产部门或自己那个生产部门的时候，这些产品只是变换了位置。它们以实物形式进入第Ⅰ部类的另一个生产部门，而第Ⅰ部类其他生产部门的产品则对它们进行实物补偿。这只不过是这些产品的换位。它们全部作为补偿第Ⅰ部类的不变资本的因素再进入第Ⅰ部类，不过不是进入第Ⅰ部类这一个群，而是进入这个部类的另一个群。在这里，只要交换是在第Ⅰ部类的各个资本家之间进行的，这种交换就是一种实物形式的不变资本和另一种实物形式的不变资本的交换，就是一种生产资料和其他生产资料的交换。这是第Ⅰ部类的不同的单个不变资本部分的互相交换。只要产品不是直接在本生产部门作为生产资料使用，这些产品就离开它们自己的生产场所，进入另一个生产场所，因而，互相得到补偿。</w:t>
      </w:r>
    </w:p>
    <w:p w14:paraId="181096D6">
      <w:pPr>
        <w:ind w:firstLine="420" w:firstLineChars="0"/>
        <w:rPr>
          <w:rFonts w:hint="default"/>
          <w:lang w:val="en-US" w:eastAsia="zh-CN"/>
        </w:rPr>
      </w:pPr>
      <w:r>
        <w:rPr>
          <w:rFonts w:hint="default"/>
          <w:lang w:val="en-US" w:eastAsia="zh-CN"/>
        </w:rPr>
        <w:t>换句话说（和第Ⅱ部类剩余价值的情况相似），第Ⅰ部类的每个资本家按照他作为这4000不变资本的共有者所占的比例，从这个商品总量中取出他所需要的相应的生产资料。如果生产是社会的，而不是资本主义的，那么很明显，为了进行再生产，第Ⅰ部类的这些产品同样会不断地再作为生产资料在这个部类的各个生产部门之间进行分配，一部分直接留在这些产品的生产部门，另一部分则转入其他生产场所，因此，在这个部类的不同生产场所之间发生一种不断往返的运动。</w:t>
      </w:r>
    </w:p>
    <w:p w14:paraId="0EFF2BD7">
      <w:pPr>
        <w:pStyle w:val="5"/>
        <w:ind w:firstLine="840" w:firstLineChars="300"/>
        <w:rPr>
          <w:rFonts w:hint="eastAsia"/>
          <w:lang w:val="en-US" w:eastAsia="zh-CN"/>
        </w:rPr>
      </w:pPr>
      <w:r>
        <w:rPr>
          <w:rFonts w:hint="eastAsia"/>
          <w:lang w:val="en-US" w:eastAsia="zh-CN"/>
        </w:rPr>
        <w:t>七、两个部类的可变资本和剩余价值</w:t>
      </w:r>
    </w:p>
    <w:p w14:paraId="13EB6F49">
      <w:pPr>
        <w:ind w:firstLine="420" w:firstLineChars="0"/>
        <w:rPr>
          <w:rFonts w:hint="default"/>
          <w:lang w:val="en-US" w:eastAsia="zh-CN"/>
        </w:rPr>
      </w:pPr>
      <w:r>
        <w:rPr>
          <w:rFonts w:hint="default"/>
          <w:lang w:val="en-US" w:eastAsia="zh-CN"/>
        </w:rPr>
        <w:t>每年生产的消费资料的总价值，等于当年再生产的第Ⅱ部类的可变资本价值和新生产的第Ⅱ部类的剩余价值（即等于第Ⅱ部类当年生产的价值），加上当年再生产的第Ⅰ部类的可变资本价值和新生产的第Ⅰ部类的剩余价值（也就是加上第Ⅰ部类当年生产的价值）。</w:t>
      </w:r>
    </w:p>
    <w:p w14:paraId="4707829D">
      <w:pPr>
        <w:ind w:firstLine="420" w:firstLineChars="0"/>
        <w:rPr>
          <w:rFonts w:hint="default"/>
          <w:lang w:val="en-US" w:eastAsia="zh-CN"/>
        </w:rPr>
      </w:pPr>
      <w:r>
        <w:rPr>
          <w:rFonts w:hint="default"/>
          <w:lang w:val="en-US" w:eastAsia="zh-CN"/>
        </w:rPr>
        <w:t>因此，在简单再生产的前提下，每年生产的消费资料的总价值，等于年价值产品，即等于社会劳动在当年生产的全部价值。其所以必然如此，因为在简单再生产中，这全部价值将被消费掉。</w:t>
      </w:r>
    </w:p>
    <w:p w14:paraId="34F2ED79">
      <w:pPr>
        <w:ind w:firstLine="420" w:firstLineChars="0"/>
        <w:rPr>
          <w:rFonts w:hint="default"/>
          <w:lang w:val="en-US" w:eastAsia="zh-CN"/>
        </w:rPr>
      </w:pPr>
      <w:r>
        <w:rPr>
          <w:rFonts w:hint="default"/>
          <w:lang w:val="en-US" w:eastAsia="zh-CN"/>
        </w:rPr>
        <w:t>社会总工作日分为两部分：1.必要劳动；它在一年中创造1500v的价值；2.剩余劳动；它创造1500m的追加价值或剩余价值。这两个价值之和＝3000，等于这一年生产的3000消费资料的价值。因此，一年生产的消费资料的总价值，等于社会总工作日在当年生产的总价值，等于社会可变资本的价值加上社会剩余价值，等于当年的全部新产品。</w:t>
      </w:r>
    </w:p>
    <w:p w14:paraId="1FA237B9">
      <w:pPr>
        <w:ind w:firstLine="420" w:firstLineChars="0"/>
        <w:rPr>
          <w:rFonts w:hint="default"/>
          <w:lang w:val="en-US" w:eastAsia="zh-CN"/>
        </w:rPr>
      </w:pPr>
      <w:r>
        <w:rPr>
          <w:rFonts w:hint="default"/>
          <w:lang w:val="en-US" w:eastAsia="zh-CN"/>
        </w:rPr>
        <w:t>但是我们知道，虽然这两个价值量是一致的，第Ⅱ部类的商品即消费资料的总价值，绝不因此就是在社会生产的这个部类内生产出来的。这两个价值量一致，是因为在第Ⅱ部类再现的不变资本价值等于第Ⅰ部类新生产的价值（可变资本价值加上剩余价值）；因此，Ⅰ（v＋m）能够购买第Ⅱ部类的产品中对（第Ⅱ部类）产品的生产者来说代表着不变资本价值的那一部分产品。这就表明，为什么尽管对第Ⅱ部类的资本家来说，他们的产品价值分成c＋v＋m，但是从社会的角度来考察，这些产品的价值却可以分成v＋m。其所以如此，只是因为Ⅱc在这里等于Ⅰ（v＋m），社会产品的这两个组成部分通过交换来互相交换它们的实物形式。在这样交换以后，Ⅱc就再以生产资料的形式存在，而Ⅰ（v＋m）则再以消费资料的形式存在。</w:t>
      </w:r>
    </w:p>
    <w:p w14:paraId="3B4767AC">
      <w:pPr>
        <w:ind w:firstLine="420" w:firstLineChars="0"/>
        <w:rPr>
          <w:rFonts w:hint="default"/>
          <w:lang w:val="en-US" w:eastAsia="zh-CN"/>
        </w:rPr>
      </w:pPr>
      <w:r>
        <w:rPr>
          <w:rFonts w:hint="default"/>
          <w:lang w:val="en-US" w:eastAsia="zh-CN"/>
        </w:rPr>
        <w:t>正是这种情况，使亚·斯密断言，年产品的价值分解为v＋m。这种看法，第一，只适用于由消费资料构成的那部分年产品；第二，其所以适用，并不是指这全部价值都是第Ⅱ部类生产的，因而它的产品价值等于第Ⅱ部类预付的可变资本价值加上第Ⅱ部类生产的剩余价值，而只是指：Ⅱ（c＋v＋m）＝Ⅱ（v＋m）＋Ⅰ（v＋m），或者说，因为Ⅱc＝Ⅰ（v＋m）。</w:t>
      </w:r>
    </w:p>
    <w:p w14:paraId="22964AB3">
      <w:pPr>
        <w:ind w:firstLine="420" w:firstLineChars="0"/>
        <w:rPr>
          <w:rFonts w:hint="default"/>
          <w:lang w:val="en-US" w:eastAsia="zh-CN"/>
        </w:rPr>
      </w:pPr>
      <w:r>
        <w:rPr>
          <w:rFonts w:hint="default"/>
          <w:lang w:val="en-US" w:eastAsia="zh-CN"/>
        </w:rPr>
        <w:t>由此进一步得出如下结论：</w:t>
      </w:r>
    </w:p>
    <w:p w14:paraId="743F9898">
      <w:pPr>
        <w:ind w:firstLine="420" w:firstLineChars="0"/>
        <w:rPr>
          <w:rFonts w:hint="default"/>
          <w:lang w:val="en-US" w:eastAsia="zh-CN"/>
        </w:rPr>
      </w:pPr>
      <w:r>
        <w:rPr>
          <w:rFonts w:hint="default"/>
          <w:lang w:val="en-US" w:eastAsia="zh-CN"/>
        </w:rPr>
        <w:t>虽然社会工作日（即整个工人阶级全年耗费的劳动）和每个单个工作日一样，只分成两部分，也就是分成必要劳动和剩余劳动，因而，虽然这种工作日所生产的价值同样也只分成两部分，也就是分成可变资本价值即工人用来购买他自身再生产的资料的那部分价值，和剩余价值即资本家可以用于他自己的个人消费的那部分价值，但是从社会的角度来考察，社会工作日的一部分是专门用来生产新的不变资本的，也就是用来生产那种专门供在劳动过程中作为生产资料，从而在伴随而来的价值增殖过程中作为不变资本执行职能的产品的。</w:t>
      </w:r>
    </w:p>
    <w:p w14:paraId="6A1B6108">
      <w:pPr>
        <w:ind w:firstLine="420" w:firstLineChars="0"/>
        <w:rPr>
          <w:rFonts w:hint="eastAsia"/>
          <w:lang w:val="en-US" w:eastAsia="zh-CN"/>
        </w:rPr>
      </w:pPr>
      <w:r>
        <w:rPr>
          <w:rFonts w:hint="default"/>
          <w:lang w:val="en-US" w:eastAsia="zh-CN"/>
        </w:rPr>
        <w:t>按照我们的假定，整个社会工作日表现为一个3000的货币价值，其中只有</w:t>
      </w:r>
      <w:r>
        <w:rPr>
          <w:rFonts w:hint="eastAsia"/>
          <w:lang w:val="en-US" w:eastAsia="zh-CN"/>
        </w:rPr>
        <w:t>1/3</w:t>
      </w:r>
      <w:r>
        <w:rPr>
          <w:rFonts w:hint="default"/>
          <w:lang w:val="en-US" w:eastAsia="zh-CN"/>
        </w:rPr>
        <w:t>＝1000是第Ⅱ部类生产的，这个部类生产消费资料，即生产那些最终实现社会全部可变资本价值和全部剩余价值的商品。因此，按照这个假定，社会工作日的</w:t>
      </w:r>
      <w:r>
        <w:rPr>
          <w:rFonts w:hint="eastAsia"/>
          <w:lang w:val="en-US" w:eastAsia="zh-CN"/>
        </w:rPr>
        <w:t>2/3</w:t>
      </w:r>
      <w:r>
        <w:rPr>
          <w:rFonts w:hint="default"/>
          <w:lang w:val="en-US" w:eastAsia="zh-CN"/>
        </w:rPr>
        <w:t>是用来生产新的不变资本的。虽然，从第Ⅰ部类的单个资本家和工人的观点来看，社会工作日的这</w:t>
      </w:r>
      <w:r>
        <w:rPr>
          <w:rFonts w:hint="eastAsia"/>
          <w:lang w:val="en-US" w:eastAsia="zh-CN"/>
        </w:rPr>
        <w:t>2/3</w:t>
      </w:r>
      <w:r>
        <w:rPr>
          <w:rFonts w:hint="default"/>
          <w:lang w:val="en-US" w:eastAsia="zh-CN"/>
        </w:rPr>
        <w:t>完全像社会工作日的其余的</w:t>
      </w:r>
      <w:r>
        <w:rPr>
          <w:rFonts w:hint="eastAsia"/>
          <w:lang w:val="en-US" w:eastAsia="zh-CN"/>
        </w:rPr>
        <w:t>1/3</w:t>
      </w:r>
      <w:r>
        <w:rPr>
          <w:rFonts w:hint="default"/>
          <w:lang w:val="en-US" w:eastAsia="zh-CN"/>
        </w:rPr>
        <w:t>在第Ⅱ部类那样，仅仅用来生产可变资本价值和剩余价值；但是，从社会的角度来考察，——从产品的使用价值来考察也一样，——社会工作日的这</w:t>
      </w:r>
      <w:r>
        <w:rPr>
          <w:rFonts w:hint="eastAsia"/>
          <w:lang w:val="en-US" w:eastAsia="zh-CN"/>
        </w:rPr>
        <w:t>2/3</w:t>
      </w:r>
      <w:r>
        <w:rPr>
          <w:rFonts w:hint="default"/>
          <w:lang w:val="en-US" w:eastAsia="zh-CN"/>
        </w:rPr>
        <w:t>只是生产那种正处于生产消费过程中的或已经耗费掉的不变资本的补偿物。个别地进行考察，虽然工作日的这生产的总价值对它的生产者来说只等于可变资本价值加上剩余价值，但工作日的这</w:t>
      </w:r>
      <w:r>
        <w:rPr>
          <w:rFonts w:hint="eastAsia"/>
          <w:lang w:val="en-US" w:eastAsia="zh-CN"/>
        </w:rPr>
        <w:t>2/3</w:t>
      </w:r>
      <w:r>
        <w:rPr>
          <w:rFonts w:hint="default"/>
          <w:lang w:val="en-US" w:eastAsia="zh-CN"/>
        </w:rPr>
        <w:t>不生产可以使工资或剩余价值花费掉的那种使用价值；它生产的产品是生产资料</w:t>
      </w:r>
      <w:r>
        <w:rPr>
          <w:rFonts w:hint="eastAsia"/>
          <w:lang w:val="en-US" w:eastAsia="zh-CN"/>
        </w:rPr>
        <w:t>。</w:t>
      </w:r>
    </w:p>
    <w:p w14:paraId="5A01DE59">
      <w:pPr>
        <w:ind w:firstLine="420" w:firstLineChars="0"/>
        <w:rPr>
          <w:rFonts w:hint="default"/>
          <w:lang w:val="en-US" w:eastAsia="zh-CN"/>
        </w:rPr>
      </w:pPr>
      <w:r>
        <w:rPr>
          <w:rFonts w:hint="default"/>
          <w:lang w:val="en-US" w:eastAsia="zh-CN"/>
        </w:rPr>
        <w:t>首先必须指出，无论在第Ⅰ部类还是在第Ⅱ部类，社会工作日没有任何部分是用来生产这两大生产部门所使用的并在其中执行职能的不变资本的价值的。它生产的只是追加的价值2000Ⅰ（v＋m）＋1000Ⅱ（v＋m），这个价值是追加到不变资本价值＝4000Ⅰc＋2000Ⅱc中去的。以生产资料形式生产的新价值，还不是不变资本。它不过要在将来作为这种不变资本执行职能。</w:t>
      </w:r>
    </w:p>
    <w:p w14:paraId="2A428C39">
      <w:pPr>
        <w:ind w:firstLine="420" w:firstLineChars="0"/>
        <w:rPr>
          <w:rFonts w:hint="default"/>
          <w:lang w:val="en-US" w:eastAsia="zh-CN"/>
        </w:rPr>
      </w:pPr>
      <w:r>
        <w:rPr>
          <w:rFonts w:hint="default"/>
          <w:lang w:val="en-US" w:eastAsia="zh-CN"/>
        </w:rPr>
        <w:t>第Ⅱ部类的全部产品，即消费资料，就它的使用价值来考察，具体地说，就它的实物形式来考察，是第Ⅱ部类所提供的</w:t>
      </w:r>
      <w:r>
        <w:rPr>
          <w:rFonts w:hint="eastAsia"/>
          <w:lang w:val="en-US" w:eastAsia="zh-CN"/>
        </w:rPr>
        <w:t>1/3</w:t>
      </w:r>
      <w:r>
        <w:rPr>
          <w:rFonts w:hint="default"/>
          <w:lang w:val="en-US" w:eastAsia="zh-CN"/>
        </w:rPr>
        <w:t>社会工作日的产品。它是这个部类所使用的具体形式的劳动，如织布劳动、烤面包劳动等等的产品，也就是这种劳动作为劳动过程的主观因素执行职能时所生产的产品。相反，第Ⅱ部类的产品的不变价值部分，只是再现在新的使用价值上，再现在新的实物形式即消费资料的形式上，而以前它是以生产资料的形式存在的。它的价值通过劳动过程，从它的旧的实物形式转移到它的新的实物形式上。但是，产品价值的这</w:t>
      </w:r>
      <w:r>
        <w:rPr>
          <w:rFonts w:hint="eastAsia"/>
          <w:lang w:val="en-US" w:eastAsia="zh-CN"/>
        </w:rPr>
        <w:t>2/3</w:t>
      </w:r>
      <w:r>
        <w:rPr>
          <w:rFonts w:hint="default"/>
          <w:lang w:val="en-US" w:eastAsia="zh-CN"/>
        </w:rPr>
        <w:t>的价值＝2000，并不是在第Ⅱ部类当年的价值增殖过程中产生的。</w:t>
      </w:r>
    </w:p>
    <w:p w14:paraId="401C098C">
      <w:pPr>
        <w:ind w:firstLine="420" w:firstLineChars="0"/>
        <w:rPr>
          <w:rFonts w:hint="default"/>
          <w:lang w:val="en-US" w:eastAsia="zh-CN"/>
        </w:rPr>
      </w:pPr>
      <w:r>
        <w:rPr>
          <w:rFonts w:hint="default"/>
          <w:lang w:val="en-US" w:eastAsia="zh-CN"/>
        </w:rPr>
        <w:t>从劳动过程的观点来看，第Ⅱ部类的产品是新执行职能的活劳动和现有的、作为这种劳动的前提的生产资料（劳动把它们作为自己的对象化条件而在其中实现）的结果。从价值增殖过程的观点来看也完全一样，第Ⅱ部类的产品价值＝3000，是由社会工作日新追加的</w:t>
      </w:r>
      <w:r>
        <w:rPr>
          <w:rFonts w:hint="eastAsia"/>
          <w:lang w:val="en-US" w:eastAsia="zh-CN"/>
        </w:rPr>
        <w:t>1/3</w:t>
      </w:r>
      <w:r>
        <w:rPr>
          <w:rFonts w:hint="default"/>
          <w:lang w:val="en-US" w:eastAsia="zh-CN"/>
        </w:rPr>
        <w:t>所生产的新价值（500v＋500m＝1000）和一个不变的价值构成的。在这个不变的价值中，对象化着一个已经过去的、在我们所考察的第Ⅱ部类的生产过程开始以前就已经完结的社会工作日的</w:t>
      </w:r>
      <w:r>
        <w:rPr>
          <w:rFonts w:hint="eastAsia"/>
          <w:lang w:val="en-US" w:eastAsia="zh-CN"/>
        </w:rPr>
        <w:t>2/3。</w:t>
      </w:r>
      <w:r>
        <w:rPr>
          <w:rFonts w:hint="default"/>
          <w:lang w:val="en-US" w:eastAsia="zh-CN"/>
        </w:rPr>
        <w:t>第Ⅱ部类的产品的这部分价值，在这个产品的一部分中表现出来。它存在于一定量的消费资料中，其价值为2000＝</w:t>
      </w:r>
      <w:r>
        <w:rPr>
          <w:rFonts w:hint="eastAsia"/>
          <w:lang w:val="en-US" w:eastAsia="zh-CN"/>
        </w:rPr>
        <w:t>2/3</w:t>
      </w:r>
      <w:r>
        <w:rPr>
          <w:rFonts w:hint="default"/>
          <w:lang w:val="en-US" w:eastAsia="zh-CN"/>
        </w:rPr>
        <w:t>社会工作日。消费资料是这部分价值借以再现的新的使用形式。消费资料的一部分＝2000Ⅱc，同第Ⅰ部类的生产资料＝Ⅰ（1000v＋1000m）相交换，事实上也就是并不形成当年劳动的任何部分而在本年以前已经完结的总工作日，同本年新追加的</w:t>
      </w:r>
      <w:r>
        <w:rPr>
          <w:rFonts w:hint="eastAsia"/>
          <w:lang w:val="en-US" w:eastAsia="zh-CN"/>
        </w:rPr>
        <w:t>2/3</w:t>
      </w:r>
      <w:r>
        <w:rPr>
          <w:rFonts w:hint="default"/>
          <w:lang w:val="en-US" w:eastAsia="zh-CN"/>
        </w:rPr>
        <w:t>工作日相交换。当年社会工作日的</w:t>
      </w:r>
      <w:r>
        <w:rPr>
          <w:rFonts w:hint="eastAsia"/>
          <w:lang w:val="en-US" w:eastAsia="zh-CN"/>
        </w:rPr>
        <w:t>2/3</w:t>
      </w:r>
      <w:r>
        <w:rPr>
          <w:rFonts w:hint="default"/>
          <w:lang w:val="en-US" w:eastAsia="zh-CN"/>
        </w:rPr>
        <w:t>，不能既用于不变资本的生产，同时又为它们自己的生产者形成可变资本价值加上剩余价值，除非把它们同每年消费的消费资料中一个包含着本年以前而不是本年耗费和实现的工作日的</w:t>
      </w:r>
      <w:r>
        <w:rPr>
          <w:rFonts w:hint="eastAsia"/>
          <w:lang w:val="en-US" w:eastAsia="zh-CN"/>
        </w:rPr>
        <w:t>2/3</w:t>
      </w:r>
      <w:r>
        <w:rPr>
          <w:rFonts w:hint="default"/>
          <w:lang w:val="en-US" w:eastAsia="zh-CN"/>
        </w:rPr>
        <w:t>的那部分价值相交换。这是当年的</w:t>
      </w:r>
      <w:r>
        <w:rPr>
          <w:rFonts w:hint="eastAsia"/>
          <w:lang w:val="en-US" w:eastAsia="zh-CN"/>
        </w:rPr>
        <w:t>2/3</w:t>
      </w:r>
      <w:r>
        <w:rPr>
          <w:rFonts w:hint="default"/>
          <w:lang w:val="en-US" w:eastAsia="zh-CN"/>
        </w:rPr>
        <w:t>工作日同在本年以前耗费的</w:t>
      </w:r>
      <w:r>
        <w:rPr>
          <w:rFonts w:hint="eastAsia"/>
          <w:lang w:val="en-US" w:eastAsia="zh-CN"/>
        </w:rPr>
        <w:t>2/3</w:t>
      </w:r>
      <w:r>
        <w:rPr>
          <w:rFonts w:hint="default"/>
          <w:lang w:val="en-US" w:eastAsia="zh-CN"/>
        </w:rPr>
        <w:t>的工作日的交换，是当年的劳动时间同本年以前的劳动时间的交换。</w:t>
      </w:r>
    </w:p>
    <w:p w14:paraId="2DDFB3FB">
      <w:pPr>
        <w:ind w:firstLine="420" w:firstLineChars="0"/>
        <w:rPr>
          <w:rFonts w:hint="default"/>
          <w:lang w:val="en-US" w:eastAsia="zh-CN"/>
        </w:rPr>
      </w:pPr>
      <w:r>
        <w:rPr>
          <w:rFonts w:hint="default"/>
          <w:lang w:val="en-US" w:eastAsia="zh-CN"/>
        </w:rPr>
        <w:t>这样，下面这个谜就可以得到解释：尽管整个社会工作日的</w:t>
      </w:r>
      <w:r>
        <w:rPr>
          <w:rFonts w:hint="eastAsia"/>
          <w:lang w:val="en-US" w:eastAsia="zh-CN"/>
        </w:rPr>
        <w:t>2/3</w:t>
      </w:r>
      <w:r>
        <w:rPr>
          <w:rFonts w:hint="default"/>
          <w:lang w:val="en-US" w:eastAsia="zh-CN"/>
        </w:rPr>
        <w:t>不是用来生产那些实现可变资本或剩余价值的物品，而相反地是用来生产生产资料，以补偿当年所消费的资本，但为什么整个社会工作日的价值产品却可以分解为可变资本价值加上剩余价值。简单说来就是：第Ⅰ部类的资本家和工人借以实现他们所生产的可变资本价值加上剩余价值的第Ⅱ部类产品价值的</w:t>
      </w:r>
      <w:r>
        <w:rPr>
          <w:rFonts w:hint="eastAsia"/>
          <w:lang w:val="en-US" w:eastAsia="zh-CN"/>
        </w:rPr>
        <w:t>2/3</w:t>
      </w:r>
      <w:r>
        <w:rPr>
          <w:rFonts w:hint="default"/>
          <w:lang w:val="en-US" w:eastAsia="zh-CN"/>
        </w:rPr>
        <w:t>（构成全部年产品价值的</w:t>
      </w:r>
      <w:r>
        <w:rPr>
          <w:rFonts w:hint="eastAsia"/>
          <w:lang w:val="en-US" w:eastAsia="zh-CN"/>
        </w:rPr>
        <w:t>2/9</w:t>
      </w:r>
      <w:r>
        <w:rPr>
          <w:rFonts w:hint="default"/>
          <w:lang w:val="en-US" w:eastAsia="zh-CN"/>
        </w:rPr>
        <w:t>），从价值方面考察，是本年以前已经过去的一个社会工作日的</w:t>
      </w:r>
      <w:r>
        <w:rPr>
          <w:rFonts w:hint="eastAsia"/>
          <w:lang w:val="en-US" w:eastAsia="zh-CN"/>
        </w:rPr>
        <w:t>2/3</w:t>
      </w:r>
      <w:r>
        <w:rPr>
          <w:rFonts w:hint="default"/>
          <w:lang w:val="en-US" w:eastAsia="zh-CN"/>
        </w:rPr>
        <w:t>的产物。</w:t>
      </w:r>
    </w:p>
    <w:p w14:paraId="43B6979B">
      <w:pPr>
        <w:ind w:firstLine="420" w:firstLineChars="0"/>
        <w:rPr>
          <w:rFonts w:hint="default"/>
          <w:lang w:val="en-US" w:eastAsia="zh-CN"/>
        </w:rPr>
      </w:pPr>
      <w:r>
        <w:rPr>
          <w:rFonts w:hint="default"/>
          <w:lang w:val="en-US" w:eastAsia="zh-CN"/>
        </w:rPr>
        <w:t>第Ⅰ部类和第Ⅱ部类的社会产品之和，即生产资料和消费资料，就它们的使用价值来考察，具体地说，就它们的实物形式来考察，固然是当年劳动的产物，但是，只有当这种劳动本身被看作有效的、具体的劳动，而不是被看作劳动力的耗费，不是被看作形成价值的劳动时，才是这样。前面讲的一点，也只能从这个意义上去理解：生产资料只有通过加到它上面的、用它来进行操作的活劳动，才能转化为新的产品，转化为当年的产品。但是，反过来，如果当年的劳动没有那种在它之外独立存在的生产资料，没有劳动资料和生产材料，它也不可能转化为产品。</w:t>
      </w:r>
    </w:p>
    <w:p w14:paraId="059963EB">
      <w:pPr>
        <w:pStyle w:val="5"/>
        <w:ind w:firstLine="840" w:firstLineChars="300"/>
        <w:rPr>
          <w:rFonts w:hint="eastAsia"/>
          <w:lang w:val="en-US" w:eastAsia="zh-CN"/>
        </w:rPr>
      </w:pPr>
      <w:r>
        <w:rPr>
          <w:rFonts w:hint="eastAsia"/>
          <w:lang w:val="en-US" w:eastAsia="zh-CN"/>
        </w:rPr>
        <w:t>八、两个部类的不变资本</w:t>
      </w:r>
    </w:p>
    <w:p w14:paraId="3AD184A9">
      <w:pPr>
        <w:ind w:firstLine="420" w:firstLineChars="0"/>
        <w:rPr>
          <w:rFonts w:hint="default"/>
          <w:lang w:val="en-US" w:eastAsia="zh-CN"/>
        </w:rPr>
      </w:pPr>
      <w:r>
        <w:rPr>
          <w:rFonts w:hint="default"/>
          <w:lang w:val="en-US" w:eastAsia="zh-CN"/>
        </w:rPr>
        <w:t>就总产品价值9000和它分成的各个范畴来说，对它们的分析不会比对一个单个资本产品价值的分析遇到更多的困难，不如说困难是一样的。</w:t>
      </w:r>
    </w:p>
    <w:p w14:paraId="6072057B">
      <w:pPr>
        <w:ind w:firstLine="420" w:firstLineChars="0"/>
        <w:rPr>
          <w:rFonts w:hint="default"/>
          <w:lang w:val="en-US" w:eastAsia="zh-CN"/>
        </w:rPr>
      </w:pPr>
      <w:r>
        <w:rPr>
          <w:rFonts w:hint="default"/>
          <w:lang w:val="en-US" w:eastAsia="zh-CN"/>
        </w:rPr>
        <w:t>在这里，全部社会年产品包含三个以一年为期的社会工作日。每一个这种工作日的价值表现都＝3000；因此，总产品的价值表现＝3×3000＝9000。</w:t>
      </w:r>
    </w:p>
    <w:p w14:paraId="157A094C">
      <w:pPr>
        <w:ind w:firstLine="420" w:firstLineChars="0"/>
        <w:rPr>
          <w:rFonts w:hint="default"/>
          <w:lang w:val="en-US" w:eastAsia="zh-CN"/>
        </w:rPr>
      </w:pPr>
      <w:r>
        <w:rPr>
          <w:rFonts w:hint="default"/>
          <w:lang w:val="en-US" w:eastAsia="zh-CN"/>
        </w:rPr>
        <w:t>其次，在一年的生产过程（我们分析的就是这个过程的产品）开始以前，在这个劳动时间中已经结束的：在第Ⅰ部类，有</w:t>
      </w:r>
      <w:r>
        <w:rPr>
          <w:rFonts w:hint="eastAsia"/>
          <w:lang w:val="en-US" w:eastAsia="zh-CN"/>
        </w:rPr>
        <w:t>4/3</w:t>
      </w:r>
      <w:r>
        <w:rPr>
          <w:rFonts w:hint="default"/>
          <w:lang w:val="en-US" w:eastAsia="zh-CN"/>
        </w:rPr>
        <w:t>工作日（价值产品4000），在第Ⅱ部类，有</w:t>
      </w:r>
      <w:r>
        <w:rPr>
          <w:rFonts w:hint="eastAsia"/>
          <w:lang w:val="en-US" w:eastAsia="zh-CN"/>
        </w:rPr>
        <w:t>2/3</w:t>
      </w:r>
      <w:r>
        <w:rPr>
          <w:rFonts w:hint="default"/>
          <w:lang w:val="en-US" w:eastAsia="zh-CN"/>
        </w:rPr>
        <w:t>工作日（价值产品2000）。总计是两个社会工作日，其价值产品＝6000。因此，4000Ⅰc＋2000Ⅱc＝6000c是表示在全部社会产品价值中再现的生产资料的价值或不变资本价值。</w:t>
      </w:r>
    </w:p>
    <w:p w14:paraId="4AFAC9D0">
      <w:pPr>
        <w:ind w:firstLine="420" w:firstLineChars="0"/>
        <w:rPr>
          <w:rFonts w:hint="default"/>
          <w:lang w:val="en-US" w:eastAsia="zh-CN"/>
        </w:rPr>
      </w:pPr>
      <w:r>
        <w:rPr>
          <w:rFonts w:hint="default"/>
          <w:lang w:val="en-US" w:eastAsia="zh-CN"/>
        </w:rPr>
        <w:t>再次，第Ⅰ部类新追加的社会年工作日的</w:t>
      </w:r>
      <w:r>
        <w:rPr>
          <w:rFonts w:hint="eastAsia"/>
          <w:lang w:val="en-US" w:eastAsia="zh-CN"/>
        </w:rPr>
        <w:t>1/3</w:t>
      </w:r>
      <w:r>
        <w:rPr>
          <w:rFonts w:hint="default"/>
          <w:lang w:val="en-US" w:eastAsia="zh-CN"/>
        </w:rPr>
        <w:t>是必要劳动，或者说，是这样一种劳动，它补偿可变资本的价值1000Ⅰv，并支付第Ⅰ部类使用的劳动的价格。同样，第Ⅱ部类的社会工作日的</w:t>
      </w:r>
      <w:r>
        <w:rPr>
          <w:rFonts w:hint="eastAsia"/>
          <w:lang w:val="en-US" w:eastAsia="zh-CN"/>
        </w:rPr>
        <w:t>1/6</w:t>
      </w:r>
      <w:r>
        <w:rPr>
          <w:rFonts w:hint="default"/>
          <w:lang w:val="en-US" w:eastAsia="zh-CN"/>
        </w:rPr>
        <w:t>是价值额为500的必要劳动。所以，1000Ⅰv＋500Ⅱv＝1500v，半个社会工作日的价值表现，是当年追加的总工作日的前一半即由必要劳动构成的那一半的价值表现。</w:t>
      </w:r>
    </w:p>
    <w:p w14:paraId="08E8AEDB">
      <w:pPr>
        <w:ind w:firstLine="420" w:firstLineChars="0"/>
        <w:rPr>
          <w:rFonts w:hint="default"/>
          <w:lang w:val="en-US" w:eastAsia="zh-CN"/>
        </w:rPr>
      </w:pPr>
      <w:r>
        <w:rPr>
          <w:rFonts w:hint="default"/>
          <w:lang w:val="en-US" w:eastAsia="zh-CN"/>
        </w:rPr>
        <w:t>最后，在第Ⅰ部类，总工作日的</w:t>
      </w:r>
      <w:r>
        <w:rPr>
          <w:rFonts w:hint="eastAsia"/>
          <w:lang w:val="en-US" w:eastAsia="zh-CN"/>
        </w:rPr>
        <w:t>1/3</w:t>
      </w:r>
      <w:r>
        <w:rPr>
          <w:rFonts w:hint="default"/>
          <w:lang w:val="en-US" w:eastAsia="zh-CN"/>
        </w:rPr>
        <w:t>（价值产品＝1000）是剩余劳动；在第Ⅱ部类，工作日的</w:t>
      </w:r>
      <w:r>
        <w:rPr>
          <w:rFonts w:hint="eastAsia"/>
          <w:lang w:val="en-US" w:eastAsia="zh-CN"/>
        </w:rPr>
        <w:t>1/6</w:t>
      </w:r>
      <w:r>
        <w:rPr>
          <w:rFonts w:hint="default"/>
          <w:lang w:val="en-US" w:eastAsia="zh-CN"/>
        </w:rPr>
        <w:t>（价值产品＝500）是剩余劳动。二者合起来构成追加的总工作日的另一半。因而，所生产的全部剩余价值为1000Ⅰm＋500Ⅱm＝1500m。</w:t>
      </w:r>
    </w:p>
    <w:p w14:paraId="2C10A23C">
      <w:pPr>
        <w:ind w:firstLine="420" w:firstLineChars="0"/>
        <w:rPr>
          <w:rFonts w:hint="default"/>
          <w:lang w:val="en-US" w:eastAsia="zh-CN"/>
        </w:rPr>
      </w:pPr>
      <w:r>
        <w:rPr>
          <w:rFonts w:hint="default"/>
          <w:lang w:val="en-US" w:eastAsia="zh-CN"/>
        </w:rPr>
        <w:t>因此：</w:t>
      </w:r>
    </w:p>
    <w:p w14:paraId="032B5005">
      <w:pPr>
        <w:ind w:firstLine="420" w:firstLineChars="0"/>
        <w:rPr>
          <w:rFonts w:hint="default"/>
          <w:lang w:val="en-US" w:eastAsia="zh-CN"/>
        </w:rPr>
      </w:pPr>
      <w:r>
        <w:rPr>
          <w:rFonts w:hint="default"/>
          <w:lang w:val="en-US" w:eastAsia="zh-CN"/>
        </w:rPr>
        <w:t>社会产品价值的不变资本部分（c）：生产过程开始以前耗费的两个工作日，价值表现＝6000。</w:t>
      </w:r>
    </w:p>
    <w:p w14:paraId="2DE9C47E">
      <w:pPr>
        <w:ind w:firstLine="420" w:firstLineChars="0"/>
        <w:rPr>
          <w:rFonts w:hint="default"/>
          <w:lang w:val="en-US" w:eastAsia="zh-CN"/>
        </w:rPr>
      </w:pPr>
      <w:r>
        <w:rPr>
          <w:rFonts w:hint="default"/>
          <w:lang w:val="en-US" w:eastAsia="zh-CN"/>
        </w:rPr>
        <w:t>当年耗费的必要劳动（v）：年生产所耗费的工作日的一半，价值表现＝1500。</w:t>
      </w:r>
    </w:p>
    <w:p w14:paraId="0590B236">
      <w:pPr>
        <w:ind w:firstLine="420" w:firstLineChars="0"/>
        <w:rPr>
          <w:rFonts w:hint="default"/>
          <w:lang w:val="en-US" w:eastAsia="zh-CN"/>
        </w:rPr>
      </w:pPr>
      <w:r>
        <w:rPr>
          <w:rFonts w:hint="default"/>
          <w:lang w:val="en-US" w:eastAsia="zh-CN"/>
        </w:rPr>
        <w:t>当年耗费的剩余劳动（m）：年生产所耗费的工作日的一半，价值表现＝1500。</w:t>
      </w:r>
    </w:p>
    <w:p w14:paraId="65AB0321">
      <w:pPr>
        <w:ind w:firstLine="420" w:firstLineChars="0"/>
        <w:rPr>
          <w:rFonts w:hint="default"/>
          <w:lang w:val="en-US" w:eastAsia="zh-CN"/>
        </w:rPr>
      </w:pPr>
      <w:r>
        <w:rPr>
          <w:rFonts w:hint="default"/>
          <w:lang w:val="en-US" w:eastAsia="zh-CN"/>
        </w:rPr>
        <w:t>年劳动的价值产品（v＋m）＝3000。</w:t>
      </w:r>
    </w:p>
    <w:p w14:paraId="6B801610">
      <w:pPr>
        <w:ind w:firstLine="420" w:firstLineChars="0"/>
        <w:rPr>
          <w:rFonts w:hint="default"/>
          <w:lang w:val="en-US" w:eastAsia="zh-CN"/>
        </w:rPr>
      </w:pPr>
      <w:r>
        <w:rPr>
          <w:rFonts w:hint="default"/>
          <w:lang w:val="en-US" w:eastAsia="zh-CN"/>
        </w:rPr>
        <w:t>总产品价值（c＋v＋m）＝9000。</w:t>
      </w:r>
    </w:p>
    <w:p w14:paraId="6DD52D90">
      <w:pPr>
        <w:ind w:firstLine="420" w:firstLineChars="0"/>
        <w:rPr>
          <w:rFonts w:hint="default"/>
          <w:lang w:val="en-US" w:eastAsia="zh-CN"/>
        </w:rPr>
      </w:pPr>
      <w:r>
        <w:rPr>
          <w:rFonts w:hint="default"/>
          <w:lang w:val="en-US" w:eastAsia="zh-CN"/>
        </w:rPr>
        <w:t>所以，困难不在于社会产品价值本身的分析。困难是在于把社会产品的价值组成部分和它的物质组成部分作比较时产生的。</w:t>
      </w:r>
    </w:p>
    <w:p w14:paraId="1D9F5C3E">
      <w:pPr>
        <w:ind w:firstLine="420" w:firstLineChars="0"/>
        <w:rPr>
          <w:rFonts w:hint="default"/>
          <w:lang w:val="en-US" w:eastAsia="zh-CN"/>
        </w:rPr>
      </w:pPr>
      <w:r>
        <w:rPr>
          <w:rFonts w:hint="default"/>
          <w:lang w:val="en-US" w:eastAsia="zh-CN"/>
        </w:rPr>
        <w:t>不变的、仅仅再现的那部分价值，等于由生产资料构成的那部分产品的价值，并在该部分产品中体现出来</w:t>
      </w:r>
      <w:r>
        <w:rPr>
          <w:rFonts w:hint="eastAsia"/>
          <w:lang w:val="en-US" w:eastAsia="zh-CN"/>
        </w:rPr>
        <w:t>；</w:t>
      </w:r>
      <w:r>
        <w:rPr>
          <w:rFonts w:hint="default"/>
          <w:lang w:val="en-US" w:eastAsia="zh-CN"/>
        </w:rPr>
        <w:t>当年的新的价值产品即v＋m，等于由消费资料构成的那部分产品的价值，并在该部分产品中体现出来。</w:t>
      </w:r>
    </w:p>
    <w:p w14:paraId="027D4E35">
      <w:pPr>
        <w:ind w:firstLine="420" w:firstLineChars="0"/>
        <w:rPr>
          <w:rFonts w:hint="default"/>
          <w:lang w:val="en-US" w:eastAsia="zh-CN"/>
        </w:rPr>
      </w:pPr>
      <w:r>
        <w:rPr>
          <w:rFonts w:hint="default"/>
          <w:lang w:val="en-US" w:eastAsia="zh-CN"/>
        </w:rPr>
        <w:t>但是，除了一些在这里没有意义的例外，生产资料和消费资料是完全不同的两类商品，是具有完全不同的实物形式或使用形式的产品，从而也是完全不同种类的具体劳动的产品。使用机器生产生活资料的劳动，是和制造机器的劳动完全不同的。</w:t>
      </w:r>
    </w:p>
    <w:p w14:paraId="3FC62F72">
      <w:pPr>
        <w:ind w:firstLine="420" w:firstLineChars="0"/>
        <w:rPr>
          <w:rFonts w:hint="default"/>
          <w:lang w:val="en-US" w:eastAsia="zh-CN"/>
        </w:rPr>
      </w:pPr>
      <w:r>
        <w:rPr>
          <w:rFonts w:hint="default"/>
          <w:lang w:val="en-US" w:eastAsia="zh-CN"/>
        </w:rPr>
        <w:t>年总工作日（其价值表现＝3000）好像全部耗费在消费资料＝3000的生产上，其中没有任何不变的价值部分再现出来，因为这3000＝1500v＋1500m，只分解为可变资本价值+剩余价值。另一方面，不变资本价值＝6000则以一种和消费资料完全不同的产品形式，以生产资料形式再现出来，社会工作日好像没有任何部分耗费在这种新产品的生产上；相反，这整个工作日好像只是由以消费资料而不是以生产资料作为结果的劳动方式构成。</w:t>
      </w:r>
    </w:p>
    <w:p w14:paraId="614D0808">
      <w:pPr>
        <w:ind w:firstLine="420" w:firstLineChars="0"/>
        <w:rPr>
          <w:rFonts w:hint="default"/>
          <w:lang w:val="en-US" w:eastAsia="zh-CN"/>
        </w:rPr>
      </w:pPr>
      <w:r>
        <w:rPr>
          <w:rFonts w:hint="default"/>
          <w:lang w:val="en-US" w:eastAsia="zh-CN"/>
        </w:rPr>
        <w:t>秘密已经揭穿。年劳动的价值产品，等于第Ⅱ部类的产品价值，等于新生产的消费资料的总价值。但是，这个产品价值，比耗费在消费资料生产（第Ⅱ部类）上的那部分年劳动大</w:t>
      </w:r>
      <w:r>
        <w:rPr>
          <w:rFonts w:hint="eastAsia"/>
          <w:lang w:val="en-US" w:eastAsia="zh-CN"/>
        </w:rPr>
        <w:t>2/3。</w:t>
      </w:r>
      <w:r>
        <w:rPr>
          <w:rFonts w:hint="default"/>
          <w:lang w:val="en-US" w:eastAsia="zh-CN"/>
        </w:rPr>
        <w:t>年劳动只有</w:t>
      </w:r>
      <w:r>
        <w:rPr>
          <w:rFonts w:hint="eastAsia"/>
          <w:lang w:val="en-US" w:eastAsia="zh-CN"/>
        </w:rPr>
        <w:t>1/3</w:t>
      </w:r>
      <w:r>
        <w:rPr>
          <w:rFonts w:hint="default"/>
          <w:lang w:val="en-US" w:eastAsia="zh-CN"/>
        </w:rPr>
        <w:t>耗费在消费资料的生产上。这个年劳动的</w:t>
      </w:r>
      <w:r>
        <w:rPr>
          <w:rFonts w:hint="eastAsia"/>
          <w:lang w:val="en-US" w:eastAsia="zh-CN"/>
        </w:rPr>
        <w:t>2/3</w:t>
      </w:r>
      <w:r>
        <w:rPr>
          <w:rFonts w:hint="default"/>
          <w:lang w:val="en-US" w:eastAsia="zh-CN"/>
        </w:rPr>
        <w:t>耗费在生产资料的生产上，也就是耗费在第Ⅰ部类。第Ⅰ部类在这期间生产的价值产品，等于第Ⅰ部类所生产的可变资本价值加上剩余价值，等于第Ⅱ部类以消费资料形式再现的第Ⅱ部类的不变资本价值。所以，它们可以互相交换和互相用实物补偿。因而，第Ⅱ部类的消费资料的总价值，也等于第Ⅰ部类+第Ⅱ部类的新价值产品之和，或者Ⅱ（c＋v＋m）＝Ⅰ（v＋m）＋Ⅱ（v＋m），所以等于年劳动以v＋m形式生产的新价值之和。</w:t>
      </w:r>
    </w:p>
    <w:p w14:paraId="6F03CF83">
      <w:pPr>
        <w:ind w:firstLine="420" w:firstLineChars="0"/>
        <w:rPr>
          <w:rFonts w:hint="default"/>
          <w:lang w:val="en-US" w:eastAsia="zh-CN"/>
        </w:rPr>
      </w:pPr>
      <w:r>
        <w:rPr>
          <w:rFonts w:hint="default"/>
          <w:lang w:val="en-US" w:eastAsia="zh-CN"/>
        </w:rPr>
        <w:t>另一方面，生产资料（Ⅰ）的总价值，等于以生产资料（Ⅰ）形式再现的不变资本价值同以消费资料（Ⅱ）形式再现的不变资本价值之和，所以，等于在社会总产品中再现的不变资本价值之和。这个总价值，等于第Ⅰ部类生产过程开始以前已经过去的工作日的</w:t>
      </w:r>
      <w:r>
        <w:rPr>
          <w:rFonts w:hint="eastAsia"/>
          <w:lang w:val="en-US" w:eastAsia="zh-CN"/>
        </w:rPr>
        <w:t>4/3</w:t>
      </w:r>
      <w:r>
        <w:rPr>
          <w:rFonts w:hint="default"/>
          <w:lang w:val="en-US" w:eastAsia="zh-CN"/>
        </w:rPr>
        <w:t>和第Ⅱ部类生产过程开始以前已经过去的工作日的</w:t>
      </w:r>
      <w:r>
        <w:rPr>
          <w:rFonts w:hint="eastAsia"/>
          <w:lang w:val="en-US" w:eastAsia="zh-CN"/>
        </w:rPr>
        <w:t>2/3</w:t>
      </w:r>
      <w:r>
        <w:rPr>
          <w:rFonts w:hint="default"/>
          <w:lang w:val="en-US" w:eastAsia="zh-CN"/>
        </w:rPr>
        <w:t>的价值表现，也就是总共等于两个总工作日的价值表现。</w:t>
      </w:r>
    </w:p>
    <w:p w14:paraId="6B3733E0">
      <w:pPr>
        <w:ind w:firstLine="420" w:firstLineChars="0"/>
        <w:rPr>
          <w:rFonts w:hint="default"/>
          <w:lang w:val="en-US" w:eastAsia="zh-CN"/>
        </w:rPr>
      </w:pPr>
      <w:r>
        <w:rPr>
          <w:rFonts w:hint="default"/>
          <w:lang w:val="en-US" w:eastAsia="zh-CN"/>
        </w:rPr>
        <w:t>因此，就社会年产品来说，困难在于：加到不变价值部分中去的新价值v＋m是以消费资料形式来表现的，而这个不变价值部分却以一种完全不同的产品形式——生产资料——来表现。因此，就出现了一种假象，就价值方面来考察，好像所消费的产品量的</w:t>
      </w:r>
      <w:r>
        <w:rPr>
          <w:rFonts w:hint="eastAsia"/>
          <w:lang w:val="en-US" w:eastAsia="zh-CN"/>
        </w:rPr>
        <w:t>2/3，</w:t>
      </w:r>
      <w:r>
        <w:rPr>
          <w:rFonts w:hint="default"/>
          <w:lang w:val="en-US" w:eastAsia="zh-CN"/>
        </w:rPr>
        <w:t>会以新的形式，作为新的产品重新出现，而不需要有任何社会劳动耗费在它们的生产上。就单个资本来说，这种情况是不会发生的。每个单个资本家都使用一定种类的具体劳动，这种劳动把它特有的生产资料转化为产品。</w:t>
      </w:r>
    </w:p>
    <w:p w14:paraId="5D59BE69">
      <w:pPr>
        <w:ind w:firstLine="420" w:firstLineChars="0"/>
        <w:rPr>
          <w:rFonts w:hint="default"/>
          <w:lang w:val="en-US" w:eastAsia="zh-CN"/>
        </w:rPr>
      </w:pPr>
      <w:r>
        <w:rPr>
          <w:rFonts w:hint="default"/>
          <w:lang w:val="en-US" w:eastAsia="zh-CN"/>
        </w:rPr>
        <w:t>单个资本——即社会资本中独立执行职能、赋有自己生命的任何一个部分——的产品，可以有任何一种实物形式。惟一的条件是，这个产品必须实际具有一种使用形式，一种使用价值，使它有资格在商品世界成为可以流通的一环。它是否作为生产资料再进入把它作为产品生产出来的那个生产过程，也就是说，它的产品中代表不变资本部分的那部分价值，是否具有那种使它可以实际再作为不变资本执行职能的实物形式，这是一件毫无关系的偶然的事情。如果不是这样，产品的这部分价值就会通过买和卖，再转化为它的物质生产要素的形式，不变资本就由此以它的能够执行职能的实物形式再生产出来。</w:t>
      </w:r>
    </w:p>
    <w:p w14:paraId="478A02E0">
      <w:pPr>
        <w:ind w:firstLine="420" w:firstLineChars="0"/>
        <w:rPr>
          <w:rFonts w:hint="default"/>
          <w:lang w:val="en-US" w:eastAsia="zh-CN"/>
        </w:rPr>
      </w:pPr>
      <w:r>
        <w:rPr>
          <w:rFonts w:hint="default"/>
          <w:lang w:val="en-US" w:eastAsia="zh-CN"/>
        </w:rPr>
        <w:t>社会总资本的产品却不是这样。再生产的一切物质要素，都必须以它们的实物形式形成这个产品本身的各个部分。已经消耗的不变资本部分，只有当全部再现的不变资本部分以能够实际作为不变资本执行职能的新生产资料的实物形式在产品中再现的时候，才能由总生产来进行补偿。因此，在简单再生产的前提下，由生产资料构成的那部分产品的价值，必须等于社会资本的不变价值部分。</w:t>
      </w:r>
    </w:p>
    <w:p w14:paraId="64B7BF66">
      <w:pPr>
        <w:ind w:firstLine="420" w:firstLineChars="0"/>
        <w:rPr>
          <w:rFonts w:hint="default"/>
          <w:lang w:val="en-US" w:eastAsia="zh-CN"/>
        </w:rPr>
      </w:pPr>
      <w:r>
        <w:rPr>
          <w:rFonts w:hint="default"/>
          <w:lang w:val="en-US" w:eastAsia="zh-CN"/>
        </w:rPr>
        <w:t>其次，个别地考察，资本家通过新追加的劳动，只是生产他的产品价值中的可变资本加上剩余价值，而不变价值部分是由于新追加劳动的具体性质转移到产品中去的。</w:t>
      </w:r>
    </w:p>
    <w:p w14:paraId="278F9258">
      <w:pPr>
        <w:ind w:firstLine="420" w:firstLineChars="0"/>
        <w:rPr>
          <w:rFonts w:hint="default"/>
          <w:lang w:val="en-US" w:eastAsia="zh-CN"/>
        </w:rPr>
      </w:pPr>
      <w:r>
        <w:rPr>
          <w:rFonts w:hint="default"/>
          <w:lang w:val="en-US" w:eastAsia="zh-CN"/>
        </w:rPr>
        <w:t>从社会的角度来考察，生产生产资料的社会工作日部分，也就是说，既把新价值加到生产资料中去，又把在它们的生产上所消费的生产资料的价值转移到生产资料中去的社会工作日部分，不外是生产新的不变资本，用来补偿第Ⅰ部类和第Ⅱ部类以旧生产资料形式消费的不变资本。它只生产用于生产消费的产品。所以，这个产品的全部价值是这样的价值，这种价值能够重新作为不变资本执行职能，只能够买回实物形式的不变资本，因而，从社会的角度来考察，它既不分解为可变资本，也不分解为剩余价值。——另一方面，生产消费资料的社会工作日部分，不生产社会的补偿资本的任何部分。它只生产这样的产品，这些产品按其实物形式来说，要用来实现第Ⅰ部类和第Ⅱ部类的可变资本价值和剩余价值。</w:t>
      </w:r>
    </w:p>
    <w:p w14:paraId="41C5F666">
      <w:pPr>
        <w:ind w:firstLine="420" w:firstLineChars="0"/>
        <w:rPr>
          <w:rFonts w:hint="default"/>
          <w:lang w:val="en-US" w:eastAsia="zh-CN"/>
        </w:rPr>
      </w:pPr>
      <w:r>
        <w:rPr>
          <w:rFonts w:hint="default"/>
          <w:lang w:val="en-US" w:eastAsia="zh-CN"/>
        </w:rPr>
        <w:t>当我们讲到社会的考察方法，也就是考察社会总产品——既包括社会资本的再生产也包括个人消费——的时候，绝不可陷入蒲鲁东从资产阶级经济学那里抄袭来的方法，把问题看成是，好像一个具有资本主义生产方式的社会，只要作为一个整体来考察，便会失掉它这种独特的历史的经济的性质。正好相反，在这里，我们要研究总体资本家。总资本表现为所有单个资本家的股份资本的总和。这个股份公司和其他许多股份公司有一个共同点：每个人都知道自己投入什么，但是不知道自己取出什么。</w:t>
      </w:r>
    </w:p>
    <w:p w14:paraId="00582791">
      <w:pPr>
        <w:pStyle w:val="5"/>
        <w:ind w:firstLine="840" w:firstLineChars="300"/>
        <w:rPr>
          <w:rFonts w:hint="eastAsia"/>
          <w:lang w:val="en-US" w:eastAsia="zh-CN"/>
        </w:rPr>
      </w:pPr>
      <w:r>
        <w:rPr>
          <w:rFonts w:hint="eastAsia"/>
          <w:lang w:val="en-US" w:eastAsia="zh-CN"/>
        </w:rPr>
        <w:t>九、对于亚·斯密、施托尔希和拉姆赛的回顾</w:t>
      </w:r>
    </w:p>
    <w:p w14:paraId="532972AA">
      <w:pPr>
        <w:ind w:firstLine="420" w:firstLineChars="0"/>
        <w:rPr>
          <w:rFonts w:hint="eastAsia"/>
          <w:lang w:val="en-US" w:eastAsia="zh-CN"/>
        </w:rPr>
      </w:pPr>
      <w:r>
        <w:rPr>
          <w:rFonts w:hint="eastAsia"/>
          <w:lang w:val="en-US" w:eastAsia="zh-CN"/>
        </w:rPr>
        <w:t>略。重点批评了施托尔希和拉姆塞对亚当·斯密的混乱思想的继承与发挥。</w:t>
      </w:r>
    </w:p>
    <w:p w14:paraId="001EB89A">
      <w:pPr>
        <w:pStyle w:val="5"/>
        <w:ind w:firstLine="840" w:firstLineChars="300"/>
        <w:rPr>
          <w:rFonts w:hint="eastAsia"/>
          <w:lang w:val="en-US" w:eastAsia="zh-CN"/>
        </w:rPr>
      </w:pPr>
      <w:r>
        <w:rPr>
          <w:rFonts w:hint="eastAsia"/>
          <w:lang w:val="en-US" w:eastAsia="zh-CN"/>
        </w:rPr>
        <w:t>十、资本和收入：可变资本和工资</w:t>
      </w:r>
    </w:p>
    <w:p w14:paraId="79DE07BA">
      <w:pPr>
        <w:ind w:firstLine="420" w:firstLineChars="0"/>
        <w:rPr>
          <w:rFonts w:hint="default"/>
          <w:lang w:val="en-US" w:eastAsia="zh-CN"/>
        </w:rPr>
      </w:pPr>
      <w:r>
        <w:rPr>
          <w:rFonts w:hint="default"/>
          <w:lang w:val="en-US" w:eastAsia="zh-CN"/>
        </w:rPr>
        <w:t>一部分政治经济学家为了摆脱理论上的困难，即对现实联系的理解，提出了一种流行的看法：对一个人是资本的东西，对另一个人就是收入；反过来说也一样。这种看法部分地说是正确的，如果使它具有普遍意义，那就是完全错误的。（所以，这种看法包括对在年再生产中进行的全部交换过程的根本误解，也就是对这种部分正确的东西的事实根据的误解。）</w:t>
      </w:r>
    </w:p>
    <w:p w14:paraId="0E93A98F">
      <w:pPr>
        <w:ind w:firstLine="420" w:firstLineChars="0"/>
        <w:rPr>
          <w:rFonts w:hint="default"/>
          <w:lang w:val="en-US" w:eastAsia="zh-CN"/>
        </w:rPr>
      </w:pPr>
      <w:r>
        <w:rPr>
          <w:rFonts w:hint="default"/>
          <w:lang w:val="en-US" w:eastAsia="zh-CN"/>
        </w:rPr>
        <w:t>现在我们把这种看法的部分正确的东西所依据的实际关系概述一下。这样，我们同时也就揭示了对这些关系的错误的看法。</w:t>
      </w:r>
    </w:p>
    <w:p w14:paraId="754C3D15">
      <w:pPr>
        <w:ind w:firstLine="420" w:firstLineChars="0"/>
        <w:rPr>
          <w:rFonts w:hint="default"/>
          <w:lang w:val="en-US" w:eastAsia="zh-CN"/>
        </w:rPr>
      </w:pPr>
      <w:r>
        <w:rPr>
          <w:rFonts w:hint="default"/>
          <w:lang w:val="en-US" w:eastAsia="zh-CN"/>
        </w:rPr>
        <w:t>1.可变资本在资本家手中作为资本执行职能；在雇佣工人手中则作为收入执行职能。</w:t>
      </w:r>
    </w:p>
    <w:p w14:paraId="13B83E58">
      <w:pPr>
        <w:ind w:firstLine="420" w:firstLineChars="0"/>
        <w:rPr>
          <w:rFonts w:hint="default"/>
          <w:lang w:val="en-US" w:eastAsia="zh-CN"/>
        </w:rPr>
      </w:pPr>
      <w:r>
        <w:rPr>
          <w:rFonts w:hint="default"/>
          <w:lang w:val="en-US" w:eastAsia="zh-CN"/>
        </w:rPr>
        <w:t>可变资本首先作为货币资本存在于资本家手中；当资本家用它来购买劳动力时，它作为货币资本执行职能。只要它以货币形式保留在资本家手中，它就只能是以货币形式存在的既定价值，所以它是一个不变量，而不是一个可变量。它只是可能的可变资本——这正是因为它可能转化为劳动力。它在抛弃货币形式以后，在转化为劳动力以后，并且这种劳动力作为生产资本的组成部分在资本主义过程中执行职能，才成为现实的可变资本。</w:t>
      </w:r>
    </w:p>
    <w:p w14:paraId="4725099F">
      <w:pPr>
        <w:ind w:firstLine="420" w:firstLineChars="0"/>
        <w:rPr>
          <w:rFonts w:hint="default"/>
          <w:lang w:val="en-US" w:eastAsia="zh-CN"/>
        </w:rPr>
      </w:pPr>
      <w:r>
        <w:rPr>
          <w:rFonts w:hint="default"/>
          <w:lang w:val="en-US" w:eastAsia="zh-CN"/>
        </w:rPr>
        <w:t>在资本家那里最初作为可变资本的货币形式执行职能的货币，现在在工人手中作为他的工资的货币形式执行职能，工人又把工资转化为生活资料；所以，这些货币是作为收入的货币形式执行职能的。这种收入是工人靠不断反复出卖他的劳动力得到的。</w:t>
      </w:r>
    </w:p>
    <w:p w14:paraId="4F0EB68A">
      <w:pPr>
        <w:ind w:firstLine="420" w:firstLineChars="0"/>
        <w:rPr>
          <w:rFonts w:hint="default"/>
          <w:lang w:val="en-US" w:eastAsia="zh-CN"/>
        </w:rPr>
      </w:pPr>
      <w:r>
        <w:rPr>
          <w:rFonts w:hint="default"/>
          <w:lang w:val="en-US" w:eastAsia="zh-CN"/>
        </w:rPr>
        <w:t>这里我们看到的只是这一简单事实：买者（这里指资本家）的货币从买者手中转到卖者（这里指劳动力的卖者，即工人）手中。这并不是可变资本执行双重职能，既作为资本家的资本，又作为工人的收入；而是同一个货币先在资本家手中作为他的可变资本的货币形式，从而作为可能的可变资本；当资本家把它转化为劳动力时，它就在工人手中充当所出卖的劳动力的等价物。同一个货币在买者手中有一种用途，在卖者手中有另一种用途，这是一切商品买卖都有的现象。</w:t>
      </w:r>
    </w:p>
    <w:p w14:paraId="617A70D7">
      <w:pPr>
        <w:ind w:firstLine="420" w:firstLineChars="0"/>
        <w:rPr>
          <w:rFonts w:hint="default"/>
          <w:lang w:val="en-US" w:eastAsia="zh-CN"/>
        </w:rPr>
      </w:pPr>
      <w:r>
        <w:rPr>
          <w:rFonts w:hint="default"/>
          <w:lang w:val="en-US" w:eastAsia="zh-CN"/>
        </w:rPr>
        <w:t>经济学辩护士们把这个问题歪曲了。如果我们仅仅注意流通行为G—A（＝G—W），即从买者资本家方面把货币转化为劳动力，仅仅注意A—G（＝W—G），即从卖者工人方面把商品劳动力转化为货币，而暂时不考虑以后发生的事情，这一点就会很明显地暴露出来。</w:t>
      </w:r>
    </w:p>
    <w:p w14:paraId="26351AE9">
      <w:pPr>
        <w:ind w:firstLine="420" w:firstLineChars="0"/>
        <w:rPr>
          <w:rFonts w:hint="default"/>
          <w:lang w:val="en-US" w:eastAsia="zh-CN"/>
        </w:rPr>
      </w:pPr>
      <w:r>
        <w:rPr>
          <w:rFonts w:hint="default"/>
          <w:lang w:val="en-US" w:eastAsia="zh-CN"/>
        </w:rPr>
        <w:t>他们说：同一个货币在这里实现了两个资本；买者即资本家把他的货币资本转化为活的劳动力，并把这个劳动力并入他的生产资本；另一方面，卖者即工人把他的商品——劳动力——转化为货币，并把货币作为收入来花费，正因为如此，他才能够不断地重新出卖他的劳动力，以便维持他的劳动力；因此，他的劳动力本身就是他的商品形式的资本，并且是他的收入的经常来源。</w:t>
      </w:r>
    </w:p>
    <w:p w14:paraId="07D1EAB4">
      <w:pPr>
        <w:ind w:firstLine="420" w:firstLineChars="0"/>
        <w:rPr>
          <w:rFonts w:hint="default"/>
          <w:lang w:val="en-US" w:eastAsia="zh-CN"/>
        </w:rPr>
      </w:pPr>
      <w:r>
        <w:rPr>
          <w:rFonts w:hint="default"/>
          <w:lang w:val="en-US" w:eastAsia="zh-CN"/>
        </w:rPr>
        <w:t>其实，劳动力只是劳动者的财产（它将不断自行更新，自行再生产），而不是他的资本。劳动力是他为了生存而能够不断出卖和必须不断出卖的惟一商品，它只有到了买者即资本家手中，才作为资本（可变资本）起作用。在那些经济学家看来，一个人经常被迫不断重新把自己的劳动力，即把自己出卖给第三者，这就证明他是一个资本家，因为他必须不断出卖“商品”（出卖自己）。从这个意义上说，尽管奴隶由第三者把他作为商品一次永远地卖出去，但奴隶也是资本家，因为这种商品——劳动奴隶——的性质是，它的买者不仅每天迫使它重新劳动，而且每天还要给它生活资料，使它能够不断地重新再劳动。</w:t>
      </w:r>
    </w:p>
    <w:p w14:paraId="4022F5E0">
      <w:pPr>
        <w:ind w:firstLine="420" w:firstLineChars="0"/>
        <w:rPr>
          <w:rFonts w:hint="default"/>
          <w:lang w:val="en-US" w:eastAsia="zh-CN"/>
        </w:rPr>
      </w:pPr>
      <w:r>
        <w:rPr>
          <w:rFonts w:hint="default"/>
          <w:lang w:val="en-US" w:eastAsia="zh-CN"/>
        </w:rPr>
        <w:t>2.这样，在1000Ⅰv＋1000Ⅰm和2000Ⅱc的交换中，对一方是不变资本的东西（2000Ⅱc），对另一方就是可变资本和剩余价值，从而就是收入；对一方是可变资本和剩余价值（2000Ⅰ（v＋m）），从而也就是收入的东西，对另一方就是不变资本。</w:t>
      </w:r>
    </w:p>
    <w:p w14:paraId="18B54DF9">
      <w:pPr>
        <w:ind w:firstLine="420" w:firstLineChars="0"/>
        <w:rPr>
          <w:rFonts w:hint="default"/>
          <w:lang w:val="en-US" w:eastAsia="zh-CN"/>
        </w:rPr>
      </w:pPr>
      <w:r>
        <w:rPr>
          <w:rFonts w:hint="default"/>
          <w:lang w:val="en-US" w:eastAsia="zh-CN"/>
        </w:rPr>
        <w:t>我们首先来考察Ⅰv和Ⅱc的交换，并首先从工人的角度加以考察。</w:t>
      </w:r>
    </w:p>
    <w:p w14:paraId="0369580E">
      <w:pPr>
        <w:ind w:firstLine="420" w:firstLineChars="0"/>
        <w:rPr>
          <w:rFonts w:hint="default"/>
          <w:lang w:val="en-US" w:eastAsia="zh-CN"/>
        </w:rPr>
      </w:pPr>
      <w:r>
        <w:rPr>
          <w:rFonts w:hint="default"/>
          <w:lang w:val="en-US" w:eastAsia="zh-CN"/>
        </w:rPr>
        <w:t>第Ⅰ部类的总体工人把自己的劳动力卖给第Ⅰ部类的总体资本家，价值1000；这个价值是由资本家以工资形式用货币支付给工人的。工人用这些货币向第Ⅱ部类购买具有同等价值额的消费资料。第Ⅱ部类的资本家对工人来说仅仅是商品的卖者，而不是别的什么人，即使工人是向本部类资本家购买，例如在Ⅱv的交换中，情形也是这样。工人的商品即劳动力所完成的流通形式，是单纯以满足需要、以消费为目的的简单的商品流通：W（劳动力）—G—W（消费资料，第Ⅱ部类的商品）。这个流通过程的结果是：工人把自己作为供第Ⅰ部类的资本家使用的劳动力来维持，并且为了继续把自己作为劳动力来维持，他必须不断地重新反复这一过程A（W）—G—W。他的工资在消费资料中实现，会作为收入花掉；并且对全体工人阶级来说，它会不断再作为收入花掉。</w:t>
      </w:r>
    </w:p>
    <w:p w14:paraId="4C61FED5">
      <w:pPr>
        <w:ind w:firstLine="420" w:firstLineChars="0"/>
        <w:rPr>
          <w:rFonts w:hint="default"/>
          <w:lang w:val="en-US" w:eastAsia="zh-CN"/>
        </w:rPr>
      </w:pPr>
      <w:r>
        <w:rPr>
          <w:rFonts w:hint="default"/>
          <w:lang w:val="en-US" w:eastAsia="zh-CN"/>
        </w:rPr>
        <w:t>现在，我们再从资本家的角度来考察Ⅰv和Ⅱc这同一个交换。第Ⅱ部类的全部商品产品是由消费资料构成的，因而是由那些供每年消费的物品构成的，也就是由那些用来实现某些人（在当前考察的场合，就是第Ⅰ部类的总体工人）的收入的物品构成的。但是，对第Ⅱ部类的总体资本家来说，他的商品产品的一部分（＝2000），现在是他的生产资本的不变资本价值所转化的商品形式，这个生产资本必须从这个商品形式再转化为它能够借以重新作为生产资本的不变部分来发挥作用的实物形式。到目前为止，第Ⅱ部类的资本家所完成的是，他把以商品形式（消费资料）再生产的不变资本价值的一半（＝1000）卖给第Ⅰ部类的工人，从而使它再转化为货币形式。所以，转化为不变资本价值Ⅱc的前一半的，不是可变资本Ⅰv，而是货币，这个货币在和劳动力交换时，对第Ⅰ部类来说是作为货币资本执行职能，因而它落到劳动力的卖者手中，对后者来说它不是资本，而是货币形式的收入，也就是要作为消费资料的购买手段花费掉。</w:t>
      </w:r>
    </w:p>
    <w:p w14:paraId="0146D004">
      <w:pPr>
        <w:ind w:firstLine="420" w:firstLineChars="0"/>
        <w:rPr>
          <w:rFonts w:hint="default"/>
          <w:lang w:val="en-US" w:eastAsia="zh-CN"/>
        </w:rPr>
      </w:pPr>
      <w:r>
        <w:rPr>
          <w:rFonts w:hint="default"/>
          <w:lang w:val="en-US" w:eastAsia="zh-CN"/>
        </w:rPr>
        <w:t>另一方面，从第Ⅰ部类的工人手中流入第Ⅱ部类的资本家手中的货币＝1000，也不能作为第Ⅱ部类的生产资本的不变要素执行职能。它仍然只是第Ⅱ部类的商品资本的货币形式，它还要转化为不变资本的固定组成部分或流动组成部分。因此，第Ⅱ部类用它从第Ⅰ部类的工人，即它的商品的买者那里得到的货币，向第Ⅰ部类购买1000生产资料。这样，第Ⅱ部类的不变资本价值的总额有一半在它可以再作为第Ⅱ部类的生产资本要素来执行职能的实物形式上得到了更新。在这里，流通形式是W—G—W：价值1000的消费资料—货币1000—价值1000的生产资料。</w:t>
      </w:r>
    </w:p>
    <w:p w14:paraId="20DB72C1">
      <w:pPr>
        <w:ind w:firstLine="420" w:firstLineChars="0"/>
        <w:rPr>
          <w:rFonts w:hint="default"/>
          <w:lang w:val="en-US" w:eastAsia="zh-CN"/>
        </w:rPr>
      </w:pPr>
      <w:r>
        <w:rPr>
          <w:rFonts w:hint="default"/>
          <w:lang w:val="en-US" w:eastAsia="zh-CN"/>
        </w:rPr>
        <w:t>但是，W—G—W在这里是资本的运动。W卖给工人，就转化为G，这个G转化为生产资料；这是从商品再转化为这个商品的物质形成要素。另一方面，就像第Ⅱ部类的资本家对第Ⅰ部类的资本家来说仅仅充当商品的买者一样，在这里，第Ⅰ部类的资本家对第Ⅱ部类的资本家来说也仅仅充当商品的卖者。第Ⅰ部类最初是用要作为可变资本执行职能的1000货币去购买价值1000的劳动力；因此，第Ⅰ部类得到了它以货币形式付出的1000v的等价物；这个货币现在属于工人，工人用它向第Ⅱ部类购买消费品；第Ⅰ部类要能够把这样流入第Ⅱ部类的钱柜中的货币收回，就只有通过出售具有同等价值额的商品，再把这个货币捞回来。</w:t>
      </w:r>
    </w:p>
    <w:p w14:paraId="01210160">
      <w:pPr>
        <w:ind w:firstLine="420" w:firstLineChars="0"/>
        <w:rPr>
          <w:rFonts w:hint="default"/>
          <w:lang w:val="en-US" w:eastAsia="zh-CN"/>
        </w:rPr>
      </w:pPr>
      <w:r>
        <w:rPr>
          <w:rFonts w:hint="default"/>
          <w:lang w:val="en-US" w:eastAsia="zh-CN"/>
        </w:rPr>
        <w:t>最初第Ⅰ部类有一个要作为可变资本部分执行职能的货币额＝1000；这个货币额由于转化为具有同等价值额的劳动力，执行可变资本部分的职能。但是，工人为第Ⅰ部类提供的，是作为生产过程结果的价值6000的商品量（生产资料），其中</w:t>
      </w:r>
      <w:r>
        <w:rPr>
          <w:rFonts w:hint="eastAsia"/>
          <w:lang w:val="en-US" w:eastAsia="zh-CN"/>
        </w:rPr>
        <w:t>1/6</w:t>
      </w:r>
      <w:r>
        <w:rPr>
          <w:rFonts w:hint="default"/>
          <w:lang w:val="en-US" w:eastAsia="zh-CN"/>
        </w:rPr>
        <w:t>或1000（按价值来说），是以货币形式预付的可变资本部分的等价物。和以前在货币形式上一样，现在在商品形式上，可变资本价值也不是执行可变资本的职能；它只有在后来转化为活的劳动力之后，并且只有当这个劳动力在生产过程中发生作用的时候，才能执行这种职能。</w:t>
      </w:r>
    </w:p>
    <w:p w14:paraId="55E84FAC">
      <w:pPr>
        <w:ind w:firstLine="420" w:firstLineChars="0"/>
        <w:rPr>
          <w:rFonts w:hint="default"/>
          <w:lang w:val="en-US" w:eastAsia="zh-CN"/>
        </w:rPr>
      </w:pPr>
      <w:r>
        <w:rPr>
          <w:rFonts w:hint="default"/>
          <w:lang w:val="en-US" w:eastAsia="zh-CN"/>
        </w:rPr>
        <w:t>作为货币，可变资本价值只是可能的可变资本。但是，它是处于一种可以直接转化为劳动力的形式。作为商品，这同一个可变资本价值也只是可能的货币价值；只有通过商品出售，而在这里，也就是通过第Ⅱ部类向第Ⅰ部类购买价值1000的商品，它才能再恢复原来的货币形式。在这里，流通运动是：1000v（货币）—价值1000的劳动力—价值1000的商品（可变资本的等价物）—1000v（货币）；即G—W…W—G（＝G—A…W—G）。</w:t>
      </w:r>
    </w:p>
    <w:p w14:paraId="6ABF5CC0">
      <w:pPr>
        <w:ind w:firstLine="420" w:firstLineChars="0"/>
        <w:rPr>
          <w:rFonts w:hint="default"/>
          <w:lang w:val="en-US" w:eastAsia="zh-CN"/>
        </w:rPr>
      </w:pPr>
      <w:r>
        <w:rPr>
          <w:rFonts w:hint="default"/>
          <w:lang w:val="en-US" w:eastAsia="zh-CN"/>
        </w:rPr>
        <w:t>插入W…W中间的生产过程本身不属于流通领域。它不会在年再生产的不同要素的互相交换中出现，虽然这种交换包含着生产资本的一切要素的再生产，既包含着不变要素的再生产，也包含着可变要素即劳动力的再生产。这种交换的一切当事人都只作为买者或卖者出现，或者既作为买者又作为卖者出现；在这种交换中，工人只是作为商品的买者出现；资本家则交替地作为买者和卖者出现，而在一定界限内，只作为商品的买者，或只作为商品的卖者出现。</w:t>
      </w:r>
    </w:p>
    <w:p w14:paraId="6D036E47">
      <w:pPr>
        <w:ind w:firstLine="420" w:firstLineChars="0"/>
        <w:rPr>
          <w:rFonts w:hint="default"/>
          <w:lang w:val="en-US" w:eastAsia="zh-CN"/>
        </w:rPr>
      </w:pPr>
      <w:r>
        <w:rPr>
          <w:rFonts w:hint="default"/>
          <w:lang w:val="en-US" w:eastAsia="zh-CN"/>
        </w:rPr>
        <w:t>结果是：第Ⅰ部类再以货币形式拥有它的资本的可变价值部分，这个价值部分只有从这个形式才可以直接转化为劳动力，也就是说，第Ⅰ部类再在惟一可以实际作为它的生产资本的可变要素来预付的形式上，拥有它的资本的可变价值部分。另一方面，工人为了能够再作为商品的买者出现，他现在必须先再作为商品的卖者，即作为自己劳动力的卖者出现。</w:t>
      </w:r>
    </w:p>
    <w:p w14:paraId="7297CB36">
      <w:pPr>
        <w:ind w:firstLine="420" w:firstLineChars="0"/>
        <w:rPr>
          <w:rFonts w:hint="default"/>
          <w:lang w:val="en-US" w:eastAsia="zh-CN"/>
        </w:rPr>
      </w:pPr>
      <w:r>
        <w:rPr>
          <w:rFonts w:hint="default"/>
          <w:lang w:val="en-US" w:eastAsia="zh-CN"/>
        </w:rPr>
        <w:t>说到第Ⅱ部类的可变资本（500Ⅱv），那么，只要我们把该生产部类的资本家和工人之间的流通过程，看作是在第Ⅱ部类的总体资本家和第Ⅱ部类的总体工人之间进行的流通过程，这个流通过程就是直接进行的。</w:t>
      </w:r>
    </w:p>
    <w:p w14:paraId="48D58722">
      <w:pPr>
        <w:ind w:firstLine="420" w:firstLineChars="0"/>
        <w:rPr>
          <w:rFonts w:hint="default"/>
          <w:lang w:val="en-US" w:eastAsia="zh-CN"/>
        </w:rPr>
      </w:pPr>
      <w:r>
        <w:rPr>
          <w:rFonts w:hint="default"/>
          <w:lang w:val="en-US" w:eastAsia="zh-CN"/>
        </w:rPr>
        <w:t>第Ⅱ部类的总体资本家预付500v来购买具有同等价值额的劳动力；在这里，总体资本家是买者，总体工人是卖者。然后，工人用他出卖劳动力所得的货币作为买者去购买他自己所生产的商品的一部分。因此，资本家在这里是卖者。工人用所生产的第Ⅱ部类的商品资本的一部分，即商品形式的500v为资本家补偿了他在购买工人劳动力时付给工人的货币。</w:t>
      </w:r>
    </w:p>
    <w:p w14:paraId="7B27BA69">
      <w:pPr>
        <w:ind w:firstLine="420" w:firstLineChars="0"/>
        <w:rPr>
          <w:rFonts w:hint="default"/>
          <w:lang w:val="en-US" w:eastAsia="zh-CN"/>
        </w:rPr>
      </w:pPr>
      <w:r>
        <w:rPr>
          <w:rFonts w:hint="default"/>
          <w:lang w:val="en-US" w:eastAsia="zh-CN"/>
        </w:rPr>
        <w:t>现在，资本家以商品形式拥有了原来在转化为劳动力之前以货币形式拥有的同一个v。另一方面，工人在货币上实现了他的劳动力的价值，现在，当他为了自己的消费而把这些货币作为收入来购买自己生产的消费资料的一部分时，他就再把这些货币实现了。这是工人的货币形式的收入同工人自己以商品形式再生产的资本家的商品组成部分500v的交换。因此，这些货币作为第Ⅱ部类的资本家的可变资本的货币形式，回到第Ⅱ部类的资本家手中。在这里，等价的货币形式的收入价值，补偿了商品形式的可变资本价值。</w:t>
      </w:r>
    </w:p>
    <w:p w14:paraId="1C236822">
      <w:pPr>
        <w:ind w:firstLine="420" w:firstLineChars="0"/>
        <w:rPr>
          <w:rFonts w:hint="default"/>
          <w:lang w:val="en-US" w:eastAsia="zh-CN"/>
        </w:rPr>
      </w:pPr>
      <w:r>
        <w:rPr>
          <w:rFonts w:hint="default"/>
          <w:lang w:val="en-US" w:eastAsia="zh-CN"/>
        </w:rPr>
        <w:t>资本家不会因为他把等价的商品量卖给工人以重新取走他在购买劳动力时付给工人的货币而增加自己的财富。如果资本家在购买劳动力时先付给工人500，此外又把他迫使工人生产的价值500的商品量无代价地付给工人，那他实际上是支付给工人两次。反过来说，如果工人只为资本家生产价值500的商品，作为他的劳动力价格500的等价物，那么，资本家在这种交易之后所处的情况，就完全和在这种交易之前一样。但是，工人再生产了一个价值3000的产品；由于他把在产品中消费的生产资料的价值转化为新的产品，他保存了产品的不变价值部分，即保存了在产品中消费的生产资料的价值＝2000；此外，他又把1000（v＋m）的价值加到这个既定价值中去。</w:t>
      </w:r>
    </w:p>
    <w:p w14:paraId="592BAA1A">
      <w:pPr>
        <w:ind w:firstLine="420" w:firstLineChars="0"/>
        <w:rPr>
          <w:rFonts w:hint="default"/>
          <w:lang w:val="en-US" w:eastAsia="zh-CN"/>
        </w:rPr>
      </w:pPr>
      <w:r>
        <w:rPr>
          <w:rFonts w:hint="default"/>
          <w:lang w:val="en-US" w:eastAsia="zh-CN"/>
        </w:rPr>
        <w:t>由于第Ⅱ部类的工人购买了价值500的消费资料，因此，第Ⅱ部类的资本家刚才还以商品形式拥有的价值500Ⅱv，就再以货币形式，即原来预付的形式回到第Ⅱ部类的资本家手中。这种交易的直接结果，同任何其他商品的出售一样，都是既定价值由商品形式转化为货币形式。货币通过这种交易流回到它的起点，也并不是什么特殊现象。如果第Ⅱ部类的资本家用这500货币向第Ⅰ部类的资本家购买商品，然后又以价值500的商品卖给第Ⅰ部类，那么，同样也会有500货币流回到他手中。这500货币就只是用来交换价值1000的商品量，并且根据前面说过的一般规律，会流回到为交换这个商品量而把这笔货币投入流通的人的手中。</w:t>
      </w:r>
    </w:p>
    <w:p w14:paraId="1B5F1798">
      <w:pPr>
        <w:ind w:firstLine="420" w:firstLineChars="0"/>
        <w:rPr>
          <w:rFonts w:hint="default"/>
          <w:lang w:val="en-US" w:eastAsia="zh-CN"/>
        </w:rPr>
      </w:pPr>
      <w:r>
        <w:rPr>
          <w:rFonts w:hint="default"/>
          <w:lang w:val="en-US" w:eastAsia="zh-CN"/>
        </w:rPr>
        <w:t>但是，流回到第Ⅱ部类的资本家手中的500货币，同时也是已经更新的货币形式的可能的可变资本。为什么是这样呢？</w:t>
      </w:r>
    </w:p>
    <w:p w14:paraId="07414F5D">
      <w:pPr>
        <w:ind w:firstLine="420" w:firstLineChars="0"/>
        <w:rPr>
          <w:rFonts w:hint="default"/>
          <w:lang w:val="en-US" w:eastAsia="zh-CN"/>
        </w:rPr>
      </w:pPr>
      <w:r>
        <w:rPr>
          <w:rFonts w:hint="default"/>
          <w:lang w:val="en-US" w:eastAsia="zh-CN"/>
        </w:rPr>
        <w:t>货币从而货币资本之所以是可能的可变资本，只是因为它可以转化为劳动力；而且只有在它可以转化为劳动力的限度内，才是可能的可变资本。500镑货币回到第Ⅱ部类的资本家手中，与此同时，第Ⅱ部类的劳动力也回到市场。二者回到对立的两极，——从而500货币不仅作为货币，而且作为货币形式的可变资本再现，——是由同一过程决定的。货币＝500流回到第Ⅱ部类的资本家手中，是因为资本家把价值500的消费资料卖给了第Ⅱ部类的工人，也就是，因为工人用他的工资维持了他本人和他的家属的生活，从而维持了他的劳动力。工人为了能够继续生存和继续作为商品的买者出现，必须重新出卖他的劳动力。因此，这500货币流回到第Ⅱ部类的资本家手中，同时也就是劳动力作为可以用这500货币购买的商品流回来或者保留下来，从而也就是这500货币作为可能的可变资本流回来。</w:t>
      </w:r>
    </w:p>
    <w:p w14:paraId="6329973E">
      <w:pPr>
        <w:ind w:firstLine="420" w:firstLineChars="0"/>
        <w:rPr>
          <w:rFonts w:hint="default"/>
          <w:lang w:val="en-US" w:eastAsia="zh-CN"/>
        </w:rPr>
      </w:pPr>
      <w:r>
        <w:rPr>
          <w:rFonts w:hint="default"/>
          <w:lang w:val="en-US" w:eastAsia="zh-CN"/>
        </w:rPr>
        <w:t>说到生产奢侈品的部类Ⅱb，它的v即（Ⅱb）v的情况是和Ⅰv的情况相同的。为Ⅱb的资本家更新货币形式的可变资本的那些货币，经过Ⅱa的资本家之手，迂回地流回到Ⅱb的资本家手中。但是，工人是直接向购买他们的劳动力的资本主义生产者购买生活资料，还是向另一类资本家购买生活资料，以致货币要经过后一类资本家之手，才迂回地流回到前一类资本家手中，这毕竟是有区别的。因为工人阶级是挣一文吃一文的，他们在能买的时候才买。而资本家，例如在1000Ⅱc和1000Ⅰv的交换中，就不是这样。资本家不是挣一文吃一文的。最大限度地增殖他的资本就是他的动机。因此，如果出现某些情况，使第Ⅱ部类的资本家感到更为有利的，不是立即更新他的不变资本，而是在较长的时间内至少能部分地把他的不变资本保持在货币形式上，那么，1000Ⅱc（货币形式）流回到第Ⅰ部类那里的时间就会延迟；因此，1000v恢复货币形式的时间也会延迟，而第Ⅰ部类的资本家只有当他还拥有准备货币的时候，才能够按原有规模继续经营，而一般地说，要使营业能够继续不断地进行，不管货币形式的可变资本价值流回得快还是慢，货币形式的准备资本都是必需的。</w:t>
      </w:r>
    </w:p>
    <w:p w14:paraId="1F695EE8">
      <w:pPr>
        <w:ind w:firstLine="420" w:firstLineChars="0"/>
        <w:rPr>
          <w:rFonts w:hint="default"/>
          <w:lang w:val="en-US" w:eastAsia="zh-CN"/>
        </w:rPr>
      </w:pPr>
      <w:r>
        <w:rPr>
          <w:rFonts w:hint="default"/>
          <w:lang w:val="en-US" w:eastAsia="zh-CN"/>
        </w:rPr>
        <w:t>如果要研究当年再生产的各种要素之间的交换，那么，也要研究已经过去的年劳动的结果，即已经结束的那一年的劳动的结果。以这个年产品作为结果的生产过程已经完成，已经过去，已经化为它的产品，因此，在这个生产过程之前进行的或同时进行的流通过程，可能的可变资本到现实的可变资本的转化，即劳动力的买和卖，就更是这样了。劳动市场已经不是我们看到的商品市场的一部分。在这里，工人已经不仅出卖了他的劳动力，而且在剩余价值以外，还以商品形式提供了他的劳动力价格的等价物；此外，他也把他的工资装进了钱袋，并且在交换中，他只是作为商品（消费资料）的买者出现。</w:t>
      </w:r>
    </w:p>
    <w:p w14:paraId="2212C936">
      <w:pPr>
        <w:ind w:firstLine="420" w:firstLineChars="0"/>
        <w:rPr>
          <w:rFonts w:hint="default"/>
          <w:lang w:val="en-US" w:eastAsia="zh-CN"/>
        </w:rPr>
      </w:pPr>
      <w:r>
        <w:rPr>
          <w:rFonts w:hint="default"/>
          <w:lang w:val="en-US" w:eastAsia="zh-CN"/>
        </w:rPr>
        <w:t>但是，另一方面，年产品必须包含再生产的一切要素，必须再形成生产资本的一切要素，特别是它的最重要的要素即可变资本。事实上我们已经看到，就可变资本来说，这个交换的结果是：工人作为商品的买者，通过花费他的工资和消费他购买的商品，来维持和再生产他不得不出卖的惟一商品——他的劳动力；就像资本家为购买这个劳动力而预付的货币回到资本家手中一样，劳动力作为可以和货币交换的商品也回到劳动市场上来。</w:t>
      </w:r>
    </w:p>
    <w:p w14:paraId="60D70420">
      <w:pPr>
        <w:ind w:firstLine="420" w:firstLineChars="0"/>
        <w:rPr>
          <w:rFonts w:hint="default"/>
          <w:lang w:val="en-US" w:eastAsia="zh-CN"/>
        </w:rPr>
      </w:pPr>
      <w:r>
        <w:rPr>
          <w:rFonts w:hint="default"/>
          <w:lang w:val="en-US" w:eastAsia="zh-CN"/>
        </w:rPr>
        <w:t>在这里，特别就1000Ⅰv来说，我们得到的结果是：在第Ⅰ部类的资本家方面有货币形式的1000v，相反地，在第Ⅰ部类的工人方面则有价值1000的劳动力，这样，第Ⅰ部类的整个再生产过程可以重新开始。这就是交换过程的一个结果。另一方面，第Ⅰ部类的工人花费掉工资，从第Ⅱ部类那里取得价值1000c的消费资料，从而这1000c从商品形式转化为货币形式；第Ⅱ部类向第Ⅰ部类购买商品＝1000v，使这1000c从货币形式再转化为他的不变资本的实物形式，因此，第Ⅰ部类的可变资本价值以货币形式再流回到第Ⅰ部类那里。</w:t>
      </w:r>
    </w:p>
    <w:p w14:paraId="3E841997">
      <w:pPr>
        <w:ind w:firstLine="420" w:firstLineChars="0"/>
        <w:rPr>
          <w:rFonts w:hint="default"/>
          <w:lang w:val="en-US" w:eastAsia="zh-CN"/>
        </w:rPr>
      </w:pPr>
      <w:r>
        <w:rPr>
          <w:rFonts w:hint="default"/>
          <w:lang w:val="en-US" w:eastAsia="zh-CN"/>
        </w:rPr>
        <w:t>因为可变资本总是以某种形式保留在资本家手中，所以无论如何也不能说，它会转化为某人的收入。相反地，商品形式的1000Ⅰv，在卖给第Ⅱ部类的时候会转化为货币，同时也就用实物补偿了第Ⅱ部类的不变资本的一半。</w:t>
      </w:r>
    </w:p>
    <w:p w14:paraId="78E9CECD">
      <w:pPr>
        <w:ind w:firstLine="420" w:firstLineChars="0"/>
        <w:rPr>
          <w:rFonts w:hint="default"/>
          <w:lang w:val="en-US" w:eastAsia="zh-CN"/>
        </w:rPr>
      </w:pPr>
      <w:r>
        <w:rPr>
          <w:rFonts w:hint="default"/>
          <w:lang w:val="en-US" w:eastAsia="zh-CN"/>
        </w:rPr>
        <w:t>分解为收入的东西，不是第Ⅰ部类的可变资本，不是货币形式的1000v。这种货币一经转化为劳动力，就不再作为第Ⅰ部类的可变资本的货币形式执行职能。这和任何另一个商品购买者的货币一样，这种货币一经转化为某一个出售者的商品，就不再代表任何一种属于他的东西。工人阶级以工资形式得到的货币在他们手中进行的交换，不是可变资本的交换，而是转化成货币的劳动力价值的交换；同样，工人所创造的价值产品（2000Ⅰ（v＋m））的交换只是属于资本家所有的商品的交换，与工人无关。</w:t>
      </w:r>
    </w:p>
    <w:p w14:paraId="28D72079">
      <w:pPr>
        <w:ind w:firstLine="420" w:firstLineChars="0"/>
        <w:rPr>
          <w:rFonts w:hint="default"/>
          <w:lang w:val="en-US" w:eastAsia="zh-CN"/>
        </w:rPr>
      </w:pPr>
      <w:r>
        <w:rPr>
          <w:rFonts w:hint="default"/>
          <w:lang w:val="en-US" w:eastAsia="zh-CN"/>
        </w:rPr>
        <w:t>但是，资本家——特别是他的理论解释者，即政治经济学家——却难以摆脱这一幻想：已经支付给工人的货币仍然是他的即资本家的货币。如果资本家是金的生产者，那么，可变价值部分——即为他补偿劳动的购买价格的商品形式等价物——本身直接以货币形式出现，所以，不需要通过迂回的道路流回，就可以重新作为可变的货币资本执行职能。</w:t>
      </w:r>
    </w:p>
    <w:p w14:paraId="00BCA1AB">
      <w:pPr>
        <w:ind w:firstLine="420" w:firstLineChars="0"/>
        <w:rPr>
          <w:rFonts w:hint="default"/>
          <w:lang w:val="en-US" w:eastAsia="zh-CN"/>
        </w:rPr>
      </w:pPr>
      <w:r>
        <w:rPr>
          <w:rFonts w:hint="default"/>
          <w:lang w:val="en-US" w:eastAsia="zh-CN"/>
        </w:rPr>
        <w:t>但是，说到第Ⅱ部类的工人，——如果我们把生产奢侈品的工人撇开不说，——那么，500v本身是以那种供工人消费的商品形式存在的，这种商品是由作为总体工人来看的工人直接向购买他们劳动力的总体资本家再购买的。第Ⅱ部类的资本的可变价值部分，按它的实物形式来说，是由绝大部分供工人阶级消费的消费资料构成的。但是，工人以这种形式花费掉的，不是可变资本，而是工资，是工人的货币，这些货币正是由于在这些消费资料中实现而为资本家恢复了可变资本500Ⅱv的货币形式。可变资本Ⅱv和不变资本2000Ⅱc一样，是以消费资料形式再生产出来的，二者同样不会分解为收入。在这两个场合，分解为收入的都是工资。</w:t>
      </w:r>
    </w:p>
    <w:p w14:paraId="79F9774C">
      <w:pPr>
        <w:ind w:firstLine="420" w:firstLineChars="0"/>
        <w:rPr>
          <w:rFonts w:hint="default"/>
          <w:lang w:val="en-US" w:eastAsia="zh-CN"/>
        </w:rPr>
      </w:pPr>
      <w:r>
        <w:rPr>
          <w:rFonts w:hint="default"/>
          <w:lang w:val="en-US" w:eastAsia="zh-CN"/>
        </w:rPr>
        <w:t>但是，由于工资作为收入花掉，所以一方面是1000Ⅱc恢复了货币资本形式，而通过这种迂回道路恢复货币资本形式的还有1000Ⅰv，另一方面是500Ⅱv恢复了货币资本形式，也就是说，不变资本和可变资本（就后者来说，部分是直接流回，部分是间接流回）恢复了货币资本形式，这在年产品的交换中是一个重要的事实。</w:t>
      </w:r>
    </w:p>
    <w:p w14:paraId="7F5A2E00">
      <w:pPr>
        <w:pStyle w:val="5"/>
        <w:ind w:firstLine="840" w:firstLineChars="300"/>
        <w:rPr>
          <w:rFonts w:hint="eastAsia"/>
          <w:lang w:val="en-US" w:eastAsia="zh-CN"/>
        </w:rPr>
      </w:pPr>
      <w:r>
        <w:rPr>
          <w:rFonts w:hint="eastAsia"/>
          <w:lang w:val="en-US" w:eastAsia="zh-CN"/>
        </w:rPr>
        <w:t>十一、固定资本的补偿</w:t>
      </w:r>
    </w:p>
    <w:p w14:paraId="1371EF15">
      <w:pPr>
        <w:ind w:firstLine="420" w:firstLineChars="0"/>
        <w:rPr>
          <w:rFonts w:hint="default"/>
          <w:lang w:val="en-US" w:eastAsia="zh-CN"/>
        </w:rPr>
      </w:pPr>
      <w:r>
        <w:rPr>
          <w:rFonts w:hint="default"/>
          <w:lang w:val="en-US" w:eastAsia="zh-CN"/>
        </w:rPr>
        <w:t>在阐述年再生产的各种交换时，遇到如下的巨大困难。如果我们以问题的最简单的表现形式来说明，就会得到：（Ⅰ）</w:t>
      </w:r>
      <w:r>
        <w:rPr>
          <w:rFonts w:hint="eastAsia"/>
          <w:lang w:val="en-US" w:eastAsia="zh-CN"/>
        </w:rPr>
        <w:t>{</w:t>
      </w:r>
      <w:r>
        <w:rPr>
          <w:rFonts w:hint="default"/>
          <w:lang w:val="en-US" w:eastAsia="zh-CN"/>
        </w:rPr>
        <w:t>4000c＋1000v＋1000m</w:t>
      </w:r>
      <w:r>
        <w:rPr>
          <w:rFonts w:hint="eastAsia"/>
          <w:lang w:val="en-US" w:eastAsia="zh-CN"/>
        </w:rPr>
        <w:t>}</w:t>
      </w:r>
      <w:r>
        <w:rPr>
          <w:rFonts w:hint="default"/>
          <w:lang w:val="en-US" w:eastAsia="zh-CN"/>
        </w:rPr>
        <w:t>＋（Ⅱ）</w:t>
      </w:r>
      <w:r>
        <w:rPr>
          <w:rFonts w:hint="eastAsia"/>
          <w:lang w:val="en-US" w:eastAsia="zh-CN"/>
        </w:rPr>
        <w:t>{</w:t>
      </w:r>
      <w:r>
        <w:rPr>
          <w:rFonts w:hint="default"/>
          <w:lang w:val="en-US" w:eastAsia="zh-CN"/>
        </w:rPr>
        <w:t>2000c＋500v＋500m</w:t>
      </w:r>
      <w:r>
        <w:rPr>
          <w:rFonts w:hint="eastAsia"/>
          <w:lang w:val="en-US" w:eastAsia="zh-CN"/>
        </w:rPr>
        <w:t>}</w:t>
      </w:r>
      <w:r>
        <w:rPr>
          <w:rFonts w:hint="default"/>
          <w:lang w:val="en-US" w:eastAsia="zh-CN"/>
        </w:rPr>
        <w:t>＝9000</w:t>
      </w:r>
      <w:r>
        <w:rPr>
          <w:rFonts w:hint="eastAsia"/>
          <w:lang w:val="en-US" w:eastAsia="zh-CN"/>
        </w:rPr>
        <w:t>。</w:t>
      </w:r>
    </w:p>
    <w:p w14:paraId="48EAB9A6">
      <w:pPr>
        <w:ind w:firstLine="420" w:firstLineChars="0"/>
        <w:rPr>
          <w:rFonts w:hint="default"/>
          <w:lang w:val="en-US" w:eastAsia="zh-CN"/>
        </w:rPr>
      </w:pPr>
      <w:r>
        <w:rPr>
          <w:rFonts w:hint="default"/>
          <w:lang w:val="en-US" w:eastAsia="zh-CN"/>
        </w:rPr>
        <w:t>不变资本的价值部分，只要是由真正的劳动资料（生产资料的一个特殊种类）构成的，就由劳动资料转移到劳动产品（商品）中去；这些劳动资料继续作为生产资本的要素执行职能，而且是以它们的旧的实物形式继续执行职能。只是劳动资料的损耗，即它们在一定期间持续执行职能时逐渐损失的价值，才作为借助于劳动资料生产出来的商品的价值要素再现，才由劳动工具转移到劳动产品中去。因此，就年再生产来说，在这里我们从一开始要考察的只是固定资本中那些寿命在一年以上的组成部分。如果它们在一年之内就不能使用了，它们就要全部由年再生产来补偿和更新；因而这里研究的问题从一开始也就和它们无关了。</w:t>
      </w:r>
    </w:p>
    <w:p w14:paraId="3B4A3D5E">
      <w:pPr>
        <w:ind w:firstLine="420" w:firstLineChars="0"/>
        <w:rPr>
          <w:rFonts w:hint="default"/>
          <w:lang w:val="en-US" w:eastAsia="zh-CN"/>
        </w:rPr>
      </w:pPr>
      <w:r>
        <w:rPr>
          <w:rFonts w:hint="default"/>
          <w:lang w:val="en-US" w:eastAsia="zh-CN"/>
        </w:rPr>
        <w:t>至于机器以及其他具有比较耐久形式的固定资本，则会发生而且会经常发生这样的情况：尽管整个建筑物或机器的躯体寿命很长，但是，其中有一些部分却必须在这一年内全部进行补偿。这些部分，与那些必须在一年内补偿的固定资本要素属于同一个范畴。</w:t>
      </w:r>
    </w:p>
    <w:p w14:paraId="7C7C966A">
      <w:pPr>
        <w:ind w:firstLine="420" w:firstLineChars="0"/>
        <w:rPr>
          <w:rFonts w:hint="default"/>
          <w:lang w:val="en-US" w:eastAsia="zh-CN"/>
        </w:rPr>
      </w:pPr>
      <w:r>
        <w:rPr>
          <w:rFonts w:hint="default"/>
          <w:lang w:val="en-US" w:eastAsia="zh-CN"/>
        </w:rPr>
        <w:t>商品的这个价值要素绝不能和各种修理费用混为一谈。如果商品出售了，这个价值要素就会和别的要素一样货币化，即转化为货币；但是，在转化为货币以后，它和其他价值要素的区别就出现了。为了开始商品的再生产（总之，就是为了使商品生产过程成为持续的过程），在商品生产上消费的原料和辅助材料，必须用实物来补偿；在商品上消耗的劳动力，同样也必须用新的劳动力来补偿。因此，通过出售商品得到的货币，必须不断再转化为生产资本的这些要素，不断由货币形式转化为商品形式。即使比如说在一定期限内购买较大数量的原料和辅助材料，形成了生产储备，以致在一定期间不需要重新购买这些生产资料，因而，在这种储备用完以前，出售商品所得到的、用于上述目的的货币可以积累起来，这部分不变资本会暂时成为已经停止执行能动职能的货币资本，那这种情况也不会使问题发生任何变化。这不是收入资本；这是停留在货币形式上的生产资本。</w:t>
      </w:r>
    </w:p>
    <w:p w14:paraId="3CC88A29">
      <w:pPr>
        <w:ind w:firstLine="420" w:firstLineChars="0"/>
        <w:rPr>
          <w:rFonts w:hint="default"/>
          <w:lang w:val="en-US" w:eastAsia="zh-CN"/>
        </w:rPr>
      </w:pPr>
      <w:r>
        <w:rPr>
          <w:rFonts w:hint="default"/>
          <w:lang w:val="en-US" w:eastAsia="zh-CN"/>
        </w:rPr>
        <w:t>生产资料必须不断更新，虽然这种更新的形式，就流通来说，可以是各种各样的。重新购买，即生产资料借以更新、补偿的流通行为，可以在间隔较长的时期进行，这时是一次投入大量货币，而且由相应的生产储备来补偿；或者这种流通行为可以在依次间隔较短的时期进行，这时是迅速地连续地支出少量货币，而生产储备也较少。这一切都不会使事情本身发生任何变化。劳动力也是这样。凡是生产在一年内以相同规模连续进行的地方，已经消耗的劳动力就要不断由新的劳动力补偿；凡是劳动带有季节性或在不同期间需要不同劳动量的地方，例如在农业中，那就要相应地有时购买大量劳动力，有时购买少量劳动力。</w:t>
      </w:r>
    </w:p>
    <w:p w14:paraId="473EB969">
      <w:pPr>
        <w:ind w:firstLine="420" w:firstLineChars="0"/>
        <w:rPr>
          <w:rFonts w:hint="default"/>
          <w:lang w:val="en-US" w:eastAsia="zh-CN"/>
        </w:rPr>
      </w:pPr>
      <w:r>
        <w:rPr>
          <w:rFonts w:hint="default"/>
          <w:lang w:val="en-US" w:eastAsia="zh-CN"/>
        </w:rPr>
        <w:t>相反地，出售商品所得到的货币，就它是与固定资本损耗相等的那部分商品价值的货币化而言，是不会再转化为生产资本的组成部分的，虽然它是补偿这种生产资本的价值损失的。它在生产资本旁边沉淀下来，保留它的货币形式。这种货币沉淀反复发生，直到年数不等的再生产时期结束为止，在这个再生产时期，不变资本的固定要素以它的旧的实物形式在生产过程中继续执行职能。一旦这种固定要素如建筑物、机器等等的寿命已经完结，不能再在生产过程中执行职能，它的价值就在它旁边存在着，全部由货币来补偿，即由货币沉淀的总和，由固定资本逐渐转移到它参与生产的商品中去的、已经通过商品出售而转化为货币形式的价值的总和来补偿。接着，这些货币就用来对固定资本（或固定资本的要素，因为固定资本的不同要素有不同的寿命）进行实物补偿，从而对生产资本的这个组成部分进行实际更新。</w:t>
      </w:r>
    </w:p>
    <w:p w14:paraId="34A1AE51">
      <w:pPr>
        <w:ind w:firstLine="420" w:firstLineChars="0"/>
        <w:rPr>
          <w:rFonts w:hint="default"/>
          <w:lang w:val="en-US" w:eastAsia="zh-CN"/>
        </w:rPr>
      </w:pPr>
      <w:r>
        <w:rPr>
          <w:rFonts w:hint="default"/>
          <w:lang w:val="en-US" w:eastAsia="zh-CN"/>
        </w:rPr>
        <w:t>可见，这些货币是不变资本价值的一部分即固定部分的货币形式。因此，这种货币贮藏本身是资本主义再生产过程的一个要素，是在固定资本的寿命还没有完结，从而还没有把它的全部价值转移到所生产的商品中去，还不必用实物进行补偿之前，固定资本价值或它的个别要素的价值在货币形式上的再生产和贮存。只有在这种货币再转化为固定资本的新的要素，以便补偿它的寿命已经完结的要素的时候，它才失去货币贮藏的形式，从而再能动地进入以流通为中介的资本再生产过程。</w:t>
      </w:r>
    </w:p>
    <w:p w14:paraId="1B16C197">
      <w:pPr>
        <w:ind w:firstLine="420" w:firstLineChars="0"/>
        <w:rPr>
          <w:rFonts w:hint="default"/>
          <w:lang w:val="en-US" w:eastAsia="zh-CN"/>
        </w:rPr>
      </w:pPr>
      <w:r>
        <w:rPr>
          <w:rFonts w:hint="default"/>
          <w:lang w:val="en-US" w:eastAsia="zh-CN"/>
        </w:rPr>
        <w:t>就像简单的商品流通决不只是产品交换一样，年商品产品的交换也决不能只分解为它的不同组成部分的直接的互相交换。货币在其中起一种独特的作用，这种作用尤其会在固定资本价值再生产的方式上表现出来。</w:t>
      </w:r>
    </w:p>
    <w:p w14:paraId="44441798">
      <w:pPr>
        <w:ind w:firstLine="420" w:firstLineChars="0"/>
        <w:rPr>
          <w:rFonts w:hint="default"/>
          <w:lang w:val="en-US" w:eastAsia="zh-CN"/>
        </w:rPr>
      </w:pPr>
      <w:r>
        <w:rPr>
          <w:rFonts w:hint="default"/>
          <w:lang w:val="en-US" w:eastAsia="zh-CN"/>
        </w:rPr>
        <w:t>第Ⅱ部类的各种不同商品所包含的不变资本，可以有不同的比例；在这些商品中，不变资本的固定部分也可以有所不同；固定资本部分的寿命，从而它逐年的损耗，或者说，由它按比例地转移到它参与生产的商品中去的那部分价值，也可以是不同的。但是，这些都是和这里的问题无关的。说到社会的再生产过程，问题只是涉及第Ⅱ部类和第Ⅰ部类之间的交换。在这里，第Ⅱ部类和第Ⅰ部类只是在它们的社会的、大量的关系中互相对立。因此，如果对第Ⅱ部类的一切生产部门进行综合考察，第Ⅱ部类的商品产品中c这一部分价值的比例量（这对我们现在考察的问题是惟一有决定意义的）就是平均比例。</w:t>
      </w:r>
    </w:p>
    <w:p w14:paraId="5EC83947">
      <w:pPr>
        <w:ind w:firstLine="420" w:firstLineChars="0"/>
        <w:rPr>
          <w:rFonts w:hint="eastAsia"/>
          <w:lang w:val="en-US" w:eastAsia="zh-CN"/>
        </w:rPr>
      </w:pPr>
      <w:r>
        <w:rPr>
          <w:rFonts w:hint="default"/>
          <w:lang w:val="en-US" w:eastAsia="zh-CN"/>
        </w:rPr>
        <w:t>总价值由2000c＋500v＋500m这几个部分构成的各种商品（它们大部分是同一商品种类）中的每一种商品，其价值都是＝</w:t>
      </w:r>
      <w:r>
        <w:rPr>
          <w:rFonts w:hint="eastAsia"/>
          <w:lang w:val="en-US" w:eastAsia="zh-CN"/>
        </w:rPr>
        <w:t>2/3c+1/6v+1/6m。</w:t>
      </w:r>
    </w:p>
    <w:p w14:paraId="57E6D2BA">
      <w:pPr>
        <w:ind w:firstLine="420" w:firstLineChars="0"/>
        <w:rPr>
          <w:rFonts w:hint="eastAsia"/>
          <w:lang w:val="en-US" w:eastAsia="zh-CN"/>
        </w:rPr>
      </w:pPr>
      <w:r>
        <w:rPr>
          <w:rFonts w:hint="eastAsia"/>
          <w:lang w:val="en-US" w:eastAsia="zh-CN"/>
        </w:rPr>
        <w:t>2000c借以体现的商品，其价值可以再分为：</w:t>
      </w:r>
    </w:p>
    <w:p w14:paraId="31E977CC">
      <w:pPr>
        <w:ind w:firstLine="420" w:firstLineChars="0"/>
        <w:rPr>
          <w:rFonts w:hint="eastAsia"/>
          <w:lang w:val="en-US" w:eastAsia="zh-CN"/>
        </w:rPr>
      </w:pPr>
      <w:r>
        <w:rPr>
          <w:rFonts w:hint="eastAsia"/>
          <w:lang w:val="en-US" w:eastAsia="zh-CN"/>
        </w:rPr>
        <w:t>4000/3c+2000/6v+2000/6m=2000c。</w:t>
      </w:r>
    </w:p>
    <w:p w14:paraId="60CE66D1">
      <w:pPr>
        <w:ind w:firstLine="420" w:firstLineChars="0"/>
        <w:rPr>
          <w:rFonts w:hint="eastAsia"/>
          <w:lang w:val="en-US" w:eastAsia="zh-CN"/>
        </w:rPr>
      </w:pPr>
      <w:r>
        <w:rPr>
          <w:rFonts w:hint="eastAsia"/>
          <w:lang w:val="en-US" w:eastAsia="zh-CN"/>
        </w:rPr>
        <w:t>同理，500v与500m可以再分为：</w:t>
      </w:r>
    </w:p>
    <w:p w14:paraId="11F5510B">
      <w:pPr>
        <w:ind w:firstLine="420" w:firstLineChars="0"/>
        <w:rPr>
          <w:rFonts w:hint="eastAsia"/>
          <w:lang w:val="en-US" w:eastAsia="zh-CN"/>
        </w:rPr>
      </w:pPr>
      <w:r>
        <w:rPr>
          <w:rFonts w:hint="eastAsia"/>
          <w:lang w:val="en-US" w:eastAsia="zh-CN"/>
        </w:rPr>
        <w:t>1000/3c+500/6v+500/6m=500v,</w:t>
      </w:r>
    </w:p>
    <w:p w14:paraId="46A36CED">
      <w:pPr>
        <w:ind w:firstLine="420" w:firstLineChars="0"/>
        <w:rPr>
          <w:rFonts w:hint="eastAsia"/>
          <w:lang w:val="en-US" w:eastAsia="zh-CN"/>
        </w:rPr>
      </w:pPr>
      <w:r>
        <w:rPr>
          <w:rFonts w:hint="eastAsia"/>
          <w:lang w:val="en-US" w:eastAsia="zh-CN"/>
        </w:rPr>
        <w:t>1000/3c+500/6v+500/6m=500m</w:t>
      </w:r>
    </w:p>
    <w:p w14:paraId="6976DCA0">
      <w:pPr>
        <w:ind w:firstLine="420" w:firstLineChars="0"/>
        <w:rPr>
          <w:rFonts w:hint="eastAsia"/>
          <w:lang w:val="en-US" w:eastAsia="zh-CN"/>
        </w:rPr>
      </w:pPr>
      <w:r>
        <w:rPr>
          <w:rFonts w:hint="eastAsia"/>
          <w:lang w:val="en-US" w:eastAsia="zh-CN"/>
        </w:rPr>
        <w:t>将三式的c相加可得：4000/3c+1000/3c+1000/3c=2000。</w:t>
      </w:r>
    </w:p>
    <w:p w14:paraId="51E369ED">
      <w:pPr>
        <w:ind w:firstLine="420" w:firstLineChars="0"/>
        <w:rPr>
          <w:rFonts w:hint="eastAsia"/>
          <w:lang w:val="en-US" w:eastAsia="zh-CN"/>
        </w:rPr>
      </w:pPr>
      <w:r>
        <w:rPr>
          <w:rFonts w:hint="eastAsia"/>
          <w:lang w:val="en-US" w:eastAsia="zh-CN"/>
        </w:rPr>
        <w:t>同理可得：2000/6v+500/6v+500/6v=500，2000/6m+500/6m+500/6m=500。</w:t>
      </w:r>
    </w:p>
    <w:p w14:paraId="2656869A">
      <w:pPr>
        <w:ind w:firstLine="420" w:firstLineChars="0"/>
        <w:rPr>
          <w:rFonts w:hint="default"/>
          <w:lang w:val="en-US" w:eastAsia="zh-CN"/>
        </w:rPr>
      </w:pPr>
      <w:r>
        <w:rPr>
          <w:rFonts w:hint="default"/>
          <w:lang w:val="en-US" w:eastAsia="zh-CN"/>
        </w:rPr>
        <w:t>因此，第Ⅱ部类的价值3000的商品量所包含的全部不变资本价值，都包含在2000c中；而500v和500m却连它的一个原子都不包含。这对于v和m来说也是同样适用的。</w:t>
      </w:r>
    </w:p>
    <w:p w14:paraId="35AEB910">
      <w:pPr>
        <w:ind w:firstLine="420" w:firstLineChars="0"/>
        <w:rPr>
          <w:rFonts w:hint="default"/>
          <w:lang w:val="en-US" w:eastAsia="zh-CN"/>
        </w:rPr>
      </w:pPr>
      <w:r>
        <w:rPr>
          <w:rFonts w:hint="default"/>
          <w:lang w:val="en-US" w:eastAsia="zh-CN"/>
        </w:rPr>
        <w:t>换句话说，第Ⅱ部类的商品量中整个代表不变资本价值，从而能够再转化为不变资本的实物形式或不变资本的货币形式的那一部分，都存在于2000c中。因此，一切和第Ⅱ部类的商品的不变价值的交换有关的事情，都不超出2000Ⅱc运动的范围；并且这种交换只能在它和Ⅰ（1000v＋1000m）之间进行。</w:t>
      </w:r>
    </w:p>
    <w:p w14:paraId="4112D366">
      <w:pPr>
        <w:ind w:firstLine="420" w:firstLineChars="0"/>
        <w:rPr>
          <w:rFonts w:hint="default"/>
          <w:lang w:val="en-US" w:eastAsia="zh-CN"/>
        </w:rPr>
      </w:pPr>
      <w:r>
        <w:rPr>
          <w:rFonts w:hint="default"/>
          <w:lang w:val="en-US" w:eastAsia="zh-CN"/>
        </w:rPr>
        <w:t>同样，对第Ⅰ部类来说，一切和它的不变资本价值的交换有关的事情，也不超出对4000Ⅰc的考察范围。</w:t>
      </w:r>
    </w:p>
    <w:p w14:paraId="52EC9EFB">
      <w:pPr>
        <w:pStyle w:val="6"/>
        <w:ind w:firstLine="420" w:firstLineChars="0"/>
        <w:rPr>
          <w:rFonts w:hint="eastAsia"/>
          <w:lang w:val="en-US" w:eastAsia="zh-CN"/>
        </w:rPr>
      </w:pPr>
      <w:r>
        <w:rPr>
          <w:rFonts w:hint="eastAsia"/>
          <w:lang w:val="en-US" w:eastAsia="zh-CN"/>
        </w:rPr>
        <w:t>1.损耗的价值部分在货币形式上的补偿</w:t>
      </w:r>
    </w:p>
    <w:p w14:paraId="260335BF">
      <w:pPr>
        <w:ind w:firstLine="420" w:firstLineChars="0"/>
        <w:rPr>
          <w:rFonts w:hint="default"/>
          <w:lang w:val="en-US" w:eastAsia="zh-CN"/>
        </w:rPr>
      </w:pPr>
      <w:r>
        <w:rPr>
          <w:rFonts w:hint="default"/>
          <w:lang w:val="en-US" w:eastAsia="zh-CN"/>
        </w:rPr>
        <w:t>如果我们现在从下列公式开始：</w:t>
      </w:r>
      <w:r>
        <w:rPr>
          <w:rFonts w:hint="eastAsia"/>
          <w:lang w:val="en-US" w:eastAsia="zh-CN"/>
        </w:rPr>
        <w:t>1000Ⅰv+1000Ⅰm=2000Ⅱc。</w:t>
      </w:r>
      <w:r>
        <w:rPr>
          <w:rFonts w:hint="default"/>
          <w:lang w:val="en-US" w:eastAsia="zh-CN"/>
        </w:rPr>
        <w:t>那么，商品2000Ⅱc和同等价值的商品Ⅰ（1000v＋1000m）交换的前提是：2000Ⅱc全部以实物形式再转化为第Ⅰ部类所生产的第Ⅱ部类的不变资本的实物组成部分；但是，后者借以存在的商品价值2000包含着补偿固定资本的价值损失的要素，这个要素不需要立即用实物来补偿，而要转化为货币，这个货币逐渐积累成一个总额，直到固定资本需要以实物形式更新的时候为止。</w:t>
      </w:r>
    </w:p>
    <w:p w14:paraId="51F2D396">
      <w:pPr>
        <w:ind w:firstLine="420" w:firstLineChars="0"/>
        <w:rPr>
          <w:rFonts w:hint="default"/>
          <w:lang w:val="en-US" w:eastAsia="zh-CN"/>
        </w:rPr>
      </w:pPr>
      <w:r>
        <w:rPr>
          <w:rFonts w:hint="default"/>
          <w:lang w:val="en-US" w:eastAsia="zh-CN"/>
        </w:rPr>
        <w:t>每一年都是固定资本的终年，固定资本时而需要在这个或那个单个企业，时而需要在这个或那个产业部门进行补偿；对同一个单个资本来说，总会有这一部分或那一部分固定资本需要补偿（因为固定资本各部分的寿命不同）。如果我们考察年再生产，——即使是原有规模的年再生产，也就是说，把一切积累撇开不说，——我们也不是从头开始。我们考察的是许多年中的一年，而不是资本主义生产刚诞生的一年。因此，投入第Ⅱ部类的各种各样的生产部门的不同资本也会有不同的年龄。</w:t>
      </w:r>
    </w:p>
    <w:p w14:paraId="5D68F0EF">
      <w:pPr>
        <w:ind w:firstLine="420" w:firstLineChars="0"/>
        <w:rPr>
          <w:rFonts w:hint="default"/>
          <w:lang w:val="en-US" w:eastAsia="zh-CN"/>
        </w:rPr>
      </w:pPr>
      <w:r>
        <w:rPr>
          <w:rFonts w:hint="default"/>
          <w:lang w:val="en-US" w:eastAsia="zh-CN"/>
        </w:rPr>
        <w:t>就像在这些生产部门从事生产的人每年都有死亡一样，每年也有许多固定资本在当年到达寿命的终点，必须用积累的货币基金实行实物更新。所以，在2000Ⅱc和2000Ⅰ（v＋m）的交换中就包含着2000Ⅱc由它的商品形式（消费资料）到它的实物要素的转化，这些实物要素不仅由原料和辅助材料构成，而且也由固定资本的实物要素，如机器、工具、建筑物等等构成。因此，2000Ⅱc的价值中要用货币来补偿的损耗和正在执行职能的固定资本的数量，是完全不一致的，因为固定资本每年都有一部分必须用实物来补偿，但这要有一个前提，即第Ⅱ部类资本家在前几年内已经积累了这种转化所必需的货币。不过，这一个前提既适用于前几年，同样也适用于当年。</w:t>
      </w:r>
    </w:p>
    <w:p w14:paraId="280C3499">
      <w:pPr>
        <w:ind w:firstLine="420" w:firstLineChars="0"/>
        <w:rPr>
          <w:rFonts w:hint="default"/>
          <w:lang w:val="en-US" w:eastAsia="zh-CN"/>
        </w:rPr>
      </w:pPr>
      <w:r>
        <w:rPr>
          <w:rFonts w:hint="default"/>
          <w:lang w:val="en-US" w:eastAsia="zh-CN"/>
        </w:rPr>
        <w:t>在Ⅰ（1000v＋1000m）和2000Ⅱc的交换中，首先要指出，价值额Ⅰ（v＋m）不包含任何不变的价值要素，因而也不包含任何用以补偿损耗的价值要素，即不包含由不变资本的固定组成部分转移到v＋m借以存在的实物形式的商品中去的价值的要素。相反地，这种要素却存在于Ⅱc中，并且正是这种因固定资本而存在的价值要素的一部分，不需要立即由货币形式转化为实物形式，而是首先要保留在货币形式上。</w:t>
      </w:r>
    </w:p>
    <w:p w14:paraId="7D126A4E">
      <w:pPr>
        <w:ind w:firstLine="420" w:firstLineChars="0"/>
        <w:rPr>
          <w:rFonts w:hint="default"/>
          <w:lang w:val="en-US" w:eastAsia="zh-CN"/>
        </w:rPr>
      </w:pPr>
      <w:r>
        <w:rPr>
          <w:rFonts w:hint="default"/>
          <w:lang w:val="en-US" w:eastAsia="zh-CN"/>
        </w:rPr>
        <w:t>因此，当Ⅰ（1000v＋1000m）和2000Ⅱc交换时，立即遇到了困难：第Ⅰ部类的2000（v＋m）借以存在的实物形式的生产资料，要用它的全部价值额2000和以第Ⅱ部类的消费资料存在的等价物进行交换，而另一方面，消费资料2000Ⅱc却不能以它的全部价值额来和生产资料Ⅰ（1000v＋1000m）交换，因为它的价值的一部分——等于固定资本中有待补偿的损耗或价值损失——必须首先以货币形式沉淀下来，而在我们仅仅考察的当年再生产期间，不再作为流通手段执行职能。</w:t>
      </w:r>
    </w:p>
    <w:p w14:paraId="4B8D71BA">
      <w:pPr>
        <w:ind w:firstLine="420" w:firstLineChars="0"/>
        <w:rPr>
          <w:rFonts w:hint="default"/>
          <w:lang w:val="en-US" w:eastAsia="zh-CN"/>
        </w:rPr>
      </w:pPr>
      <w:r>
        <w:rPr>
          <w:rFonts w:hint="default"/>
          <w:lang w:val="en-US" w:eastAsia="zh-CN"/>
        </w:rPr>
        <w:t>但是，使商品价值2000Ⅱc所包含的损耗要素借以货币化的货币，只能从第Ⅰ部类取得，因为第Ⅱ部类不可能自己给自己支付报酬，而是要通过出售自己的商品才能得到报酬；因为按照前提，Ⅰ（v＋m）要购买2000Ⅱc的全部商品额；所以第Ⅰ部类必须通过这种购买，使第Ⅱ部类的那个损耗部分转化为货币。但是，按照以前阐明的规律，预付到流通中去的货币，将回到后来把等量商品投入流通的资本主义生产者手中。</w:t>
      </w:r>
    </w:p>
    <w:p w14:paraId="4AE4ECE9">
      <w:pPr>
        <w:ind w:firstLine="420" w:firstLineChars="0"/>
        <w:rPr>
          <w:rFonts w:hint="default"/>
          <w:lang w:val="en-US" w:eastAsia="zh-CN"/>
        </w:rPr>
      </w:pPr>
      <w:r>
        <w:rPr>
          <w:rFonts w:hint="default"/>
          <w:lang w:val="en-US" w:eastAsia="zh-CN"/>
        </w:rPr>
        <w:t>第Ⅰ部类在购买Ⅱc时，显然不会既把商品2000付给第Ⅱ部类，此外又把一个额外的货币额一次永久地（不再通过交换的行为回到自己手中）付给第Ⅱ部类。否则，对商品量Ⅱc的购买就会高于它的价值。如果第Ⅱ部类用它的2000c实际上交换到了Ⅰ（1000v＋1000m），那么，它对第Ⅰ部类也就不再有所要求，而在这个交换中流通的货币将回到第Ⅰ部类那里还是第Ⅱ部类那里，要看二者当中是谁把货币投入流通的，也就是说，是谁首先作为买者出现的。在这个场合，第Ⅱ部类应该同时把它的商品资本按其全部价值额再转化为生产资料的实物形式，而我们的前提却是，商品出售以后，这个商品资本的一部分不会在当年的再生产期间由货币再转化为第Ⅱ部类的不变资本的固定组成部分的实物形式。</w:t>
      </w:r>
    </w:p>
    <w:p w14:paraId="76932423">
      <w:pPr>
        <w:ind w:firstLine="420" w:firstLineChars="0"/>
        <w:rPr>
          <w:rFonts w:hint="default"/>
          <w:lang w:val="en-US" w:eastAsia="zh-CN"/>
        </w:rPr>
      </w:pPr>
      <w:r>
        <w:rPr>
          <w:rFonts w:hint="default"/>
          <w:lang w:val="en-US" w:eastAsia="zh-CN"/>
        </w:rPr>
        <w:t>因此，只要第Ⅱ部类把价值2000的商品卖给第Ⅰ部类，而向第Ⅰ部类购买的商品却不到2000，比如说，只有1800，第Ⅱ部类就会得到一个货币差额。</w:t>
      </w:r>
      <w:r>
        <w:rPr>
          <w:rFonts w:hint="eastAsia"/>
          <w:lang w:val="en-US" w:eastAsia="zh-CN"/>
        </w:rPr>
        <w:t>这里的过程可以基于之前的假设进行一点修改。如果在Ⅰv完成以货币形式回流到第Ⅰ部类手中后，后续第Ⅰ部类和第Ⅱ部类都只是预付400镑而不是500镑。那么到最后，当第Ⅰ部类还需要购买价值200的消费资料从而再次投入200镑后，第Ⅱ部类就会将这200镑“死死攥住”而不再返回购买第Ⅰ部类剩余价值200Ⅰm的生产资料。因此，就有200Ⅰm无法出售实现。而第Ⅰ部类的这200货币</w:t>
      </w:r>
      <w:r>
        <w:rPr>
          <w:rFonts w:hint="default"/>
          <w:lang w:val="en-US" w:eastAsia="zh-CN"/>
        </w:rPr>
        <w:t>不会再流回到它那里，因为它已经不能用那种把商品＝200投入流通的办法，再取出它预付到流通中去的货币。</w:t>
      </w:r>
    </w:p>
    <w:p w14:paraId="2F70D9D1">
      <w:pPr>
        <w:ind w:firstLine="420" w:firstLineChars="0"/>
        <w:rPr>
          <w:rFonts w:hint="default"/>
          <w:lang w:val="en-US" w:eastAsia="zh-CN"/>
        </w:rPr>
      </w:pPr>
      <w:r>
        <w:rPr>
          <w:rFonts w:hint="default"/>
          <w:lang w:val="en-US" w:eastAsia="zh-CN"/>
        </w:rPr>
        <w:t>在这种情况下，在第Ⅱ部类方面有一个用来补偿它的固定资本损耗的货币基金；在另一方面，即在第Ⅰ部类方面，却有价值200的生产资料的生产过剩。这不仅和原有规模的再生产的前提相矛盾；这本身就不是一种可以说明200c（d）怎样转化为货币的假设；相反地，这表示这种转化是无法说明的。</w:t>
      </w:r>
    </w:p>
    <w:p w14:paraId="0DC770D2">
      <w:pPr>
        <w:ind w:firstLine="420" w:firstLineChars="0"/>
        <w:rPr>
          <w:rFonts w:hint="default"/>
          <w:lang w:val="en-US" w:eastAsia="zh-CN"/>
        </w:rPr>
      </w:pPr>
      <w:r>
        <w:rPr>
          <w:rFonts w:hint="default"/>
          <w:lang w:val="en-US" w:eastAsia="zh-CN"/>
        </w:rPr>
        <w:t>如果Ⅰm不像在这里那样，以它原来的存在方式出现，即不是作为生产资料的价值组成部分出现，从而不是作为它的资本主义生产者必须通过出售才能在货币上实现的商品价值的组成部分出现，而是在同资本家一起分享剩余价值的人手中，例如，在土地所有者手中作为地租或在货币贷放者手中作为利息出现，这种假设的荒谬性就不那么明显了。</w:t>
      </w:r>
    </w:p>
    <w:p w14:paraId="0E981357">
      <w:pPr>
        <w:ind w:firstLine="420" w:firstLineChars="0"/>
        <w:rPr>
          <w:rFonts w:hint="default"/>
          <w:lang w:val="en-US" w:eastAsia="zh-CN"/>
        </w:rPr>
      </w:pPr>
      <w:r>
        <w:rPr>
          <w:rFonts w:hint="default"/>
          <w:lang w:val="en-US" w:eastAsia="zh-CN"/>
        </w:rPr>
        <w:t>但是，如果产业资本家不得不作为地租或利息转让给剩余价值的其他共有者的那部分商品剩余价值，长期不能通过商品本身的出售而实现，那么，地租或利息的支付也就终止，因而土地所有者或食利者也就不能作为机器神，通过花费地租或利息来使年再生产的一定部分任意转化为货币了。全体所谓非生产劳动者，如官吏、医生、律师等等的支出，以及其他以“公众”的身份“帮助”政治经济学家说明这些政治经济学家所不能说明的问题的那些人的支出，也具有同样的情况。</w:t>
      </w:r>
    </w:p>
    <w:p w14:paraId="664A9749">
      <w:pPr>
        <w:ind w:firstLine="420" w:firstLineChars="0"/>
        <w:rPr>
          <w:rFonts w:hint="default"/>
          <w:lang w:val="en-US" w:eastAsia="zh-CN"/>
        </w:rPr>
      </w:pPr>
      <w:r>
        <w:rPr>
          <w:rFonts w:hint="default"/>
          <w:lang w:val="en-US" w:eastAsia="zh-CN"/>
        </w:rPr>
        <w:t>如果在第Ⅰ部类和第Ⅱ部类之间，在资本主义生产者本身的两大部类之间，不是直接进行交换，而是有商人做中间人，靠商人的“货币”去克服一切困难，那也是无济于事的。例如，在当前的场合，200Ⅰm归根结底要卖给第Ⅱ部类的产业资本家。它可以通过一系列商人之手，但是最后一个商人，就其和第Ⅱ部类的关系来说，他的处境——按照假设——是和第Ⅰ部类的资本主义生产者最初的处境相同的，也就是说，商人同样不能把200Ⅰm卖给第Ⅱ部类；而这个购买额的停滞，使第Ⅰ部类不能更新同样的过程。</w:t>
      </w:r>
    </w:p>
    <w:p w14:paraId="1CBB30E5">
      <w:pPr>
        <w:ind w:firstLine="420" w:firstLineChars="0"/>
        <w:rPr>
          <w:rFonts w:hint="default"/>
          <w:lang w:val="en-US" w:eastAsia="zh-CN"/>
        </w:rPr>
      </w:pPr>
      <w:r>
        <w:rPr>
          <w:rFonts w:hint="default"/>
          <w:lang w:val="en-US" w:eastAsia="zh-CN"/>
        </w:rPr>
        <w:t>由此可见，即使撇开我们真正的目的不说，也完全有必要考察再生产过程的基本形式（排除一切插在中间使事情模糊不清的障碍），以便摆脱各种虚伪的遁辞，因为当我们直接把社会再生产过程的复杂具体的形式作为分析对象时，这些虚伪的遁辞就会造成一种似乎它们是“科学的”说明的假象。</w:t>
      </w:r>
    </w:p>
    <w:p w14:paraId="7773B872">
      <w:pPr>
        <w:ind w:firstLine="420" w:firstLineChars="0"/>
        <w:rPr>
          <w:rFonts w:hint="default"/>
          <w:lang w:val="en-US" w:eastAsia="zh-CN"/>
        </w:rPr>
      </w:pPr>
      <w:r>
        <w:rPr>
          <w:rFonts w:hint="default"/>
          <w:lang w:val="en-US" w:eastAsia="zh-CN"/>
        </w:rPr>
        <w:t>当再生产（无论是简单的，还是规模扩大的）正常进行时，由资本主义生产者预付到流通中去的货币，必须流回到它的起点（无论这些货币是他们自己的，还是借来的）。这是一个规律，它永远排除了关于200Ⅱc（d）是靠第Ⅰ部类预付的货币来实现货币化的这一假设。</w:t>
      </w:r>
    </w:p>
    <w:p w14:paraId="7FF8E9CD">
      <w:pPr>
        <w:pStyle w:val="6"/>
        <w:ind w:firstLine="420" w:firstLineChars="0"/>
        <w:rPr>
          <w:rFonts w:hint="eastAsia"/>
          <w:lang w:val="en-US" w:eastAsia="zh-CN"/>
        </w:rPr>
      </w:pPr>
      <w:r>
        <w:rPr>
          <w:rFonts w:hint="eastAsia"/>
          <w:lang w:val="en-US" w:eastAsia="zh-CN"/>
        </w:rPr>
        <w:t>2.固定资本的实物补偿</w:t>
      </w:r>
    </w:p>
    <w:p w14:paraId="7C6B8286">
      <w:pPr>
        <w:ind w:firstLine="420" w:firstLineChars="0"/>
        <w:rPr>
          <w:rFonts w:hint="default"/>
          <w:lang w:val="en-US" w:eastAsia="zh-CN"/>
        </w:rPr>
      </w:pPr>
      <w:r>
        <w:rPr>
          <w:rFonts w:hint="default"/>
          <w:lang w:val="en-US" w:eastAsia="zh-CN"/>
        </w:rPr>
        <w:t>上面考察的假设否定以后，就只剩下这样的可能性：除了用货币补偿损耗部分以外，还用实物补偿寿命全部完结的固定资本。</w:t>
      </w:r>
    </w:p>
    <w:p w14:paraId="310C954F">
      <w:pPr>
        <w:ind w:firstLine="420" w:firstLineChars="0"/>
        <w:rPr>
          <w:rFonts w:hint="default"/>
          <w:lang w:val="en-US" w:eastAsia="zh-CN"/>
        </w:rPr>
      </w:pPr>
      <w:r>
        <w:rPr>
          <w:rFonts w:hint="default"/>
          <w:lang w:val="en-US" w:eastAsia="zh-CN"/>
        </w:rPr>
        <w:t>前面假定，在一个场合第Ⅰ部类还预付400镑货币，向第Ⅱ部类购买物品，这些货币流回到第Ⅰ部类那里；在另一个场合第Ⅱ部类又预付400镑，向第Ⅰ部类购买物品，这些货币流回到第Ⅱ部类那里。这样假定是必要的，否则，假定第Ⅰ部类的资本家阶级或第Ⅱ部类的资本家阶级都只是单方面地把商品交换所需的货币预付到流通中去，那就未免专断了。因为前一小节已经指出，必须抛弃这样一种荒谬的假设，即第Ⅰ部类会把追加货币投入流通，使200Ⅱc（d）转化为货币，所以，显然只剩下一个看起来更荒谬的假设：第Ⅱ部类自己把货币投入流通，以便商品中补偿固定资本损耗的价值组成部分得以转化为货币。</w:t>
      </w:r>
    </w:p>
    <w:p w14:paraId="53B48E8D">
      <w:pPr>
        <w:ind w:firstLine="420" w:firstLineChars="0"/>
        <w:rPr>
          <w:rFonts w:hint="default"/>
          <w:lang w:val="en-US" w:eastAsia="zh-CN"/>
        </w:rPr>
      </w:pPr>
      <w:r>
        <w:rPr>
          <w:rFonts w:hint="default"/>
          <w:lang w:val="en-US" w:eastAsia="zh-CN"/>
        </w:rPr>
        <w:t>例如X先生的纺纱机在生产中失去的价值部分将作为棉线的价值部分再现；他的纺纱机一方面在价值或损耗中失去的东西，应该在另一方面作为货币在他手中积累起来。现在假定，X向Y购买比如说价值200镑的棉花，这样就把200镑货币预付到流通中去，Y用同一个200镑向X购买棉纱，这200镑在X手中则成为补偿纺纱机的磨损的基金。这无非是说，不管X的生产情况如何，不管生产的产品和产品的出售情况如何，他还要有200镑留在身边，以便自己偿付纺纱机的价值损失，也就是说，除了他的纺纱机损失的200镑价值以外，他每年还必须另外从自己钱袋中拿出200镑货币加进去，以便最后能够购买一台新的纺纱机。</w:t>
      </w:r>
    </w:p>
    <w:p w14:paraId="4D3D0DB9">
      <w:pPr>
        <w:ind w:firstLine="420" w:firstLineChars="0"/>
        <w:rPr>
          <w:rFonts w:hint="default"/>
          <w:lang w:val="en-US" w:eastAsia="zh-CN"/>
        </w:rPr>
      </w:pPr>
      <w:r>
        <w:rPr>
          <w:rFonts w:hint="default"/>
          <w:lang w:val="en-US" w:eastAsia="zh-CN"/>
        </w:rPr>
        <w:t>但是，这种假设的荒谬性仅仅是表面的。第Ⅱ部类是由许多资本家构成的，他们的固定资本处在再生产的完全不同的期限中。对一些资本家来说，固定资本已经到了必须全部用实物更新的期限。对另一些资本家来说，它和这个阶段多少还有些距离。对后一类资本家的全体成员来说，有一点是共同的：他们的固定资本并没有实际再生产，即并没有用实物来更新，或者说，并没有用同一种新的物品来补偿，它的价值则相继以货币形式积累起来。前一类资本家则完全处于企业开办时的那种情况（或部分地处于那种情况，这一点和这里的问题无关）。那时，他们带着货币资本来到市场，一方面要把它转化为（固定的和流动的）不变资本，另一方面则要把它转化为劳动力，即可变资本。他们现在也和当初一样，要把货币资本再预付到流通中去，因此，既要预付流动资本和可变资本的价值，也要预付不变的固定资本的价值。</w:t>
      </w:r>
    </w:p>
    <w:p w14:paraId="0EA243FB">
      <w:pPr>
        <w:ind w:firstLine="420" w:firstLineChars="0"/>
        <w:rPr>
          <w:rFonts w:hint="default"/>
          <w:lang w:val="en-US" w:eastAsia="zh-CN"/>
        </w:rPr>
      </w:pPr>
      <w:r>
        <w:rPr>
          <w:rFonts w:hint="default"/>
          <w:lang w:val="en-US" w:eastAsia="zh-CN"/>
        </w:rPr>
        <w:t>因此，假定第Ⅱ部类的资本家为了和第Ⅰ部类进行交换而投入流通的400镑有一半是来自第Ⅱ部类的这样一部分资本家，他们不仅必须用自己的商品来更新他们的属于流动资本范围的生产资料，而且必须用他们的货币以实物来更新他们的固定资本，而第Ⅱ部类的另一半资本家却只要用他们的货币以实物来补偿自己的不变资本的流动部分，无须以实物来更新他们的固定资本。那么，认为流回的400镑（只要第Ⅰ部类用它来购买消费资料，它就会流回）在第Ⅱ部类的这两部分资本家之间有不同的分配，是完全没有什么矛盾的。这400镑流回到第Ⅱ部类，但不是流回到原来那些资本家手中，而是在该部类内部进行不同的分配，即由该部类的一部分人手中转入该部类的另一部分人手中。</w:t>
      </w:r>
    </w:p>
    <w:p w14:paraId="2453B47E">
      <w:pPr>
        <w:ind w:firstLine="420" w:firstLineChars="0"/>
        <w:rPr>
          <w:rFonts w:hint="default"/>
          <w:lang w:val="en-US" w:eastAsia="zh-CN"/>
        </w:rPr>
      </w:pPr>
      <w:r>
        <w:rPr>
          <w:rFonts w:hint="default"/>
          <w:lang w:val="en-US" w:eastAsia="zh-CN"/>
        </w:rPr>
        <w:t>第Ⅱ部类的一部分资本家，除了最后用他们的商品来补偿的这部分生产资料外，还把200镑货币转化为实物形式的新的固定资本要素</w:t>
      </w:r>
      <w:r>
        <w:rPr>
          <w:rFonts w:hint="eastAsia"/>
          <w:lang w:val="en-US" w:eastAsia="zh-CN"/>
        </w:rPr>
        <w:t xml:space="preserve"> </w:t>
      </w:r>
      <w:r>
        <w:rPr>
          <w:rFonts w:hint="default"/>
          <w:lang w:val="en-US" w:eastAsia="zh-CN"/>
        </w:rPr>
        <w:t>。他们这样花掉的货币，就像企业开办时一样，只是要在许多年内才作为这个固定资本所生产的商品中相当于损耗的价值组成部分，相继从流通中流回到他们手里。</w:t>
      </w:r>
    </w:p>
    <w:p w14:paraId="451EB855">
      <w:pPr>
        <w:ind w:firstLine="420" w:firstLineChars="0"/>
        <w:rPr>
          <w:rFonts w:hint="default"/>
          <w:lang w:val="en-US" w:eastAsia="zh-CN"/>
        </w:rPr>
      </w:pPr>
      <w:r>
        <w:rPr>
          <w:rFonts w:hint="default"/>
          <w:lang w:val="en-US" w:eastAsia="zh-CN"/>
        </w:rPr>
        <w:t>而第Ⅱ部类的另一部分资本家，并没有用200镑从第Ⅰ部类取走任何商品，第Ⅰ部类却把第Ⅱ部类的第一部分资本家为购买固定资本要素所用的货币支付给他们。第Ⅱ部类的一部分资本家在已经更新的实物形式上再拥有他们的固定资本价值，另一部分资本家则还要在货币形式上积累固定资本价值，以便将来用实物来补偿他们的固定资本。</w:t>
      </w:r>
    </w:p>
    <w:p w14:paraId="059A82AA">
      <w:pPr>
        <w:ind w:firstLine="420" w:firstLineChars="0"/>
        <w:rPr>
          <w:rFonts w:hint="default"/>
          <w:lang w:val="en-US" w:eastAsia="zh-CN"/>
        </w:rPr>
      </w:pPr>
      <w:r>
        <w:rPr>
          <w:rFonts w:hint="default"/>
          <w:lang w:val="en-US" w:eastAsia="zh-CN"/>
        </w:rPr>
        <w:t>在前面的各种交换完成以后，要作为我们研究的出发点的，就是有待双方互相交换的商品余额了：在第Ⅰ部类那里是</w:t>
      </w:r>
      <w:r>
        <w:rPr>
          <w:rFonts w:hint="eastAsia"/>
          <w:lang w:val="en-US" w:eastAsia="zh-CN"/>
        </w:rPr>
        <w:t>5</w:t>
      </w:r>
      <w:r>
        <w:rPr>
          <w:rFonts w:hint="default"/>
          <w:lang w:val="en-US" w:eastAsia="zh-CN"/>
        </w:rPr>
        <w:t>00m，在第Ⅱ部类那里是</w:t>
      </w:r>
      <w:r>
        <w:rPr>
          <w:rFonts w:hint="eastAsia"/>
          <w:lang w:val="en-US" w:eastAsia="zh-CN"/>
        </w:rPr>
        <w:t>5</w:t>
      </w:r>
      <w:r>
        <w:rPr>
          <w:rFonts w:hint="default"/>
          <w:lang w:val="en-US" w:eastAsia="zh-CN"/>
        </w:rPr>
        <w:t>00c。我们假定，第Ⅱ部类为这个价值</w:t>
      </w:r>
      <w:r>
        <w:rPr>
          <w:rFonts w:hint="eastAsia"/>
          <w:lang w:val="en-US" w:eastAsia="zh-CN"/>
        </w:rPr>
        <w:t>10</w:t>
      </w:r>
      <w:r>
        <w:rPr>
          <w:rFonts w:hint="default"/>
          <w:lang w:val="en-US" w:eastAsia="zh-CN"/>
        </w:rPr>
        <w:t>00的商品的交换预付</w:t>
      </w:r>
      <w:r>
        <w:rPr>
          <w:rFonts w:hint="eastAsia"/>
          <w:lang w:val="en-US" w:eastAsia="zh-CN"/>
        </w:rPr>
        <w:t>5</w:t>
      </w:r>
      <w:r>
        <w:rPr>
          <w:rFonts w:hint="default"/>
          <w:lang w:val="en-US" w:eastAsia="zh-CN"/>
        </w:rPr>
        <w:t>00货币。</w:t>
      </w:r>
      <w:r>
        <w:rPr>
          <w:rFonts w:hint="eastAsia"/>
          <w:lang w:val="en-US" w:eastAsia="zh-CN"/>
        </w:rPr>
        <w:t>5</w:t>
      </w:r>
      <w:r>
        <w:rPr>
          <w:rFonts w:hint="default"/>
          <w:lang w:val="en-US" w:eastAsia="zh-CN"/>
        </w:rPr>
        <w:t>00</w:t>
      </w:r>
      <w:r>
        <w:rPr>
          <w:rFonts w:hint="eastAsia"/>
          <w:lang w:val="en-US" w:eastAsia="zh-CN"/>
        </w:rPr>
        <w:t>中</w:t>
      </w:r>
      <w:r>
        <w:rPr>
          <w:rFonts w:hint="default"/>
          <w:lang w:val="en-US" w:eastAsia="zh-CN"/>
        </w:rPr>
        <w:t>的200，无论如何必须由曾经把200货币作为损耗价值积累起来，而现在要把它再转化为它的固定资本的实物形式的那一部分Ⅱc支出。</w:t>
      </w:r>
    </w:p>
    <w:p w14:paraId="66D02AC4">
      <w:pPr>
        <w:ind w:firstLine="420" w:firstLineChars="0"/>
        <w:rPr>
          <w:rFonts w:hint="default"/>
          <w:lang w:val="en-US" w:eastAsia="zh-CN"/>
        </w:rPr>
      </w:pPr>
      <w:r>
        <w:rPr>
          <w:rFonts w:hint="default"/>
          <w:lang w:val="en-US" w:eastAsia="zh-CN"/>
        </w:rPr>
        <w:t>在这里，第Ⅱ部类的一定量商品（在我们的例子中就是余额的200），只是通过交换而以货币形式沉淀下来的这个损耗价值的承担者。（第Ⅱ部类的第一部分资本家，即用实物来更新固定资本的那部分资本家，可能已经用商品量——这里只表现为它的余额——中代表损耗的部分来实现它的损耗价值的一部分；但是对他们来说，仍然有200货币要实现。）至于在这个余额的交换中由第Ⅱ部类投入流通的</w:t>
      </w:r>
      <w:r>
        <w:rPr>
          <w:rFonts w:hint="eastAsia"/>
          <w:lang w:val="en-US" w:eastAsia="zh-CN"/>
        </w:rPr>
        <w:t>5</w:t>
      </w:r>
      <w:r>
        <w:rPr>
          <w:rFonts w:hint="default"/>
          <w:lang w:val="en-US" w:eastAsia="zh-CN"/>
        </w:rPr>
        <w:t>00镑的</w:t>
      </w:r>
      <w:r>
        <w:rPr>
          <w:rFonts w:hint="eastAsia"/>
          <w:lang w:val="en-US" w:eastAsia="zh-CN"/>
        </w:rPr>
        <w:t>剩下3</w:t>
      </w:r>
      <w:r>
        <w:rPr>
          <w:rFonts w:hint="default"/>
          <w:lang w:val="en-US" w:eastAsia="zh-CN"/>
        </w:rPr>
        <w:t>00，则用来向第Ⅰ部类购买不变资本的流动组成部分。这</w:t>
      </w:r>
      <w:r>
        <w:rPr>
          <w:rFonts w:hint="eastAsia"/>
          <w:lang w:val="en-US" w:eastAsia="zh-CN"/>
        </w:rPr>
        <w:t>3</w:t>
      </w:r>
      <w:r>
        <w:rPr>
          <w:rFonts w:hint="default"/>
          <w:lang w:val="en-US" w:eastAsia="zh-CN"/>
        </w:rPr>
        <w:t>00镑的一部分可能由第Ⅱ部类的这两部分资本家投入流通，也可能只由那部分没有用实物更新固定价值组成部分的资本家投入流通。</w:t>
      </w:r>
    </w:p>
    <w:p w14:paraId="0B7FD3C9">
      <w:pPr>
        <w:ind w:firstLine="420" w:firstLineChars="0"/>
        <w:rPr>
          <w:rFonts w:hint="default"/>
          <w:lang w:val="en-US" w:eastAsia="zh-CN"/>
        </w:rPr>
      </w:pPr>
      <w:r>
        <w:rPr>
          <w:rFonts w:hint="default"/>
          <w:lang w:val="en-US" w:eastAsia="zh-CN"/>
        </w:rPr>
        <w:t>因此，用这</w:t>
      </w:r>
      <w:r>
        <w:rPr>
          <w:rFonts w:hint="eastAsia"/>
          <w:lang w:val="en-US" w:eastAsia="zh-CN"/>
        </w:rPr>
        <w:t>5</w:t>
      </w:r>
      <w:r>
        <w:rPr>
          <w:rFonts w:hint="default"/>
          <w:lang w:val="en-US" w:eastAsia="zh-CN"/>
        </w:rPr>
        <w:t>00镑从第Ⅰ部类取走：1.仅仅由固定资本要素构成的价值200镑的商品；2.仅仅补偿第Ⅱ部类的不变资本流动部分的实物要素的价值</w:t>
      </w:r>
      <w:r>
        <w:rPr>
          <w:rFonts w:hint="eastAsia"/>
          <w:lang w:val="en-US" w:eastAsia="zh-CN"/>
        </w:rPr>
        <w:t>3</w:t>
      </w:r>
      <w:r>
        <w:rPr>
          <w:rFonts w:hint="default"/>
          <w:lang w:val="en-US" w:eastAsia="zh-CN"/>
        </w:rPr>
        <w:t>00镑的商品。这样，第Ⅰ部类卖掉了它的应卖给第Ⅱ部类的全部年商品产品。但是，其中</w:t>
      </w:r>
      <w:r>
        <w:rPr>
          <w:rFonts w:hint="eastAsia"/>
          <w:lang w:val="en-US" w:eastAsia="zh-CN"/>
        </w:rPr>
        <w:t>1/4</w:t>
      </w:r>
      <w:r>
        <w:rPr>
          <w:rFonts w:hint="default"/>
          <w:lang w:val="en-US" w:eastAsia="zh-CN"/>
        </w:rPr>
        <w:t>的价值，即</w:t>
      </w:r>
      <w:r>
        <w:rPr>
          <w:rFonts w:hint="eastAsia"/>
          <w:lang w:val="en-US" w:eastAsia="zh-CN"/>
        </w:rPr>
        <w:t>5</w:t>
      </w:r>
      <w:r>
        <w:rPr>
          <w:rFonts w:hint="default"/>
          <w:lang w:val="en-US" w:eastAsia="zh-CN"/>
        </w:rPr>
        <w:t>00镑，现在是以货币形式留在第Ⅰ部类那里。而这个货币是货币化的剩余价值，这个剩余价值必须作为收入用于消费资料。因此，第Ⅰ部类用这</w:t>
      </w:r>
      <w:r>
        <w:rPr>
          <w:rFonts w:hint="eastAsia"/>
          <w:lang w:val="en-US" w:eastAsia="zh-CN"/>
        </w:rPr>
        <w:t>5</w:t>
      </w:r>
      <w:r>
        <w:rPr>
          <w:rFonts w:hint="default"/>
          <w:lang w:val="en-US" w:eastAsia="zh-CN"/>
        </w:rPr>
        <w:t>00购买第Ⅱ部类的全部商品价值＝</w:t>
      </w:r>
      <w:r>
        <w:rPr>
          <w:rFonts w:hint="eastAsia"/>
          <w:lang w:val="en-US" w:eastAsia="zh-CN"/>
        </w:rPr>
        <w:t>5</w:t>
      </w:r>
      <w:r>
        <w:rPr>
          <w:rFonts w:hint="default"/>
          <w:lang w:val="en-US" w:eastAsia="zh-CN"/>
        </w:rPr>
        <w:t>00。从而这个货币在它取出第Ⅱ部类的商品时流回到第Ⅱ部类那里。</w:t>
      </w:r>
    </w:p>
    <w:p w14:paraId="6AFEE2E7">
      <w:pPr>
        <w:ind w:firstLine="420" w:firstLineChars="0"/>
        <w:rPr>
          <w:rFonts w:hint="default"/>
          <w:lang w:val="en-US" w:eastAsia="zh-CN"/>
        </w:rPr>
      </w:pPr>
      <w:r>
        <w:rPr>
          <w:rFonts w:hint="default"/>
          <w:lang w:val="en-US" w:eastAsia="zh-CN"/>
        </w:rPr>
        <w:t>现在，我们假定有三种情况。我们把第Ⅱ部类中用实物补偿固定资本的那部分资本家叫作“第1部分”；把第Ⅱ部类中以货币形式贮存固定资本损耗价值的那部分资本家叫作“第2部分”。这三种情况分述如下：（a）仍然作为余额以第Ⅱ部类的商品形式存在的</w:t>
      </w:r>
      <w:r>
        <w:rPr>
          <w:rFonts w:hint="eastAsia"/>
          <w:lang w:val="en-US" w:eastAsia="zh-CN"/>
        </w:rPr>
        <w:t>5</w:t>
      </w:r>
      <w:r>
        <w:rPr>
          <w:rFonts w:hint="default"/>
          <w:lang w:val="en-US" w:eastAsia="zh-CN"/>
        </w:rPr>
        <w:t>00，有一个份额为第1部分和第2部分（假定各占</w:t>
      </w:r>
      <w:r>
        <w:rPr>
          <w:rFonts w:hint="eastAsia"/>
          <w:lang w:val="en-US" w:eastAsia="zh-CN"/>
        </w:rPr>
        <w:t>1/2</w:t>
      </w:r>
      <w:r>
        <w:rPr>
          <w:rFonts w:hint="default"/>
          <w:lang w:val="en-US" w:eastAsia="zh-CN"/>
        </w:rPr>
        <w:t>）补偿不变资本的一定量的流动部分；（b）第1部分已经把他的全部商品出售，所以，第2部分还有</w:t>
      </w:r>
      <w:r>
        <w:rPr>
          <w:rFonts w:hint="eastAsia"/>
          <w:lang w:val="en-US" w:eastAsia="zh-CN"/>
        </w:rPr>
        <w:t>5</w:t>
      </w:r>
      <w:r>
        <w:rPr>
          <w:rFonts w:hint="default"/>
          <w:lang w:val="en-US" w:eastAsia="zh-CN"/>
        </w:rPr>
        <w:t>00要出售；（c）除了承担损耗价值的200外，第2部分已经把全部商品出售。</w:t>
      </w:r>
    </w:p>
    <w:p w14:paraId="7230EE5E">
      <w:pPr>
        <w:ind w:firstLine="420" w:firstLineChars="0"/>
        <w:rPr>
          <w:rFonts w:hint="default"/>
          <w:lang w:val="en-US" w:eastAsia="zh-CN"/>
        </w:rPr>
      </w:pPr>
      <w:r>
        <w:rPr>
          <w:rFonts w:hint="default"/>
          <w:lang w:val="en-US" w:eastAsia="zh-CN"/>
        </w:rPr>
        <w:t>这样，我们就会得出以下几种分配情况：</w:t>
      </w:r>
    </w:p>
    <w:p w14:paraId="75FCC46C">
      <w:pPr>
        <w:ind w:firstLine="420" w:firstLineChars="0"/>
        <w:rPr>
          <w:rFonts w:hint="default"/>
          <w:lang w:val="en-US" w:eastAsia="zh-CN"/>
        </w:rPr>
      </w:pPr>
      <w:r>
        <w:rPr>
          <w:rFonts w:hint="default"/>
          <w:lang w:val="en-US" w:eastAsia="zh-CN"/>
        </w:rPr>
        <w:t>（a）第Ⅱ部类还有商品价值＝</w:t>
      </w:r>
      <w:r>
        <w:rPr>
          <w:rFonts w:hint="eastAsia"/>
          <w:lang w:val="en-US" w:eastAsia="zh-CN"/>
        </w:rPr>
        <w:t>5</w:t>
      </w:r>
      <w:r>
        <w:rPr>
          <w:rFonts w:hint="default"/>
          <w:lang w:val="en-US" w:eastAsia="zh-CN"/>
        </w:rPr>
        <w:t>00c在手中，第1部分有1</w:t>
      </w:r>
      <w:r>
        <w:rPr>
          <w:rFonts w:hint="eastAsia"/>
          <w:lang w:val="en-US" w:eastAsia="zh-CN"/>
        </w:rPr>
        <w:t>5</w:t>
      </w:r>
      <w:r>
        <w:rPr>
          <w:rFonts w:hint="default"/>
          <w:lang w:val="en-US" w:eastAsia="zh-CN"/>
        </w:rPr>
        <w:t>0，第2部分有</w:t>
      </w:r>
      <w:r>
        <w:rPr>
          <w:rFonts w:hint="eastAsia"/>
          <w:lang w:val="en-US" w:eastAsia="zh-CN"/>
        </w:rPr>
        <w:t>35</w:t>
      </w:r>
      <w:r>
        <w:rPr>
          <w:rFonts w:hint="default"/>
          <w:lang w:val="en-US" w:eastAsia="zh-CN"/>
        </w:rPr>
        <w:t>0；而在这</w:t>
      </w:r>
      <w:r>
        <w:rPr>
          <w:rFonts w:hint="eastAsia"/>
          <w:lang w:val="en-US" w:eastAsia="zh-CN"/>
        </w:rPr>
        <w:t>35</w:t>
      </w:r>
      <w:r>
        <w:rPr>
          <w:rFonts w:hint="default"/>
          <w:lang w:val="en-US" w:eastAsia="zh-CN"/>
        </w:rPr>
        <w:t>0中有200代表损耗。在这个场合，第Ⅰ部类为了取出第Ⅱ部类的商品而现在送回第Ⅱ部类那里的</w:t>
      </w:r>
      <w:r>
        <w:rPr>
          <w:rFonts w:hint="eastAsia"/>
          <w:lang w:val="en-US" w:eastAsia="zh-CN"/>
        </w:rPr>
        <w:t>5</w:t>
      </w:r>
      <w:r>
        <w:rPr>
          <w:rFonts w:hint="default"/>
          <w:lang w:val="en-US" w:eastAsia="zh-CN"/>
        </w:rPr>
        <w:t>00镑货币中，就有第1部分原来投入的3</w:t>
      </w:r>
      <w:r>
        <w:rPr>
          <w:rFonts w:hint="eastAsia"/>
          <w:lang w:val="en-US" w:eastAsia="zh-CN"/>
        </w:rPr>
        <w:t>5</w:t>
      </w:r>
      <w:r>
        <w:rPr>
          <w:rFonts w:hint="default"/>
          <w:lang w:val="en-US" w:eastAsia="zh-CN"/>
        </w:rPr>
        <w:t>0，也就是说，其中200货币用来从第Ⅰ部类取得实物形式的固定资本要素，1</w:t>
      </w:r>
      <w:r>
        <w:rPr>
          <w:rFonts w:hint="eastAsia"/>
          <w:lang w:val="en-US" w:eastAsia="zh-CN"/>
        </w:rPr>
        <w:t>5</w:t>
      </w:r>
      <w:r>
        <w:rPr>
          <w:rFonts w:hint="default"/>
          <w:lang w:val="en-US" w:eastAsia="zh-CN"/>
        </w:rPr>
        <w:t>0货币作为它和第Ⅰ部类进行商品交换的中介；而第2部分在这</w:t>
      </w:r>
      <w:r>
        <w:rPr>
          <w:rFonts w:hint="eastAsia"/>
          <w:lang w:val="en-US" w:eastAsia="zh-CN"/>
        </w:rPr>
        <w:t>2</w:t>
      </w:r>
      <w:r>
        <w:rPr>
          <w:rFonts w:hint="default"/>
          <w:lang w:val="en-US" w:eastAsia="zh-CN"/>
        </w:rPr>
        <w:t>00中只1</w:t>
      </w:r>
      <w:r>
        <w:rPr>
          <w:rFonts w:hint="eastAsia"/>
          <w:lang w:val="en-US" w:eastAsia="zh-CN"/>
        </w:rPr>
        <w:t>5</w:t>
      </w:r>
      <w:r>
        <w:rPr>
          <w:rFonts w:hint="default"/>
          <w:lang w:val="en-US" w:eastAsia="zh-CN"/>
        </w:rPr>
        <w:t>0，这同样是作为它和第Ⅰ部类进行商品交换的中介。</w:t>
      </w:r>
    </w:p>
    <w:p w14:paraId="7A1483BE">
      <w:pPr>
        <w:ind w:firstLine="420" w:firstLineChars="0"/>
        <w:rPr>
          <w:rFonts w:hint="default"/>
          <w:lang w:val="en-US" w:eastAsia="zh-CN"/>
        </w:rPr>
      </w:pPr>
      <w:r>
        <w:rPr>
          <w:rFonts w:hint="default"/>
          <w:lang w:val="en-US" w:eastAsia="zh-CN"/>
        </w:rPr>
        <w:t>因此，在这</w:t>
      </w:r>
      <w:r>
        <w:rPr>
          <w:rFonts w:hint="eastAsia"/>
          <w:lang w:val="en-US" w:eastAsia="zh-CN"/>
        </w:rPr>
        <w:t>5</w:t>
      </w:r>
      <w:r>
        <w:rPr>
          <w:rFonts w:hint="default"/>
          <w:lang w:val="en-US" w:eastAsia="zh-CN"/>
        </w:rPr>
        <w:t>00货币中，第1部分预付了3</w:t>
      </w:r>
      <w:r>
        <w:rPr>
          <w:rFonts w:hint="eastAsia"/>
          <w:lang w:val="en-US" w:eastAsia="zh-CN"/>
        </w:rPr>
        <w:t>5</w:t>
      </w:r>
      <w:r>
        <w:rPr>
          <w:rFonts w:hint="default"/>
          <w:lang w:val="en-US" w:eastAsia="zh-CN"/>
        </w:rPr>
        <w:t>0，第2部分预付了1</w:t>
      </w:r>
      <w:r>
        <w:rPr>
          <w:rFonts w:hint="eastAsia"/>
          <w:lang w:val="en-US" w:eastAsia="zh-CN"/>
        </w:rPr>
        <w:t>5</w:t>
      </w:r>
      <w:r>
        <w:rPr>
          <w:rFonts w:hint="default"/>
          <w:lang w:val="en-US" w:eastAsia="zh-CN"/>
        </w:rPr>
        <w:t>0。</w:t>
      </w:r>
    </w:p>
    <w:p w14:paraId="0C4B4046">
      <w:pPr>
        <w:ind w:firstLine="420" w:firstLineChars="0"/>
        <w:rPr>
          <w:rFonts w:hint="default"/>
          <w:lang w:val="en-US" w:eastAsia="zh-CN"/>
        </w:rPr>
      </w:pPr>
      <w:r>
        <w:rPr>
          <w:rFonts w:hint="default"/>
          <w:lang w:val="en-US" w:eastAsia="zh-CN"/>
        </w:rPr>
        <w:t>但是，这</w:t>
      </w:r>
      <w:r>
        <w:rPr>
          <w:rFonts w:hint="eastAsia"/>
          <w:lang w:val="en-US" w:eastAsia="zh-CN"/>
        </w:rPr>
        <w:t>5</w:t>
      </w:r>
      <w:r>
        <w:rPr>
          <w:rFonts w:hint="default"/>
          <w:lang w:val="en-US" w:eastAsia="zh-CN"/>
        </w:rPr>
        <w:t>00是这样流回的：</w:t>
      </w:r>
    </w:p>
    <w:p w14:paraId="01F803E1">
      <w:pPr>
        <w:ind w:firstLine="420" w:firstLineChars="0"/>
        <w:rPr>
          <w:rFonts w:hint="default"/>
          <w:lang w:val="en-US" w:eastAsia="zh-CN"/>
        </w:rPr>
      </w:pPr>
      <w:r>
        <w:rPr>
          <w:rFonts w:hint="default"/>
          <w:lang w:val="en-US" w:eastAsia="zh-CN"/>
        </w:rPr>
        <w:t>流回到第1部分的，是1</w:t>
      </w:r>
      <w:r>
        <w:rPr>
          <w:rFonts w:hint="eastAsia"/>
          <w:lang w:val="en-US" w:eastAsia="zh-CN"/>
        </w:rPr>
        <w:t>5</w:t>
      </w:r>
      <w:r>
        <w:rPr>
          <w:rFonts w:hint="default"/>
          <w:lang w:val="en-US" w:eastAsia="zh-CN"/>
        </w:rPr>
        <w:t>0</w:t>
      </w:r>
      <w:r>
        <w:rPr>
          <w:rFonts w:hint="eastAsia"/>
          <w:lang w:val="en-US" w:eastAsia="zh-CN"/>
        </w:rPr>
        <w:t>。</w:t>
      </w:r>
      <w:r>
        <w:rPr>
          <w:rFonts w:hint="default"/>
          <w:lang w:val="en-US" w:eastAsia="zh-CN"/>
        </w:rPr>
        <w:t>但它获得了价值200的更新了的固定资本来代替</w:t>
      </w:r>
      <w:r>
        <w:rPr>
          <w:rFonts w:hint="eastAsia"/>
          <w:lang w:val="en-US" w:eastAsia="zh-CN"/>
        </w:rPr>
        <w:t>预付货币中</w:t>
      </w:r>
      <w:r>
        <w:rPr>
          <w:rFonts w:hint="default"/>
          <w:lang w:val="en-US" w:eastAsia="zh-CN"/>
        </w:rPr>
        <w:t>其余的</w:t>
      </w:r>
      <w:r>
        <w:rPr>
          <w:rFonts w:hint="eastAsia"/>
          <w:lang w:val="en-US" w:eastAsia="zh-CN"/>
        </w:rPr>
        <w:t>200。</w:t>
      </w:r>
      <w:r>
        <w:rPr>
          <w:rFonts w:hint="default"/>
          <w:lang w:val="en-US" w:eastAsia="zh-CN"/>
        </w:rPr>
        <w:t>为了购买这个价值200的固定资本要素，它已经把货币付给了第Ⅰ部类，但是以后没有出售任何商品。就这个货币来说，第1部分和第Ⅰ部类相对立，只是作为买者，以后没有再作为卖者。因此，这个货币不能流回到第1部分；不然，它得到的固定资本要素就是第Ⅰ部类赠送的了。——就第1部分预付的货币的最后</w:t>
      </w:r>
      <w:r>
        <w:rPr>
          <w:rFonts w:hint="eastAsia"/>
          <w:lang w:val="en-US" w:eastAsia="zh-CN"/>
        </w:rPr>
        <w:t>150</w:t>
      </w:r>
      <w:r>
        <w:rPr>
          <w:rFonts w:hint="default"/>
          <w:lang w:val="en-US" w:eastAsia="zh-CN"/>
        </w:rPr>
        <w:t>来说，它是先作为买者来购买它的不变资本的流动组成部分。第Ⅰ部类再用这同一个货币向它购买它的价值1</w:t>
      </w:r>
      <w:r>
        <w:rPr>
          <w:rFonts w:hint="eastAsia"/>
          <w:lang w:val="en-US" w:eastAsia="zh-CN"/>
        </w:rPr>
        <w:t>5</w:t>
      </w:r>
      <w:r>
        <w:rPr>
          <w:rFonts w:hint="default"/>
          <w:lang w:val="en-US" w:eastAsia="zh-CN"/>
        </w:rPr>
        <w:t>0的商品余额。所以，这个货币流回到它（第Ⅱ部类的第1部分）手中，因为它作为商品的买者出现以后，立即又作为卖者出现。如果这个货币不流回来，那第Ⅱ部类（第1部分）要得到价值1</w:t>
      </w:r>
      <w:r>
        <w:rPr>
          <w:rFonts w:hint="eastAsia"/>
          <w:lang w:val="en-US" w:eastAsia="zh-CN"/>
        </w:rPr>
        <w:t>5</w:t>
      </w:r>
      <w:r>
        <w:rPr>
          <w:rFonts w:hint="default"/>
          <w:lang w:val="en-US" w:eastAsia="zh-CN"/>
        </w:rPr>
        <w:t>0的商品，就得先把1</w:t>
      </w:r>
      <w:r>
        <w:rPr>
          <w:rFonts w:hint="eastAsia"/>
          <w:lang w:val="en-US" w:eastAsia="zh-CN"/>
        </w:rPr>
        <w:t>5</w:t>
      </w:r>
      <w:r>
        <w:rPr>
          <w:rFonts w:hint="default"/>
          <w:lang w:val="en-US" w:eastAsia="zh-CN"/>
        </w:rPr>
        <w:t>0货币，然后又把1</w:t>
      </w:r>
      <w:r>
        <w:rPr>
          <w:rFonts w:hint="eastAsia"/>
          <w:lang w:val="en-US" w:eastAsia="zh-CN"/>
        </w:rPr>
        <w:t>5</w:t>
      </w:r>
      <w:r>
        <w:rPr>
          <w:rFonts w:hint="default"/>
          <w:lang w:val="en-US" w:eastAsia="zh-CN"/>
        </w:rPr>
        <w:t>0商品付给第Ⅰ部类，也就是把它的商品赠送给第Ⅰ部类了。</w:t>
      </w:r>
    </w:p>
    <w:p w14:paraId="3D11BF30">
      <w:pPr>
        <w:ind w:firstLine="420" w:firstLineChars="0"/>
        <w:rPr>
          <w:rFonts w:hint="default"/>
          <w:lang w:val="en-US" w:eastAsia="zh-CN"/>
        </w:rPr>
      </w:pPr>
      <w:r>
        <w:rPr>
          <w:rFonts w:hint="default"/>
          <w:lang w:val="en-US" w:eastAsia="zh-CN"/>
        </w:rPr>
        <w:t>而流回到投入1</w:t>
      </w:r>
      <w:r>
        <w:rPr>
          <w:rFonts w:hint="eastAsia"/>
          <w:lang w:val="en-US" w:eastAsia="zh-CN"/>
        </w:rPr>
        <w:t>5</w:t>
      </w:r>
      <w:r>
        <w:rPr>
          <w:rFonts w:hint="default"/>
          <w:lang w:val="en-US" w:eastAsia="zh-CN"/>
        </w:rPr>
        <w:t>0货币的第2部分的，是3</w:t>
      </w:r>
      <w:r>
        <w:rPr>
          <w:rFonts w:hint="eastAsia"/>
          <w:lang w:val="en-US" w:eastAsia="zh-CN"/>
        </w:rPr>
        <w:t>5</w:t>
      </w:r>
      <w:r>
        <w:rPr>
          <w:rFonts w:hint="default"/>
          <w:lang w:val="en-US" w:eastAsia="zh-CN"/>
        </w:rPr>
        <w:t>0货币。1</w:t>
      </w:r>
      <w:r>
        <w:rPr>
          <w:rFonts w:hint="eastAsia"/>
          <w:lang w:val="en-US" w:eastAsia="zh-CN"/>
        </w:rPr>
        <w:t>5</w:t>
      </w:r>
      <w:r>
        <w:rPr>
          <w:rFonts w:hint="default"/>
          <w:lang w:val="en-US" w:eastAsia="zh-CN"/>
        </w:rPr>
        <w:t>0流回来，是因为它先作为买者把1</w:t>
      </w:r>
      <w:r>
        <w:rPr>
          <w:rFonts w:hint="eastAsia"/>
          <w:lang w:val="en-US" w:eastAsia="zh-CN"/>
        </w:rPr>
        <w:t>5</w:t>
      </w:r>
      <w:r>
        <w:rPr>
          <w:rFonts w:hint="default"/>
          <w:lang w:val="en-US" w:eastAsia="zh-CN"/>
        </w:rPr>
        <w:t>0货币投入流通，现在又作为卖者把这些货币收回；200流回来，是因为它只作为价值200的商品的卖者执行职能，而没有作为买者执行职能。就是说，这个货币不能流回到第Ⅰ部类那里。所以，固定资本的损耗是用第Ⅱ部类（第1部分）购买固定资本要素时投入流通的货币来补偿的；但是，这个货币不是作为第1部分的货币，而是作为属于第Ⅰ部类的货币来到第2部分手中的。</w:t>
      </w:r>
    </w:p>
    <w:p w14:paraId="5F357893">
      <w:pPr>
        <w:ind w:firstLine="420" w:firstLineChars="0"/>
        <w:rPr>
          <w:rFonts w:hint="default"/>
          <w:lang w:val="en-US" w:eastAsia="zh-CN"/>
        </w:rPr>
      </w:pPr>
      <w:r>
        <w:rPr>
          <w:rFonts w:hint="default"/>
          <w:lang w:val="en-US" w:eastAsia="zh-CN"/>
        </w:rPr>
        <w:t>（b）按照这一假定，Ⅱc的余额是这样分配的：第1部分拥有200货币，第2部分拥有</w:t>
      </w:r>
      <w:r>
        <w:rPr>
          <w:rFonts w:hint="eastAsia"/>
          <w:lang w:val="en-US" w:eastAsia="zh-CN"/>
        </w:rPr>
        <w:t>5</w:t>
      </w:r>
      <w:r>
        <w:rPr>
          <w:rFonts w:hint="default"/>
          <w:lang w:val="en-US" w:eastAsia="zh-CN"/>
        </w:rPr>
        <w:t>00商品。</w:t>
      </w:r>
    </w:p>
    <w:p w14:paraId="77A040D3">
      <w:pPr>
        <w:ind w:firstLine="420" w:firstLineChars="0"/>
        <w:rPr>
          <w:rFonts w:hint="default"/>
          <w:lang w:val="en-US" w:eastAsia="zh-CN"/>
        </w:rPr>
      </w:pPr>
      <w:r>
        <w:rPr>
          <w:rFonts w:hint="default"/>
          <w:lang w:val="en-US" w:eastAsia="zh-CN"/>
        </w:rPr>
        <w:t>第1部分已经把自己的全部商品出售，但是200货币是它的不变资本中必须用实物更新的固定组成部分的转化形式。所以，在这里它只作为买者出现；它所得到的不是自己的货币，而是第Ⅰ部类的具有固定资本实物要素形式的同等价值额的商品。第2部分最大限度（如果第Ⅰ部类没有为第Ⅰ部类和第Ⅱ部类之间的商品交换预付任何货币）只需要把</w:t>
      </w:r>
      <w:r>
        <w:rPr>
          <w:rFonts w:hint="eastAsia"/>
          <w:lang w:val="en-US" w:eastAsia="zh-CN"/>
        </w:rPr>
        <w:t>3</w:t>
      </w:r>
      <w:r>
        <w:rPr>
          <w:rFonts w:hint="default"/>
          <w:lang w:val="en-US" w:eastAsia="zh-CN"/>
        </w:rPr>
        <w:t>00镑投入流通，因为就它的商品价值</w:t>
      </w:r>
      <w:r>
        <w:rPr>
          <w:rFonts w:hint="eastAsia"/>
          <w:lang w:val="en-US" w:eastAsia="zh-CN"/>
        </w:rPr>
        <w:t>中</w:t>
      </w:r>
      <w:r>
        <w:rPr>
          <w:rFonts w:hint="default"/>
          <w:lang w:val="en-US" w:eastAsia="zh-CN"/>
        </w:rPr>
        <w:t>的</w:t>
      </w:r>
      <w:r>
        <w:rPr>
          <w:rFonts w:hint="eastAsia"/>
          <w:lang w:val="en-US" w:eastAsia="zh-CN"/>
        </w:rPr>
        <w:t>200</w:t>
      </w:r>
      <w:r>
        <w:rPr>
          <w:rFonts w:hint="default"/>
          <w:lang w:val="en-US" w:eastAsia="zh-CN"/>
        </w:rPr>
        <w:t>来说，它只作为卖者向第Ⅰ部类出售，而不是作为买者向第Ⅰ部类购买。</w:t>
      </w:r>
    </w:p>
    <w:p w14:paraId="2DE12E8C">
      <w:pPr>
        <w:ind w:firstLine="420" w:firstLineChars="0"/>
        <w:rPr>
          <w:rFonts w:hint="default"/>
          <w:lang w:val="en-US" w:eastAsia="zh-CN"/>
        </w:rPr>
      </w:pPr>
      <w:r>
        <w:rPr>
          <w:rFonts w:hint="eastAsia"/>
          <w:lang w:val="en-US" w:eastAsia="zh-CN"/>
        </w:rPr>
        <w:t>5</w:t>
      </w:r>
      <w:r>
        <w:rPr>
          <w:rFonts w:hint="default"/>
          <w:lang w:val="en-US" w:eastAsia="zh-CN"/>
        </w:rPr>
        <w:t>00镑从流通回到第2部分手里；其中</w:t>
      </w:r>
      <w:r>
        <w:rPr>
          <w:rFonts w:hint="eastAsia"/>
          <w:lang w:val="en-US" w:eastAsia="zh-CN"/>
        </w:rPr>
        <w:t>3</w:t>
      </w:r>
      <w:r>
        <w:rPr>
          <w:rFonts w:hint="default"/>
          <w:lang w:val="en-US" w:eastAsia="zh-CN"/>
        </w:rPr>
        <w:t>00回到它手里，是因为它作为买者预付了</w:t>
      </w:r>
      <w:r>
        <w:rPr>
          <w:rFonts w:hint="eastAsia"/>
          <w:lang w:val="en-US" w:eastAsia="zh-CN"/>
        </w:rPr>
        <w:t>3</w:t>
      </w:r>
      <w:r>
        <w:rPr>
          <w:rFonts w:hint="default"/>
          <w:lang w:val="en-US" w:eastAsia="zh-CN"/>
        </w:rPr>
        <w:t>00，当它作为</w:t>
      </w:r>
      <w:r>
        <w:rPr>
          <w:rFonts w:hint="eastAsia"/>
          <w:lang w:val="en-US" w:eastAsia="zh-CN"/>
        </w:rPr>
        <w:t>3</w:t>
      </w:r>
      <w:r>
        <w:rPr>
          <w:rFonts w:hint="default"/>
          <w:lang w:val="en-US" w:eastAsia="zh-CN"/>
        </w:rPr>
        <w:t>00商品的卖者时，又把这</w:t>
      </w:r>
      <w:r>
        <w:rPr>
          <w:rFonts w:hint="eastAsia"/>
          <w:lang w:val="en-US" w:eastAsia="zh-CN"/>
        </w:rPr>
        <w:t>3</w:t>
      </w:r>
      <w:r>
        <w:rPr>
          <w:rFonts w:hint="default"/>
          <w:lang w:val="en-US" w:eastAsia="zh-CN"/>
        </w:rPr>
        <w:t>00镑收回。还有200回到它手里，是因为它曾经把价值200的商品卖给第Ⅰ部类，但没有因此再从第Ⅰ部类取得商品等价物。</w:t>
      </w:r>
    </w:p>
    <w:p w14:paraId="7CEA5BEB">
      <w:pPr>
        <w:ind w:firstLine="420" w:firstLineChars="0"/>
        <w:rPr>
          <w:rFonts w:hint="default"/>
          <w:lang w:val="en-US" w:eastAsia="zh-CN"/>
        </w:rPr>
      </w:pPr>
      <w:r>
        <w:rPr>
          <w:rFonts w:hint="default"/>
          <w:lang w:val="en-US" w:eastAsia="zh-CN"/>
        </w:rPr>
        <w:t>（c）第1部分有</w:t>
      </w:r>
      <w:r>
        <w:rPr>
          <w:rFonts w:hint="eastAsia"/>
          <w:lang w:val="en-US" w:eastAsia="zh-CN"/>
        </w:rPr>
        <w:t>2</w:t>
      </w:r>
      <w:r>
        <w:rPr>
          <w:rFonts w:hint="default"/>
          <w:lang w:val="en-US" w:eastAsia="zh-CN"/>
        </w:rPr>
        <w:t>00货币和</w:t>
      </w:r>
      <w:r>
        <w:rPr>
          <w:rFonts w:hint="eastAsia"/>
          <w:lang w:val="en-US" w:eastAsia="zh-CN"/>
        </w:rPr>
        <w:t>3</w:t>
      </w:r>
      <w:r>
        <w:rPr>
          <w:rFonts w:hint="default"/>
          <w:lang w:val="en-US" w:eastAsia="zh-CN"/>
        </w:rPr>
        <w:t>00c商品；第2部分有200c（d）商品。</w:t>
      </w:r>
    </w:p>
    <w:p w14:paraId="79E3B15F">
      <w:pPr>
        <w:ind w:firstLine="420" w:firstLineChars="0"/>
        <w:rPr>
          <w:rFonts w:hint="default"/>
          <w:lang w:val="en-US" w:eastAsia="zh-CN"/>
        </w:rPr>
      </w:pPr>
      <w:r>
        <w:rPr>
          <w:rFonts w:hint="default"/>
          <w:lang w:val="en-US" w:eastAsia="zh-CN"/>
        </w:rPr>
        <w:t>按照这一假定，第2部分无须预付任何货币，因为它和第Ⅰ部类相对立，不是作为买者执行职能，而是仅仅作为卖者执行职能，从而它必须等待人家向它购买。</w:t>
      </w:r>
    </w:p>
    <w:p w14:paraId="5A31D0D3">
      <w:pPr>
        <w:ind w:firstLine="420" w:firstLineChars="0"/>
        <w:rPr>
          <w:rFonts w:hint="default"/>
          <w:lang w:val="en-US" w:eastAsia="zh-CN"/>
        </w:rPr>
      </w:pPr>
      <w:r>
        <w:rPr>
          <w:rFonts w:hint="default"/>
          <w:lang w:val="en-US" w:eastAsia="zh-CN"/>
        </w:rPr>
        <w:t>第1部分预付</w:t>
      </w:r>
      <w:r>
        <w:rPr>
          <w:rFonts w:hint="eastAsia"/>
          <w:lang w:val="en-US" w:eastAsia="zh-CN"/>
        </w:rPr>
        <w:t>5</w:t>
      </w:r>
      <w:r>
        <w:rPr>
          <w:rFonts w:hint="default"/>
          <w:lang w:val="en-US" w:eastAsia="zh-CN"/>
        </w:rPr>
        <w:t>00镑货币，其中</w:t>
      </w:r>
      <w:r>
        <w:rPr>
          <w:rFonts w:hint="eastAsia"/>
          <w:lang w:val="en-US" w:eastAsia="zh-CN"/>
        </w:rPr>
        <w:t>3</w:t>
      </w:r>
      <w:r>
        <w:rPr>
          <w:rFonts w:hint="default"/>
          <w:lang w:val="en-US" w:eastAsia="zh-CN"/>
        </w:rPr>
        <w:t>00是为了和第Ⅰ部类互相交换商品，其余200则是它作为单纯的买者向第Ⅰ部类购买时预付的。它用后面这200镑货币购买固定资本要素。</w:t>
      </w:r>
    </w:p>
    <w:p w14:paraId="5D8FEDA6">
      <w:pPr>
        <w:ind w:firstLine="420" w:firstLineChars="0"/>
        <w:rPr>
          <w:rFonts w:hint="default"/>
          <w:lang w:val="en-US" w:eastAsia="zh-CN"/>
        </w:rPr>
      </w:pPr>
      <w:r>
        <w:rPr>
          <w:rFonts w:hint="default"/>
          <w:lang w:val="en-US" w:eastAsia="zh-CN"/>
        </w:rPr>
        <w:t>第Ⅰ部类用</w:t>
      </w:r>
      <w:r>
        <w:rPr>
          <w:rFonts w:hint="eastAsia"/>
          <w:lang w:val="en-US" w:eastAsia="zh-CN"/>
        </w:rPr>
        <w:t>3</w:t>
      </w:r>
      <w:r>
        <w:rPr>
          <w:rFonts w:hint="default"/>
          <w:lang w:val="en-US" w:eastAsia="zh-CN"/>
        </w:rPr>
        <w:t>00镑货币向第1部分购买</w:t>
      </w:r>
      <w:r>
        <w:rPr>
          <w:rFonts w:hint="eastAsia"/>
          <w:lang w:val="en-US" w:eastAsia="zh-CN"/>
        </w:rPr>
        <w:t>3</w:t>
      </w:r>
      <w:r>
        <w:rPr>
          <w:rFonts w:hint="default"/>
          <w:lang w:val="en-US" w:eastAsia="zh-CN"/>
        </w:rPr>
        <w:t>00商品；第1部分为这个商品交换而预付的</w:t>
      </w:r>
      <w:r>
        <w:rPr>
          <w:rFonts w:hint="eastAsia"/>
          <w:lang w:val="en-US" w:eastAsia="zh-CN"/>
        </w:rPr>
        <w:t>3</w:t>
      </w:r>
      <w:r>
        <w:rPr>
          <w:rFonts w:hint="default"/>
          <w:lang w:val="en-US" w:eastAsia="zh-CN"/>
        </w:rPr>
        <w:t>00镑货币因此就流回到它那里；第Ⅰ部类再用另外200镑（也是从第1部分得到的）向第2部分购买200商品；第2部分的固定资本损耗因此就以货币形式在它自己那里沉淀下来。</w:t>
      </w:r>
    </w:p>
    <w:p w14:paraId="3665F46E">
      <w:pPr>
        <w:ind w:firstLine="420" w:firstLineChars="0"/>
        <w:rPr>
          <w:rFonts w:hint="default"/>
          <w:lang w:val="en-US" w:eastAsia="zh-CN"/>
        </w:rPr>
      </w:pPr>
      <w:r>
        <w:rPr>
          <w:rFonts w:hint="default"/>
          <w:lang w:val="en-US" w:eastAsia="zh-CN"/>
        </w:rPr>
        <w:t>假定在（c）这个场合，为交换现有商品所必需的</w:t>
      </w:r>
      <w:r>
        <w:rPr>
          <w:rFonts w:hint="eastAsia"/>
          <w:lang w:val="en-US" w:eastAsia="zh-CN"/>
        </w:rPr>
        <w:t>3</w:t>
      </w:r>
      <w:r>
        <w:rPr>
          <w:rFonts w:hint="default"/>
          <w:lang w:val="en-US" w:eastAsia="zh-CN"/>
        </w:rPr>
        <w:t>00货币，不是由第Ⅱ部类（第1部分）预付，而是由第Ⅰ部类预付，那也不会使事情有任何变化。如果是第Ⅰ部类先向第Ⅱ部类的第2部分购买200商品，——假定后者也只有这个商品余额要出售，——这200镑就不会流回到第Ⅰ部类那里，因为第Ⅱ部类的第2部分不再作为买者出现。但是，在这里，第Ⅱ部类的第1部分有</w:t>
      </w:r>
      <w:r>
        <w:rPr>
          <w:rFonts w:hint="eastAsia"/>
          <w:lang w:val="en-US" w:eastAsia="zh-CN"/>
        </w:rPr>
        <w:t>已然积累下来的2</w:t>
      </w:r>
      <w:r>
        <w:rPr>
          <w:rFonts w:hint="default"/>
          <w:lang w:val="en-US" w:eastAsia="zh-CN"/>
        </w:rPr>
        <w:t>00镑货币要用来购买</w:t>
      </w:r>
      <w:r>
        <w:rPr>
          <w:rFonts w:hint="eastAsia"/>
          <w:lang w:val="en-US" w:eastAsia="zh-CN"/>
        </w:rPr>
        <w:t>新的固定资本</w:t>
      </w:r>
      <w:r>
        <w:rPr>
          <w:rFonts w:hint="default"/>
          <w:lang w:val="en-US" w:eastAsia="zh-CN"/>
        </w:rPr>
        <w:t>，此外还有</w:t>
      </w:r>
      <w:r>
        <w:rPr>
          <w:rFonts w:hint="eastAsia"/>
          <w:lang w:val="en-US" w:eastAsia="zh-CN"/>
        </w:rPr>
        <w:t>3</w:t>
      </w:r>
      <w:r>
        <w:rPr>
          <w:rFonts w:hint="default"/>
          <w:lang w:val="en-US" w:eastAsia="zh-CN"/>
        </w:rPr>
        <w:t>00商品要用来交换，所以总计有</w:t>
      </w:r>
      <w:r>
        <w:rPr>
          <w:rFonts w:hint="eastAsia"/>
          <w:lang w:val="en-US" w:eastAsia="zh-CN"/>
        </w:rPr>
        <w:t>5</w:t>
      </w:r>
      <w:r>
        <w:rPr>
          <w:rFonts w:hint="default"/>
          <w:lang w:val="en-US" w:eastAsia="zh-CN"/>
        </w:rPr>
        <w:t>00要用来和第Ⅰ部类进行交换。于是，有</w:t>
      </w:r>
      <w:r>
        <w:rPr>
          <w:rFonts w:hint="eastAsia"/>
          <w:lang w:val="en-US" w:eastAsia="zh-CN"/>
        </w:rPr>
        <w:t>2</w:t>
      </w:r>
      <w:r>
        <w:rPr>
          <w:rFonts w:hint="default"/>
          <w:lang w:val="en-US" w:eastAsia="zh-CN"/>
        </w:rPr>
        <w:t>00镑货币从第Ⅱ部类的第1部分回到第Ⅰ部类。如果第Ⅰ部类再用这个货币向第Ⅱ部类的第1部分购买</w:t>
      </w:r>
      <w:r>
        <w:rPr>
          <w:rFonts w:hint="eastAsia"/>
          <w:lang w:val="en-US" w:eastAsia="zh-CN"/>
        </w:rPr>
        <w:t>3</w:t>
      </w:r>
      <w:r>
        <w:rPr>
          <w:rFonts w:hint="default"/>
          <w:lang w:val="en-US" w:eastAsia="zh-CN"/>
        </w:rPr>
        <w:t>00商品，那么当第Ⅱ部类的第1部分向第Ⅰ部类购买</w:t>
      </w:r>
      <w:r>
        <w:rPr>
          <w:rFonts w:hint="eastAsia"/>
          <w:lang w:val="en-US" w:eastAsia="zh-CN"/>
        </w:rPr>
        <w:t>5</w:t>
      </w:r>
      <w:r>
        <w:rPr>
          <w:rFonts w:hint="default"/>
          <w:lang w:val="en-US" w:eastAsia="zh-CN"/>
        </w:rPr>
        <w:t>00商品的</w:t>
      </w:r>
      <w:r>
        <w:rPr>
          <w:rFonts w:hint="eastAsia"/>
          <w:lang w:val="en-US" w:eastAsia="zh-CN"/>
        </w:rPr>
        <w:t>剩下300</w:t>
      </w:r>
      <w:r>
        <w:rPr>
          <w:rFonts w:hint="default"/>
          <w:lang w:val="en-US" w:eastAsia="zh-CN"/>
        </w:rPr>
        <w:t>时，这个货币就回到第Ⅰ部类。第1部分（Ⅱ）只是作为固定资本要素的买者花了200镑货币；因此，这个货币不再回到它那里，而是用来使第Ⅱ部类的第2部分的商品余额200c转化为货币；第Ⅰ部类用于商品交换的</w:t>
      </w:r>
      <w:r>
        <w:rPr>
          <w:rFonts w:hint="eastAsia"/>
          <w:lang w:val="en-US" w:eastAsia="zh-CN"/>
        </w:rPr>
        <w:t>3</w:t>
      </w:r>
      <w:r>
        <w:rPr>
          <w:rFonts w:hint="default"/>
          <w:lang w:val="en-US" w:eastAsia="zh-CN"/>
        </w:rPr>
        <w:t>00镑货币，并不是通过第Ⅱ部类的第2部分，而是通过第Ⅱ部类的第1部分流回到第Ⅰ部类那里。回到第Ⅰ部类那里的有代替它的</w:t>
      </w:r>
      <w:r>
        <w:rPr>
          <w:rFonts w:hint="eastAsia"/>
          <w:lang w:val="en-US" w:eastAsia="zh-CN"/>
        </w:rPr>
        <w:t>5</w:t>
      </w:r>
      <w:r>
        <w:rPr>
          <w:rFonts w:hint="default"/>
          <w:lang w:val="en-US" w:eastAsia="zh-CN"/>
        </w:rPr>
        <w:t>00商品的价值</w:t>
      </w:r>
      <w:r>
        <w:rPr>
          <w:rFonts w:hint="eastAsia"/>
          <w:lang w:val="en-US" w:eastAsia="zh-CN"/>
        </w:rPr>
        <w:t>5</w:t>
      </w:r>
      <w:r>
        <w:rPr>
          <w:rFonts w:hint="default"/>
          <w:lang w:val="en-US" w:eastAsia="zh-CN"/>
        </w:rPr>
        <w:t>00的商品等价物；回到第Ⅰ部类那里的还有为交换</w:t>
      </w:r>
      <w:r>
        <w:rPr>
          <w:rFonts w:hint="eastAsia"/>
          <w:lang w:val="en-US" w:eastAsia="zh-CN"/>
        </w:rPr>
        <w:t>10</w:t>
      </w:r>
      <w:r>
        <w:rPr>
          <w:rFonts w:hint="default"/>
          <w:lang w:val="en-US" w:eastAsia="zh-CN"/>
        </w:rPr>
        <w:t>00商品而由它预付的</w:t>
      </w:r>
      <w:r>
        <w:rPr>
          <w:rFonts w:hint="eastAsia"/>
          <w:lang w:val="en-US" w:eastAsia="zh-CN"/>
        </w:rPr>
        <w:t>3</w:t>
      </w:r>
      <w:r>
        <w:rPr>
          <w:rFonts w:hint="default"/>
          <w:lang w:val="en-US" w:eastAsia="zh-CN"/>
        </w:rPr>
        <w:t>00镑货币。这样，一切都安排妥当了。</w:t>
      </w:r>
    </w:p>
    <w:p w14:paraId="345A64E0">
      <w:pPr>
        <w:ind w:firstLine="420" w:firstLineChars="0"/>
        <w:rPr>
          <w:rFonts w:hint="default"/>
          <w:lang w:val="en-US" w:eastAsia="zh-CN"/>
        </w:rPr>
      </w:pPr>
      <w:r>
        <w:rPr>
          <w:rFonts w:hint="eastAsia"/>
          <w:lang w:val="en-US" w:eastAsia="zh-CN"/>
        </w:rPr>
        <w:t>Ⅰ(1000v+1000m)=Ⅱ2000c</w:t>
      </w:r>
      <w:r>
        <w:rPr>
          <w:rFonts w:hint="default"/>
          <w:lang w:val="en-US" w:eastAsia="zh-CN"/>
        </w:rPr>
        <w:t>这种交换所遇到的困难，可归结为如下的余额交换所遇到的困难：</w:t>
      </w:r>
    </w:p>
    <w:p w14:paraId="5A9548E3">
      <w:pPr>
        <w:ind w:firstLine="420" w:firstLineChars="0"/>
        <w:rPr>
          <w:rFonts w:hint="default"/>
          <w:lang w:val="en-US" w:eastAsia="zh-CN"/>
        </w:rPr>
      </w:pPr>
      <w:r>
        <w:rPr>
          <w:rFonts w:hint="default"/>
          <w:lang w:val="en-US" w:eastAsia="zh-CN"/>
        </w:rPr>
        <w:t>Ⅰ.</w:t>
      </w:r>
      <w:r>
        <w:rPr>
          <w:rFonts w:hint="eastAsia"/>
          <w:lang w:val="en-US" w:eastAsia="zh-CN"/>
        </w:rPr>
        <w:t>5</w:t>
      </w:r>
      <w:r>
        <w:rPr>
          <w:rFonts w:hint="default"/>
          <w:lang w:val="en-US" w:eastAsia="zh-CN"/>
        </w:rPr>
        <w:t>00m</w:t>
      </w:r>
    </w:p>
    <w:p w14:paraId="08526C91">
      <w:pPr>
        <w:ind w:firstLine="420" w:firstLineChars="0"/>
        <w:rPr>
          <w:rFonts w:hint="default"/>
          <w:lang w:val="en-US" w:eastAsia="zh-CN"/>
        </w:rPr>
      </w:pPr>
      <w:r>
        <w:rPr>
          <w:rFonts w:hint="default"/>
          <w:lang w:val="en-US" w:eastAsia="zh-CN"/>
        </w:rPr>
        <w:t>Ⅱ.（1）</w:t>
      </w:r>
      <w:r>
        <w:rPr>
          <w:rFonts w:hint="eastAsia"/>
          <w:lang w:val="en-US" w:eastAsia="zh-CN"/>
        </w:rPr>
        <w:t>{</w:t>
      </w:r>
      <w:r>
        <w:rPr>
          <w:rFonts w:hint="default"/>
          <w:lang w:val="en-US" w:eastAsia="zh-CN"/>
        </w:rPr>
        <w:t>200货币</w:t>
      </w:r>
      <w:r>
        <w:rPr>
          <w:rFonts w:hint="eastAsia"/>
          <w:lang w:val="en-US" w:eastAsia="zh-CN"/>
        </w:rPr>
        <w:t>积累</w:t>
      </w:r>
      <w:r>
        <w:rPr>
          <w:rFonts w:hint="default"/>
          <w:lang w:val="en-US" w:eastAsia="zh-CN"/>
        </w:rPr>
        <w:t>＋</w:t>
      </w:r>
      <w:r>
        <w:rPr>
          <w:rFonts w:hint="eastAsia"/>
          <w:lang w:val="en-US" w:eastAsia="zh-CN"/>
        </w:rPr>
        <w:t>3</w:t>
      </w:r>
      <w:r>
        <w:rPr>
          <w:rFonts w:hint="default"/>
          <w:lang w:val="en-US" w:eastAsia="zh-CN"/>
        </w:rPr>
        <w:t>00c商品</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200c商品</w:t>
      </w:r>
      <w:r>
        <w:rPr>
          <w:rFonts w:hint="eastAsia"/>
          <w:lang w:val="en-US" w:eastAsia="zh-CN"/>
        </w:rPr>
        <w:t>}。</w:t>
      </w:r>
    </w:p>
    <w:p w14:paraId="325BFE9E">
      <w:pPr>
        <w:ind w:firstLine="420" w:firstLineChars="0"/>
        <w:rPr>
          <w:rFonts w:hint="default"/>
          <w:lang w:val="en-US" w:eastAsia="zh-CN"/>
        </w:rPr>
      </w:pPr>
      <w:r>
        <w:rPr>
          <w:rFonts w:hint="default"/>
          <w:lang w:val="en-US" w:eastAsia="zh-CN"/>
        </w:rPr>
        <w:t>说得更清楚些，这种余额交换就是：</w:t>
      </w:r>
    </w:p>
    <w:p w14:paraId="0F21F6FA">
      <w:pPr>
        <w:ind w:firstLine="420" w:firstLineChars="0"/>
        <w:rPr>
          <w:rFonts w:hint="default"/>
          <w:lang w:val="en-US" w:eastAsia="zh-CN"/>
        </w:rPr>
      </w:pPr>
      <w:r>
        <w:rPr>
          <w:rFonts w:hint="default"/>
          <w:lang w:val="en-US" w:eastAsia="zh-CN"/>
        </w:rPr>
        <w:t>Ⅰ.</w:t>
      </w:r>
      <w:r>
        <w:rPr>
          <w:rFonts w:hint="eastAsia"/>
          <w:lang w:val="en-US" w:eastAsia="zh-CN"/>
        </w:rPr>
        <w:t>3</w:t>
      </w:r>
      <w:r>
        <w:rPr>
          <w:rFonts w:hint="default"/>
          <w:lang w:val="en-US" w:eastAsia="zh-CN"/>
        </w:rPr>
        <w:t>00m＋200m。</w:t>
      </w:r>
    </w:p>
    <w:p w14:paraId="397FC8A3">
      <w:pPr>
        <w:ind w:firstLine="420" w:firstLineChars="0"/>
        <w:rPr>
          <w:rFonts w:hint="default"/>
          <w:lang w:val="en-US" w:eastAsia="zh-CN"/>
        </w:rPr>
      </w:pPr>
      <w:r>
        <w:rPr>
          <w:rFonts w:hint="default"/>
          <w:lang w:val="en-US" w:eastAsia="zh-CN"/>
        </w:rPr>
        <w:t>Ⅱ.（1）</w:t>
      </w:r>
      <w:r>
        <w:rPr>
          <w:rFonts w:hint="eastAsia"/>
          <w:lang w:val="en-US" w:eastAsia="zh-CN"/>
        </w:rPr>
        <w:t>{</w:t>
      </w:r>
      <w:r>
        <w:rPr>
          <w:rFonts w:hint="default"/>
          <w:lang w:val="en-US" w:eastAsia="zh-CN"/>
        </w:rPr>
        <w:t>200货币</w:t>
      </w:r>
      <w:r>
        <w:rPr>
          <w:rFonts w:hint="eastAsia"/>
          <w:lang w:val="en-US" w:eastAsia="zh-CN"/>
        </w:rPr>
        <w:t>积累</w:t>
      </w:r>
      <w:r>
        <w:rPr>
          <w:rFonts w:hint="default"/>
          <w:lang w:val="en-US" w:eastAsia="zh-CN"/>
        </w:rPr>
        <w:t>＋</w:t>
      </w:r>
      <w:r>
        <w:rPr>
          <w:rFonts w:hint="eastAsia"/>
          <w:lang w:val="en-US" w:eastAsia="zh-CN"/>
        </w:rPr>
        <w:t>3</w:t>
      </w:r>
      <w:r>
        <w:rPr>
          <w:rFonts w:hint="default"/>
          <w:lang w:val="en-US" w:eastAsia="zh-CN"/>
        </w:rPr>
        <w:t>00c商品</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200c商品</w:t>
      </w:r>
      <w:r>
        <w:rPr>
          <w:rFonts w:hint="eastAsia"/>
          <w:lang w:val="en-US" w:eastAsia="zh-CN"/>
        </w:rPr>
        <w:t>}</w:t>
      </w:r>
      <w:r>
        <w:rPr>
          <w:rFonts w:hint="default"/>
          <w:lang w:val="en-US" w:eastAsia="zh-CN"/>
        </w:rPr>
        <w:t>。</w:t>
      </w:r>
    </w:p>
    <w:p w14:paraId="0F623463">
      <w:pPr>
        <w:ind w:firstLine="420" w:firstLineChars="0"/>
        <w:rPr>
          <w:rFonts w:hint="default"/>
          <w:lang w:val="en-US" w:eastAsia="zh-CN"/>
        </w:rPr>
      </w:pPr>
      <w:r>
        <w:rPr>
          <w:rFonts w:hint="default"/>
          <w:lang w:val="en-US" w:eastAsia="zh-CN"/>
        </w:rPr>
        <w:t>因为第Ⅱ部类第1部分的商品</w:t>
      </w:r>
      <w:r>
        <w:rPr>
          <w:rFonts w:hint="eastAsia"/>
          <w:lang w:val="en-US" w:eastAsia="zh-CN"/>
        </w:rPr>
        <w:t>3</w:t>
      </w:r>
      <w:r>
        <w:rPr>
          <w:rFonts w:hint="default"/>
          <w:lang w:val="en-US" w:eastAsia="zh-CN"/>
        </w:rPr>
        <w:t>00c和</w:t>
      </w:r>
      <w:r>
        <w:rPr>
          <w:rFonts w:hint="eastAsia"/>
          <w:lang w:val="en-US" w:eastAsia="zh-CN"/>
        </w:rPr>
        <w:t>3</w:t>
      </w:r>
      <w:r>
        <w:rPr>
          <w:rFonts w:hint="default"/>
          <w:lang w:val="en-US" w:eastAsia="zh-CN"/>
        </w:rPr>
        <w:t>00Ⅰm（商品）交换，并且因为在第Ⅰ部类和第Ⅱ部类之间的这</w:t>
      </w:r>
      <w:r>
        <w:rPr>
          <w:rFonts w:hint="eastAsia"/>
          <w:lang w:val="en-US" w:eastAsia="zh-CN"/>
        </w:rPr>
        <w:t>5</w:t>
      </w:r>
      <w:r>
        <w:rPr>
          <w:rFonts w:hint="default"/>
          <w:lang w:val="en-US" w:eastAsia="zh-CN"/>
        </w:rPr>
        <w:t>00商品的交换中流通的一切货币都流回到预付者手中，流回到第Ⅰ部类或第Ⅱ部类手中，所以，这个货币作为第Ⅰ部类和第Ⅱ部类之间的交换的要素，实际上并不是我们这里所研究的问题的要素。</w:t>
      </w:r>
    </w:p>
    <w:p w14:paraId="5178D072">
      <w:pPr>
        <w:ind w:firstLine="420" w:firstLineChars="0"/>
        <w:rPr>
          <w:rFonts w:hint="default"/>
          <w:lang w:val="en-US" w:eastAsia="zh-CN"/>
        </w:rPr>
      </w:pPr>
      <w:r>
        <w:rPr>
          <w:rFonts w:hint="default"/>
          <w:lang w:val="en-US" w:eastAsia="zh-CN"/>
        </w:rPr>
        <w:t>或者换一种说法：假定在</w:t>
      </w:r>
      <w:r>
        <w:rPr>
          <w:rFonts w:hint="eastAsia"/>
          <w:lang w:val="en-US" w:eastAsia="zh-CN"/>
        </w:rPr>
        <w:t>3</w:t>
      </w:r>
      <w:r>
        <w:rPr>
          <w:rFonts w:hint="default"/>
          <w:lang w:val="en-US" w:eastAsia="zh-CN"/>
        </w:rPr>
        <w:t>00Ⅰm（商品）和</w:t>
      </w:r>
      <w:r>
        <w:rPr>
          <w:rFonts w:hint="eastAsia"/>
          <w:lang w:val="en-US" w:eastAsia="zh-CN"/>
        </w:rPr>
        <w:t>3</w:t>
      </w:r>
      <w:r>
        <w:rPr>
          <w:rFonts w:hint="default"/>
          <w:lang w:val="en-US" w:eastAsia="zh-CN"/>
        </w:rPr>
        <w:t>00Ⅱc（第Ⅱ部类第1部分的商品）的交换中，货币作为支付手段，而不是作为购买手段执行职能，因此它也不是作为狭义的“流通手段”执行职能，那么很清楚，因为商品</w:t>
      </w:r>
      <w:r>
        <w:rPr>
          <w:rFonts w:hint="eastAsia"/>
          <w:lang w:val="en-US" w:eastAsia="zh-CN"/>
        </w:rPr>
        <w:t>3</w:t>
      </w:r>
      <w:r>
        <w:rPr>
          <w:rFonts w:hint="default"/>
          <w:lang w:val="en-US" w:eastAsia="zh-CN"/>
        </w:rPr>
        <w:t>00Ⅰm和商品</w:t>
      </w:r>
      <w:r>
        <w:rPr>
          <w:rFonts w:hint="eastAsia"/>
          <w:lang w:val="en-US" w:eastAsia="zh-CN"/>
        </w:rPr>
        <w:t>3</w:t>
      </w:r>
      <w:r>
        <w:rPr>
          <w:rFonts w:hint="default"/>
          <w:lang w:val="en-US" w:eastAsia="zh-CN"/>
        </w:rPr>
        <w:t>00Ⅱc（第1部分）价值额相等，价值</w:t>
      </w:r>
      <w:r>
        <w:rPr>
          <w:rFonts w:hint="eastAsia"/>
          <w:lang w:val="en-US" w:eastAsia="zh-CN"/>
        </w:rPr>
        <w:t>3</w:t>
      </w:r>
      <w:r>
        <w:rPr>
          <w:rFonts w:hint="default"/>
          <w:lang w:val="en-US" w:eastAsia="zh-CN"/>
        </w:rPr>
        <w:t>00的生产资料就和价值</w:t>
      </w:r>
      <w:r>
        <w:rPr>
          <w:rFonts w:hint="eastAsia"/>
          <w:lang w:val="en-US" w:eastAsia="zh-CN"/>
        </w:rPr>
        <w:t>3</w:t>
      </w:r>
      <w:r>
        <w:rPr>
          <w:rFonts w:hint="default"/>
          <w:lang w:val="en-US" w:eastAsia="zh-CN"/>
        </w:rPr>
        <w:t>00的消费资料相交换，货币在这里只是观念地执行职能，任何一方都无须为支付差额而实际把货币投入流通。因此，只有当我们把商品</w:t>
      </w:r>
      <w:r>
        <w:rPr>
          <w:rFonts w:hint="eastAsia"/>
          <w:lang w:val="en-US" w:eastAsia="zh-CN"/>
        </w:rPr>
        <w:t>3</w:t>
      </w:r>
      <w:r>
        <w:rPr>
          <w:rFonts w:hint="default"/>
          <w:lang w:val="en-US" w:eastAsia="zh-CN"/>
        </w:rPr>
        <w:t>00Ⅰm和它的等价物即商品</w:t>
      </w:r>
      <w:r>
        <w:rPr>
          <w:rFonts w:hint="eastAsia"/>
          <w:lang w:val="en-US" w:eastAsia="zh-CN"/>
        </w:rPr>
        <w:t>3</w:t>
      </w:r>
      <w:r>
        <w:rPr>
          <w:rFonts w:hint="default"/>
          <w:lang w:val="en-US" w:eastAsia="zh-CN"/>
        </w:rPr>
        <w:t>00Ⅱc（第1部分）从第Ⅰ部类和第Ⅱ部类双方去掉时，问题才会以纯粹的形式表现出来。</w:t>
      </w:r>
    </w:p>
    <w:p w14:paraId="13C1EBF9">
      <w:pPr>
        <w:ind w:firstLine="420" w:firstLineChars="0"/>
        <w:rPr>
          <w:rFonts w:hint="default"/>
          <w:lang w:val="en-US" w:eastAsia="zh-CN"/>
        </w:rPr>
      </w:pPr>
      <w:r>
        <w:rPr>
          <w:rFonts w:hint="default"/>
          <w:lang w:val="en-US" w:eastAsia="zh-CN"/>
        </w:rPr>
        <w:t>把第Ⅰ部类和第Ⅱ部类的这两个彼此相抵的具有同等价值的商品额去掉后，就只需要交换一个余额了。在这种情况下，问题就以纯粹的形式表现出来，即：</w:t>
      </w:r>
    </w:p>
    <w:p w14:paraId="2F26C047">
      <w:pPr>
        <w:ind w:firstLine="420" w:firstLineChars="0"/>
        <w:rPr>
          <w:rFonts w:hint="default"/>
          <w:lang w:val="en-US" w:eastAsia="zh-CN"/>
        </w:rPr>
      </w:pPr>
      <w:r>
        <w:rPr>
          <w:rFonts w:hint="default"/>
          <w:lang w:val="en-US" w:eastAsia="zh-CN"/>
        </w:rPr>
        <w:t>Ⅰ.200m商品。</w:t>
      </w:r>
    </w:p>
    <w:p w14:paraId="37E6BEA4">
      <w:pPr>
        <w:ind w:firstLine="420" w:firstLineChars="0"/>
        <w:rPr>
          <w:rFonts w:hint="default"/>
          <w:lang w:val="en-US" w:eastAsia="zh-CN"/>
        </w:rPr>
      </w:pPr>
      <w:r>
        <w:rPr>
          <w:rFonts w:hint="default"/>
          <w:lang w:val="en-US" w:eastAsia="zh-CN"/>
        </w:rPr>
        <w:t>Ⅱ.（1）200c货币＋（2）</w:t>
      </w:r>
      <w:r>
        <w:rPr>
          <w:rFonts w:hint="eastAsia"/>
          <w:lang w:val="en-US" w:eastAsia="zh-CN"/>
        </w:rPr>
        <w:t>2</w:t>
      </w:r>
      <w:r>
        <w:rPr>
          <w:rFonts w:hint="default"/>
          <w:lang w:val="en-US" w:eastAsia="zh-CN"/>
        </w:rPr>
        <w:t>00c商品。</w:t>
      </w:r>
    </w:p>
    <w:p w14:paraId="6C56AB4A">
      <w:pPr>
        <w:ind w:firstLine="420" w:firstLineChars="0"/>
        <w:rPr>
          <w:rFonts w:hint="default"/>
          <w:lang w:val="en-US" w:eastAsia="zh-CN"/>
        </w:rPr>
      </w:pPr>
      <w:r>
        <w:rPr>
          <w:rFonts w:hint="default"/>
          <w:lang w:val="en-US" w:eastAsia="zh-CN"/>
        </w:rPr>
        <w:t>这里很清楚：第Ⅱ部类的第1部分用200货币购买它的固定资本组成部分200Ⅰm；因此，第Ⅱ部类的第1部分的固定资本得到实物更新，第Ⅰ部类的200剩余价值也由商品形式（由生产资料，即固定资本的要素）转化为货币形式。第Ⅰ部类用这些货币向第Ⅱ部类的第2部分购买消费资料；对第Ⅱ部类来说，结果是：第1部分用实物更新了它的不变资本的固定组成部分；第2部分则有另一个组成部分（补偿固定资本损耗的组成部分）以货币形式沉淀下来；每年都这样继续下去，直到这个组成部分也得到实物更新。</w:t>
      </w:r>
    </w:p>
    <w:p w14:paraId="174C6F95">
      <w:pPr>
        <w:ind w:firstLine="420" w:firstLineChars="0"/>
        <w:rPr>
          <w:rFonts w:hint="default"/>
          <w:lang w:val="en-US" w:eastAsia="zh-CN"/>
        </w:rPr>
      </w:pPr>
      <w:r>
        <w:rPr>
          <w:rFonts w:hint="default"/>
          <w:lang w:val="en-US" w:eastAsia="zh-CN"/>
        </w:rPr>
        <w:t>在这里先决条件显然是：第Ⅱ部类不变资本的这个固定组成部分，即按自己的全部价值再转化为货币，因而每年要用实物更新的固定组成部分（第1部分），应该等于第Ⅱ部类不变资本中另一个固定组成部分的年损耗，也就是等于以旧的实物形式继续执行职能，而其损耗（即转移到所参与生产的商品中去的价值损失）先要用货币来补偿的那个固定组成部分的年损耗。因此，这样一种平衡，好像就是规模不变的再生产的规律了；换句话说，因为生产生产资料的第Ⅰ部类一方面要提供第Ⅱ部类不变资本的流动组成部分，另一方面要提供它的固定组成部分，所以，劳动在第Ⅰ部类的分配比例必须保持不变。</w:t>
      </w:r>
    </w:p>
    <w:p w14:paraId="3E50FAD8">
      <w:pPr>
        <w:ind w:firstLine="420" w:firstLineChars="0"/>
        <w:rPr>
          <w:rFonts w:hint="default"/>
          <w:lang w:val="en-US" w:eastAsia="zh-CN"/>
        </w:rPr>
      </w:pPr>
      <w:r>
        <w:rPr>
          <w:rFonts w:hint="default"/>
          <w:lang w:val="en-US" w:eastAsia="zh-CN"/>
        </w:rPr>
        <w:t>我们在进一步研究这个问题以前，要先考察一下，当Ⅱc（1）的余额和Ⅱc（2）的余额不相等时，情况会怎样。可以是前者大于后者，也可以是前者小于后者。让我们依次考察这两种情况：</w:t>
      </w:r>
    </w:p>
    <w:p w14:paraId="44C72C77">
      <w:pPr>
        <w:ind w:firstLine="420" w:firstLineChars="0"/>
        <w:rPr>
          <w:rFonts w:hint="default"/>
          <w:lang w:val="en-US" w:eastAsia="zh-CN"/>
        </w:rPr>
      </w:pPr>
      <w:r>
        <w:rPr>
          <w:rFonts w:hint="default"/>
          <w:lang w:val="en-US" w:eastAsia="zh-CN"/>
        </w:rPr>
        <w:t>第一种情况：</w:t>
      </w:r>
    </w:p>
    <w:p w14:paraId="578F6F4E">
      <w:pPr>
        <w:ind w:firstLine="420" w:firstLineChars="0"/>
        <w:rPr>
          <w:rFonts w:hint="default"/>
          <w:lang w:val="en-US" w:eastAsia="zh-CN"/>
        </w:rPr>
      </w:pPr>
      <w:r>
        <w:rPr>
          <w:rFonts w:hint="default"/>
          <w:lang w:val="en-US" w:eastAsia="zh-CN"/>
        </w:rPr>
        <w:t>Ⅰ.200m。</w:t>
      </w:r>
    </w:p>
    <w:p w14:paraId="00C43465">
      <w:pPr>
        <w:ind w:firstLine="420" w:firstLineChars="0"/>
        <w:rPr>
          <w:rFonts w:hint="default"/>
          <w:lang w:val="en-US" w:eastAsia="zh-CN"/>
        </w:rPr>
      </w:pPr>
      <w:r>
        <w:rPr>
          <w:rFonts w:hint="default"/>
          <w:lang w:val="en-US" w:eastAsia="zh-CN"/>
        </w:rPr>
        <w:t>Ⅱ.（1）220c（货币形式）＋（2）200c（商品形式）。</w:t>
      </w:r>
    </w:p>
    <w:p w14:paraId="4E3F4336">
      <w:pPr>
        <w:ind w:firstLine="420" w:firstLineChars="0"/>
        <w:rPr>
          <w:rFonts w:hint="default"/>
          <w:lang w:val="en-US" w:eastAsia="zh-CN"/>
        </w:rPr>
      </w:pPr>
      <w:r>
        <w:rPr>
          <w:rFonts w:hint="default"/>
          <w:lang w:val="en-US" w:eastAsia="zh-CN"/>
        </w:rPr>
        <w:t>在这里，Ⅱc（1）用200镑货币购买商品200Ⅰm；第Ⅰ部类用同一些货币购买200Ⅱc（2），即必须以货币形式沉淀下来的固定资本组成部分；这个固定资本组成部分因此转化为货币。但是，货币形式的20Ⅱc（1）不能再转化为实物形式的固定资本。</w:t>
      </w:r>
    </w:p>
    <w:p w14:paraId="067B869F">
      <w:pPr>
        <w:ind w:firstLine="420" w:firstLineChars="0"/>
        <w:rPr>
          <w:rFonts w:hint="default"/>
          <w:lang w:val="en-US" w:eastAsia="zh-CN"/>
        </w:rPr>
      </w:pPr>
      <w:r>
        <w:rPr>
          <w:rFonts w:hint="default"/>
          <w:lang w:val="en-US" w:eastAsia="zh-CN"/>
        </w:rPr>
        <w:t>只要我们不是把Ⅰm的余额定为200，而是定为220，从而2000Ⅰ中通过以前的交换已经解决的不是1800，而只是1780，看来这种弊端就可以消除。这样，我们就得到：</w:t>
      </w:r>
    </w:p>
    <w:p w14:paraId="7C91BBED">
      <w:pPr>
        <w:ind w:firstLine="420" w:firstLineChars="0"/>
        <w:rPr>
          <w:rFonts w:hint="default"/>
          <w:lang w:val="en-US" w:eastAsia="zh-CN"/>
        </w:rPr>
      </w:pPr>
      <w:r>
        <w:rPr>
          <w:rFonts w:hint="default"/>
          <w:lang w:val="en-US" w:eastAsia="zh-CN"/>
        </w:rPr>
        <w:t>Ⅰ.220m。</w:t>
      </w:r>
    </w:p>
    <w:p w14:paraId="48D2A5DE">
      <w:pPr>
        <w:ind w:firstLine="420" w:firstLineChars="0"/>
        <w:rPr>
          <w:rFonts w:hint="default"/>
          <w:lang w:val="en-US" w:eastAsia="zh-CN"/>
        </w:rPr>
      </w:pPr>
      <w:r>
        <w:rPr>
          <w:rFonts w:hint="default"/>
          <w:lang w:val="en-US" w:eastAsia="zh-CN"/>
        </w:rPr>
        <w:t>Ⅱ.（1）220c（货币形式）＋（2）200c（商品形式）。</w:t>
      </w:r>
    </w:p>
    <w:p w14:paraId="2DEB7B1E">
      <w:pPr>
        <w:ind w:firstLine="420" w:firstLineChars="0"/>
        <w:rPr>
          <w:rFonts w:hint="default"/>
          <w:lang w:val="en-US" w:eastAsia="zh-CN"/>
        </w:rPr>
      </w:pPr>
      <w:r>
        <w:rPr>
          <w:rFonts w:hint="default"/>
          <w:lang w:val="en-US" w:eastAsia="zh-CN"/>
        </w:rPr>
        <w:t>Ⅱc第1部分用220镑货币购买220Ⅰm，然后第Ⅰ部类用200镑购买200Ⅱc（2）商品。但是这时在第Ⅰ部类方面就剩下了20镑货币，这是它只能以货币形式保持而不能用于消费资料的一部分剩余价值。这样一来，只是使困难由Ⅱc（第1部分）转到了Ⅰm。</w:t>
      </w:r>
    </w:p>
    <w:p w14:paraId="123CC027">
      <w:pPr>
        <w:ind w:firstLine="420" w:firstLineChars="0"/>
        <w:rPr>
          <w:rFonts w:hint="default"/>
          <w:lang w:val="en-US" w:eastAsia="zh-CN"/>
        </w:rPr>
      </w:pPr>
      <w:r>
        <w:rPr>
          <w:rFonts w:hint="default"/>
          <w:lang w:val="en-US" w:eastAsia="zh-CN"/>
        </w:rPr>
        <w:t>另一方面，我们假定Ⅱc第1部分小于Ⅱc（第2部分）；这样，我们就得到：</w:t>
      </w:r>
    </w:p>
    <w:p w14:paraId="21788E7C">
      <w:pPr>
        <w:ind w:firstLine="420" w:firstLineChars="0"/>
        <w:rPr>
          <w:rFonts w:hint="default"/>
          <w:lang w:val="en-US" w:eastAsia="zh-CN"/>
        </w:rPr>
      </w:pPr>
      <w:r>
        <w:rPr>
          <w:rFonts w:hint="default"/>
          <w:lang w:val="en-US" w:eastAsia="zh-CN"/>
        </w:rPr>
        <w:t>第二种情况：</w:t>
      </w:r>
    </w:p>
    <w:p w14:paraId="692A8870">
      <w:pPr>
        <w:ind w:firstLine="420" w:firstLineChars="0"/>
        <w:rPr>
          <w:rFonts w:hint="default"/>
          <w:lang w:val="en-US" w:eastAsia="zh-CN"/>
        </w:rPr>
      </w:pPr>
      <w:r>
        <w:rPr>
          <w:rFonts w:hint="default"/>
          <w:lang w:val="en-US" w:eastAsia="zh-CN"/>
        </w:rPr>
        <w:t>Ⅰ.200m（商品形式）。</w:t>
      </w:r>
    </w:p>
    <w:p w14:paraId="624AA0E6">
      <w:pPr>
        <w:ind w:firstLine="420" w:firstLineChars="0"/>
        <w:rPr>
          <w:rFonts w:hint="default"/>
          <w:lang w:val="en-US" w:eastAsia="zh-CN"/>
        </w:rPr>
      </w:pPr>
      <w:r>
        <w:rPr>
          <w:rFonts w:hint="default"/>
          <w:lang w:val="en-US" w:eastAsia="zh-CN"/>
        </w:rPr>
        <w:t>Ⅱ.（1）180c（货币形式）＋（2）200c（商品形式）。</w:t>
      </w:r>
    </w:p>
    <w:p w14:paraId="108C249B">
      <w:pPr>
        <w:ind w:firstLine="420" w:firstLineChars="0"/>
        <w:rPr>
          <w:rFonts w:hint="default"/>
          <w:lang w:val="en-US" w:eastAsia="zh-CN"/>
        </w:rPr>
      </w:pPr>
      <w:r>
        <w:rPr>
          <w:rFonts w:hint="default"/>
          <w:lang w:val="en-US" w:eastAsia="zh-CN"/>
        </w:rPr>
        <w:t>第Ⅱ部类（第1部分）用180镑货币购买商品180Ⅰm；第Ⅰ部类用这些货币向第Ⅱ部类（第2部分）购买同等价值的商品，即180Ⅱc（2）；因此，一方面，有20Ⅰm不能出售，另一方面也有20Ⅱc（2）不能出售；总计有价值40的商品不能转化为货币。</w:t>
      </w:r>
    </w:p>
    <w:p w14:paraId="5184DB9D">
      <w:pPr>
        <w:ind w:firstLine="420" w:firstLineChars="0"/>
        <w:rPr>
          <w:rFonts w:hint="default"/>
          <w:lang w:val="en-US" w:eastAsia="zh-CN"/>
        </w:rPr>
      </w:pPr>
      <w:r>
        <w:rPr>
          <w:rFonts w:hint="default"/>
          <w:lang w:val="en-US" w:eastAsia="zh-CN"/>
        </w:rPr>
        <w:t>假定第Ⅰ部类的余额＝180，也无济于事；这样，第Ⅰ部类固然没有剩下余额，但Ⅱc（第2部分）却仍然有余额20不能出售，不能转化为货币。</w:t>
      </w:r>
    </w:p>
    <w:p w14:paraId="232A0B0E">
      <w:pPr>
        <w:ind w:firstLine="420" w:firstLineChars="0"/>
        <w:rPr>
          <w:rFonts w:hint="default"/>
          <w:lang w:val="en-US" w:eastAsia="zh-CN"/>
        </w:rPr>
      </w:pPr>
      <w:r>
        <w:rPr>
          <w:rFonts w:hint="default"/>
          <w:lang w:val="en-US" w:eastAsia="zh-CN"/>
        </w:rPr>
        <w:t>在第一种情况下，Ⅱc（1）大于Ⅱc（2），从而Ⅱc（1）方面有一个货币余额不能再转化为固定资本；如果假定Ⅰm的余额＝Ⅱc（1），在Ⅰm方面就会有同等数量的货币余额不能转化为消费资料。</w:t>
      </w:r>
    </w:p>
    <w:p w14:paraId="2638FB9A">
      <w:pPr>
        <w:ind w:firstLine="420" w:firstLineChars="0"/>
        <w:rPr>
          <w:rFonts w:hint="default"/>
          <w:lang w:val="en-US" w:eastAsia="zh-CN"/>
        </w:rPr>
      </w:pPr>
      <w:r>
        <w:rPr>
          <w:rFonts w:hint="default"/>
          <w:lang w:val="en-US" w:eastAsia="zh-CN"/>
        </w:rPr>
        <w:t>在第二种情况下，Ⅱc（1）小于Ⅱc（2），从而在200Ⅰm和Ⅱc（2）两方面都出现货币不足，都出现同样的商品过剩；如果假定Ⅰm的余额＝Ⅱc（1），在Ⅱc（2）方面就会出现货币不足和商品过剩。</w:t>
      </w:r>
    </w:p>
    <w:p w14:paraId="36212694">
      <w:pPr>
        <w:ind w:firstLine="420" w:firstLineChars="0"/>
        <w:rPr>
          <w:rFonts w:hint="default"/>
          <w:lang w:val="en-US" w:eastAsia="zh-CN"/>
        </w:rPr>
      </w:pPr>
      <w:r>
        <w:rPr>
          <w:rFonts w:hint="default"/>
          <w:lang w:val="en-US" w:eastAsia="zh-CN"/>
        </w:rPr>
        <w:t>我们假定Ⅰm的余额总是等于Ⅱc（1）——因为生产是由订货决定的，并且再生产也不会因为第Ⅰ部类今年多生产一些第Ⅱ部类的</w:t>
      </w:r>
      <w:r>
        <w:rPr>
          <w:rFonts w:hint="default"/>
          <w:lang w:val="en-US" w:eastAsia="zh-CN"/>
        </w:rPr>
        <w:fldChar w:fldCharType="begin"/>
      </w:r>
      <w:r>
        <w:rPr>
          <w:rFonts w:hint="default"/>
          <w:lang w:val="en-US" w:eastAsia="zh-CN"/>
        </w:rPr>
        <w:instrText xml:space="preserve"> HYPERLINK "D:/Users/86158/AppData/Local/Koodo Reader/resources/app.asar/build/part0128.html" \l "filepos4105979"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lang w:val="en-US" w:eastAsia="zh-CN"/>
        </w:rPr>
        <w:t>不变资本固定组成部分，明年又多生产一些它的不变资本流动组成部分，而有所改变，——那么，在第一种情况下，只有当第Ⅰ部类用Ⅰm来购买第Ⅱ部类的一部分剩余价值时，Ⅰm才能再转化为消费资料；在这种场合，第Ⅱ部类不是消费掉这部分剩余价值，而是把它以货币形式积累起来；在第二种情况下，就只有靠第Ⅰ部类自己付出货币来解决，但这个假定已经被我们抛弃了。</w:t>
      </w:r>
    </w:p>
    <w:p w14:paraId="01EE6988">
      <w:pPr>
        <w:ind w:firstLine="420" w:firstLineChars="0"/>
        <w:rPr>
          <w:rFonts w:hint="default"/>
          <w:lang w:val="en-US" w:eastAsia="zh-CN"/>
        </w:rPr>
      </w:pPr>
      <w:r>
        <w:rPr>
          <w:rFonts w:hint="default"/>
          <w:lang w:val="en-US" w:eastAsia="zh-CN"/>
        </w:rPr>
        <w:t>如果Ⅱc（1）大于Ⅱc（2），那么，为了使Ⅰm中的货币余额实现，那就要有外国商品输入。如果Ⅱc（1）小于Ⅱc（2），那相反地就要把第Ⅱ部类的商品（消费资料）输出，以便Ⅱc的损耗部分在生产资料中实现。因此，在这两个场合，都必须有对外贸易。</w:t>
      </w:r>
    </w:p>
    <w:p w14:paraId="1A3F600A">
      <w:pPr>
        <w:ind w:firstLine="420" w:firstLineChars="0"/>
        <w:rPr>
          <w:rFonts w:hint="default"/>
          <w:lang w:val="en-US" w:eastAsia="zh-CN"/>
        </w:rPr>
      </w:pPr>
      <w:r>
        <w:rPr>
          <w:rFonts w:hint="default"/>
          <w:lang w:val="en-US" w:eastAsia="zh-CN"/>
        </w:rPr>
        <w:t>在考察规模不变的再生产时，虽然假定一切产业部门的生产率不变，从而，这些部门商品产品价值的比例关系都保持不变，但是，刚刚讲到的这两种情况，即Ⅱc（1）大于Ⅱc（2）或者小于Ⅱc（2），对规模扩大的生产来说，总是值得注意的，因为在规模扩大的生产的条件下这两种情况毫无疑问都会出现。</w:t>
      </w:r>
    </w:p>
    <w:p w14:paraId="5EC04235">
      <w:pPr>
        <w:pStyle w:val="6"/>
        <w:ind w:firstLine="420" w:firstLineChars="0"/>
        <w:rPr>
          <w:rFonts w:hint="eastAsia"/>
          <w:lang w:val="en-US" w:eastAsia="zh-CN"/>
        </w:rPr>
      </w:pPr>
      <w:r>
        <w:rPr>
          <w:rFonts w:hint="eastAsia"/>
          <w:lang w:val="en-US" w:eastAsia="zh-CN"/>
        </w:rPr>
        <w:t>3.结论</w:t>
      </w:r>
    </w:p>
    <w:p w14:paraId="690AEE05">
      <w:pPr>
        <w:ind w:firstLine="420" w:firstLineChars="0"/>
        <w:rPr>
          <w:rFonts w:hint="default"/>
          <w:lang w:val="en-US" w:eastAsia="zh-CN"/>
        </w:rPr>
      </w:pPr>
      <w:r>
        <w:rPr>
          <w:rFonts w:hint="default"/>
          <w:lang w:val="en-US" w:eastAsia="zh-CN"/>
        </w:rPr>
        <w:t>关于固定资本的补偿，一般应当指出：</w:t>
      </w:r>
    </w:p>
    <w:p w14:paraId="37B97D58">
      <w:pPr>
        <w:ind w:firstLine="420" w:firstLineChars="0"/>
        <w:rPr>
          <w:rFonts w:hint="default"/>
          <w:lang w:val="en-US" w:eastAsia="zh-CN"/>
        </w:rPr>
      </w:pPr>
      <w:r>
        <w:rPr>
          <w:rFonts w:hint="default"/>
          <w:lang w:val="en-US" w:eastAsia="zh-CN"/>
        </w:rPr>
        <w:t>在其他一切条件不变的前提下，也就是说，在不仅生产规模不变，而且特别是劳动生产率也不变的前提下，如果Ⅱc的固定要素比去年有更大一部分已经寿命完结，从而有更大一部分要用实物更新，那么，还在死亡途中的、在死亡期到来以前暂时要以货币形式补偿的那部分固定资本，必然会按照同一比例减少，因为按照这个前提，在第Ⅱ部类执行职能的固定资本部分的总量（以及价值总量）是保持不变的。但是，这会引起下列情况。</w:t>
      </w:r>
    </w:p>
    <w:p w14:paraId="00C9FFF6">
      <w:pPr>
        <w:ind w:firstLine="420" w:firstLineChars="0"/>
        <w:rPr>
          <w:rFonts w:hint="default"/>
          <w:lang w:val="en-US" w:eastAsia="zh-CN"/>
        </w:rPr>
      </w:pPr>
      <w:r>
        <w:rPr>
          <w:rFonts w:hint="default"/>
          <w:lang w:val="en-US" w:eastAsia="zh-CN"/>
        </w:rPr>
        <w:t>第一，如果第Ⅰ部类的商品资本中的较大部分由Ⅱc的固定资本要素构成，那么它的相应的较小部分就由Ⅱc的流动组成部分构成，因为第Ⅰ部类为Ⅱc生产的总额保持不变。如果其中一部分增加了，另一部分就减少；反过来也是一样。而另一方面，第Ⅱ部类的生产总额也保持不变。但是，在第Ⅱ部类原料、半成品、辅助材料（即第Ⅱ部类的不变资本的流动要素）减少时，这又怎么可能呢？</w:t>
      </w:r>
    </w:p>
    <w:p w14:paraId="562F07DC">
      <w:pPr>
        <w:ind w:firstLine="420" w:firstLineChars="0"/>
        <w:rPr>
          <w:rFonts w:hint="default"/>
          <w:lang w:val="en-US" w:eastAsia="zh-CN"/>
        </w:rPr>
      </w:pPr>
      <w:r>
        <w:rPr>
          <w:rFonts w:hint="default"/>
          <w:lang w:val="en-US" w:eastAsia="zh-CN"/>
        </w:rPr>
        <w:t>第二，恢复货币形式的固定资本Ⅱc中有较大一部分流到第Ⅰ部类，以便从货币形式再转化为实物形式。所以，除去第Ⅰ部类和第Ⅱ部类之间为了单纯的商品交换而流通的货币，还会有更多的货币流到第Ⅰ部类；这些货币，不成为相互间的商品交换的中介，而只是单方面地执行购买手段的职能。但同时Ⅱc中承担补偿损耗价值的商品量将会按比例减少，从而第Ⅱ部类中无须和第Ⅰ部类的商品交换而只须和第Ⅰ部类的货币交换的商品量也会按比例减少。所以，会有更多的货币作为单纯购买手段从第Ⅱ部类流到第Ⅰ部类；而对第Ⅱ部类来说，第Ⅰ部类单纯作为买者向它购买的商品则较少。因此，Ⅰm——因为Ⅰv已经和第Ⅱ部类的商品交换——会有较大的部分不能转化为第Ⅱ部类的商品，而是要保留在货币形式上。</w:t>
      </w:r>
    </w:p>
    <w:p w14:paraId="414EAB4A">
      <w:pPr>
        <w:ind w:firstLine="420" w:firstLineChars="0"/>
        <w:rPr>
          <w:rFonts w:hint="default"/>
          <w:lang w:val="en-US" w:eastAsia="zh-CN"/>
        </w:rPr>
      </w:pPr>
      <w:r>
        <w:rPr>
          <w:rFonts w:hint="default"/>
          <w:lang w:val="en-US" w:eastAsia="zh-CN"/>
        </w:rPr>
        <w:t>有了以上的阐述，对于相反的情况，即对于一年内第Ⅱ部类的固定资本中寿命完结而要再生产的部分较小，损耗部分较大的情况，就无须再进一步考察了。</w:t>
      </w:r>
    </w:p>
    <w:p w14:paraId="1E22958F">
      <w:pPr>
        <w:ind w:firstLine="420" w:firstLineChars="0"/>
        <w:rPr>
          <w:rFonts w:hint="default"/>
          <w:lang w:val="en-US" w:eastAsia="zh-CN"/>
        </w:rPr>
      </w:pPr>
      <w:r>
        <w:rPr>
          <w:rFonts w:hint="default"/>
          <w:lang w:val="en-US" w:eastAsia="zh-CN"/>
        </w:rPr>
        <w:t>因此，尽管是规模不变的再生产，但危机——生产危机——还是会发生。</w:t>
      </w:r>
    </w:p>
    <w:p w14:paraId="3CD60B49">
      <w:pPr>
        <w:ind w:firstLine="420" w:firstLineChars="0"/>
        <w:rPr>
          <w:rFonts w:hint="default"/>
          <w:lang w:val="en-US" w:eastAsia="zh-CN"/>
        </w:rPr>
      </w:pPr>
      <w:r>
        <w:rPr>
          <w:rFonts w:hint="default"/>
          <w:lang w:val="en-US" w:eastAsia="zh-CN"/>
        </w:rPr>
        <w:t>一句话：如果在简单再生产和各种条件不变，特别是劳动生产力、劳动总量、劳动强度不变的情况下，假定在寿命完结的（有待更新的）固定资本和以旧的实物形式继续起作用的（只是为了补偿其损耗而把价值加到产品中去的）固定资本之间的比例不是不变，那么，在一个场合，需要再生产的流动组成部分的量保持不变，而需要再生产的固定组成部分的量就会增加；因此，第Ⅰ部类的生产总额必须增加，不然，即使把货币关系撇开不说，也会出现再生产不足的现象。</w:t>
      </w:r>
    </w:p>
    <w:p w14:paraId="5D534872">
      <w:pPr>
        <w:ind w:firstLine="420" w:firstLineChars="0"/>
        <w:rPr>
          <w:rFonts w:hint="default"/>
          <w:lang w:val="en-US" w:eastAsia="zh-CN"/>
        </w:rPr>
      </w:pPr>
      <w:r>
        <w:rPr>
          <w:rFonts w:hint="default"/>
          <w:lang w:val="en-US" w:eastAsia="zh-CN"/>
        </w:rPr>
        <w:t>在另一个场合，如果需要在实物形式上再生产的第Ⅱ部类的固定资本的比例量减少，从而还只是要用货币进行补偿的第Ⅱ部类的固定资本组成部分会按同一比例增加，那么，在需要由第Ⅰ部类再生产的第Ⅱ部类不变资本的流动组成部分的量保持不变的同时，需要再生产的固定组成部分的量却会减少。因此，或者是第Ⅰ部类的生产总额减少，或者是出现过剩（就像前面出现不足一样），而且是不能转化成货币的过剩。</w:t>
      </w:r>
    </w:p>
    <w:p w14:paraId="192EE79D">
      <w:pPr>
        <w:ind w:firstLine="420" w:firstLineChars="0"/>
        <w:rPr>
          <w:rFonts w:hint="default"/>
          <w:lang w:val="en-US" w:eastAsia="zh-CN"/>
        </w:rPr>
      </w:pPr>
      <w:r>
        <w:rPr>
          <w:rFonts w:hint="default"/>
          <w:lang w:val="en-US" w:eastAsia="zh-CN"/>
        </w:rPr>
        <w:t>诚然，在第一个场合，同一劳动可以靠提高劳动生产率、增加劳动量或增加劳动强度提供更多的产品，这样就可以弥补第一个场合的不足；但是发生这种变化的时候，总不免会有劳动和资本从第Ⅰ部类的某个生产部门移动到另一个生产部门；并且，每一次这样的移动，都会引起暂时的紊乱。其次，第Ⅰ部类（由于增加劳动量和劳动强度）不得不用较多的价值来交换第Ⅱ部类的较少的价值，因而第Ⅰ部类的产品就要跌价。</w:t>
      </w:r>
    </w:p>
    <w:p w14:paraId="17F1CD7A">
      <w:pPr>
        <w:ind w:firstLine="420" w:firstLineChars="0"/>
        <w:rPr>
          <w:rFonts w:hint="default"/>
          <w:lang w:val="en-US" w:eastAsia="zh-CN"/>
        </w:rPr>
      </w:pPr>
      <w:r>
        <w:rPr>
          <w:rFonts w:hint="default"/>
          <w:lang w:val="en-US" w:eastAsia="zh-CN"/>
        </w:rPr>
        <w:t>在第二个场合则相反，第Ⅰ部类必须压缩自己的生产，这对该部类的工人和资本家来说，意味着危机；或者第Ⅰ部类提供的产品过剩，这对他们来说，又是危机。这种过剩本身并不是什么祸害，而是利益；但在资本主义生产下，它却是祸害。</w:t>
      </w:r>
    </w:p>
    <w:p w14:paraId="2744437F">
      <w:pPr>
        <w:ind w:firstLine="420" w:firstLineChars="0"/>
        <w:rPr>
          <w:rFonts w:hint="default"/>
          <w:lang w:val="en-US" w:eastAsia="zh-CN"/>
        </w:rPr>
      </w:pPr>
      <w:r>
        <w:rPr>
          <w:rFonts w:hint="default"/>
          <w:lang w:val="en-US" w:eastAsia="zh-CN"/>
        </w:rPr>
        <w:t>在两个场合，对外贸易都能起补救作用；在第一个场合，是使第Ⅰ部类保留货币形式的商品转化为消费资料；在第二个场合，是把过剩的商品销售掉。但是，对外贸易既然不是单纯补偿各种要素（按价值说也是这样），它就只会把矛盾推入更广的范围，为这些矛盾开辟更广阔的活动场所。</w:t>
      </w:r>
    </w:p>
    <w:p w14:paraId="0E3269C7">
      <w:pPr>
        <w:ind w:firstLine="420" w:firstLineChars="0"/>
        <w:rPr>
          <w:rFonts w:hint="default"/>
          <w:lang w:val="en-US" w:eastAsia="zh-CN"/>
        </w:rPr>
      </w:pPr>
      <w:r>
        <w:rPr>
          <w:rFonts w:hint="default"/>
          <w:lang w:val="en-US" w:eastAsia="zh-CN"/>
        </w:rPr>
        <w:t>再生产的资本主义形式一旦废除，问题就归结如下：寿命已经完结因而要用实物补偿的那部分固定资本（这里是指在消费资料生产中执行职能的固定资本）的数量大小，是逐年不同的。如果在某一年数量很大（像人一样，超过平均死亡率），那在下一年就一定会很小。在其他条件不变的前提下，消费资料年生产所需的原料、半成品和辅助材料的数量不会因此而减少；因此，生产资料的生产总额在一个场合必须增加，在另一个场合必须减少。这种情况，只有用不断的相对的生产过剩来补救；一方面要生产出超过直接需要的一定量固定资本；另一方面，特别是原料等等的储备也要超过每年的直接需要（这一点特别适用于生活资料）。这种生产过剩等于社会对它本身的再生产所必需的各种物质资料的控制。但是，在资本主义社会内部，这种生产过剩却是一个无政府状态的要素。</w:t>
      </w:r>
    </w:p>
    <w:p w14:paraId="2B995AB3">
      <w:pPr>
        <w:ind w:firstLine="420" w:firstLineChars="0"/>
        <w:rPr>
          <w:rFonts w:hint="default"/>
          <w:lang w:val="en-US" w:eastAsia="zh-CN"/>
        </w:rPr>
      </w:pPr>
      <w:r>
        <w:rPr>
          <w:rFonts w:hint="default"/>
          <w:lang w:val="en-US" w:eastAsia="zh-CN"/>
        </w:rPr>
        <w:t>这个关于固定资本的例子，在再生产规模不变的情况下，是很能说明问题的。固定资本生产和流动资本生产的不平衡，是经济学家在说明危机时惯用的根据之一。但是，如果说这种不平衡在固定资本甚至仅仅维持原状的情况下也能够发生并且必然会发生，也就是说，在理想的正常生产的前提下、在已经执行职能的社会资本的简单再生产的情况下也能够发生并且必然会发生，那在他们看来倒是有点新奇的。</w:t>
      </w:r>
    </w:p>
    <w:p w14:paraId="7571B7A9">
      <w:pPr>
        <w:pStyle w:val="5"/>
        <w:ind w:firstLine="840" w:firstLineChars="300"/>
        <w:rPr>
          <w:rFonts w:hint="eastAsia"/>
          <w:lang w:val="en-US" w:eastAsia="zh-CN"/>
        </w:rPr>
      </w:pPr>
      <w:r>
        <w:rPr>
          <w:rFonts w:hint="eastAsia"/>
          <w:lang w:val="en-US" w:eastAsia="zh-CN"/>
        </w:rPr>
        <w:t>十二、货币材料的再生产</w:t>
      </w:r>
    </w:p>
    <w:p w14:paraId="06BDAA59">
      <w:pPr>
        <w:ind w:firstLine="420" w:firstLineChars="0"/>
        <w:rPr>
          <w:rFonts w:hint="default"/>
          <w:lang w:val="en-US" w:eastAsia="zh-CN"/>
        </w:rPr>
      </w:pPr>
      <w:r>
        <w:rPr>
          <w:rFonts w:hint="default"/>
          <w:lang w:val="en-US" w:eastAsia="zh-CN"/>
        </w:rPr>
        <w:t>到目前为止，有一个要素我们完全没有考虑，那就是金和银的年再生产。金和银如果仅仅作为制造奢侈品或镀金等等的材料，那也和任何其他产品一样，不必在这里专门提起。但是，它们作为货币材料，从而作为可能的货币，是起重要作用的。为了简单起见，我们在这里只是把金当作货币材料。</w:t>
      </w:r>
    </w:p>
    <w:p w14:paraId="25D28600">
      <w:pPr>
        <w:ind w:firstLine="420" w:firstLineChars="0"/>
        <w:rPr>
          <w:rFonts w:hint="default"/>
          <w:lang w:val="en-US" w:eastAsia="zh-CN"/>
        </w:rPr>
      </w:pPr>
      <w:r>
        <w:rPr>
          <w:rFonts w:hint="default"/>
          <w:lang w:val="en-US" w:eastAsia="zh-CN"/>
        </w:rPr>
        <w:t>资本主义生产离开对外贸易是根本不行的。但是，假定正常的年再生产规模已定，那也就是假定，对外贸易仅仅是以使用形式或实物形式不同的物品来替换本国的物品，而不影响价值关系，也就是不影响生产资料和消费资料这两个部类互相交换的价值关系，同样也不影响每一部类的产品价值所能分解成的不变资本、可变资本和剩余价值的关系。因而，在分析年再生产的产品价值时，把对外贸易引进来，只能把问题搅乱，而对问题本身和问题的解决不会提供任何新的因素。因此，我们把它完全撇开，也就是在这里要把金看作年再生产的直接要素，而不是看作通过交换从外国输入的商品要素。</w:t>
      </w:r>
    </w:p>
    <w:p w14:paraId="3E9BA025">
      <w:pPr>
        <w:ind w:firstLine="420" w:firstLineChars="0"/>
        <w:rPr>
          <w:rFonts w:hint="default"/>
          <w:lang w:val="en-US" w:eastAsia="zh-CN"/>
        </w:rPr>
      </w:pPr>
      <w:r>
        <w:rPr>
          <w:rFonts w:hint="default"/>
          <w:lang w:val="en-US" w:eastAsia="zh-CN"/>
        </w:rPr>
        <w:t>金的生产和一般金属生产一样，属于第Ⅰ部类，属于包括生产资料生产的部类。我们假定，每年生产的金＝30（这是为了简便起见；和我们公式中的数字比较，这个数字实际是过高了）；这个价值可分解为20c＋5v＋5m。20c要和Ⅰc的其他要素交换；但是，5v＋5m（Ⅰ）则要和Ⅱc的要素即消费资料交换。</w:t>
      </w:r>
    </w:p>
    <w:p w14:paraId="13FAFEF9">
      <w:pPr>
        <w:ind w:firstLine="420" w:firstLineChars="0"/>
        <w:rPr>
          <w:rFonts w:hint="default"/>
          <w:lang w:val="en-US" w:eastAsia="zh-CN"/>
        </w:rPr>
      </w:pPr>
      <w:r>
        <w:rPr>
          <w:rFonts w:hint="default"/>
          <w:lang w:val="en-US" w:eastAsia="zh-CN"/>
        </w:rPr>
        <w:t>至于5v，每一个生产金的企业，首先都要从购买劳动力开始；但不是用自己生产的金来购买，而是用国内的一部分储备货币来购买。工人用这5v从第Ⅱ部类那里取得消费资料；然后第Ⅱ部类用这些货币向第Ⅰ部类购买生产资料。比如说，第Ⅱ部类向第Ⅰ部类购买价值2的金作为商品材料等等（第Ⅱ部类的不变资本的组成部分），因此，2v以在此之前属于流通的货币的形式流回到第Ⅰ部类的金生产者那里。如果第Ⅱ部类不再向第Ⅰ部类购买材料，那么第Ⅰ部类就把它的金作为货币投入流通，来向第Ⅱ部类购买商品，因为金可以购买任何一种商品。差别仅仅是，第Ⅰ部类在这里不作为卖者，而只作为买者出现。第Ⅰ部类的金开采者总是能够把他们的商品卖掉的；他们的商品总是处于可以直接交换的形式。</w:t>
      </w:r>
    </w:p>
    <w:p w14:paraId="0C8A091F">
      <w:pPr>
        <w:ind w:firstLine="420" w:firstLineChars="0"/>
        <w:rPr>
          <w:rFonts w:hint="default"/>
          <w:lang w:val="en-US" w:eastAsia="zh-CN"/>
        </w:rPr>
      </w:pPr>
      <w:r>
        <w:rPr>
          <w:rFonts w:hint="default"/>
          <w:lang w:val="en-US" w:eastAsia="zh-CN"/>
        </w:rPr>
        <w:t>假定一个纺纱业主</w:t>
      </w:r>
      <w:r>
        <w:rPr>
          <w:rFonts w:hint="eastAsia"/>
          <w:lang w:val="en-US" w:eastAsia="zh-CN"/>
        </w:rPr>
        <w:t>（属于第Ⅰ部类）</w:t>
      </w:r>
      <w:r>
        <w:rPr>
          <w:rFonts w:hint="default"/>
          <w:lang w:val="en-US" w:eastAsia="zh-CN"/>
        </w:rPr>
        <w:t>把5v支付给他的工人，为此，这些工人——撇开剩余价值不说——向他提供产品纱＝5。这些工人向Ⅱc购买价值5的商品；Ⅱc用货币形式的5向第Ⅰ部类购买纱，因此，5v以货币形式流回到纺纱业主手中。相反，在前面假定的场合，Ⅰg（我们用它表示金生产者）用已经属于流通的货币把5v预付给他的工人；后者把这些货币用于生活资料；而在这个5中，只有2从第Ⅱ部类回到Ⅰg手中。但是，Ⅰg还是像纺纱业主一样，能够重新开始再生产过程；因为他的工人已经向他提供了价值5的金，他把其中的2卖掉，把3仍然保留金的形式，所以他只要把它铸成铸币或把它换成银行券，就可以无须再由第Ⅱ部类中介，直接再以货币形式拥有他的全部可变资本。</w:t>
      </w:r>
    </w:p>
    <w:p w14:paraId="64C0D158">
      <w:pPr>
        <w:ind w:firstLine="420" w:firstLineChars="0"/>
        <w:rPr>
          <w:rFonts w:hint="default"/>
          <w:lang w:val="en-US" w:eastAsia="zh-CN"/>
        </w:rPr>
      </w:pPr>
      <w:r>
        <w:rPr>
          <w:rFonts w:hint="default"/>
          <w:lang w:val="en-US" w:eastAsia="zh-CN"/>
        </w:rPr>
        <w:t>但是，就在年再生产的这个最初的过程中，实际属于或者可能属于流通的货币量，已经发生了变化。我们曾经假定，Ⅱc购买2v（Ⅰg）作为材料；3则由Ⅰg作为可变资本的货币形式又在第Ⅱ部类的范围内支出。所以，新的金生产所提供的货币量中，3留在第Ⅱ部类那里，没有流回到第Ⅰ部类那里。按照假定，第Ⅱ部类对金这种材料的需要已经满足。3是作为金的贮藏而保留在第Ⅱ部类手中的。因为3不能构成第Ⅱ部类的不变资本的要素，因为第Ⅱ部类早已有足够的货币资本购买劳动力，还因为这个追加的、和Ⅱc的一部分进行交换的3g，除了作为补偿损耗的要素外，在Ⅱc之内不执行任何职能（它只能在Ⅱc（1）偶尔小于Ⅱc（2）的时候，按它们之间相差的程度，补偿损耗的要素），另一方面，商品产品Ⅱc也是除了补偿损耗的要素外，全部要和生产资料Ⅰ（v＋m）交换，——所以，这些货币必须全部由Ⅱc转移到Ⅱm，无论后者是以必要生活资料的形式存在，还是以奢侈品的形式存在。反过来，就要有相应的商品价值由Ⅱm转移到Ⅱc。结果是：一部分剩余价值将作为贮藏货币贮存起来。</w:t>
      </w:r>
    </w:p>
    <w:p w14:paraId="5B2B44E4">
      <w:pPr>
        <w:ind w:firstLine="420" w:firstLineChars="0"/>
        <w:rPr>
          <w:rFonts w:hint="default"/>
          <w:lang w:val="en-US" w:eastAsia="zh-CN"/>
        </w:rPr>
      </w:pPr>
      <w:r>
        <w:rPr>
          <w:rFonts w:hint="default"/>
          <w:lang w:val="en-US" w:eastAsia="zh-CN"/>
        </w:rPr>
        <w:t>如果每年生产的金按同一比例继续作为材料使用，在第二再生产年度，就会再有2流回到Ⅰg那里，再有3用实物进行补偿，即再在第Ⅱ部类作为贮藏货币游离出来，如此等等。</w:t>
      </w:r>
    </w:p>
    <w:p w14:paraId="677CE962">
      <w:pPr>
        <w:ind w:firstLine="420" w:firstLineChars="0"/>
        <w:rPr>
          <w:rFonts w:hint="default"/>
          <w:lang w:val="en-US" w:eastAsia="zh-CN"/>
        </w:rPr>
      </w:pPr>
      <w:r>
        <w:rPr>
          <w:rFonts w:hint="default"/>
          <w:lang w:val="en-US" w:eastAsia="zh-CN"/>
        </w:rPr>
        <w:t>说到可变资本，则资本家Ⅰg和任何其他资本家一样，要不断预付货币形式的可变资本，以便购买劳动。就这个v来说，要向第Ⅱ部类购买商品的，不是资本家Ⅰg，而是他的工人；因此，绝不会发生这种情况：资本家Ⅰg会作为买者出现，即没有第Ⅱ部类的主动就把金投入第Ⅱ部类。但是，当第Ⅱ部类向他购买材料，并且必须把它的不变资本Ⅱc转化为金这种材料时，（Ⅰg）v的一部分，就按流回到第Ⅰ部类的其他资本家手中的同一方式，由第Ⅱ部类流回到Ⅰg手中。如果情况不是这样，他就会直接用他的产品，也就是用金来补偿他的v。但是，以货币形式预付的v有多大部分没有从第Ⅱ部类流回到他那里，已在流通的货币（即从第Ⅰ部类流到第Ⅱ部类但没有流回第Ⅰ部类的货币）就会有多大部分在第Ⅱ部类那里转化为贮藏货币，为此，第Ⅱ部类的剩余价值也就会有多大部分没有用于消费资料。因为不断在开发新的金矿或重新开采旧的金矿，所以，Ⅰg以v形式投入的货币中总有一定比例是新的金生产以前已有的货币量的一部分，Ⅰg通过自己的工人把这些货币投入第Ⅱ部类，而且，只要这些货币没有从第Ⅱ部类流回到Ⅰg那里，它们就会在第Ⅱ部类那里形成贮藏货币的要素。</w:t>
      </w:r>
    </w:p>
    <w:p w14:paraId="73ABA6DA">
      <w:pPr>
        <w:ind w:firstLine="420" w:firstLineChars="0"/>
        <w:rPr>
          <w:rFonts w:hint="default"/>
          <w:lang w:val="en-US" w:eastAsia="zh-CN"/>
        </w:rPr>
      </w:pPr>
      <w:r>
        <w:rPr>
          <w:rFonts w:hint="default"/>
          <w:lang w:val="en-US" w:eastAsia="zh-CN"/>
        </w:rPr>
        <w:t>但是，说到（Ⅰg）m，那么，Ⅰg在这里却能够不断作为买者出现；他把自己的m以金的形式投入流通，为此从流通中取出消费资料Ⅱc。在第Ⅱ部类那里，有一部分金用作材料，因此它是作为第Ⅱ部类的生产资本的不变组成部分C的现实要素执行职能的；如果情况不是这样，它就作为Ⅱm中保留货币形式的部分，再形成货币贮藏的要素。由此可见，——这里把以后将要考察的Ⅰc撇开不说，——简单再生产虽然不包括本来意义上的积累，即规模扩大的再生产，但是还必须包括货币贮存或货币贮藏。并且因为这种现象每年不断重复，所以，我们考察资本主义生产时作为出发点的前提也就得到了说明：再生产开始时，就有一个在数量上和商品交换相适应的货币资料存在于第Ⅰ部类和第Ⅱ部类的资本家阶级手中。即使扣除了由于流通货币的磨损而损失的金，这样的贮存也还是会发生的。</w:t>
      </w:r>
    </w:p>
    <w:p w14:paraId="6A97EBC7">
      <w:pPr>
        <w:ind w:firstLine="420" w:firstLineChars="0"/>
        <w:rPr>
          <w:rFonts w:hint="default"/>
          <w:lang w:val="en-US" w:eastAsia="zh-CN"/>
        </w:rPr>
      </w:pPr>
      <w:r>
        <w:rPr>
          <w:rFonts w:hint="default"/>
          <w:lang w:val="en-US" w:eastAsia="zh-CN"/>
        </w:rPr>
        <w:t>不言而喻，资本主义生产的年代越久，所有资本家积累的货币总量也就越大，从而每年新生产的金加进这个总量中去的比例也就越小，虽然加进这个总量中去的金按它的绝对量来说可能是很大的。</w:t>
      </w:r>
    </w:p>
    <w:p w14:paraId="62F105CC">
      <w:pPr>
        <w:ind w:firstLine="420" w:firstLineChars="0"/>
        <w:rPr>
          <w:rFonts w:hint="default"/>
          <w:lang w:val="en-US" w:eastAsia="zh-CN"/>
        </w:rPr>
      </w:pPr>
      <w:r>
        <w:rPr>
          <w:rFonts w:hint="default"/>
          <w:lang w:val="en-US" w:eastAsia="zh-CN"/>
        </w:rPr>
        <w:t>现在我们再一次回过来概括地讲一下对于图克的责难：既然归根结底必须把资本家阶级本身看作是投入流通的全部货币的源泉，每个资本家怎么能够从年产品中取出货币形式的剩余价值，也就是说，他从流通中取出的货币怎么能够比他投入的货币多呢？</w:t>
      </w:r>
    </w:p>
    <w:p w14:paraId="060A66A0">
      <w:pPr>
        <w:ind w:firstLine="420" w:firstLineChars="0"/>
        <w:rPr>
          <w:rFonts w:hint="default"/>
          <w:lang w:val="en-US" w:eastAsia="zh-CN"/>
        </w:rPr>
      </w:pPr>
      <w:r>
        <w:rPr>
          <w:rFonts w:hint="default"/>
          <w:lang w:val="en-US" w:eastAsia="zh-CN"/>
        </w:rPr>
        <w:t>我们把前面的阐述（第17章）归纳一下，来对这个问题加以说明：</w:t>
      </w:r>
    </w:p>
    <w:p w14:paraId="77D277C7">
      <w:pPr>
        <w:ind w:firstLine="420" w:firstLineChars="0"/>
        <w:rPr>
          <w:rFonts w:hint="default"/>
          <w:lang w:val="en-US" w:eastAsia="zh-CN"/>
        </w:rPr>
      </w:pPr>
      <w:r>
        <w:rPr>
          <w:rFonts w:hint="default"/>
          <w:lang w:val="en-US" w:eastAsia="zh-CN"/>
        </w:rPr>
        <w:t>1.这里惟一必要的前提是：总要有足够的货币使年再生产量的不同要素进行交换。这个前提不会因为一部分商品价值由剩余价值构成而受影响。假如全部生产归工人自己所有，从而他们的剩余劳动只是为自己的而不是为资本家的剩余劳动，那么，流通的商品价值量也还是那么多，并且在其他条件不变的情况下，这个商品价值量的流通所需的货币量也还是那么多。所以，在这两个场合，问题只是：这全部商品价值借以进行交换的货币从何而来？——而绝不是：剩余价值借以货币化的货币从何而来？</w:t>
      </w:r>
    </w:p>
    <w:p w14:paraId="4D43AB5A">
      <w:pPr>
        <w:ind w:firstLine="420" w:firstLineChars="0"/>
        <w:rPr>
          <w:rFonts w:hint="default"/>
          <w:lang w:val="en-US" w:eastAsia="zh-CN"/>
        </w:rPr>
      </w:pPr>
      <w:r>
        <w:rPr>
          <w:rFonts w:hint="default"/>
          <w:lang w:val="en-US" w:eastAsia="zh-CN"/>
        </w:rPr>
        <w:t>我们再一次回过来说一下，当然，每个单个商品都是由c＋v＋m构成的，所以，对于全部商品量的流通来说，一方面需要有一定的货币额使资本c＋v流通，另一方面需要有另一个货币额使资本家的收入即剩余价值m流通。无论对单个资本家来说，还是对整个资本家阶级来说，他们的作为资本来预付的货币，和他们的作为收入来花费的货币是不同的。后一货币是从哪里来的呢？</w:t>
      </w:r>
    </w:p>
    <w:p w14:paraId="624FFE01">
      <w:pPr>
        <w:ind w:firstLine="420" w:firstLineChars="0"/>
        <w:rPr>
          <w:rFonts w:hint="default"/>
          <w:lang w:val="en-US" w:eastAsia="zh-CN"/>
        </w:rPr>
      </w:pPr>
      <w:r>
        <w:rPr>
          <w:rFonts w:hint="default"/>
          <w:lang w:val="en-US" w:eastAsia="zh-CN"/>
        </w:rPr>
        <w:t>简单地说就是，资本家阶级手中现有的货币量中，从而总的来说，社会现有的货币总量中，有一部分货币是为了使资本家的收入流通的。我们在上面已经说过，每一个开办新企业的资本家，在营业开始以后，都能把他为维持生活而用于消费资料的货币再捞回来，作为使他的剩余价值货币化的货币。但是一般说来，全部困难有下面两个来源：</w:t>
      </w:r>
    </w:p>
    <w:p w14:paraId="3443BACF">
      <w:pPr>
        <w:ind w:firstLine="420" w:firstLineChars="0"/>
        <w:rPr>
          <w:rFonts w:hint="default"/>
          <w:lang w:val="en-US" w:eastAsia="zh-CN"/>
        </w:rPr>
      </w:pPr>
      <w:r>
        <w:rPr>
          <w:rFonts w:hint="default"/>
          <w:lang w:val="en-US" w:eastAsia="zh-CN"/>
        </w:rPr>
        <w:t>第一，如果我们只考察资本的流通和周转，从而把资本家也只是看作资本的人格化，不是看作资本主义的消费者和享受者，那么，我们固然看见他不断把剩余价值作为他的商品资本的组成部分投入流通，但从来看不见有货币作为收入的形式存在于他的手中，从来看不见他为了剩余价值的消费而把货币投入流通。</w:t>
      </w:r>
    </w:p>
    <w:p w14:paraId="2126624D">
      <w:pPr>
        <w:ind w:firstLine="420" w:firstLineChars="0"/>
        <w:rPr>
          <w:rFonts w:hint="default"/>
          <w:lang w:val="en-US" w:eastAsia="zh-CN"/>
        </w:rPr>
      </w:pPr>
      <w:r>
        <w:rPr>
          <w:rFonts w:hint="default"/>
          <w:lang w:val="en-US" w:eastAsia="zh-CN"/>
        </w:rPr>
        <w:t>第二，如果资本家阶级以收入的形态把一定货币额投入流通，那就好像他们为全部年产品的这一部分支付了一个等价物，因此，这一部分就好像不再代表剩余价值了。但是，代表剩余价值的剩余产品，不需要资本家阶级花费分文。作为一个阶级，他们白白地占有和享受了这些剩余产品，而货币流通也不能使这件事有所改变。由货币流通引起的变化，简单地说就是，每个资本家都不是消费自己的实物形式的剩余产品（这在多数场合是不可能的），而是从每年的社会剩余产品总额中取出相当于他占有的剩余价值额的各种商品，并把它们据为己有。但是，流通的机制已经表明：当资本家阶级把作为收入来花费的货币投入流通的时候，他们也会从流通中再把这个货币取出，从而能够不断重新开始同一过程；因此，作为资本家阶级来看，他们始终占有为剩余价值的货币化所必需的这个货币额。</w:t>
      </w:r>
    </w:p>
    <w:p w14:paraId="7786E92B">
      <w:pPr>
        <w:ind w:firstLine="420" w:firstLineChars="0"/>
        <w:rPr>
          <w:rFonts w:hint="default"/>
          <w:lang w:val="en-US" w:eastAsia="zh-CN"/>
        </w:rPr>
      </w:pPr>
      <w:r>
        <w:rPr>
          <w:rFonts w:hint="default"/>
          <w:lang w:val="en-US" w:eastAsia="zh-CN"/>
        </w:rPr>
        <w:t>因此，如果资本家不仅从商品市场取出商品形式的剩余价值作为他的消费基金，而且他用来购买这些商品的货币也同时流回到他手里，那就很明显，他从流通中取出这些商品时没有付出等价物。虽然他为这些商品支付了货币，但这些商品并不需要他花费分文。如果我用一镑购买商品，商品的卖者为了取得不需要我花费分文的剩余产品，又把这一镑还给我，那就很明显，我就是白白地取得了这个商品。这种交易的不断反复，也改变不了下列事实：我不断取出商品，并且不断占有这一镑，虽然为了取得商品，我会暂时和这一镑分手。资本家不断把这些货币作为不需要他花费分文的剩余价值转化成的货币来收回。</w:t>
      </w:r>
    </w:p>
    <w:p w14:paraId="532216F5">
      <w:pPr>
        <w:ind w:firstLine="420" w:firstLineChars="0"/>
        <w:rPr>
          <w:rFonts w:hint="default"/>
          <w:lang w:val="en-US" w:eastAsia="zh-CN"/>
        </w:rPr>
      </w:pPr>
      <w:r>
        <w:rPr>
          <w:rFonts w:hint="default"/>
          <w:lang w:val="en-US" w:eastAsia="zh-CN"/>
        </w:rPr>
        <w:t>我们已经讲过，按照亚·斯密的说法，社会总产品价值分解为收入，分解为v＋m，就是说，不变资本价值等于零。由此必然得出结论，年收入流通所需要的货币，也足以使全部年产品流通；因此，用我们的例子来说，就是价值3000的消费资料的流通所需要的货币，也足以使价值9000的全部年产品流通。实际上这是亚·斯密的见解，而由托·图克加以重复。这种关于收入的货币化所需要的货币量与全部社会产品流通所需要的货币量之间的关系的错误看法，是对全部年产品的不同物质要素和价值要素进行再生产的方法和每年进行补偿的方法不理解或者不加思考的必然结果。所以，它已经被驳倒了。</w:t>
      </w:r>
    </w:p>
    <w:p w14:paraId="5C169131">
      <w:pPr>
        <w:ind w:firstLine="420" w:firstLineChars="0"/>
        <w:rPr>
          <w:rFonts w:hint="default"/>
          <w:lang w:val="en-US" w:eastAsia="zh-CN"/>
        </w:rPr>
      </w:pPr>
      <w:r>
        <w:rPr>
          <w:rFonts w:hint="default"/>
          <w:lang w:val="en-US" w:eastAsia="zh-CN"/>
        </w:rPr>
        <w:t>2.每一个产业资本在开始的时候，都把用来购买全部固定资本组成部分的货币一次投入流通，但只是在若干年内逐渐通过出售其年产品再把它收回。所以，它最初投入流通的货币多于它从流通中取出的货币。总资本每一次要用实物更新时，这种现象都重复发生；对要用实物更新自己的固定资本的一定数量的企业来说，这种现象每年都重复发生；每当固定资本进行维修或者部分更新时，这种现象则部分地重复发生。可见，一方面是从流通中取出的货币多于投入的货币，另一方面则相反。</w:t>
      </w:r>
    </w:p>
    <w:p w14:paraId="04E11943">
      <w:pPr>
        <w:ind w:firstLine="420" w:firstLineChars="0"/>
        <w:rPr>
          <w:rFonts w:hint="default"/>
          <w:lang w:val="en-US" w:eastAsia="zh-CN"/>
        </w:rPr>
      </w:pPr>
      <w:r>
        <w:rPr>
          <w:rFonts w:hint="default"/>
          <w:lang w:val="en-US" w:eastAsia="zh-CN"/>
        </w:rPr>
        <w:t>在生产期间（和劳动期间不同）较长的一切产业部门，资本主义生产者在生产期间不断把货币投入流通，这些货币一部分用来支付所使用的劳动力的报酬，一部分用来购买要消费的生产资料；所以，生产资料是直接从商品市场取走的，消费资料是一部分由花费自己工资的工人间接从商品市场取走的，一部分由决不停止消费的资本家自己直接从商品市场取走的，而这些资本家起初并没有同时把商品形式的等价物投入市场。在这期间，他们投入流通的货币就会使商品价值（包括其中所包含的剩余价值）转化为货币。在发达的资本主义生产中，当股份公司等等进行为期很长的工程事业时，如铺设铁路、开凿运河、建筑船坞、大的城市建设、建造铁船、大规模农田排水工程等等，这个要素将是十分重要的。</w:t>
      </w:r>
    </w:p>
    <w:p w14:paraId="4F422D85">
      <w:pPr>
        <w:ind w:firstLine="420" w:firstLineChars="0"/>
        <w:rPr>
          <w:rFonts w:hint="default"/>
          <w:lang w:val="en-US" w:eastAsia="zh-CN"/>
        </w:rPr>
      </w:pPr>
      <w:r>
        <w:rPr>
          <w:rFonts w:hint="default"/>
          <w:lang w:val="en-US" w:eastAsia="zh-CN"/>
        </w:rPr>
        <w:t>3.当其他资本家（撇开固定资本的支出不说）从流通中取出的货币多于他们为购买劳动力和流动要素而投入流通的货币时，生产金银的资本家（撇开作为原料使用的贵金属不说）只是把货币投入流通，而只从流通中取出商品。不变资本（损耗部分除外）、大部分可变资本和全部剩余价值（资本家自己手中积累的贮藏货币除外），都作为货币投入了流通。</w:t>
      </w:r>
    </w:p>
    <w:p w14:paraId="32F63446">
      <w:pPr>
        <w:ind w:firstLine="420" w:firstLineChars="0"/>
        <w:rPr>
          <w:rFonts w:hint="default"/>
          <w:lang w:val="en-US" w:eastAsia="zh-CN"/>
        </w:rPr>
      </w:pPr>
      <w:r>
        <w:rPr>
          <w:rFonts w:hint="default"/>
          <w:lang w:val="en-US" w:eastAsia="zh-CN"/>
        </w:rPr>
        <w:t>4.一方面，固然有不是在当年生产的各种东西如地皮、房屋等等，其次，还有生产期间不止一年的各种产品如牲畜、木材、葡萄酒等等，都作为商品来流通。对于这种现象和其他现象，重要的是掌握住一点：除了直接流通所需要的货币额外，总有一定量货币处于潜在的、不执行职能的状态，一旦遇到某种推动就可以执行职能。这类产品的价值，往往也是一部分一部分地逐渐流通的，如同房屋的价值是在若干年内以租金的形式来流通的一样。</w:t>
      </w:r>
    </w:p>
    <w:p w14:paraId="455361A2">
      <w:pPr>
        <w:ind w:firstLine="420" w:firstLineChars="0"/>
        <w:rPr>
          <w:rFonts w:hint="default"/>
          <w:lang w:val="en-US" w:eastAsia="zh-CN"/>
        </w:rPr>
      </w:pPr>
      <w:r>
        <w:rPr>
          <w:rFonts w:hint="default"/>
          <w:lang w:val="en-US" w:eastAsia="zh-CN"/>
        </w:rPr>
        <w:t>另一方面，并不是再生产过程的一切运动都以货币流通作为中介的。总生产过程的要素一旦购齐，总生产过程就会脱离流通。其次，生产者本人直接再消费的一切产品，不管是个人消费还是生产消费，也是如此。农业工人的实物报酬，也属于这一类。</w:t>
      </w:r>
    </w:p>
    <w:p w14:paraId="4407D7C6">
      <w:pPr>
        <w:ind w:firstLine="420" w:firstLineChars="0"/>
        <w:rPr>
          <w:rFonts w:hint="default"/>
          <w:lang w:val="en-US" w:eastAsia="zh-CN"/>
        </w:rPr>
      </w:pPr>
      <w:r>
        <w:rPr>
          <w:rFonts w:hint="default"/>
          <w:lang w:val="en-US" w:eastAsia="zh-CN"/>
        </w:rPr>
        <w:t>可见，年产品借以流通的货币量，是社会原有的，是逐渐积累起来的。这个货币量不是当年的价值产品，但是，用来补偿已经磨损的铸币的金是例外。</w:t>
      </w:r>
    </w:p>
    <w:p w14:paraId="0E6EB89D">
      <w:pPr>
        <w:ind w:firstLine="420" w:firstLineChars="0"/>
        <w:rPr>
          <w:rFonts w:hint="default"/>
          <w:lang w:val="en-US" w:eastAsia="zh-CN"/>
        </w:rPr>
      </w:pPr>
      <w:r>
        <w:rPr>
          <w:rFonts w:hint="default"/>
          <w:lang w:val="en-US" w:eastAsia="zh-CN"/>
        </w:rPr>
        <w:t>虽然在单纯金属流通的基础上，货币也能作为支付手段执行职能，而且历史地看，它实际也是这样执行职能的，虽然在这个基础上信用制度及其机制的某些方面得到了发展，但是，我们在阐述时假定只有贵金属货币的流通，假定在这个流通中又只有现金买卖这一最简单的形式。这样假定，不单单是出于方法上的考虑，尽管这种考虑的重要性已经为下述事实所证明：图克及其学派以及他们的反对派，就银行券流通问题进行论战时，不断被迫再回到单纯金属流通这一假定上来。他们不得不事后这样去做，而且做得很肤浅，这是必然的，因为这样一来这个出发点在这一分析中就只起次要的作用了。</w:t>
      </w:r>
    </w:p>
    <w:p w14:paraId="1EF812F3">
      <w:pPr>
        <w:ind w:firstLine="420" w:firstLineChars="0"/>
        <w:rPr>
          <w:rFonts w:hint="default"/>
          <w:lang w:val="en-US" w:eastAsia="zh-CN"/>
        </w:rPr>
      </w:pPr>
      <w:r>
        <w:rPr>
          <w:rFonts w:hint="default"/>
          <w:lang w:val="en-US" w:eastAsia="zh-CN"/>
        </w:rPr>
        <w:t>但是，对于这种以自然形式表现的货币流通——它在这里是年再生产过程的内在因素——的最简单的考察，就已经表明：</w:t>
      </w:r>
    </w:p>
    <w:p w14:paraId="040D2046">
      <w:pPr>
        <w:ind w:firstLine="420" w:firstLineChars="0"/>
        <w:rPr>
          <w:rFonts w:hint="default"/>
          <w:lang w:val="en-US" w:eastAsia="zh-CN"/>
        </w:rPr>
      </w:pPr>
      <w:r>
        <w:rPr>
          <w:rFonts w:hint="default"/>
          <w:lang w:val="en-US" w:eastAsia="zh-CN"/>
        </w:rPr>
        <w:t>（a）在发达的资本主义生产的前提下，从而在雇佣劳动制度占统治地位的前提下，货币资本显然起着主要的作用，因为它是可变资本借以预付的形式。雇佣劳动制度越发展，一切产品就越要转化为商品，因此，除了几个重要的例外，产品全都必须经过转化为货币这样一个产品运动的阶段。流通货币量必须足以使商品转化为货币；并且，这个货币量的大部分是以工资形式提供的，是以这样一种货币形式提供的，这种货币作为可变资本的货币形式由产业资本家为支付劳动力报酬来预付，而在工人手中多半只是作为流通手段（购买手段）执行职能。</w:t>
      </w:r>
    </w:p>
    <w:p w14:paraId="59AC2A6E">
      <w:pPr>
        <w:ind w:firstLine="420" w:firstLineChars="0"/>
        <w:rPr>
          <w:rFonts w:hint="default"/>
          <w:lang w:val="en-US" w:eastAsia="zh-CN"/>
        </w:rPr>
      </w:pPr>
      <w:r>
        <w:rPr>
          <w:rFonts w:hint="default"/>
          <w:lang w:val="en-US" w:eastAsia="zh-CN"/>
        </w:rPr>
        <w:t>这和自然经济完全相反，自然经济在任何一种依附农制（包括农奴制）的基础上，都占优势，在带有或多或少原始性的公社（不管是否掺杂着依附农制关系或奴隶制关系）的基础上，更是占优势。在奴隶制度下，用于购买劳动力的货币资本，起着固定资本的货币形式的作用，它只是随着奴隶一生的能动期间的消逝，逐渐得到补偿。所以，在雅典人那里，奴隶主通过在产业上使用他的奴隶而直接取得的利益，或者通过把奴隶租给别人在产业上使用（例如开矿）而间接取得的利益，只是被看作预付货币资本的利息（和折旧费），这同资本主义生产中产业资本家把一部分剩余价值和固定资本的损耗看作他的固定资本的利息和补偿完全一样。对出租固定资本（房屋、机器等等）的资本家来说，通常也是这样。</w:t>
      </w:r>
    </w:p>
    <w:p w14:paraId="4CD8FE06">
      <w:pPr>
        <w:ind w:firstLine="420" w:firstLineChars="0"/>
        <w:rPr>
          <w:rFonts w:hint="default"/>
          <w:lang w:val="en-US" w:eastAsia="zh-CN"/>
        </w:rPr>
      </w:pPr>
      <w:r>
        <w:rPr>
          <w:rFonts w:hint="default"/>
          <w:lang w:val="en-US" w:eastAsia="zh-CN"/>
        </w:rPr>
        <w:t>单纯的家庭奴隶，不管是从事必要的劳役，还是仅仅用于显示排场，这里我们都不予以考察，他们相当于现在的仆役阶级。但是奴隶制度，只要它在农业、制造业、航运业等等方面是生产劳动的统治形式（就像在希腊各发达国家和罗马那样），也保存着自然经济的要素。奴隶市场本身是靠战争、海上掠夺等等才不断得到劳动力这一商品的，而这种掠夺又不是以流通过程作为中介，而是要通过直接的肉体强制，对他人的劳动力实行实物占有。甚至在美国，在实行雇佣劳动制的北部各州和实行奴隶劳动制的南部各州之间的中间地带已经变成替南部各州豢养奴隶的地带，因而在那里投入奴隶市场的奴隶本身成为年再生产的要素以后，时间一长就感到这不能满足需要，还要把非洲的奴隶贸易尽可能长期地维持下来，以便充实市场。</w:t>
      </w:r>
    </w:p>
    <w:p w14:paraId="49659F36">
      <w:pPr>
        <w:ind w:firstLine="420" w:firstLineChars="0"/>
        <w:rPr>
          <w:rFonts w:hint="default"/>
          <w:lang w:val="en-US" w:eastAsia="zh-CN"/>
        </w:rPr>
      </w:pPr>
      <w:r>
        <w:rPr>
          <w:rFonts w:hint="default"/>
          <w:lang w:val="en-US" w:eastAsia="zh-CN"/>
        </w:rPr>
        <w:t>（b）在资本主义生产的基础上，货币在年产品交换中自发地流出和流回；固定资本按其全部价值量一次预付，它们的价值在多年期间相继从流通中取出，因而它们通过每年的货币贮藏（这种货币贮藏在本质上完全不同于和它并行的、以每年新的金生产为基础的货币贮藏）而逐渐地再以货币形式构成；由于商品的生产期间有长有短，货币预付的时间也长短不等，因而在货币可以通过商品出售而从流通中取出以前，总是必须事先重新把货币贮藏起来；仅仅由于生产地点到销售市场的距离不同，预付时间也会长短不等；同样，按照各个企业以及同一生产部门的各单个资本家的生产储备的状况或相对量，流回的数量和期间各不相同，从而不变资本要素的购买期限也各不相同——在再生产年度发生的这一切，即自发运动中所有这些不同的要素，只有通过经验才会被人察觉、引人注意，以便有计划地既用来采取信用制度的各种机械性的辅助手段，又用来实际捞取现有的可贷资本。</w:t>
      </w:r>
    </w:p>
    <w:p w14:paraId="07670BA6">
      <w:pPr>
        <w:ind w:firstLine="420" w:firstLineChars="0"/>
        <w:rPr>
          <w:rFonts w:hint="default"/>
          <w:lang w:val="en-US" w:eastAsia="zh-CN"/>
        </w:rPr>
      </w:pPr>
      <w:r>
        <w:rPr>
          <w:rFonts w:hint="default"/>
          <w:lang w:val="en-US" w:eastAsia="zh-CN"/>
        </w:rPr>
        <w:t>此外，还要加上在其他条件正常的情况下按原有规模连续进行生产的企业和在一年的不同期间使用数量不等的劳动力的企业（如农业）之间的区别。</w:t>
      </w:r>
    </w:p>
    <w:p w14:paraId="564D68DF">
      <w:pPr>
        <w:pStyle w:val="5"/>
        <w:ind w:firstLine="840" w:firstLineChars="300"/>
        <w:rPr>
          <w:rFonts w:hint="eastAsia"/>
          <w:lang w:val="en-US" w:eastAsia="zh-CN"/>
        </w:rPr>
      </w:pPr>
      <w:r>
        <w:rPr>
          <w:rFonts w:hint="eastAsia"/>
          <w:lang w:val="en-US" w:eastAsia="zh-CN"/>
        </w:rPr>
        <w:t>十三、德斯杜特·德·特拉西的再生产理论</w:t>
      </w:r>
    </w:p>
    <w:p w14:paraId="06893694">
      <w:pPr>
        <w:ind w:firstLine="420" w:firstLineChars="0"/>
        <w:rPr>
          <w:rFonts w:hint="default"/>
          <w:lang w:val="en-US" w:eastAsia="zh-CN"/>
        </w:rPr>
      </w:pPr>
      <w:r>
        <w:rPr>
          <w:rFonts w:hint="default"/>
          <w:lang w:val="en-US" w:eastAsia="zh-CN"/>
        </w:rPr>
        <w:t>资产阶级的呆痴，在这里暴露得淋漓尽致了！</w:t>
      </w:r>
    </w:p>
    <w:p w14:paraId="4CDD6106">
      <w:pPr>
        <w:pStyle w:val="4"/>
        <w:ind w:firstLine="420" w:firstLineChars="0"/>
        <w:rPr>
          <w:rFonts w:hint="eastAsia"/>
          <w:lang w:val="en-US" w:eastAsia="zh-CN"/>
        </w:rPr>
      </w:pPr>
      <w:r>
        <w:rPr>
          <w:rFonts w:hint="eastAsia"/>
          <w:lang w:val="en-US" w:eastAsia="zh-CN"/>
        </w:rPr>
        <w:t>第二十一章——积累和扩大再生产</w:t>
      </w:r>
    </w:p>
    <w:p w14:paraId="66A6119B">
      <w:pPr>
        <w:ind w:firstLine="420" w:firstLineChars="0"/>
        <w:rPr>
          <w:rFonts w:hint="default"/>
          <w:lang w:val="en-US" w:eastAsia="zh-CN"/>
        </w:rPr>
      </w:pPr>
      <w:r>
        <w:rPr>
          <w:rFonts w:hint="default"/>
          <w:lang w:val="en-US" w:eastAsia="zh-CN"/>
        </w:rPr>
        <w:t>第一册已经指出，单个资本家的积累是怎样进行的。由于商品资本转化为货币，代表剩余价值的剩余产品也转化为货币。资本家把这样转化为货币的剩余价值，再转化为他的生产资本的追加的实物要素。这个增大的资本，在生产的下一个循环内，会提供更多的产品。但是，在单个资本上发生的情况，也必然会在全年的总再生产上出现，正像在考察简单再生产时我们已经看到，在单个资本的场合，单个资本的已经损耗的固定组成部分相继沉淀为贮藏货币的现象，也会在社会的年再生产上表现出来。</w:t>
      </w:r>
    </w:p>
    <w:p w14:paraId="24E54CA4">
      <w:pPr>
        <w:ind w:firstLine="420" w:firstLineChars="0"/>
        <w:rPr>
          <w:rFonts w:hint="default"/>
          <w:lang w:val="en-US" w:eastAsia="zh-CN"/>
        </w:rPr>
      </w:pPr>
      <w:r>
        <w:rPr>
          <w:rFonts w:hint="default"/>
          <w:lang w:val="en-US" w:eastAsia="zh-CN"/>
        </w:rPr>
        <w:t>假定一个单个资本＝400c＋100v，年剩余价值＝100，那么，商品产品＝400c＋100v＋100m。这600转化为货币。在这个货币中，400c重新转化为不变资本的实物形式，100v重新转化为劳动力，此外——假定全部剩余价值都积累——100m通过和生产资本的实物要素相交换，转化为追加的不变资本。这里要假定</w:t>
      </w:r>
      <w:r>
        <w:rPr>
          <w:rFonts w:hint="eastAsia"/>
          <w:lang w:val="en-US" w:eastAsia="zh-CN"/>
        </w:rPr>
        <w:t>：</w:t>
      </w:r>
    </w:p>
    <w:p w14:paraId="53648CF5">
      <w:pPr>
        <w:ind w:firstLine="420" w:firstLineChars="0"/>
        <w:rPr>
          <w:rFonts w:hint="default"/>
          <w:lang w:val="en-US" w:eastAsia="zh-CN"/>
        </w:rPr>
      </w:pPr>
      <w:r>
        <w:rPr>
          <w:rFonts w:hint="default"/>
          <w:lang w:val="en-US" w:eastAsia="zh-CN"/>
        </w:rPr>
        <w:t>1.在一定的技术条件下，这个货币额或者足以增加正在执行职能的不变资本，或者足以开办一个新的工业企业。但是，情况也可能是这样：在开始这个过程以前，即进行实际积累和扩大生产以前，剩余价值向货币的转化和这个货币的贮藏需要一个很长的时间。</w:t>
      </w:r>
    </w:p>
    <w:p w14:paraId="258EC72B">
      <w:pPr>
        <w:ind w:firstLine="420" w:firstLineChars="0"/>
        <w:rPr>
          <w:rFonts w:hint="default"/>
          <w:lang w:val="en-US" w:eastAsia="zh-CN"/>
        </w:rPr>
      </w:pPr>
      <w:r>
        <w:rPr>
          <w:rFonts w:hint="default"/>
          <w:lang w:val="en-US" w:eastAsia="zh-CN"/>
        </w:rPr>
        <w:t>2.假定事实上生产在以前已经按扩大的规模进行；因为要使货币（即以货币形式贮藏的剩余价值）能够转化为生产资本的要素，这些要素必须是在市场上可以买到的商品；即使这些要素不是作为成品来买，而是按订货制造，在这里也不会有什么差别。只有在它们存在以后，并且无论如何只有在对它们实际进行了规模扩大的再生产以后，也就是说，在它们原来正常的生产已经扩大以后，才会对它们进行支付。它们必须是可能存在的，也就是在它们的要素中存在的，因为，只要有订货的刺激，即在商品存在以前预先购买，预先出售，它们的生产就可以实际进行。于是，一方面的货币就能引起另一方面的扩大再生产，这是由于再生产扩大的可能性在没有货币的情况下就已经存在；因为货币本身不是实际再生产的要素。</w:t>
      </w:r>
    </w:p>
    <w:p w14:paraId="529CCBA8">
      <w:pPr>
        <w:ind w:firstLine="420" w:firstLineChars="0"/>
        <w:rPr>
          <w:rFonts w:hint="default"/>
          <w:lang w:val="en-US" w:eastAsia="zh-CN"/>
        </w:rPr>
      </w:pPr>
      <w:r>
        <w:rPr>
          <w:rFonts w:hint="default"/>
          <w:lang w:val="en-US" w:eastAsia="zh-CN"/>
        </w:rPr>
        <w:t>例如，资本家A在一年内或多年内把他相继生产的那些商品产品卖掉时，就把作为剩余价值承担者的那部分商品产品即剩余产品相继转化为货币，也把他以商品形式生产的剩余价值本身相继转化为货币，这种货币逐渐贮存起来，就形成一种可能的新的货币资本。其所以是可能的，是因为它可以并且要用来转化为生产资本的要素。但是，事实上他只是进行了简单的货币贮藏，这种货币贮藏并不是实际再生产的要素。所以，他的活动起先只是从流通中相继取出流通的货币。当然，这并不排除这种情况：他这样妥善保藏起来的流通货币本身，在进入流通之前，曾经是另一个货币贮藏的一部分。</w:t>
      </w:r>
    </w:p>
    <w:p w14:paraId="0E1651A9">
      <w:pPr>
        <w:ind w:firstLine="420" w:firstLineChars="0"/>
        <w:rPr>
          <w:rFonts w:hint="default"/>
          <w:lang w:val="en-US" w:eastAsia="zh-CN"/>
        </w:rPr>
      </w:pPr>
      <w:r>
        <w:rPr>
          <w:rFonts w:hint="default"/>
          <w:lang w:val="en-US" w:eastAsia="zh-CN"/>
        </w:rPr>
        <w:t>资本家A的这个货币贮藏，即可能的新的货币资本，如同花费在消费资料上的货币一样，不是追加的社会财富。但是，从流通中取出的、因而以前处在流通中的货币，可以是以前的贮藏货币的组成部分，或者可以是工资的货币形式，它可以曾经使生产资料或其他商品转化为货币，或者曾经使某一个资本家的不变资本部分或收入进行流通。这些货币同样不是新的财富，就像从简单商品流通的观点来看，货币不会因为它每天周转10次，实现10个不同的商品价值，就不只是它原有的价值的承担者，而是它的10倍价值的承担者一样。没有货币，这些商品还是存在，并且，无论货币周转一次或周转10次，货币总是货币（或者还由于磨损而减少）。只有在金的生产中，在金产品包含剩余产品，即剩余价值的承担者的时候，新的财富（可能的货币）才会被创造出来；并且，只有全部新的金产品进入流通，它才会增加新的可能的货币资本的货币材料。虽然这个以货币形式贮藏的剩余价值不代表追加的新的社会财富，但是由于它贮存后所要执行的职能，它还是代表着新的可能的货币资本。</w:t>
      </w:r>
    </w:p>
    <w:p w14:paraId="3A052C20">
      <w:pPr>
        <w:ind w:firstLine="420" w:firstLineChars="0"/>
        <w:rPr>
          <w:rFonts w:hint="default"/>
          <w:lang w:val="en-US" w:eastAsia="zh-CN"/>
        </w:rPr>
      </w:pPr>
      <w:r>
        <w:rPr>
          <w:rFonts w:hint="default"/>
          <w:lang w:val="en-US" w:eastAsia="zh-CN"/>
        </w:rPr>
        <w:t>货币所以会从流通中取出，并且作为贮藏货币贮存起来，是因为商品在出售以后，没有接着进行购买。因此，如果把这种做法看成是普遍进行的，那就似乎难于看出，买者应该从哪儿来，因为在这个过程中，——这个过程必须看成是普遍的，因为每一个单个资本都能够处于积累过程，——每一个人都想为贮藏货币而卖，但是没有人要买。</w:t>
      </w:r>
    </w:p>
    <w:p w14:paraId="7266C0A0">
      <w:pPr>
        <w:ind w:firstLine="420" w:firstLineChars="0"/>
        <w:rPr>
          <w:rFonts w:hint="default"/>
          <w:lang w:val="en-US" w:eastAsia="zh-CN"/>
        </w:rPr>
      </w:pPr>
      <w:r>
        <w:rPr>
          <w:rFonts w:hint="default"/>
          <w:lang w:val="en-US" w:eastAsia="zh-CN"/>
        </w:rPr>
        <w:t>假定年再生产的各个不同部分之间的流通过程是直线进行的，——这是不对的，因为除了少数例外，这个流通过程总是由许多互相对流的运动构成的，——那么，就必须从只买不卖的金（或银）生产者开始，并且假定所有其他的人都卖给他。这样，全年的社会总剩余产品（全部剩余价值的承担者）就会转到他手中，而所有其他的资本家则在自己中间按比例地分配他那种天然以货币形式存在的剩余产品，即他的剩余价值的天然的金的化身；因为金生产者的产品中要用来补偿他的执行职能的资本的那部分已经被束缚了，已经被使用了。在这种场合，金生产者以金的形式生产的剩余价值，就是惟一的基金，所有其余的资本家都要从中取出他们的年剩余产品借以转化为货币的材料。因此，这个剩余价值，就价值量而言，必须和先要蛹化为货币贮藏形式的全部社会年剩余价值相等。这种假定如此荒谬，最多有助于说明普遍同时形成货币贮藏的可能性，但是对于说明再生产本身——金生产者方面的再生产除外——并不能前进一步。</w:t>
      </w:r>
    </w:p>
    <w:p w14:paraId="2C03AFE1">
      <w:pPr>
        <w:ind w:firstLine="420" w:firstLineChars="0"/>
        <w:rPr>
          <w:rFonts w:hint="default"/>
          <w:lang w:val="en-US" w:eastAsia="zh-CN"/>
        </w:rPr>
      </w:pPr>
      <w:r>
        <w:rPr>
          <w:rFonts w:hint="default"/>
          <w:lang w:val="en-US" w:eastAsia="zh-CN"/>
        </w:rPr>
        <w:t>我们在解决这个表面的困难以前，要把第Ⅰ部类（生产资料的生产）的积累和第Ⅱ部类（消费资料的生产）的积累区别开来。我们从第Ⅰ部类开始。</w:t>
      </w:r>
    </w:p>
    <w:p w14:paraId="48A4B3F7">
      <w:pPr>
        <w:pStyle w:val="5"/>
        <w:ind w:firstLine="420" w:firstLineChars="0"/>
        <w:rPr>
          <w:rFonts w:hint="eastAsia"/>
          <w:lang w:val="en-US" w:eastAsia="zh-CN"/>
        </w:rPr>
      </w:pPr>
      <w:r>
        <w:rPr>
          <w:rFonts w:hint="eastAsia"/>
          <w:lang w:val="en-US" w:eastAsia="zh-CN"/>
        </w:rPr>
        <w:t>一、第Ⅰ部类的积累</w:t>
      </w:r>
    </w:p>
    <w:p w14:paraId="46F84F21">
      <w:pPr>
        <w:pStyle w:val="6"/>
        <w:rPr>
          <w:rFonts w:hint="eastAsia"/>
          <w:lang w:val="en-US" w:eastAsia="zh-CN"/>
        </w:rPr>
      </w:pPr>
      <w:r>
        <w:rPr>
          <w:rFonts w:hint="eastAsia"/>
          <w:lang w:val="en-US" w:eastAsia="zh-CN"/>
        </w:rPr>
        <w:t>1.货币贮藏</w:t>
      </w:r>
    </w:p>
    <w:p w14:paraId="02F2BA36">
      <w:pPr>
        <w:ind w:firstLine="420" w:firstLineChars="0"/>
        <w:rPr>
          <w:rFonts w:hint="default"/>
          <w:lang w:val="en-US" w:eastAsia="zh-CN"/>
        </w:rPr>
      </w:pPr>
      <w:r>
        <w:rPr>
          <w:rFonts w:hint="default"/>
          <w:lang w:val="en-US" w:eastAsia="zh-CN"/>
        </w:rPr>
        <w:t>显然，投在构成第Ⅰ部类的许多产业部门的资本，和投在每一个这样的产业部门内的不同的单个资本，都会由于它们的年龄不同，也就是由于已经经历的执行职能的时间不同，——完全撇开它们的规模、技术条件、市场关系等等不说，——处于剩余价值相继转化为可能的货币资本这个过程的不同阶段，而无论这种货币资本是要用来扩充它们的正在执行职能的资本，还是要用来创立新的工业企业（这是扩大生产的两种形式）。</w:t>
      </w:r>
    </w:p>
    <w:p w14:paraId="51BE2089">
      <w:pPr>
        <w:ind w:firstLine="420" w:firstLineChars="0"/>
        <w:rPr>
          <w:rFonts w:hint="default"/>
          <w:lang w:val="en-US" w:eastAsia="zh-CN"/>
        </w:rPr>
      </w:pPr>
      <w:r>
        <w:rPr>
          <w:rFonts w:hint="default"/>
          <w:lang w:val="en-US" w:eastAsia="zh-CN"/>
        </w:rPr>
        <w:t>因此，一部分资本家不断地把他们的已经增加到相应数量的可能的货币资本转化为生产资本，也就是用通过剩余价值的货币化而贮藏起来的货币来购买生产资料，即追加的不变资本要素；而另一部分资本家则仍然从事可能的货币资本的贮藏。因此，这两类资本家是互相对立的：一方作为买者，另一方作为卖者，并且每一方在这两种作用中都只起一种作用。</w:t>
      </w:r>
    </w:p>
    <w:p w14:paraId="0E3E30F4">
      <w:pPr>
        <w:ind w:firstLine="420" w:firstLineChars="0"/>
        <w:rPr>
          <w:rFonts w:hint="default"/>
          <w:lang w:val="en-US" w:eastAsia="zh-CN"/>
        </w:rPr>
      </w:pPr>
      <w:r>
        <w:rPr>
          <w:rFonts w:hint="default"/>
          <w:lang w:val="en-US" w:eastAsia="zh-CN"/>
        </w:rPr>
        <w:t>例如，A卖给B（可以代表一个以上的买者）600（＝400c＋100v＋100m）。他已经卖掉商品600，换成货币600，其中100代表剩余价值，他把这100从流通中取出，以货币形式贮藏起来；但是这100货币不过是剩余产品即价值100的承担者的货币形式。货币贮藏根本不是生产，因此从一开始也就不是生产的增长。在这里，资本家的活动不过是把出售剩余产品100所得的货币从流通中取出，抓住它，把它扣留下来。不仅A这样做，而且在流通领域的许多点上，其他资本家A′、A″、A″′也这样做，他们都同样热中于这种货币贮藏。在这许多点上，货币被从流通中取出，并积累成无数单个的贮藏货币或可能的货币资本。这许多点也就像是流通的许多障碍，因为它们使货币的运动停止，使货币在一个或长或短的时间内失去流通能力。但是必须注意，远在商品流通建立在资本主义商品生产的基础上以前，在简单的商品流通中已经产生了货币贮藏；社会现有的货币量，总是大于它处于实际流通中的部分，虽然这一部分会由于情况的变化而增加或减少。我们在这里又遇到了同样的贮藏货币和同样的货币贮藏，不过现在它是资本主义生产过程的一个内在因素。</w:t>
      </w:r>
    </w:p>
    <w:p w14:paraId="10CF031B">
      <w:pPr>
        <w:ind w:firstLine="420" w:firstLineChars="0"/>
        <w:rPr>
          <w:rFonts w:hint="default"/>
          <w:lang w:val="en-US" w:eastAsia="zh-CN"/>
        </w:rPr>
      </w:pPr>
      <w:r>
        <w:rPr>
          <w:rFonts w:hint="default"/>
          <w:lang w:val="en-US" w:eastAsia="zh-CN"/>
        </w:rPr>
        <w:t>但是，A所以能进行这种货币贮藏，仅仅是因为就他的剩余产品来说，他只作为卖者，而不接着作为买者出现。所以，他的剩余产品——要转化为货币的剩余价值的承担者——的连续生产，就是这种货币贮藏的前提。在只考察第Ⅰ部类内部的流通这种场合，作为总产品的一部分的剩余产品的实物形式，和总产品的实物形式一样，是第Ⅰ部类的不变资本的一个要素的实物形式，也就是说，属于生产资料的生产资料的范畴。我们马上就会知道，在B、B′、B″等等买者手中，它将会变成什么，将会执行什么样的职能。</w:t>
      </w:r>
    </w:p>
    <w:p w14:paraId="02D39440">
      <w:pPr>
        <w:ind w:firstLine="420" w:firstLineChars="0"/>
        <w:rPr>
          <w:rFonts w:hint="default"/>
          <w:lang w:val="en-US" w:eastAsia="zh-CN"/>
        </w:rPr>
      </w:pPr>
      <w:r>
        <w:rPr>
          <w:rFonts w:hint="default"/>
          <w:lang w:val="en-US" w:eastAsia="zh-CN"/>
        </w:rPr>
        <w:t>在这里，首先要记住一点：尽管A从流通中取出相当于他的剩余价值的货币，把它贮藏起来，但另一方面，他也把商品投入流通，而没有以此从流通中取出其他商品，因此，B、B′、B″等等就能够把货币投入流通而只取出商品。在这个场合，这种商品，按照它的实物形式和它的用途来说，是要加入到B、B′等的不变资本的固定要素或流动要素中去的。关于这一点，等我们涉及剩余产品的买者B、B′等时再谈。</w:t>
      </w:r>
    </w:p>
    <w:p w14:paraId="692FDEED">
      <w:pPr>
        <w:ind w:firstLine="420" w:firstLineChars="0"/>
        <w:rPr>
          <w:rFonts w:hint="default"/>
          <w:lang w:val="en-US" w:eastAsia="zh-CN"/>
        </w:rPr>
      </w:pPr>
      <w:r>
        <w:rPr>
          <w:rFonts w:hint="default"/>
          <w:lang w:val="en-US" w:eastAsia="zh-CN"/>
        </w:rPr>
        <w:t>我们在这里附带指出：和以前考察简单再生产时一样，我们在这里又看到，年产品的不同组成部分的交换，也就是这些组成部分之间的流通（这种流通必须同时包括资本的再生产，以及资本重新恢复它的不同规定性：不变资本、可变资本、固定资本、流动资本、货币资本、商品资本），其前提决不是接着以卖为补充的商品的单纯的买，或者接着以买为补充的商品的卖，以致像政治经济学，尤其是重农学派和亚当·斯密以来的自由贸易学派所认为的那样，在事实上只有商品和商品进行交换。</w:t>
      </w:r>
    </w:p>
    <w:p w14:paraId="33BFEA72">
      <w:pPr>
        <w:ind w:firstLine="420" w:firstLineChars="0"/>
        <w:rPr>
          <w:rFonts w:hint="default"/>
          <w:lang w:val="en-US" w:eastAsia="zh-CN"/>
        </w:rPr>
      </w:pPr>
      <w:r>
        <w:rPr>
          <w:rFonts w:hint="default"/>
          <w:lang w:val="en-US" w:eastAsia="zh-CN"/>
        </w:rPr>
        <w:t>我们知道，固定资本一经投入，在它执行职能的全部时间内就不用更新，而是以它的原有形式继续发挥作用，它的价值则逐渐地以货币形式沉淀下来。我们又已经知道，Ⅱc的固定资本（Ⅱc的全部资本价值转化为在价值上与Ⅰ（v＋m）相等的要素）的周期更新的前提，一方面是Ⅱc中要由货币形式再转化为实物形式的固定部分的单纯的买，与此相适应的是Ⅰm的单纯的卖；另一方面是Ⅱc中要沉淀为货币的固定（损耗）价值部分的单纯的卖，与此相适应的是Ⅰm的单纯的买。</w:t>
      </w:r>
    </w:p>
    <w:p w14:paraId="23FD06EE">
      <w:pPr>
        <w:ind w:firstLine="420" w:firstLineChars="0"/>
        <w:rPr>
          <w:rFonts w:hint="default"/>
          <w:lang w:val="en-US" w:eastAsia="zh-CN"/>
        </w:rPr>
      </w:pPr>
      <w:r>
        <w:rPr>
          <w:rFonts w:hint="default"/>
          <w:lang w:val="en-US" w:eastAsia="zh-CN"/>
        </w:rPr>
        <w:t>在这里，交换正常进行必须具有的前提是，Ⅱc的单纯的买，按价值量来说，和Ⅱc的单纯的卖相等；同样，Ⅰm对Ⅱc第1部分的单纯的卖，也和它向Ⅱc第2部分的单纯的买相等。不然，简单再生产就会遭到破坏。一方面的单纯的卖，必须由另一方面的单纯的买来抵消。同样，这里必须具有的前提是，Ⅰm中A、A′、A″的形成货币贮藏的部分的单纯的卖，和Ⅰm中B、B′、B″把自己的贮藏货币转化为追加生产资本要素的部分的单纯的买保持平衡。</w:t>
      </w:r>
    </w:p>
    <w:p w14:paraId="45B16DF4">
      <w:pPr>
        <w:ind w:firstLine="420" w:firstLineChars="0"/>
        <w:rPr>
          <w:rFonts w:hint="default"/>
          <w:lang w:val="en-US" w:eastAsia="zh-CN"/>
        </w:rPr>
      </w:pPr>
      <w:r>
        <w:rPr>
          <w:rFonts w:hint="default"/>
          <w:lang w:val="en-US" w:eastAsia="zh-CN"/>
        </w:rPr>
        <w:t>既然平衡的形成是由于买者后来作为出售同等价值额的卖者出现，卖者后来作为购买同等价值额的买者出现，所以，货币会流回到在购买时预付货币的、在重新购买之前先已出售的那一方。但是就商品交换本身、就年产品的不同部分的交换而言，实际平衡要取决于互相交换的商品具有同等的价值额。</w:t>
      </w:r>
    </w:p>
    <w:p w14:paraId="7628B6CD">
      <w:pPr>
        <w:ind w:firstLine="420" w:firstLineChars="0"/>
        <w:rPr>
          <w:rFonts w:hint="default"/>
          <w:lang w:val="en-US" w:eastAsia="zh-CN"/>
        </w:rPr>
      </w:pPr>
      <w:r>
        <w:rPr>
          <w:rFonts w:hint="default"/>
          <w:lang w:val="en-US" w:eastAsia="zh-CN"/>
        </w:rPr>
        <w:t>但是，既然发生的只是单方面的交易，一方面是大量的单纯的买，另一方面是大量的单纯的卖，——并且我们已经知道，资本主义基础上的年产品的正常交易决定了这种单方面的形态变化，——所以，这种平衡只有在如下的前提下才能保持：单方面的买的价值额要和单方面的卖的价值额互相抵消。</w:t>
      </w:r>
    </w:p>
    <w:p w14:paraId="59BD1597">
      <w:pPr>
        <w:ind w:firstLine="420" w:firstLineChars="0"/>
        <w:rPr>
          <w:rFonts w:hint="default"/>
          <w:lang w:val="en-US" w:eastAsia="zh-CN"/>
        </w:rPr>
      </w:pPr>
      <w:r>
        <w:rPr>
          <w:rFonts w:hint="default"/>
          <w:lang w:val="en-US" w:eastAsia="zh-CN"/>
        </w:rPr>
        <w:t>商品生产是资本主义生产的一般形式这个事实，已经包含着在资本主义生产中货币不仅起流通手段的作用，而且也起货币资本的作用，同时又会产生这种生产方式所特有的、使交换从而也使再生产（或者是简单再生产，或者是扩大再生产）得以正常进行的某些条件，而这些条件转变为同样多的造成过程失常的条件，转变为同样多的危机的可能性；因为在这种生产的自发形式中，平衡本身就是一种偶然现象。</w:t>
      </w:r>
    </w:p>
    <w:p w14:paraId="49313BCE">
      <w:pPr>
        <w:ind w:firstLine="420" w:firstLineChars="0"/>
        <w:rPr>
          <w:rFonts w:hint="default"/>
          <w:lang w:val="en-US" w:eastAsia="zh-CN"/>
        </w:rPr>
      </w:pPr>
      <w:r>
        <w:rPr>
          <w:rFonts w:hint="default"/>
          <w:lang w:val="en-US" w:eastAsia="zh-CN"/>
        </w:rPr>
        <w:t>我们还知道，在Ⅰv和Ⅱc的相应价值额交换时，正是对Ⅱc来说，第Ⅱ部类的商品最后由第Ⅰ部类的同等价值额的商品所补偿，所以在第Ⅱ部类的总体资本家方面，他的商品的出售是事后以第Ⅰ部类的同等价值额的商品的购买作为补充的。这种补偿是会发生的；但是在第Ⅰ部类和第Ⅱ部类的资本家相互之间的这种商品交易中，发生的不是第Ⅰ部类资本家和第Ⅱ部类资本家之间的交换。</w:t>
      </w:r>
    </w:p>
    <w:p w14:paraId="42C3A773">
      <w:pPr>
        <w:ind w:firstLine="420" w:firstLineChars="0"/>
        <w:rPr>
          <w:rFonts w:hint="default"/>
          <w:lang w:val="en-US" w:eastAsia="zh-CN"/>
        </w:rPr>
      </w:pPr>
      <w:r>
        <w:rPr>
          <w:rFonts w:hint="default"/>
          <w:lang w:val="en-US" w:eastAsia="zh-CN"/>
        </w:rPr>
        <w:t>第Ⅰ部类的工人阶级要不断地提供劳动力，第Ⅰ部类的商品资本有一部分要再转化为可变资本的货币形式，第Ⅱ部类的商品资本有一部分要用不变资本Ⅱc的实物要素来补偿——这一切必要的前提是互为条件的，但是，它们是通过一个极为复杂的过程作为中介的。这个过程，包括三个彼此独立进行但又互相交错在一起的流通过程。过程本身的复杂性，呈现出同样多的造成过程失常的原因。</w:t>
      </w:r>
    </w:p>
    <w:p w14:paraId="4CD48CA2">
      <w:pPr>
        <w:pStyle w:val="6"/>
        <w:ind w:firstLine="420" w:firstLineChars="0"/>
        <w:rPr>
          <w:rFonts w:hint="eastAsia"/>
          <w:lang w:val="en-US" w:eastAsia="zh-CN"/>
        </w:rPr>
      </w:pPr>
      <w:r>
        <w:rPr>
          <w:rFonts w:hint="eastAsia"/>
          <w:lang w:val="en-US" w:eastAsia="zh-CN"/>
        </w:rPr>
        <w:t>2.追加的不变资本</w:t>
      </w:r>
    </w:p>
    <w:p w14:paraId="14681B31">
      <w:pPr>
        <w:ind w:firstLine="420" w:firstLineChars="0"/>
        <w:rPr>
          <w:rFonts w:hint="default"/>
          <w:lang w:val="en-US" w:eastAsia="zh-CN"/>
        </w:rPr>
      </w:pPr>
      <w:r>
        <w:rPr>
          <w:rFonts w:hint="default"/>
          <w:lang w:val="en-US" w:eastAsia="zh-CN"/>
        </w:rPr>
        <w:t>剩余产品，剩余价值的承担者，对于它的占有者，第Ⅰ部类的资本家，是不费分文的。他们用不着预付任何货币或商品，就可以得到它。预付（avance），在重农学派看来，就已经是在生产资本的要素上实现的价值的一般形式。因此，第Ⅰ部类资本家预付的，不外是他们的不变资本和可变资本。工人不仅通过自己的劳动，为他们保存了不变资本；不仅用一个新创造的具有商品形式的相应的价值部分，为他们补偿了可变资本价值；而且，工人还用自己的剩余劳动，向他们提供了一个以剩余产品形式存在的剩余价值。他们通过相继出售这种剩余产品，形成了货币贮藏，形成了追加的可能的货币资本。</w:t>
      </w:r>
    </w:p>
    <w:p w14:paraId="0608CC42">
      <w:pPr>
        <w:ind w:firstLine="420" w:firstLineChars="0"/>
        <w:rPr>
          <w:rFonts w:hint="default"/>
          <w:lang w:val="en-US" w:eastAsia="zh-CN"/>
        </w:rPr>
      </w:pPr>
      <w:r>
        <w:rPr>
          <w:rFonts w:hint="default"/>
          <w:lang w:val="en-US" w:eastAsia="zh-CN"/>
        </w:rPr>
        <w:t>在这里考察的场合，这个剩余产品从一开始就是由生产资料的生产资料构成的。这个剩余产品，只有在B、B′、B″等等（Ⅰ）的手中，才执行追加的不变资本的职能。但是，它在出售以前，在货币贮藏者A、A′、A″（Ⅰ）的手中已经是潜在的追加的不变资本了。如果我们只考察第Ⅰ部类方面的再生产的价值量，那么，我们就仍然处在简单再生产的范围内，因为没有使用追加资本来创造这个潜在的追加的不变资本（剩余产品），也没有使用比在简单再生产基础上耗费的更多的剩余劳动。</w:t>
      </w:r>
    </w:p>
    <w:p w14:paraId="6FC4A7EB">
      <w:pPr>
        <w:ind w:firstLine="420" w:firstLineChars="0"/>
        <w:rPr>
          <w:rFonts w:hint="default"/>
          <w:lang w:val="en-US" w:eastAsia="zh-CN"/>
        </w:rPr>
      </w:pPr>
      <w:r>
        <w:rPr>
          <w:rFonts w:hint="default"/>
          <w:lang w:val="en-US" w:eastAsia="zh-CN"/>
        </w:rPr>
        <w:t>在这里，区别只在于所使用的剩余劳动的形式，只在于它的特殊的有用方式的具体性质。它是用来生产Ⅰc的生产资料，而不是用来生产Ⅱc的生产资料的，是用来生产生产资料的生产资料，而不是用来生产消费资料的生产资料的。在简单再生产的情况下，前提是第Ⅰ部类的全部剩余价值作为收入花掉，即用在第Ⅱ部类的商品上；所以，它只不过是由那种以自己的实物形式重新补偿不变资本Ⅱc的生产资料构成的。因此，为了从简单再生产过渡到扩大再生产，第Ⅰ部类的生产要能够少为第Ⅱ部类制造不变资本的要素，而相应地多为第Ⅰ部类制造不变资本的要素。完成这种过渡往往不是没有困难的，但是，由于第Ⅰ部类的有些产品可以作为生产资料在两个部类起作用这一事实，完成这种过渡就容易些。</w:t>
      </w:r>
    </w:p>
    <w:p w14:paraId="2B238CF1">
      <w:pPr>
        <w:ind w:firstLine="420" w:firstLineChars="0"/>
        <w:rPr>
          <w:rFonts w:hint="default"/>
          <w:lang w:val="en-US" w:eastAsia="zh-CN"/>
        </w:rPr>
      </w:pPr>
      <w:r>
        <w:rPr>
          <w:rFonts w:hint="default"/>
          <w:lang w:val="en-US" w:eastAsia="zh-CN"/>
        </w:rPr>
        <w:t>由此得出结论：如果只考察价值量，扩大再生产的物质基础是在简单再生产内部生产出来的。简单说来，这种物质基础就是直接用在第Ⅰ部类生产资料的生产上的、用在第Ⅰ部类潜在的追加资本的创造上的第Ⅰ部类工人阶级的剩余劳动。因此，A、A′、A″（Ⅰ）方面潜在的追加货币资本的形成，——通过相继出售他们的在没有任何资本主义货币支出的情况下形成的剩余产品，——在这里也就只是追加地生产出来的第Ⅰ部类的生产资料的货币形式。</w:t>
      </w:r>
    </w:p>
    <w:p w14:paraId="71FDB0A4">
      <w:pPr>
        <w:ind w:firstLine="420" w:firstLineChars="0"/>
        <w:rPr>
          <w:rFonts w:hint="default"/>
          <w:lang w:val="en-US" w:eastAsia="zh-CN"/>
        </w:rPr>
      </w:pPr>
      <w:r>
        <w:rPr>
          <w:rFonts w:hint="default"/>
          <w:lang w:val="en-US" w:eastAsia="zh-CN"/>
        </w:rPr>
        <w:t>潜在的追加资本的生产，在当前的场合（因为我们将会知道，这种追加资本还可以按完全不同的方法形成），不外是生产过程本身的现象，即生产资本的要素在一定形式上的生产。因此，追加的潜在货币资本在流通领域许多点上的大规模生产，不外是潜在的追加生产资本的多方面的生产的结果和表现，这种生产资本的形成本身并不是以产业资本家方面的任何追加货币支出为前提的。</w:t>
      </w:r>
    </w:p>
    <w:p w14:paraId="35260977">
      <w:pPr>
        <w:ind w:firstLine="420" w:firstLineChars="0"/>
        <w:rPr>
          <w:rFonts w:hint="default"/>
          <w:lang w:val="en-US" w:eastAsia="zh-CN"/>
        </w:rPr>
      </w:pPr>
      <w:r>
        <w:rPr>
          <w:rFonts w:hint="default"/>
          <w:lang w:val="en-US" w:eastAsia="zh-CN"/>
        </w:rPr>
        <w:t>A、A′、A″等等（Ⅰ）方面的这个潜在的追加生产资本向潜在的货币资本（贮藏货币）的相继转化，是由他们的剩余产品的相继出售引起的，因而是由没有购买作为补充的反复进行的单方面的商品出售引起的，这种转化是靠反复从流通中取出货币以及形成与此相应的货币贮藏来完成的。这种货币贮藏，——金生产者是买者的场合除外，——决不包含贵金属财富的增加，而只包含到目前为止处于流通中的货币的职能的改变。以前，它作为流通手段执行职能，现在则作为贮藏手段，作为正在形成的、潜在的新货币资本执行职能。因此，追加货币资本的形成和一个国家现有贵金属的数量彼此之间是没有任何因果关系的。</w:t>
      </w:r>
    </w:p>
    <w:p w14:paraId="2B23820B">
      <w:pPr>
        <w:ind w:firstLine="420" w:firstLineChars="0"/>
        <w:rPr>
          <w:rFonts w:hint="default"/>
          <w:lang w:val="en-US" w:eastAsia="zh-CN"/>
        </w:rPr>
      </w:pPr>
      <w:r>
        <w:rPr>
          <w:rFonts w:hint="default"/>
          <w:lang w:val="en-US" w:eastAsia="zh-CN"/>
        </w:rPr>
        <w:t>由此还可以得出结论：已经在一个国家执行职能的生产资本（包括并入生产资本的劳动力，即剩余产品的创造者）越多，劳动的生产力，从而生产资料生产迅速扩大的技术手段越发展，因而，剩余产品的量无论在价值方面或在价值借以体现的使用价值量方面越大，那么，下列二者也就越大：</w:t>
      </w:r>
    </w:p>
    <w:p w14:paraId="73D92889">
      <w:pPr>
        <w:ind w:firstLine="420" w:firstLineChars="0"/>
        <w:rPr>
          <w:rFonts w:hint="default"/>
          <w:lang w:val="en-US" w:eastAsia="zh-CN"/>
        </w:rPr>
      </w:pPr>
      <w:r>
        <w:rPr>
          <w:rFonts w:hint="default"/>
          <w:lang w:val="en-US" w:eastAsia="zh-CN"/>
        </w:rPr>
        <w:t>1.A、A′、A″等等手中的剩余产品形式的潜在的追加生产资本也就越大，</w:t>
      </w:r>
    </w:p>
    <w:p w14:paraId="085CD26E">
      <w:pPr>
        <w:ind w:firstLine="420" w:firstLineChars="0"/>
        <w:rPr>
          <w:rFonts w:hint="default"/>
          <w:lang w:val="en-US" w:eastAsia="zh-CN"/>
        </w:rPr>
      </w:pPr>
      <w:r>
        <w:rPr>
          <w:rFonts w:hint="default"/>
          <w:lang w:val="en-US" w:eastAsia="zh-CN"/>
        </w:rPr>
        <w:t>2.A、A′、A″手中的转化为货币的剩余产品的量，即潜在的追加货币资本的量也就越大。</w:t>
      </w:r>
    </w:p>
    <w:p w14:paraId="2757B04B">
      <w:pPr>
        <w:ind w:firstLine="420" w:firstLineChars="0"/>
        <w:rPr>
          <w:rFonts w:hint="default"/>
          <w:lang w:val="en-US" w:eastAsia="zh-CN"/>
        </w:rPr>
      </w:pPr>
      <w:r>
        <w:rPr>
          <w:rFonts w:hint="default"/>
          <w:lang w:val="en-US" w:eastAsia="zh-CN"/>
        </w:rPr>
        <w:t>如果由资本家A、A′、A″（Ⅰ）直接生产和占有的剩余产品是资本积累即扩大再生产的现实基础，——虽然它要到B、B′、B″等等（Ⅰ）手中，才实际以这种资格执行职能，——那么，当它还处于蛹化成的货币的形式，作为贮藏货币，作为只是逐渐形成的潜在货币资本时，它是绝对非生产的，它在这个形式上虽然和生产过程平行进行，但却处在生产过程之外。它是资本主义生产的一个死荷重（dead weight）。渴望利用这种作为潜在货币资本贮藏起来的剩余价值来取得利润和收入的企图，在信用制度和有价证券上找到了努力的目标。货币资本由此又以另一个形式对资本主义生产体系的进程和巨大的发展，产生了极大的影响。</w:t>
      </w:r>
    </w:p>
    <w:p w14:paraId="1C1B5BB0">
      <w:pPr>
        <w:ind w:firstLine="420" w:firstLineChars="0"/>
        <w:rPr>
          <w:rFonts w:hint="default"/>
          <w:lang w:val="en-US" w:eastAsia="zh-CN"/>
        </w:rPr>
      </w:pPr>
      <w:r>
        <w:rPr>
          <w:rFonts w:hint="default"/>
          <w:lang w:val="en-US" w:eastAsia="zh-CN"/>
        </w:rPr>
        <w:t>已经执行职能的资本（剩余产品就是由于它执行职能而产生）的总额越大，转化为潜在货币资本的剩余产品的量也就越大。但是，当每年再生产的潜在货币资本的量绝对增大时，这种资本的分裂也就会更容易，因此，这种资本可以更迅速地被投入一个特殊的企业，不论这个企业是在同一个资本家手中，还是在另一些人（例如参加遗产分割的家庭成员，等等）手中。在这里，货币资本的分裂是指：完全离开原有的资本，以便作为新的货币资本投入一个新的独立的企业。</w:t>
      </w:r>
    </w:p>
    <w:p w14:paraId="47746C03">
      <w:pPr>
        <w:ind w:firstLine="420" w:firstLineChars="0"/>
        <w:rPr>
          <w:rFonts w:hint="default"/>
          <w:lang w:val="en-US" w:eastAsia="zh-CN"/>
        </w:rPr>
      </w:pPr>
      <w:r>
        <w:rPr>
          <w:rFonts w:hint="default"/>
          <w:lang w:val="en-US" w:eastAsia="zh-CN"/>
        </w:rPr>
        <w:t>剩余产品的卖者A、A′、A″等等（Ⅰ）取得的剩余产品是生产过程的直接结果，这个生产过程除了在简单再生产上也需要预付不变资本和可变资本以外，并不以进一步的流通行为作为前提，其次，他们因此为规模扩大的再生产提供了现实基础，并实际生产了潜在的追加资本，相反地，B、B′、B″等等（Ⅰ）的情况却不同。1.A、A′、A″等等的剩余产品，只有在B、B′、B″等等手中才实际作为追加的不变资本执行职能（我们暂且把生产资本的另一个要素，追加的劳动力，即追加的可变资本撇开不说）；2.这种剩余产品要到达B、B′、B″等等手中，还需要一种流通行为，即他们必须购买这种剩余产品。</w:t>
      </w:r>
    </w:p>
    <w:p w14:paraId="432D85BE">
      <w:pPr>
        <w:ind w:firstLine="420" w:firstLineChars="0"/>
        <w:rPr>
          <w:rFonts w:hint="default"/>
          <w:lang w:val="en-US" w:eastAsia="zh-CN"/>
        </w:rPr>
      </w:pPr>
      <w:r>
        <w:rPr>
          <w:rFonts w:hint="default"/>
          <w:lang w:val="en-US" w:eastAsia="zh-CN"/>
        </w:rPr>
        <w:t>关于第一点，这里应当指出，A、A′、A″（Ⅰ）的大部分剩余产品（潜在的追加不变资本）虽然是在当年生产的，但是要到下一年，甚至更晚的时候，才能够实际在B、B′、B″（Ⅰ）手中作为产业资本执行职能；关于第二点，会产生这样一个问题：流通过程所必需的货币是从哪里来的？</w:t>
      </w:r>
    </w:p>
    <w:p w14:paraId="3E0E14E7">
      <w:pPr>
        <w:ind w:firstLine="420" w:firstLineChars="0"/>
        <w:rPr>
          <w:rFonts w:hint="default"/>
          <w:lang w:val="en-US" w:eastAsia="zh-CN"/>
        </w:rPr>
      </w:pPr>
      <w:r>
        <w:rPr>
          <w:rFonts w:hint="default"/>
          <w:lang w:val="en-US" w:eastAsia="zh-CN"/>
        </w:rPr>
        <w:t>然而，我们从考察简单再生产中已经知道，第Ⅰ部类和第Ⅱ部类的资本家手中必须有一定量货币，以便交换他们的剩余产品。在简单再生产中，仅仅作为收入用于消费资料的货币，会按照各该资本家为交换各自商品所预付的货币的多少，回到各该资本家手中；在扩大再生产中，同样的货币会再出现，但是它们的职能改变了。A等等和B等等（Ⅰ）将交替地提供货币，以便使剩余产品转化为追加的潜在的货币资本，并且交替地把新形成的货币资本作为购买手段再投入流通。</w:t>
      </w:r>
    </w:p>
    <w:p w14:paraId="19856FF2">
      <w:pPr>
        <w:ind w:firstLine="420" w:firstLineChars="0"/>
        <w:rPr>
          <w:rFonts w:hint="eastAsia"/>
          <w:lang w:val="en-US" w:eastAsia="zh-CN"/>
        </w:rPr>
      </w:pPr>
      <w:r>
        <w:rPr>
          <w:rFonts w:hint="default"/>
          <w:lang w:val="en-US" w:eastAsia="zh-CN"/>
        </w:rPr>
        <w:t>这里惟一的前提是：国内现有的货币量（假定流通速度等等不变），既要足以适应现实流通的需要，也要足以适应贮藏货币的储备的需要。因此，正如我们所知道的，这个前提在简单的商品流通中也是必须具备的。不过贮藏货币的职能在这里是不同的。现有的货币量也必须更大</w:t>
      </w:r>
      <w:r>
        <w:rPr>
          <w:rFonts w:hint="eastAsia"/>
          <w:lang w:val="en-US" w:eastAsia="zh-CN"/>
        </w:rPr>
        <w:t>：</w:t>
      </w:r>
    </w:p>
    <w:p w14:paraId="6AA79F82">
      <w:pPr>
        <w:ind w:firstLine="420" w:firstLineChars="0"/>
        <w:rPr>
          <w:rFonts w:hint="default"/>
          <w:lang w:val="en-US" w:eastAsia="zh-CN"/>
        </w:rPr>
      </w:pPr>
      <w:r>
        <w:rPr>
          <w:rFonts w:hint="default"/>
          <w:lang w:val="en-US" w:eastAsia="zh-CN"/>
        </w:rPr>
        <w:t>1.因为在资本主义生产中，一切产品（新生产的贵金属和生产者自己消费的少量产品除外）都是作为商品生产的，所以必须通过蛹化为货币的阶段；</w:t>
      </w:r>
    </w:p>
    <w:p w14:paraId="29512805">
      <w:pPr>
        <w:ind w:firstLine="420" w:firstLineChars="0"/>
        <w:rPr>
          <w:rFonts w:hint="default"/>
          <w:lang w:val="en-US" w:eastAsia="zh-CN"/>
        </w:rPr>
      </w:pPr>
      <w:r>
        <w:rPr>
          <w:rFonts w:hint="default"/>
          <w:lang w:val="en-US" w:eastAsia="zh-CN"/>
        </w:rPr>
        <w:t>2.因为在资本主义基础上，商品资本的量及其价值量，不仅绝对地增大，而且无比迅速地增大；</w:t>
      </w:r>
    </w:p>
    <w:p w14:paraId="582C6E34">
      <w:pPr>
        <w:ind w:firstLine="420" w:firstLineChars="0"/>
        <w:rPr>
          <w:rFonts w:hint="default"/>
          <w:lang w:val="en-US" w:eastAsia="zh-CN"/>
        </w:rPr>
      </w:pPr>
      <w:r>
        <w:rPr>
          <w:rFonts w:hint="default"/>
          <w:lang w:val="en-US" w:eastAsia="zh-CN"/>
        </w:rPr>
        <w:t>3.因为日益增大的可变资本必须不断转化为货币资本；</w:t>
      </w:r>
    </w:p>
    <w:p w14:paraId="39C0D5AD">
      <w:pPr>
        <w:ind w:firstLine="420" w:firstLineChars="0"/>
        <w:rPr>
          <w:rFonts w:hint="default"/>
          <w:lang w:val="en-US" w:eastAsia="zh-CN"/>
        </w:rPr>
      </w:pPr>
      <w:r>
        <w:rPr>
          <w:rFonts w:hint="default"/>
          <w:lang w:val="en-US" w:eastAsia="zh-CN"/>
        </w:rPr>
        <w:t>4.因为新货币资本的形成和生产的扩大同时并进，因而它们的货币贮藏的材料必须是现成的。</w:t>
      </w:r>
    </w:p>
    <w:p w14:paraId="76D15D14">
      <w:pPr>
        <w:ind w:firstLine="420" w:firstLineChars="0"/>
        <w:rPr>
          <w:rFonts w:hint="default"/>
          <w:lang w:val="en-US" w:eastAsia="zh-CN"/>
        </w:rPr>
      </w:pPr>
      <w:r>
        <w:rPr>
          <w:rFonts w:hint="default"/>
          <w:lang w:val="en-US" w:eastAsia="zh-CN"/>
        </w:rPr>
        <w:t>以上所述，如果对于资本主义生产的最初阶段，即金属流通占主要地位，而兼有信用制度的阶段，是完全适用的，那么，对于仍然以金属流通为基础的信用制度的最发达阶段，也是适用的。一方面，贵金属的追加生产，只要时而增加、时而减少，就会不仅在比较长的时期内，而且在极短的时期内扰乱商品价格。另一方面，整个信用机制不断地通过各种操作、方法和技术设施，把现实的金属流通限制在一个相对地日益缩小的最小限度，这样，整个机制的人为性质以及扰乱正常的进程的机会也会相应地增加。</w:t>
      </w:r>
    </w:p>
    <w:p w14:paraId="2830D082">
      <w:pPr>
        <w:ind w:firstLine="420" w:firstLineChars="0"/>
        <w:rPr>
          <w:rFonts w:hint="default"/>
          <w:lang w:val="en-US" w:eastAsia="zh-CN"/>
        </w:rPr>
      </w:pPr>
      <w:r>
        <w:rPr>
          <w:rFonts w:hint="default"/>
          <w:lang w:val="en-US" w:eastAsia="zh-CN"/>
        </w:rPr>
        <w:t>把潜在的新的货币资本用作现实资本的B、B′、B″等等（Ⅰ），可能彼此购买和出售他们的产品（他们的部分剩余产品）。在正常的情况下，为剩余产品的流通而预付的货币，按照B等等为他们各自的商品的流通而预付的货币的同一比例流回到他们各自手中。如果货币是作为支付手段流通的，那么，在这里只是当彼此的买和卖不能相抵时才支付差额。但是重要的是，各处都像这里一样，首先要假定最简单最原始形式的金属流通，因为，这样一来，流出和流回，差额的抵消，总之，在信用制度内表现为有意识的调节过程的一切因素，才会表现为独立于信用制度之外而存在的东西，事物才会以自然形式，而不是以后来所反映的形式表现出来。</w:t>
      </w:r>
    </w:p>
    <w:p w14:paraId="69E490F8">
      <w:pPr>
        <w:pStyle w:val="6"/>
        <w:ind w:firstLine="420" w:firstLineChars="0"/>
        <w:rPr>
          <w:rFonts w:hint="eastAsia"/>
          <w:lang w:val="en-US" w:eastAsia="zh-CN"/>
        </w:rPr>
      </w:pPr>
      <w:r>
        <w:rPr>
          <w:rFonts w:hint="eastAsia"/>
          <w:lang w:val="en-US" w:eastAsia="zh-CN"/>
        </w:rPr>
        <w:t>3.追加的可变资本</w:t>
      </w:r>
    </w:p>
    <w:p w14:paraId="19AB3814">
      <w:pPr>
        <w:ind w:firstLine="420" w:firstLineChars="0"/>
        <w:rPr>
          <w:rFonts w:hint="default"/>
          <w:lang w:val="en-US" w:eastAsia="zh-CN"/>
        </w:rPr>
      </w:pPr>
      <w:r>
        <w:rPr>
          <w:rFonts w:hint="default"/>
          <w:lang w:val="en-US" w:eastAsia="zh-CN"/>
        </w:rPr>
        <w:t>在第一册，我们已经详细地论述过，在资本主义生产的基础上，劳动力总是准备好的；在必要时，不用增加所雇用工人的人数，即不用增加劳动力的量，就可以推动更多的劳动。因此，这里暂时没有必要进一步加以论述，而只要假定，新形成的货币资本中可以转化为可变资本的部分，在应该转化时总会找到劳动力。我们在第一册还论述过，一定的资本，没有积累，还是能够在一定界限之内扩大它的生产规模。但是，这里要讲的是特定意义上的资本积累，因此，生产的扩大以剩余价值转化为追加资本作为条件，也就是以扩大作为生产基础的资本为条件。</w:t>
      </w:r>
    </w:p>
    <w:p w14:paraId="104EBAE2">
      <w:pPr>
        <w:ind w:firstLine="420" w:firstLineChars="0"/>
        <w:rPr>
          <w:rFonts w:hint="default"/>
          <w:lang w:val="en-US" w:eastAsia="zh-CN"/>
        </w:rPr>
      </w:pPr>
      <w:r>
        <w:rPr>
          <w:rFonts w:hint="default"/>
          <w:lang w:val="en-US" w:eastAsia="zh-CN"/>
        </w:rPr>
        <w:t>金生产者能够把他的一部分金剩余价值，作为潜在的货币资本来积累；只要达到必要的数量，他就能够把它直接转化为新的可变资本，而不必为此先出售他的剩余产品；同样地，他能够直接把它转化为不变资本的要素。但是在后一种场合，他就必须找到他的不变资本的这些物质要素；或者像以上说明的那样，假定每个生产者都是为存货而生产，然后把他的成品送往市场，或者假定每个生产者都是为订货而生产。在这两个场合，都是以生产的实际扩大为前提的，也就是以剩余产品为前提的；在前一个场合，剩余产品是实际存在的，在后一个场合，剩余产品是潜在地存在的，是能够供应的。</w:t>
      </w:r>
    </w:p>
    <w:p w14:paraId="4E4E8BA9">
      <w:pPr>
        <w:pStyle w:val="5"/>
        <w:ind w:firstLine="420" w:firstLineChars="0"/>
        <w:rPr>
          <w:rFonts w:hint="eastAsia"/>
          <w:lang w:val="en-US" w:eastAsia="zh-CN"/>
        </w:rPr>
      </w:pPr>
      <w:r>
        <w:rPr>
          <w:rFonts w:hint="eastAsia"/>
          <w:lang w:val="en-US" w:eastAsia="zh-CN"/>
        </w:rPr>
        <w:t>二、第Ⅱ部类的积累</w:t>
      </w:r>
    </w:p>
    <w:p w14:paraId="374BBCA9">
      <w:pPr>
        <w:ind w:firstLine="420" w:firstLineChars="0"/>
        <w:rPr>
          <w:rFonts w:hint="default"/>
          <w:lang w:val="en-US" w:eastAsia="zh-CN"/>
        </w:rPr>
      </w:pPr>
      <w:r>
        <w:rPr>
          <w:rFonts w:hint="default"/>
          <w:lang w:val="en-US" w:eastAsia="zh-CN"/>
        </w:rPr>
        <w:t>以上我们假定，A、A′、A″（Ⅰ）是把他们的剩余产品卖给也是属于第Ⅰ部类的B、B′、B″等等。现在我们假定，A（Ⅰ）把他的剩余产品卖给第Ⅱ部类的B，从而把他的剩余产品转化为货币。这种情况所以能够发生，只是因为A（Ⅰ）把生产资料卖给B（Ⅱ）以后，不接着购买消费资料，也就是说，只是因为他这方面进行的是单方面的卖。</w:t>
      </w:r>
    </w:p>
    <w:p w14:paraId="79DFAEA0">
      <w:pPr>
        <w:ind w:firstLine="420" w:firstLineChars="0"/>
        <w:rPr>
          <w:rFonts w:hint="default"/>
          <w:lang w:val="en-US" w:eastAsia="zh-CN"/>
        </w:rPr>
      </w:pPr>
      <w:r>
        <w:rPr>
          <w:rFonts w:hint="default"/>
          <w:lang w:val="en-US" w:eastAsia="zh-CN"/>
        </w:rPr>
        <w:t>Ⅱc所以能够由商品资本的形式转化为不变生产资本的实物形式，只是因为不仅Ⅰv，而且至少Ⅰm的一部分，和以消费资料形式存在的Ⅱc的一部分相交换；而现在，A把他的Ⅰm转化为货币，是由于这种交换没有进行，相反地，A把通过出售他的Ⅰm而从第Ⅱ部类得到的货币从流通中取出，不用它来购买消费资料Ⅱc。</w:t>
      </w:r>
    </w:p>
    <w:p w14:paraId="684BEA28">
      <w:pPr>
        <w:ind w:firstLine="420" w:firstLineChars="0"/>
        <w:rPr>
          <w:rFonts w:hint="default"/>
          <w:lang w:val="en-US" w:eastAsia="zh-CN"/>
        </w:rPr>
      </w:pPr>
      <w:r>
        <w:rPr>
          <w:rFonts w:hint="default"/>
          <w:lang w:val="en-US" w:eastAsia="zh-CN"/>
        </w:rPr>
        <w:t>因此，在A（Ⅰ）方面虽然形成追加的潜在货币资本；但是另一方面，B（Ⅱ）却有同等价值量的一部分不变资本，被凝结在商品资本的形式上，不能够转化为不变生产资本的实物形式。换句话说，B（Ⅱ）的一部分商品卖不出去，而且首先是他的这样一部分商品卖不出去，由于这部分商品卖不出去，他就不能把他的不变资本全部再转化为生产形式；因此，就这部分商品来说，发生了生产过剩，这种过剩阻碍着这部分商品的再生产，甚至是规模不变的再生产。</w:t>
      </w:r>
    </w:p>
    <w:p w14:paraId="489368D4">
      <w:pPr>
        <w:ind w:firstLine="420" w:firstLineChars="0"/>
        <w:rPr>
          <w:rFonts w:hint="default"/>
          <w:lang w:val="en-US" w:eastAsia="zh-CN"/>
        </w:rPr>
      </w:pPr>
      <w:r>
        <w:rPr>
          <w:rFonts w:hint="default"/>
          <w:lang w:val="en-US" w:eastAsia="zh-CN"/>
        </w:rPr>
        <w:t>因此，在这个场合，A（Ⅰ）方面的追加的潜在货币资本，虽然是剩余产品（剩余价值）的转化成货币的形式，但是，就剩余产品（剩余价值）本身来看，它在这里是简单再生产的现象，还不是规模扩大的再生产的现象。Ⅰ（v＋m）——无论如何，m的一部分——最终必须和Ⅱc交换，以便Ⅱc的再生产能够按不变的规模进行。</w:t>
      </w:r>
    </w:p>
    <w:p w14:paraId="58C3736E">
      <w:pPr>
        <w:ind w:firstLine="420" w:firstLineChars="0"/>
        <w:rPr>
          <w:rFonts w:hint="default"/>
          <w:lang w:val="en-US" w:eastAsia="zh-CN"/>
        </w:rPr>
      </w:pPr>
      <w:r>
        <w:rPr>
          <w:rFonts w:hint="default"/>
          <w:lang w:val="en-US" w:eastAsia="zh-CN"/>
        </w:rPr>
        <w:t>A（Ⅰ）把他的剩余产品卖给B（Ⅱ）时，虽然已经以实物形式向B（Ⅱ）提供了不变资本的相应的价值部分，但是同时，由于他从流通中取出了货币，没有接着以买补充他的卖，他就使B（Ⅱ）的具有同等价值的商品部分卖不出去。因此，如果我们考虑的是整个社会再生产，——第Ⅰ部类和第Ⅱ部类的资本家都同样包括在内，——那么，A（Ⅰ）把剩余产品转化为潜在货币资本，就是表示，B（Ⅱ）的具有同等价值量的商品资本不能再转化为生产（不变）资本；这不是表示潜在的规模扩大的生产，而是表示简单再生产受到阻碍，也就是简单再生产不足。</w:t>
      </w:r>
    </w:p>
    <w:p w14:paraId="2E54D1BB">
      <w:pPr>
        <w:ind w:firstLine="420" w:firstLineChars="0"/>
        <w:rPr>
          <w:rFonts w:hint="default"/>
          <w:lang w:val="en-US" w:eastAsia="zh-CN"/>
        </w:rPr>
      </w:pPr>
      <w:r>
        <w:rPr>
          <w:rFonts w:hint="default"/>
          <w:lang w:val="en-US" w:eastAsia="zh-CN"/>
        </w:rPr>
        <w:t>因为A（Ⅰ）的剩余产品的形成和出售本来是简单再生产的正常现象，所以就是在简单再生产的基础上，我们在这里也看到了下述各种互为条件的现象：第Ⅰ部类形成潜在的追加货币资本（所以从第Ⅱ部类的观点来看，就是消费不足）；第Ⅱ部类的商品储备搁置起来，不能再转化为生产资本（所以在第Ⅱ部类出现相对的生产过剩）；第Ⅰ部类的货币资本过剩，第Ⅱ部类的再生产不足。</w:t>
      </w:r>
    </w:p>
    <w:p w14:paraId="5D5C8D10">
      <w:pPr>
        <w:ind w:firstLine="420" w:firstLineChars="0"/>
        <w:rPr>
          <w:rFonts w:hint="default"/>
          <w:lang w:val="en-US" w:eastAsia="zh-CN"/>
        </w:rPr>
      </w:pPr>
      <w:r>
        <w:rPr>
          <w:rFonts w:hint="default"/>
          <w:lang w:val="en-US" w:eastAsia="zh-CN"/>
        </w:rPr>
        <w:t>关于这一点，不必多谈。我们只要指出，在说明简单再生产的时候，我们的前提是，第Ⅰ部类和第Ⅱ部类的全部剩余价值是作为收入花掉的。但是，事实上，剩余价值的一部分作为收入花掉，另一部分则转化为资本。只有在这个前提下，才有实际的积累。积累是靠牺牲消费来进行的这种一般的说法，不过是和资本主义生产的本质相矛盾的一种幻想，因为这种幻想假定，资本主义生产的目的和动机是消费，而不是剩余价值的攫取和资本化，即积累。</w:t>
      </w:r>
    </w:p>
    <w:p w14:paraId="066A1091">
      <w:pPr>
        <w:ind w:firstLine="420" w:firstLineChars="0"/>
        <w:rPr>
          <w:rFonts w:hint="default"/>
          <w:lang w:val="en-US" w:eastAsia="zh-CN"/>
        </w:rPr>
      </w:pPr>
      <w:r>
        <w:rPr>
          <w:rFonts w:hint="default"/>
          <w:lang w:val="en-US" w:eastAsia="zh-CN"/>
        </w:rPr>
        <w:t>现在，我们要比较详细地考察一下第Ⅱ部类的积累。</w:t>
      </w:r>
    </w:p>
    <w:p w14:paraId="3B3AD177">
      <w:pPr>
        <w:ind w:firstLine="420" w:firstLineChars="0"/>
        <w:rPr>
          <w:rFonts w:hint="default"/>
          <w:lang w:val="en-US" w:eastAsia="zh-CN"/>
        </w:rPr>
      </w:pPr>
      <w:r>
        <w:rPr>
          <w:rFonts w:hint="default"/>
          <w:lang w:val="en-US" w:eastAsia="zh-CN"/>
        </w:rPr>
        <w:t>Ⅱc方面的第一个困难，即怎样由第Ⅱ部类的商品资本的一个组成部分转化为第Ⅱ部类的不变资本的实物形式，是与简单再生产有关的。让我们采用以前的公式：（1000v＋1000m）I和2000Ⅱc交换。</w:t>
      </w:r>
    </w:p>
    <w:p w14:paraId="655DCBA2">
      <w:pPr>
        <w:ind w:firstLine="420" w:firstLineChars="0"/>
        <w:rPr>
          <w:rFonts w:hint="default"/>
          <w:lang w:val="en-US" w:eastAsia="zh-CN"/>
        </w:rPr>
      </w:pPr>
      <w:r>
        <w:rPr>
          <w:rFonts w:hint="default"/>
          <w:lang w:val="en-US" w:eastAsia="zh-CN"/>
        </w:rPr>
        <w:t>假如第Ⅰ部类的剩余产品的一半，即500Ⅰm，再作为不变资本并入第Ⅰ部类，留在第Ⅰ部类的这部分剩余产品，就不能补偿Ⅱc的任何部分。它不转化为消费资料（在转化为消费资料的场合，在第Ⅰ部类和第Ⅱ部类之间的这部分流通中发生的，是商品的实际的互相的交换，也就是双方的商品换位，这不同于以第Ⅰ部类的工人作为中介的1000Ⅱc由1000Ⅰv进行的补偿），而要在第Ⅰ部类本身内作为追加的生产资料来用。它不能同时在第Ⅰ部类和第Ⅱ部类完成这个职能。资本家不能既把他的剩余产品的价值花费在消费资料上，同时又对这个剩余产品本身进行生产消费，即把它并入他的生产资本。</w:t>
      </w:r>
    </w:p>
    <w:p w14:paraId="188519A2">
      <w:pPr>
        <w:ind w:firstLine="420" w:firstLineChars="0"/>
        <w:rPr>
          <w:rFonts w:hint="default"/>
          <w:lang w:val="en-US" w:eastAsia="zh-CN"/>
        </w:rPr>
      </w:pPr>
      <w:r>
        <w:rPr>
          <w:rFonts w:hint="default"/>
          <w:lang w:val="en-US" w:eastAsia="zh-CN"/>
        </w:rPr>
        <w:t>因此，能转化为2000Ⅱc的，已不是2000Ⅰ（v＋m），而只是1500，即（1000v＋500m）I。这样，500Ⅱc就不能从它的商品形式再转化为第Ⅱ部类的生产（不变）资本。于是第Ⅱ部类就会发生生产过剩，过剩的程度恰好与第Ⅰ部类生产已经扩大的程度相适应。第Ⅱ部类的生产过剩也许会这样反应到第Ⅰ部类上，以致第Ⅰ部类的工人用在第Ⅱ部类消费资料上的1000，也仅仅是部分地流回，因而这1000也不是以可变的货币资本的形式回到第Ⅰ部类的资本家手中。第Ⅰ部类的资本家将会发觉，仅仅因为他们有扩大再生产的企图，就连规模不变的再生产也会受到阻碍。这里还要注意，第Ⅰ部类事实上只有简单再生产，公式中列举的要素只不过为将来的扩大，比如说下一年的扩大，进行不同的组合罢了。</w:t>
      </w:r>
    </w:p>
    <w:p w14:paraId="281729A2">
      <w:pPr>
        <w:ind w:firstLine="420" w:firstLineChars="0"/>
        <w:rPr>
          <w:rFonts w:hint="default"/>
          <w:lang w:val="en-US" w:eastAsia="zh-CN"/>
        </w:rPr>
      </w:pPr>
      <w:r>
        <w:rPr>
          <w:rFonts w:hint="default"/>
          <w:lang w:val="en-US" w:eastAsia="zh-CN"/>
        </w:rPr>
        <w:t>有人可能企图回避这个困难，认为放在资本家仓库中、不能直接转化为生产资本的500Ⅱc，远远不是生产过剩，相反地，它代表再生产的一个必要的要素，这个要素一直被我们忽视了。我们已经知道，货币储备必须在许多点上积累起来，因此，必须从流通中取出，这部分地是为了有可能形成第Ⅰ部类的新货币资本，部分地是为了使逐渐消耗的固定资本的价值暂时保留在货币形式上。但是，因为在公式的表述中假定，一切货币和一切商品从一开始就只是处在第Ⅰ部类和第Ⅱ部类的资本家手中，不存在商人、货币经营者、银行家，也不存在只消费而不直接参加商品生产的阶级，所以，在这里，必须在各该生产者本人手中不断形成商品库存，以便使再生产这个机器继续运转。</w:t>
      </w:r>
    </w:p>
    <w:p w14:paraId="2CA6E7AB">
      <w:pPr>
        <w:ind w:firstLine="420" w:firstLineChars="0"/>
        <w:rPr>
          <w:rFonts w:hint="default"/>
          <w:lang w:val="en-US" w:eastAsia="zh-CN"/>
        </w:rPr>
      </w:pPr>
      <w:r>
        <w:rPr>
          <w:rFonts w:hint="default"/>
          <w:lang w:val="en-US" w:eastAsia="zh-CN"/>
        </w:rPr>
        <w:t>因此，第Ⅱ部类的资本家仓库中的500Ⅱc代表的，是消费资料的商品储备，有了这种商品储备，就能使再生产中包含的消费过程连续进行，在这里也就是从一年过渡到下一年。在这里，还处在卖者同时也是生产者手中的消费基金，不能在今年用光，以致明年从零开始；即使是从今天到明天，这样做也是不可能的。因为这样的商品库存——虽然它的数量会有变动——必须不断地重新形成，所以我们第Ⅱ部类的资本主义生产者必须拥有货币准备资本，使他们有可能继续进行他们的生产过程，尽管他们的生产资本一部分暂时要凝结在商品形式上。按照假定，他们是把全部商人业务和生产业务结合在一起的，所以，他们也必须拥有追加的货币资本，这种资本在再生产过程的各项职能成为各种资本家的独立职能时是处在商人手中的。</w:t>
      </w:r>
    </w:p>
    <w:p w14:paraId="1CF3763E">
      <w:pPr>
        <w:ind w:firstLine="420" w:firstLineChars="0"/>
        <w:rPr>
          <w:rFonts w:hint="default"/>
          <w:lang w:val="en-US" w:eastAsia="zh-CN"/>
        </w:rPr>
      </w:pPr>
      <w:r>
        <w:rPr>
          <w:rFonts w:hint="default"/>
          <w:lang w:val="en-US" w:eastAsia="zh-CN"/>
        </w:rPr>
        <w:t>我们对于上面这种说法的反驳是：</w:t>
      </w:r>
    </w:p>
    <w:p w14:paraId="54A19E92">
      <w:pPr>
        <w:ind w:firstLine="420" w:firstLineChars="0"/>
        <w:rPr>
          <w:rFonts w:hint="default"/>
          <w:lang w:val="en-US" w:eastAsia="zh-CN"/>
        </w:rPr>
      </w:pPr>
      <w:r>
        <w:rPr>
          <w:rFonts w:hint="default"/>
          <w:lang w:val="en-US" w:eastAsia="zh-CN"/>
        </w:rPr>
        <w:t>1.这样的商品储备及其必要性，对第Ⅰ部类和第Ⅱ部类所有的资本家来说，都是适用的。把他们作为单纯的商品卖者来看，他们的区别只是在于，他们卖的是不同种类的商品。第Ⅱ部类的商品的储备，是以第Ⅰ部类的商品先有储备为前提的。如果我们忽视了一方面的这种储备，也就必定忽视另一方面的储备。但是，如果我们把两方面都考虑到，问题就不会发生任何变化。</w:t>
      </w:r>
    </w:p>
    <w:p w14:paraId="09D6083E">
      <w:pPr>
        <w:ind w:firstLine="420" w:firstLineChars="0"/>
        <w:rPr>
          <w:rFonts w:hint="default"/>
          <w:lang w:val="en-US" w:eastAsia="zh-CN"/>
        </w:rPr>
      </w:pPr>
      <w:r>
        <w:rPr>
          <w:rFonts w:hint="default"/>
          <w:lang w:val="en-US" w:eastAsia="zh-CN"/>
        </w:rPr>
        <w:t>2.如果在第Ⅱ部类方面，今年结束时给下一年留下了商品储备，那么，同样在第Ⅱ部类方面，今年开始时也从上一年得到了商品储备。因此，在分析年再生产时，即把再生产还原为它的最抽象的表现时，我们必须把这二者都扣除。我们既然把全部生产列入今年的生产，那也就把今年转到下一年的商品储备包括在内，但是，也就在另一方面把今年从去年得到的商品储备扣除，因此事实上是以一个平均年度的总产品作为我们分析的对象。</w:t>
      </w:r>
    </w:p>
    <w:p w14:paraId="0C8C2C7A">
      <w:pPr>
        <w:ind w:firstLine="420" w:firstLineChars="0"/>
        <w:rPr>
          <w:rFonts w:hint="default"/>
          <w:lang w:val="en-US" w:eastAsia="zh-CN"/>
        </w:rPr>
      </w:pPr>
      <w:r>
        <w:rPr>
          <w:rFonts w:hint="default"/>
          <w:lang w:val="en-US" w:eastAsia="zh-CN"/>
        </w:rPr>
        <w:t>3.我们在考察简单再生产时并没有碰到这里所要回避的困难，这一简单事实就证明，我们在这里涉及的是一种特殊的现象，这种现象之所以发生，只是由于第Ⅰ部类的各要素之间（就再生产来说）有了不同的组合，没有这种组合的变化，就根本不可能发生规模扩大的再生产。</w:t>
      </w:r>
    </w:p>
    <w:p w14:paraId="54701E27">
      <w:pPr>
        <w:pStyle w:val="5"/>
        <w:ind w:firstLine="420" w:firstLineChars="0"/>
        <w:rPr>
          <w:rFonts w:hint="eastAsia"/>
          <w:lang w:val="en-US" w:eastAsia="zh-CN"/>
        </w:rPr>
      </w:pPr>
      <w:r>
        <w:rPr>
          <w:rFonts w:hint="eastAsia"/>
          <w:lang w:val="en-US" w:eastAsia="zh-CN"/>
        </w:rPr>
        <w:t>三、用公式来说明积累</w:t>
      </w:r>
    </w:p>
    <w:p w14:paraId="4D268877">
      <w:pPr>
        <w:ind w:firstLine="420" w:firstLineChars="0"/>
        <w:rPr>
          <w:rFonts w:hint="default"/>
          <w:lang w:val="en-US" w:eastAsia="zh-CN"/>
        </w:rPr>
      </w:pPr>
      <w:r>
        <w:rPr>
          <w:rFonts w:hint="default"/>
          <w:lang w:val="en-US" w:eastAsia="zh-CN"/>
        </w:rPr>
        <w:t>现在我们按照下列公式来考察再生产：</w:t>
      </w:r>
    </w:p>
    <w:p w14:paraId="3AA5F993">
      <w:pPr>
        <w:ind w:firstLine="420" w:firstLineChars="0"/>
        <w:rPr>
          <w:rFonts w:hint="default"/>
          <w:lang w:val="en-US" w:eastAsia="zh-CN"/>
        </w:rPr>
      </w:pPr>
      <w:r>
        <w:rPr>
          <w:rFonts w:hint="default"/>
          <w:lang w:val="en-US" w:eastAsia="zh-CN"/>
        </w:rPr>
        <w:t>公式（a）</w:t>
      </w:r>
    </w:p>
    <w:p w14:paraId="3A379DB5">
      <w:pPr>
        <w:ind w:firstLine="420" w:firstLineChars="0"/>
        <w:rPr>
          <w:rFonts w:hint="default"/>
          <w:lang w:val="en-US" w:eastAsia="zh-CN"/>
        </w:rPr>
      </w:pPr>
      <w:r>
        <w:rPr>
          <w:rFonts w:hint="eastAsia"/>
          <w:lang w:val="en-US" w:eastAsia="zh-CN"/>
        </w:rPr>
        <w:t>Ⅰ{4000c+1000v+1000m=6000}</w:t>
      </w:r>
    </w:p>
    <w:p w14:paraId="1E643F45">
      <w:pPr>
        <w:ind w:firstLine="420" w:firstLineChars="0"/>
        <w:rPr>
          <w:rFonts w:hint="default"/>
          <w:lang w:val="en-US" w:eastAsia="zh-CN"/>
        </w:rPr>
      </w:pPr>
      <w:r>
        <w:rPr>
          <w:rFonts w:hint="eastAsia"/>
          <w:lang w:val="en-US" w:eastAsia="zh-CN"/>
        </w:rPr>
        <w:t>Ⅱ{1500c+376v+376m=2252}，合计=8252。</w:t>
      </w:r>
    </w:p>
    <w:p w14:paraId="6887A714">
      <w:pPr>
        <w:ind w:firstLine="420" w:firstLineChars="0"/>
        <w:rPr>
          <w:rFonts w:hint="default"/>
          <w:lang w:val="en-US" w:eastAsia="zh-CN"/>
        </w:rPr>
      </w:pPr>
      <w:r>
        <w:rPr>
          <w:rFonts w:hint="default"/>
          <w:lang w:val="en-US" w:eastAsia="zh-CN"/>
        </w:rPr>
        <w:t>首先要指出，年社会产品的总额8252，小于第一个公式的总额9000。我们尽可以假定一个大得多的总额，比如说，一个增大10倍的总额。但这里选择一个小于第一个公式的总额，正是为了要清楚地说明，规模扩大的再生产（在这里，这种再生产只是指用较大的投资来进行的生产）与产品的绝对量无关，也正是为了要清楚地说明，对一定量商品来说，规模扩大的再生产所需要的前提只是，既定产品的各种要素已经有了不同的组合，或不同的职能规定，因此，按价值量来说，这种再生产首先只是简单再生产。所改变的，不是简单再生产的各种既定要素的量，而是它们的质的规定，并且这种改变是以后随着发生的规模扩大的再生产的物质前提。</w:t>
      </w:r>
    </w:p>
    <w:p w14:paraId="62384984">
      <w:pPr>
        <w:ind w:firstLine="420" w:firstLineChars="0"/>
        <w:rPr>
          <w:rFonts w:hint="default"/>
          <w:lang w:val="en-US" w:eastAsia="zh-CN"/>
        </w:rPr>
      </w:pPr>
      <w:r>
        <w:rPr>
          <w:rFonts w:hint="default"/>
          <w:lang w:val="en-US" w:eastAsia="zh-CN"/>
        </w:rPr>
        <w:t>在可变资本和不变资本之间的比例不同时，我们对公式的表述可以不同，例如：</w:t>
      </w:r>
    </w:p>
    <w:p w14:paraId="4B7653E0">
      <w:pPr>
        <w:ind w:firstLine="420" w:firstLineChars="0"/>
        <w:rPr>
          <w:rFonts w:hint="default"/>
          <w:lang w:val="en-US" w:eastAsia="zh-CN"/>
        </w:rPr>
      </w:pPr>
      <w:r>
        <w:rPr>
          <w:rFonts w:hint="default"/>
          <w:lang w:val="en-US" w:eastAsia="zh-CN"/>
        </w:rPr>
        <w:t>公式（b）</w:t>
      </w:r>
    </w:p>
    <w:p w14:paraId="775F9B00">
      <w:pPr>
        <w:ind w:firstLine="420" w:firstLineChars="0"/>
        <w:rPr>
          <w:rFonts w:hint="default"/>
          <w:lang w:val="en-US" w:eastAsia="zh-CN"/>
        </w:rPr>
      </w:pPr>
      <w:r>
        <w:rPr>
          <w:rFonts w:hint="eastAsia"/>
          <w:lang w:val="en-US" w:eastAsia="zh-CN"/>
        </w:rPr>
        <w:t>Ⅰ{4000c+875v+875m=5750}</w:t>
      </w:r>
    </w:p>
    <w:p w14:paraId="2DB737E0">
      <w:pPr>
        <w:ind w:firstLine="420" w:firstLineChars="0"/>
        <w:rPr>
          <w:rFonts w:hint="eastAsia"/>
          <w:lang w:val="en-US" w:eastAsia="zh-CN"/>
        </w:rPr>
      </w:pPr>
      <w:r>
        <w:rPr>
          <w:rFonts w:hint="eastAsia"/>
          <w:lang w:val="en-US" w:eastAsia="zh-CN"/>
        </w:rPr>
        <w:t>Ⅱ{1750c+376v+376m=2502}，合计=8252。</w:t>
      </w:r>
    </w:p>
    <w:p w14:paraId="2FE6E10D">
      <w:pPr>
        <w:ind w:firstLine="420" w:firstLineChars="0"/>
        <w:rPr>
          <w:rFonts w:hint="default"/>
          <w:lang w:val="en-US" w:eastAsia="zh-CN"/>
        </w:rPr>
      </w:pPr>
      <w:r>
        <w:rPr>
          <w:rFonts w:hint="default"/>
          <w:lang w:val="en-US" w:eastAsia="zh-CN"/>
        </w:rPr>
        <w:t>这样，这个公式似乎是为简单再生产而列出的，以至于剩余价值全都作为收入花掉，而没有积累起来。在（a）和（b）这两个场合，年产品的价值量是相同的，只是在（b）的场合，它的各种要素在职能上的组合使再生产按照相同的规模再开始，而在（a）的场合，年产品各要素在职能上的组合却形成规模扩大的再生产的物质基础。在（b）的场合，（875v＋875m）Ⅰ＝1750Ⅰ（v＋m），它和1750Ⅱc交换时，没有余额，而在（a）的场合，（1000v＋1000m）Ⅰ＝2000Ⅰ（v＋m），它和1500Ⅱc交换时，却留下一个余额500Ⅰm，供第Ⅰ部类进行积累。</w:t>
      </w:r>
    </w:p>
    <w:p w14:paraId="15266782">
      <w:pPr>
        <w:ind w:firstLine="420" w:firstLineChars="0"/>
        <w:rPr>
          <w:rFonts w:hint="default"/>
          <w:lang w:val="en-US" w:eastAsia="zh-CN"/>
        </w:rPr>
      </w:pPr>
      <w:r>
        <w:rPr>
          <w:rFonts w:hint="default"/>
          <w:lang w:val="en-US" w:eastAsia="zh-CN"/>
        </w:rPr>
        <w:t>现在让我们更仔细地分析公式（a）。假定第Ⅰ部类和第Ⅱ部类都把剩余价值的一半积累起来，即把它转化为追加资本的要素，而不是作为收入花掉。因为1000Ⅰm的一半＝500要以这种或那种形式积累起来，作为追加的货币资本投入，也就是说，要转化为追加的生产资本，所以，只有（1000v＋500m）Ⅰ作为收入花掉。因此，Ⅱc的正常的量在这里也只有1500。对1500Ⅰ（v＋m）和1500Ⅱc之间的交换，无须再研究，因为它作为简单再生产的过程已经阐明了；对4000Ⅰc，也无须再考察，因为4000Ⅰc为重新开始的再生产（这一次要按扩大的规模进行）而进行的再组合，同样也作为简单再生产的过程阐明了。</w:t>
      </w:r>
    </w:p>
    <w:p w14:paraId="6FA4F52E">
      <w:pPr>
        <w:ind w:firstLine="420" w:firstLineChars="0"/>
        <w:rPr>
          <w:rFonts w:hint="default"/>
          <w:lang w:val="en-US" w:eastAsia="zh-CN"/>
        </w:rPr>
      </w:pPr>
      <w:r>
        <w:rPr>
          <w:rFonts w:hint="default"/>
          <w:lang w:val="en-US" w:eastAsia="zh-CN"/>
        </w:rPr>
        <w:t>在这里惟一要研究的，是500Ⅰm和（376v＋376m）Ⅱ。一方面要考察第Ⅰ部类和第Ⅱ部类各自的内部关系，另一方面要考察两个部类之间的运动。因为我们假定第Ⅱ部类的剩余价值也有一半要积累，所以在这里应该有188转化为资本，其中有</w:t>
      </w:r>
      <w:r>
        <w:rPr>
          <w:rFonts w:hint="eastAsia"/>
          <w:lang w:val="en-US" w:eastAsia="zh-CN"/>
        </w:rPr>
        <w:t>1/4=47</w:t>
      </w:r>
      <w:r>
        <w:rPr>
          <w:rFonts w:hint="default"/>
          <w:lang w:val="en-US" w:eastAsia="zh-CN"/>
        </w:rPr>
        <w:t>要转化为可变资本，以整数计，可以说有48要转化为可变资本；而剩下140要转化为不变资本。</w:t>
      </w:r>
    </w:p>
    <w:p w14:paraId="4B98340F">
      <w:pPr>
        <w:ind w:firstLine="420" w:firstLineChars="0"/>
        <w:rPr>
          <w:rFonts w:hint="default"/>
          <w:lang w:val="en-US" w:eastAsia="zh-CN"/>
        </w:rPr>
      </w:pPr>
      <w:r>
        <w:rPr>
          <w:rFonts w:hint="default"/>
          <w:lang w:val="en-US" w:eastAsia="zh-CN"/>
        </w:rPr>
        <w:t>我们在这里碰上了一个新问题，这个问题的存在本身，对通常的见解来说，必然显得奇怪，因为按照通常的见解，一种商品总是要和另一种商品交换，或者说，商品总是要和货币交换，而这个货币又总是要和另一种商品交换。140Ⅱm所以能够转化为生产资本，只是因为它们由商品Ⅰm中具有同等价值额的部分来补偿。不言而喻，Ⅰm中要同Ⅱm交换的部分，必须由生产资料构成，这种生产资料或者既能进入第Ⅰ部类的生产，也能进入第Ⅱ部类的生产，或者只能进入第Ⅱ部类的生产。这种补偿之所以能够进行，只是由于第Ⅱ部类方面的单方面的买，因为全部有待我们考察的剩余产品500Ⅰm，都要用在第Ⅰ部类的积累上，因此，不能用来同第Ⅱ部类的商品交换；换句话说，第Ⅰ部类的这些剩余产品不能同时既用来积累，又用来消费。因此，第Ⅱ部类必须用现金购买140Ⅰm，但是这样用掉的货币，不会因为以后第Ⅱ部类把它的商品卖给第Ⅰ部类而流回到它那里。并且，在每年的新生产中，只要这种生产是规模扩大的再生产，这种过程就是不断反复发生的。对第Ⅱ部类来说，为这个目的所需要的货币源泉，是从哪里来的呢？</w:t>
      </w:r>
    </w:p>
    <w:p w14:paraId="000F71C7">
      <w:pPr>
        <w:ind w:firstLine="420" w:firstLineChars="0"/>
        <w:rPr>
          <w:rFonts w:hint="default"/>
          <w:lang w:val="en-US" w:eastAsia="zh-CN"/>
        </w:rPr>
      </w:pPr>
      <w:r>
        <w:rPr>
          <w:rFonts w:hint="default"/>
          <w:lang w:val="en-US" w:eastAsia="zh-CN"/>
        </w:rPr>
        <w:t>但是，第Ⅱ部类对于新货币资本的形成——这种形成伴随着实际的积累，在资本主义生产中是实际积累的条件，实际上首先表现为简单的货币贮藏——好像是一块不毛之地。首先，我们有376Ⅱv；这个预付在劳动力上的货币资本376，会由于第Ⅱ部类的商品被人购买而不断地作为货币形式的可变资本回到第Ⅱ部类的资本家手中。不过，这样不断反复离开起点又回到起点（资本家的钱袋）的现象，无论如何不会增加在这个循环里面流转的货币。因此，这不是货币积累的源泉；这个货币也不能从这个流通中取出，以便形成贮藏起来的、潜在的新的货币资本。</w:t>
      </w:r>
    </w:p>
    <w:p w14:paraId="0312E8E9">
      <w:pPr>
        <w:ind w:firstLine="420" w:firstLineChars="0"/>
        <w:rPr>
          <w:rFonts w:hint="default"/>
          <w:lang w:val="en-US" w:eastAsia="zh-CN"/>
        </w:rPr>
      </w:pPr>
      <w:r>
        <w:rPr>
          <w:rFonts w:hint="default"/>
          <w:lang w:val="en-US" w:eastAsia="zh-CN"/>
        </w:rPr>
        <w:t>但是且慢！这里就没有什么利润可图吗？</w:t>
      </w:r>
    </w:p>
    <w:p w14:paraId="0CE0FD44">
      <w:pPr>
        <w:ind w:firstLine="420" w:firstLineChars="0"/>
        <w:rPr>
          <w:rFonts w:hint="default"/>
          <w:lang w:val="en-US" w:eastAsia="zh-CN"/>
        </w:rPr>
      </w:pPr>
      <w:r>
        <w:rPr>
          <w:rFonts w:hint="default"/>
          <w:lang w:val="en-US" w:eastAsia="zh-CN"/>
        </w:rPr>
        <w:t>我们不要忘记，和第Ⅰ部类相比，第Ⅱ部类具有这样一个优点：第Ⅱ部类所使用的工人，必须再向第Ⅱ部类购买他们自己所生产的商品。第Ⅱ部类是劳动力的买者，同时又是向自己所使用的劳动力的所有者出售商品的卖者。因此，第Ⅱ部类资本家能够：</w:t>
      </w:r>
    </w:p>
    <w:p w14:paraId="461A0484">
      <w:pPr>
        <w:ind w:firstLine="420" w:firstLineChars="0"/>
        <w:rPr>
          <w:rFonts w:hint="default"/>
          <w:lang w:val="en-US" w:eastAsia="zh-CN"/>
        </w:rPr>
      </w:pPr>
      <w:r>
        <w:rPr>
          <w:rFonts w:hint="default"/>
          <w:lang w:val="en-US" w:eastAsia="zh-CN"/>
        </w:rPr>
        <w:t>1.简单地把工资压低到它的平均正常水平以下——这是他们与第Ⅰ部类资本家的共同之处。因此，作为可变资本的货币形式来执行职能的货币，就有一部分游离出来，并在同一个过程的不断反复中成为第Ⅱ部类的货币贮藏的一个正常的源泉，从而形成潜在的追加货币资本的一个正常的源泉。偶然靠欺诈取得的利润，当然和我们这里考察的正常的资本形成的问题无关。但不要忘记，实际支付的正常工资（它在其他条件不变的情况下决定可变资本的量），根本不是由于资本家的好心肠才支付的，而是在既定关系下不得不支付的。因此，这种说明方法就被排除了。如果我们假定376v是第Ⅱ部类所耗费的可变资本，我们就不应该为了说明一个新碰到的问题，而突然偷偷地改变我们的假设，说他们只预付350v，而不是376v。</w:t>
      </w:r>
    </w:p>
    <w:p w14:paraId="1412AEDD">
      <w:pPr>
        <w:ind w:firstLine="420" w:firstLineChars="0"/>
        <w:rPr>
          <w:rFonts w:hint="default"/>
          <w:lang w:val="en-US" w:eastAsia="zh-CN"/>
        </w:rPr>
      </w:pPr>
      <w:r>
        <w:rPr>
          <w:rFonts w:hint="default"/>
          <w:lang w:val="en-US" w:eastAsia="zh-CN"/>
        </w:rPr>
        <w:t>2.另一方面，第Ⅱ部类作为总体来看，如上所述，比第Ⅰ部类还有一个优点：它是劳动力的买者，同时又是再向自己的工人出售商品的卖者。每一个工业国家都提供了十分明显的实例，证明可以怎样利用这个优点，可以怎样在名义上支付正常的工资，事实上却一部分用实物工资制，一部分用伪造通货的办法（也许还不受法律的处罚），把其中的一部分在不付相应的商品等价物的情况下再夺回来，换句话说，再偷回来。例如，在英国和美国就是这样。（关于这一点，要列举若干恰当的例子来加以说明。）但是，这种做法，正好是第1点所讲的同样的做法，只不过伪装了一下，而且是迂回曲折地进行的。因此，这种做法要和前一种做法一样被排除。这里讲的，是实际上支付的而不是名义上支付的工资。</w:t>
      </w:r>
    </w:p>
    <w:p w14:paraId="4DF9041A">
      <w:pPr>
        <w:ind w:firstLine="420" w:firstLineChars="0"/>
        <w:rPr>
          <w:rFonts w:hint="default"/>
          <w:lang w:val="en-US" w:eastAsia="zh-CN"/>
        </w:rPr>
      </w:pPr>
      <w:r>
        <w:rPr>
          <w:rFonts w:hint="default"/>
          <w:lang w:val="en-US" w:eastAsia="zh-CN"/>
        </w:rPr>
        <w:t>我们知道，在对资本主义机制进行客观分析时，不能利用这个机制所具有的某些特别的污点作为借口，来排除理论上的困难。但奇怪的是，攻击我的大多数资产阶级批评家竟大喊大叫，似乎我比如说在《资本论》第一册中假定资本家支付劳动力的实际价值（他们大都不是这样做的），这就冤枉了这些资本家！（在这里不妨用谢夫莱赐给我的慷慨，来引用他的一些话。）</w:t>
      </w:r>
    </w:p>
    <w:p w14:paraId="4F7C46A8">
      <w:pPr>
        <w:ind w:firstLine="420" w:firstLineChars="0"/>
        <w:rPr>
          <w:rFonts w:hint="default"/>
          <w:lang w:val="en-US" w:eastAsia="zh-CN"/>
        </w:rPr>
      </w:pPr>
      <w:r>
        <w:rPr>
          <w:rFonts w:hint="default"/>
          <w:lang w:val="en-US" w:eastAsia="zh-CN"/>
        </w:rPr>
        <w:t>因此，要达到上述目的，用376Ⅱv是不行的。</w:t>
      </w:r>
    </w:p>
    <w:p w14:paraId="22B7EE66">
      <w:pPr>
        <w:ind w:firstLine="420" w:firstLineChars="0"/>
        <w:rPr>
          <w:rFonts w:hint="default"/>
          <w:lang w:val="en-US" w:eastAsia="zh-CN"/>
        </w:rPr>
      </w:pPr>
      <w:r>
        <w:rPr>
          <w:rFonts w:hint="default"/>
          <w:lang w:val="en-US" w:eastAsia="zh-CN"/>
        </w:rPr>
        <w:t>但是，用376Ⅱm，似乎更不行。在这里，只有同一部类的资本家互相对立。他们彼此出售和彼此购买他们所生产的消费资料。这种交换所必需的货币，只是作为流通手段执行职能；在正常的进程中，这种货币必须按照各有关当事人预付到流通中的数量，流回到他们各人手里，这样才能始终不断地重新通过同一轨道。</w:t>
      </w:r>
    </w:p>
    <w:p w14:paraId="35473273">
      <w:pPr>
        <w:ind w:firstLine="420" w:firstLineChars="0"/>
        <w:rPr>
          <w:rFonts w:hint="default"/>
          <w:lang w:val="en-US" w:eastAsia="zh-CN"/>
        </w:rPr>
      </w:pPr>
      <w:r>
        <w:rPr>
          <w:rFonts w:hint="default"/>
          <w:lang w:val="en-US" w:eastAsia="zh-CN"/>
        </w:rPr>
        <w:t>要从流通中取出这种货币以形成潜在的追加的货币资本，看来只可能通过两种途径。或者是，第Ⅱ部类的一部分资本家欺骗另一部分资本家，用这种方法夺取他们手中的货币。我们知道，新货币资本的形成，不需要先增加通货，而只需要把某些方面的货币从流通中取出，作为贮藏货币贮存起来。即使可以把货币偷来，以致第Ⅱ部类的一部分资本家的追加货币资本的形成，可以和另一部分资本家的直接的货币损失结合在一起，那也不会改变事情的本质。不过第Ⅱ部类中受骗的那一部分资本家会生活得差一些，如此而已。</w:t>
      </w:r>
    </w:p>
    <w:p w14:paraId="0678AFEB">
      <w:pPr>
        <w:ind w:firstLine="420" w:firstLineChars="0"/>
        <w:rPr>
          <w:rFonts w:hint="default"/>
          <w:lang w:val="en-US" w:eastAsia="zh-CN"/>
        </w:rPr>
      </w:pPr>
      <w:r>
        <w:rPr>
          <w:rFonts w:hint="default"/>
          <w:lang w:val="en-US" w:eastAsia="zh-CN"/>
        </w:rPr>
        <w:t>或者是，必要生活资料所代表的Ⅱm的一部分，直接在第Ⅱ部类转化为新的可变资本。这又是怎样发生的，我们将在本章的结尾（第Ⅳ节）加以研究。</w:t>
      </w:r>
    </w:p>
    <w:p w14:paraId="365709BC">
      <w:pPr>
        <w:pStyle w:val="6"/>
        <w:ind w:firstLine="420" w:firstLineChars="0"/>
        <w:rPr>
          <w:rFonts w:hint="eastAsia"/>
          <w:lang w:val="en-US" w:eastAsia="zh-CN"/>
        </w:rPr>
      </w:pPr>
      <w:r>
        <w:rPr>
          <w:rFonts w:hint="eastAsia"/>
          <w:lang w:val="en-US" w:eastAsia="zh-CN"/>
        </w:rPr>
        <w:t>1.第一例</w:t>
      </w:r>
    </w:p>
    <w:p w14:paraId="328779D3">
      <w:pPr>
        <w:ind w:firstLine="420" w:firstLineChars="0"/>
        <w:rPr>
          <w:rFonts w:hint="eastAsia"/>
          <w:lang w:val="en-US" w:eastAsia="zh-CN"/>
        </w:rPr>
      </w:pPr>
      <w:r>
        <w:rPr>
          <w:rFonts w:hint="eastAsia"/>
          <w:lang w:val="en-US" w:eastAsia="zh-CN"/>
        </w:rPr>
        <w:t>（A）简单再生产的公式</w:t>
      </w:r>
    </w:p>
    <w:p w14:paraId="2C7085A4">
      <w:pPr>
        <w:ind w:firstLine="420" w:firstLineChars="0"/>
        <w:rPr>
          <w:rFonts w:hint="eastAsia"/>
          <w:lang w:val="en-US" w:eastAsia="zh-CN"/>
        </w:rPr>
      </w:pPr>
      <w:r>
        <w:rPr>
          <w:rFonts w:hint="eastAsia"/>
          <w:lang w:val="en-US" w:eastAsia="zh-CN"/>
        </w:rPr>
        <w:t>Ⅰ{4000c+1000v+1000m=6000}</w:t>
      </w:r>
    </w:p>
    <w:p w14:paraId="31599486">
      <w:pPr>
        <w:ind w:firstLine="420" w:firstLineChars="0"/>
        <w:rPr>
          <w:rFonts w:hint="eastAsia"/>
          <w:lang w:val="en-US" w:eastAsia="zh-CN"/>
        </w:rPr>
      </w:pPr>
      <w:r>
        <w:rPr>
          <w:rFonts w:hint="eastAsia"/>
          <w:lang w:val="en-US" w:eastAsia="zh-CN"/>
        </w:rPr>
        <w:t>Ⅱ{2000c+500v+500m=3000}，总额=9000</w:t>
      </w:r>
    </w:p>
    <w:p w14:paraId="2AD9611D">
      <w:pPr>
        <w:ind w:firstLine="420" w:firstLineChars="0"/>
        <w:rPr>
          <w:rFonts w:hint="eastAsia"/>
          <w:lang w:val="en-US" w:eastAsia="zh-CN"/>
        </w:rPr>
      </w:pPr>
      <w:r>
        <w:rPr>
          <w:rFonts w:hint="eastAsia"/>
          <w:lang w:val="en-US" w:eastAsia="zh-CN"/>
        </w:rPr>
        <w:t>（B）规模扩大的再生产的开端公式</w:t>
      </w:r>
    </w:p>
    <w:p w14:paraId="1FE31129">
      <w:pPr>
        <w:ind w:firstLine="420" w:firstLineChars="0"/>
        <w:rPr>
          <w:rFonts w:hint="eastAsia"/>
          <w:lang w:val="en-US" w:eastAsia="zh-CN"/>
        </w:rPr>
      </w:pPr>
      <w:r>
        <w:rPr>
          <w:rFonts w:hint="eastAsia"/>
          <w:lang w:val="en-US" w:eastAsia="zh-CN"/>
        </w:rPr>
        <w:t>Ⅰ{4000c+1000v+1000m=6000}</w:t>
      </w:r>
    </w:p>
    <w:p w14:paraId="141EF3C0">
      <w:pPr>
        <w:ind w:firstLine="420" w:firstLineChars="0"/>
        <w:rPr>
          <w:rFonts w:hint="eastAsia"/>
          <w:lang w:val="en-US" w:eastAsia="zh-CN"/>
        </w:rPr>
      </w:pPr>
      <w:r>
        <w:rPr>
          <w:rFonts w:hint="eastAsia"/>
          <w:lang w:val="en-US" w:eastAsia="zh-CN"/>
        </w:rPr>
        <w:t>Ⅱ{1500c+750v+750m=3000}，总额=9000</w:t>
      </w:r>
    </w:p>
    <w:p w14:paraId="094FDD76">
      <w:pPr>
        <w:ind w:firstLine="420" w:firstLineChars="0"/>
        <w:rPr>
          <w:rFonts w:hint="default"/>
          <w:lang w:val="en-US" w:eastAsia="zh-CN"/>
        </w:rPr>
      </w:pPr>
      <w:r>
        <w:rPr>
          <w:rFonts w:hint="default"/>
          <w:lang w:val="en-US" w:eastAsia="zh-CN"/>
        </w:rPr>
        <w:t>假定在公式（B）中，第Ⅰ部类的剩余价值的一半即500被积累。因此，首先，（1000v＋500m）Ⅰ或1500Ⅰ（v＋m）要由1500Ⅱc补偿；这样，第Ⅰ部类留下的是4000c＋500m，后者要用于积累。（1000v＋500m）Ⅰ由1500Ⅱc来补偿，是简单再生产的一个过程，这在考察简单再生产时已经阐明了。</w:t>
      </w:r>
    </w:p>
    <w:p w14:paraId="7443E2D2">
      <w:pPr>
        <w:ind w:firstLine="420" w:firstLineChars="0"/>
        <w:rPr>
          <w:rFonts w:hint="default"/>
          <w:lang w:val="en-US" w:eastAsia="zh-CN"/>
        </w:rPr>
      </w:pPr>
      <w:r>
        <w:rPr>
          <w:rFonts w:hint="default"/>
          <w:lang w:val="en-US" w:eastAsia="zh-CN"/>
        </w:rPr>
        <w:t>我们假定，500Ⅰm中有400要转化为不变资本，100要转化为可变资本。要在第Ⅰ部类内部资本化的400m的交换已经阐明了；它们能够直接并入Ⅰc；这样，第Ⅰ部类是：</w:t>
      </w:r>
    </w:p>
    <w:p w14:paraId="0CC3DACC">
      <w:pPr>
        <w:ind w:firstLine="420" w:firstLineChars="0"/>
        <w:rPr>
          <w:rFonts w:hint="default"/>
          <w:lang w:val="en-US" w:eastAsia="zh-CN"/>
        </w:rPr>
      </w:pPr>
      <w:r>
        <w:rPr>
          <w:rFonts w:hint="default"/>
          <w:lang w:val="en-US" w:eastAsia="zh-CN"/>
        </w:rPr>
        <w:t>4400c＋1000v＋100m（最后一项要转化为100v）。</w:t>
      </w:r>
    </w:p>
    <w:p w14:paraId="3410287C">
      <w:pPr>
        <w:ind w:firstLine="420" w:firstLineChars="0"/>
        <w:rPr>
          <w:rFonts w:hint="default"/>
          <w:lang w:val="en-US" w:eastAsia="zh-CN"/>
        </w:rPr>
      </w:pPr>
      <w:r>
        <w:rPr>
          <w:rFonts w:hint="default"/>
          <w:lang w:val="en-US" w:eastAsia="zh-CN"/>
        </w:rPr>
        <w:t>第Ⅱ部类方面为了积累的目的，要向第Ⅰ部类购买100Ⅰm（以生产资料的形式存在），于是这100Ⅰm形成第Ⅱ部类的追加不变资本；而第Ⅱ部类为这个目的而支付的100货币，就转化为第Ⅰ部类的追加可变资本的货币形式。这样，第Ⅰ部类的资本是4400c＋1100v（后者以货币形式存在）＝5500。</w:t>
      </w:r>
    </w:p>
    <w:p w14:paraId="355426A4">
      <w:pPr>
        <w:ind w:firstLine="420" w:firstLineChars="0"/>
        <w:rPr>
          <w:rFonts w:hint="default"/>
          <w:lang w:val="en-US" w:eastAsia="zh-CN"/>
        </w:rPr>
      </w:pPr>
      <w:r>
        <w:rPr>
          <w:rFonts w:hint="default"/>
          <w:lang w:val="en-US" w:eastAsia="zh-CN"/>
        </w:rPr>
        <w:t>第Ⅱ部类的不变资本现在是1600c；第Ⅱ部类要运用这个资本，就必须再投入50v的货币来购买新的劳动力，从而使他的可变资本由750增加到800。第Ⅱ部类这样增加的不变资本和可变资本，共计150，要由该部类的剩余价值来偿付；因此，在750Ⅱm中，只剩下600m作为第Ⅱ部类资本家的消费基金，他们的年产品现在划分如下：</w:t>
      </w:r>
    </w:p>
    <w:p w14:paraId="765D2B7C">
      <w:pPr>
        <w:ind w:firstLine="420" w:firstLineChars="0"/>
        <w:rPr>
          <w:rFonts w:hint="default"/>
          <w:lang w:val="en-US" w:eastAsia="zh-CN"/>
        </w:rPr>
      </w:pPr>
      <w:r>
        <w:rPr>
          <w:rFonts w:hint="default"/>
          <w:lang w:val="en-US" w:eastAsia="zh-CN"/>
        </w:rPr>
        <w:t>Ⅱ.1600c＋800v＋600m（消费基金）＝3000。</w:t>
      </w:r>
    </w:p>
    <w:p w14:paraId="67FB5049">
      <w:pPr>
        <w:ind w:firstLine="420" w:firstLineChars="0"/>
        <w:rPr>
          <w:rFonts w:hint="default"/>
          <w:lang w:val="en-US" w:eastAsia="zh-CN"/>
        </w:rPr>
      </w:pPr>
      <w:r>
        <w:rPr>
          <w:rFonts w:hint="default"/>
          <w:lang w:val="en-US" w:eastAsia="zh-CN"/>
        </w:rPr>
        <w:t>在消费资料上生产的150m，在这里已经转化为（100c＋50v）Ⅱ。它将以它的实物形式，全部进入工人的消费：如上所述，100为第Ⅰ部类的工人（100Ⅰv）所消费，50为第Ⅱ部类的工人（50Ⅱv）所消费。事实上，因为第Ⅱ部类的总产品要以积累所必需的形式制造出来，所以增大了100的剩余价值部分要以必要消费资料的形式再生产出来。如果再生产实际是按扩大的规模开始的，第Ⅰ部类的可变货币资本100，就会通过他们的工人阶级的手，流回到第Ⅱ部类；第Ⅱ部类则把商品储备中的100m转给第Ⅰ部类，同时又把商品储备中的50转给本部类的工人阶级。</w:t>
      </w:r>
    </w:p>
    <w:p w14:paraId="5DAB1497">
      <w:pPr>
        <w:ind w:firstLine="420" w:firstLineChars="0"/>
        <w:rPr>
          <w:rFonts w:hint="default"/>
          <w:lang w:val="en-US" w:eastAsia="zh-CN"/>
        </w:rPr>
      </w:pPr>
      <w:r>
        <w:rPr>
          <w:rFonts w:hint="default"/>
          <w:lang w:val="en-US" w:eastAsia="zh-CN"/>
        </w:rPr>
        <w:t>为积累的目的而改变的组合，现在表述如下：</w:t>
      </w:r>
    </w:p>
    <w:p w14:paraId="5FBDA05C">
      <w:pPr>
        <w:ind w:firstLine="420" w:firstLineChars="0"/>
        <w:rPr>
          <w:rFonts w:hint="default"/>
          <w:lang w:val="en-US" w:eastAsia="zh-CN"/>
        </w:rPr>
      </w:pPr>
      <w:r>
        <w:rPr>
          <w:rFonts w:hint="default"/>
          <w:lang w:val="en-US" w:eastAsia="zh-CN"/>
        </w:rPr>
        <w:t>Ⅰ.4400c＋1100v＋500消费基金＝6000</w:t>
      </w:r>
    </w:p>
    <w:p w14:paraId="1408C0CF">
      <w:pPr>
        <w:ind w:firstLine="420" w:firstLineChars="0"/>
        <w:rPr>
          <w:rFonts w:hint="default"/>
          <w:lang w:val="en-US" w:eastAsia="zh-CN"/>
        </w:rPr>
      </w:pPr>
      <w:r>
        <w:rPr>
          <w:rFonts w:hint="default"/>
          <w:lang w:val="en-US" w:eastAsia="zh-CN"/>
        </w:rPr>
        <w:t>Ⅱ.1600c＋800v＋600消费基金＝3000</w:t>
      </w:r>
    </w:p>
    <w:p w14:paraId="6BD97A29">
      <w:pPr>
        <w:ind w:firstLine="420" w:firstLineChars="0"/>
        <w:rPr>
          <w:rFonts w:hint="default"/>
          <w:lang w:val="en-US" w:eastAsia="zh-CN"/>
        </w:rPr>
      </w:pPr>
      <w:r>
        <w:rPr>
          <w:rFonts w:hint="default"/>
          <w:lang w:val="en-US" w:eastAsia="zh-CN"/>
        </w:rPr>
        <w:t>总计同上＝9000。</w:t>
      </w:r>
    </w:p>
    <w:p w14:paraId="596D1E09">
      <w:pPr>
        <w:ind w:firstLine="420" w:firstLineChars="0"/>
        <w:rPr>
          <w:rFonts w:hint="default"/>
          <w:lang w:val="en-US" w:eastAsia="zh-CN"/>
        </w:rPr>
      </w:pPr>
      <w:r>
        <w:rPr>
          <w:rFonts w:hint="default"/>
          <w:lang w:val="en-US" w:eastAsia="zh-CN"/>
        </w:rPr>
        <w:t>其中，资本是：</w:t>
      </w:r>
    </w:p>
    <w:p w14:paraId="61D06718">
      <w:pPr>
        <w:ind w:firstLine="420" w:firstLineChars="0"/>
        <w:rPr>
          <w:rFonts w:hint="eastAsia"/>
          <w:lang w:val="en-US" w:eastAsia="zh-CN"/>
        </w:rPr>
      </w:pPr>
      <w:r>
        <w:rPr>
          <w:rFonts w:hint="eastAsia"/>
          <w:lang w:val="en-US" w:eastAsia="zh-CN"/>
        </w:rPr>
        <w:t>Ⅰ{4400c+1100v(货币)=5500}</w:t>
      </w:r>
    </w:p>
    <w:p w14:paraId="5E5D5854">
      <w:pPr>
        <w:ind w:firstLine="420" w:firstLineChars="0"/>
        <w:rPr>
          <w:rFonts w:hint="eastAsia"/>
          <w:lang w:val="en-US" w:eastAsia="zh-CN"/>
        </w:rPr>
      </w:pPr>
      <w:r>
        <w:rPr>
          <w:rFonts w:hint="eastAsia"/>
          <w:lang w:val="en-US" w:eastAsia="zh-CN"/>
        </w:rPr>
        <w:t>Ⅱ{1600c+800v(货币)=2400}，总额=7900</w:t>
      </w:r>
    </w:p>
    <w:p w14:paraId="292C862B">
      <w:pPr>
        <w:ind w:firstLine="420" w:firstLineChars="0"/>
        <w:rPr>
          <w:rFonts w:hint="eastAsia"/>
          <w:lang w:val="en-US" w:eastAsia="zh-CN"/>
        </w:rPr>
      </w:pPr>
      <w:r>
        <w:rPr>
          <w:rFonts w:hint="eastAsia"/>
          <w:lang w:val="en-US" w:eastAsia="zh-CN"/>
        </w:rPr>
        <w:t>在开始生产时则是：</w:t>
      </w:r>
    </w:p>
    <w:p w14:paraId="7FA35EBF">
      <w:pPr>
        <w:ind w:firstLine="420" w:firstLineChars="0"/>
        <w:rPr>
          <w:rFonts w:hint="eastAsia"/>
          <w:lang w:val="en-US" w:eastAsia="zh-CN"/>
        </w:rPr>
      </w:pPr>
      <w:r>
        <w:rPr>
          <w:rFonts w:hint="eastAsia"/>
          <w:lang w:val="en-US" w:eastAsia="zh-CN"/>
        </w:rPr>
        <w:t>Ⅰ{4000c+1000v=5000}</w:t>
      </w:r>
    </w:p>
    <w:p w14:paraId="0FE369D7">
      <w:pPr>
        <w:ind w:firstLine="420" w:firstLineChars="0"/>
        <w:rPr>
          <w:rFonts w:hint="eastAsia"/>
          <w:lang w:val="en-US" w:eastAsia="zh-CN"/>
        </w:rPr>
      </w:pPr>
      <w:r>
        <w:rPr>
          <w:rFonts w:hint="eastAsia"/>
          <w:lang w:val="en-US" w:eastAsia="zh-CN"/>
        </w:rPr>
        <w:t>Ⅱ{1500c+750v=2250}，总额=7250</w:t>
      </w:r>
    </w:p>
    <w:p w14:paraId="7130E4D7">
      <w:pPr>
        <w:ind w:firstLine="420" w:firstLineChars="0"/>
        <w:rPr>
          <w:rFonts w:hint="default"/>
          <w:lang w:val="en-US" w:eastAsia="zh-CN"/>
        </w:rPr>
      </w:pPr>
      <w:r>
        <w:rPr>
          <w:rFonts w:hint="default"/>
          <w:lang w:val="en-US" w:eastAsia="zh-CN"/>
        </w:rPr>
        <w:t>如果实际积累现在是在这个基础上进行的，这就是说，如果用这个已经增加的资本实际进行生产，在第二年结束时，我们就得出：</w:t>
      </w:r>
    </w:p>
    <w:p w14:paraId="4EBBCFE1">
      <w:pPr>
        <w:ind w:firstLine="420" w:firstLineChars="0"/>
        <w:rPr>
          <w:rFonts w:hint="eastAsia"/>
          <w:lang w:val="en-US" w:eastAsia="zh-CN"/>
        </w:rPr>
      </w:pPr>
      <w:r>
        <w:rPr>
          <w:rFonts w:hint="eastAsia"/>
          <w:lang w:val="en-US" w:eastAsia="zh-CN"/>
        </w:rPr>
        <w:t>Ⅰ{4400c+1100v+1100m=6600}</w:t>
      </w:r>
    </w:p>
    <w:p w14:paraId="69EA7B5B">
      <w:pPr>
        <w:ind w:firstLine="420" w:firstLineChars="0"/>
        <w:rPr>
          <w:rFonts w:hint="eastAsia"/>
          <w:lang w:val="en-US" w:eastAsia="zh-CN"/>
        </w:rPr>
      </w:pPr>
      <w:r>
        <w:rPr>
          <w:rFonts w:hint="eastAsia"/>
          <w:lang w:val="en-US" w:eastAsia="zh-CN"/>
        </w:rPr>
        <w:t>Ⅱ{1600c+800v+800m=3200}，总额=9800</w:t>
      </w:r>
    </w:p>
    <w:p w14:paraId="68D343C3">
      <w:pPr>
        <w:ind w:firstLine="420" w:firstLineChars="0"/>
        <w:rPr>
          <w:rFonts w:hint="default"/>
          <w:lang w:val="en-US" w:eastAsia="zh-CN"/>
        </w:rPr>
      </w:pPr>
      <w:r>
        <w:rPr>
          <w:rFonts w:hint="default"/>
          <w:lang w:val="en-US" w:eastAsia="zh-CN"/>
        </w:rPr>
        <w:t>假定第Ⅰ部类继续按同一比例进行积累，550m作为收入花掉，550m积累起来。这样，首先1100Ⅰv要由1100Ⅱc补偿，其次，550Ⅰm也要实现为同等数额的第Ⅱ部类的商品，合计是1650Ⅰ（v＋m）。但是，第Ⅱ部类需要补偿的不变资本只＝1600；因此，其余的50，必须从800Ⅱm中补充。如果我们在这里首先撇开货币不说，那么，这个交易的结果如下：</w:t>
      </w:r>
    </w:p>
    <w:p w14:paraId="0ADC2078">
      <w:pPr>
        <w:ind w:firstLine="420" w:firstLineChars="0"/>
        <w:rPr>
          <w:rFonts w:hint="default"/>
          <w:lang w:val="en-US" w:eastAsia="zh-CN"/>
        </w:rPr>
      </w:pPr>
      <w:r>
        <w:rPr>
          <w:rFonts w:hint="default"/>
          <w:lang w:val="en-US" w:eastAsia="zh-CN"/>
        </w:rPr>
        <w:t>Ⅰ.4400c＋550m（要资本化的剩余价值）；此外还有资本家和工人的消费基金1650（v＋m），在商品Ⅱc上实现。</w:t>
      </w:r>
    </w:p>
    <w:p w14:paraId="0A504BF8">
      <w:pPr>
        <w:ind w:firstLine="420" w:firstLineChars="0"/>
        <w:rPr>
          <w:rFonts w:hint="default"/>
          <w:lang w:val="en-US" w:eastAsia="zh-CN"/>
        </w:rPr>
      </w:pPr>
      <w:r>
        <w:rPr>
          <w:rFonts w:hint="default"/>
          <w:lang w:val="en-US" w:eastAsia="zh-CN"/>
        </w:rPr>
        <w:t>Ⅱ.1650c（如上所述，其中的50是从Ⅱm中取出来追加的）＋800v＋750m（资本家的消费基金）。</w:t>
      </w:r>
    </w:p>
    <w:p w14:paraId="2DB5701D">
      <w:pPr>
        <w:ind w:firstLine="420" w:firstLineChars="0"/>
        <w:rPr>
          <w:rFonts w:hint="default"/>
          <w:lang w:val="en-US" w:eastAsia="zh-CN"/>
        </w:rPr>
      </w:pPr>
      <w:r>
        <w:rPr>
          <w:rFonts w:hint="default"/>
          <w:lang w:val="en-US" w:eastAsia="zh-CN"/>
        </w:rPr>
        <w:t>但是，如果第Ⅱ部类的v和c保持原有的比例，那么，投入50c，就还要投入25v；这又必须从750m中取出。因此，我们得出：</w:t>
      </w:r>
    </w:p>
    <w:p w14:paraId="5A735DB7">
      <w:pPr>
        <w:ind w:firstLine="420" w:firstLineChars="0"/>
        <w:rPr>
          <w:rFonts w:hint="default"/>
          <w:lang w:val="en-US" w:eastAsia="zh-CN"/>
        </w:rPr>
      </w:pPr>
      <w:r>
        <w:rPr>
          <w:rFonts w:hint="default"/>
          <w:lang w:val="en-US" w:eastAsia="zh-CN"/>
        </w:rPr>
        <w:t>Ⅱ.1650c＋825v＋725m。</w:t>
      </w:r>
    </w:p>
    <w:p w14:paraId="4749CA94">
      <w:pPr>
        <w:ind w:firstLine="420" w:firstLineChars="0"/>
        <w:rPr>
          <w:rFonts w:hint="default"/>
          <w:lang w:val="en-US" w:eastAsia="zh-CN"/>
        </w:rPr>
      </w:pPr>
      <w:r>
        <w:rPr>
          <w:rFonts w:hint="default"/>
          <w:lang w:val="en-US" w:eastAsia="zh-CN"/>
        </w:rPr>
        <w:t>第Ⅰ部类的550m要资本化；如果保持以前的比例，其中440就形成不变资本，110就形成可变资本。这110势必要从725Ⅱm中取出，就是说，价值110的消费资料将由第Ⅰ部类的工人消费，而不是由第Ⅱ部类的资本家消费，因此，后者也只好把他们不能消费的110m转化为资本。因此，725Ⅱm就只剩下615Ⅱm。但是，第Ⅱ部类把110这样转化为追加不变资本时，他们还需要有追加的可变资本55；这就必须再从他们的剩余价值中取出；从615Ⅱm中减去这个数额，就只剩下560，供第Ⅱ部类的资本家消费。所以，在完成一切现实的和可能的转移以后，现在的资本价值是：</w:t>
      </w:r>
    </w:p>
    <w:p w14:paraId="313E3226">
      <w:pPr>
        <w:ind w:firstLine="420" w:firstLineChars="0"/>
        <w:rPr>
          <w:rFonts w:hint="default"/>
          <w:lang w:val="en-US" w:eastAsia="zh-CN"/>
        </w:rPr>
      </w:pPr>
      <w:r>
        <w:rPr>
          <w:rFonts w:hint="default"/>
          <w:lang w:val="en-US" w:eastAsia="zh-CN"/>
        </w:rPr>
        <w:t>Ⅰ.（4400c＋440c）＋（1100v＋110v）＝4840c＋1210v＝6050</w:t>
      </w:r>
    </w:p>
    <w:p w14:paraId="38E98055">
      <w:pPr>
        <w:ind w:firstLine="420" w:firstLineChars="0"/>
        <w:rPr>
          <w:rFonts w:hint="eastAsia"/>
          <w:lang w:val="en-US" w:eastAsia="zh-CN"/>
        </w:rPr>
      </w:pPr>
      <w:r>
        <w:rPr>
          <w:rFonts w:hint="default"/>
          <w:lang w:val="en-US" w:eastAsia="zh-CN"/>
        </w:rPr>
        <w:t>Ⅱ.（1600c＋50c＋110c）＋（800v＋25v＋55v）</w:t>
      </w:r>
      <w:r>
        <w:rPr>
          <w:rFonts w:hint="eastAsia"/>
          <w:lang w:val="en-US" w:eastAsia="zh-CN"/>
        </w:rPr>
        <w:t>=1760c+880v=2640，总额=8690。</w:t>
      </w:r>
    </w:p>
    <w:p w14:paraId="290CD761">
      <w:pPr>
        <w:ind w:firstLine="420" w:firstLineChars="0"/>
        <w:rPr>
          <w:rFonts w:hint="default"/>
          <w:lang w:val="en-US" w:eastAsia="zh-CN"/>
        </w:rPr>
      </w:pPr>
      <w:r>
        <w:rPr>
          <w:rFonts w:hint="default"/>
          <w:lang w:val="en-US" w:eastAsia="zh-CN"/>
        </w:rPr>
        <w:t>如果要使事情正常地进行，第Ⅱ部类就必须比第Ⅰ部类积累得快，因为如果不是这样，Ⅰ（v＋m）中要与商品Ⅱc交换的部分，就会比它惟一能与之交换的Ⅱc增加得快。</w:t>
      </w:r>
    </w:p>
    <w:p w14:paraId="194AA28E">
      <w:pPr>
        <w:ind w:firstLine="420" w:firstLineChars="0"/>
        <w:rPr>
          <w:rFonts w:hint="default"/>
          <w:lang w:val="en-US" w:eastAsia="zh-CN"/>
        </w:rPr>
      </w:pPr>
      <w:r>
        <w:rPr>
          <w:rFonts w:hint="default"/>
          <w:lang w:val="en-US" w:eastAsia="zh-CN"/>
        </w:rPr>
        <w:t>如果再生产是在这个基础上并且在其他条件不变的情况下继续进行，下一年结束时，我们就得出：</w:t>
      </w:r>
    </w:p>
    <w:p w14:paraId="66D1FEB6">
      <w:pPr>
        <w:ind w:firstLine="420" w:firstLineChars="0"/>
        <w:rPr>
          <w:rFonts w:hint="eastAsia"/>
          <w:lang w:val="en-US" w:eastAsia="zh-CN"/>
        </w:rPr>
      </w:pPr>
      <w:r>
        <w:rPr>
          <w:rFonts w:hint="eastAsia"/>
          <w:lang w:val="en-US" w:eastAsia="zh-CN"/>
        </w:rPr>
        <w:t>Ⅰ</w:t>
      </w:r>
      <w:r>
        <w:rPr>
          <w:rFonts w:hint="default"/>
          <w:lang w:val="en-US" w:eastAsia="zh-CN"/>
        </w:rPr>
        <w:t>4840c＋1210v</w:t>
      </w:r>
      <w:r>
        <w:rPr>
          <w:rFonts w:hint="eastAsia"/>
          <w:lang w:val="en-US" w:eastAsia="zh-CN"/>
        </w:rPr>
        <w:t>+1210m=7260</w:t>
      </w:r>
    </w:p>
    <w:p w14:paraId="1CA8CDB7">
      <w:pPr>
        <w:ind w:firstLine="420" w:firstLineChars="0"/>
        <w:rPr>
          <w:rFonts w:hint="eastAsia"/>
          <w:lang w:val="en-US" w:eastAsia="zh-CN"/>
        </w:rPr>
      </w:pPr>
      <w:r>
        <w:rPr>
          <w:rFonts w:hint="eastAsia"/>
          <w:lang w:val="en-US" w:eastAsia="zh-CN"/>
        </w:rPr>
        <w:t>Ⅱ1760c+880v+880m=3520，总额=10780。</w:t>
      </w:r>
    </w:p>
    <w:p w14:paraId="0A7DC6DB">
      <w:pPr>
        <w:ind w:firstLine="420" w:firstLineChars="0"/>
        <w:rPr>
          <w:rFonts w:hint="eastAsia"/>
          <w:lang w:val="en-US" w:eastAsia="zh-CN"/>
        </w:rPr>
      </w:pPr>
      <w:r>
        <w:rPr>
          <w:rFonts w:hint="default"/>
          <w:lang w:val="en-US" w:eastAsia="zh-CN"/>
        </w:rPr>
        <w:t>如果剩余价值划分率不变，第Ⅰ部类首先就会把1210v和剩余价值的一半＝605，合计＝1815，作为收入花掉。这个消费基金，又比Ⅱc大55。这55要从880m中取出，这样就剩下825。55Ⅱm转化为Ⅱc时，又要从Ⅱm中扣除相应的可变资本＝</w:t>
      </w:r>
      <w:r>
        <w:rPr>
          <w:rFonts w:hint="eastAsia"/>
          <w:lang w:val="en-US" w:eastAsia="zh-CN"/>
        </w:rPr>
        <w:t>27.5。</w:t>
      </w:r>
      <w:r>
        <w:rPr>
          <w:rFonts w:hint="default"/>
          <w:lang w:val="en-US" w:eastAsia="zh-CN"/>
        </w:rPr>
        <w:t>留下消费的是</w:t>
      </w:r>
      <w:r>
        <w:rPr>
          <w:rFonts w:hint="eastAsia"/>
          <w:lang w:val="en-US" w:eastAsia="zh-CN"/>
        </w:rPr>
        <w:t>797.5Ⅱm。</w:t>
      </w:r>
    </w:p>
    <w:p w14:paraId="4FA3A4B3">
      <w:pPr>
        <w:ind w:firstLine="420" w:firstLineChars="0"/>
        <w:rPr>
          <w:rFonts w:hint="default"/>
          <w:lang w:val="en-US" w:eastAsia="zh-CN"/>
        </w:rPr>
      </w:pPr>
      <w:r>
        <w:rPr>
          <w:rFonts w:hint="default"/>
          <w:lang w:val="en-US" w:eastAsia="zh-CN"/>
        </w:rPr>
        <w:t>第Ⅰ部类中现在要资本化的是605m，其中484转化为不变资本，121转化为可变资本，后者要从Ⅱm中扣除，Ⅱm现在是＝</w:t>
      </w:r>
      <w:r>
        <w:rPr>
          <w:rFonts w:hint="eastAsia"/>
          <w:lang w:val="en-US" w:eastAsia="zh-CN"/>
        </w:rPr>
        <w:t>797.5，</w:t>
      </w:r>
      <w:r>
        <w:rPr>
          <w:rFonts w:hint="default"/>
          <w:lang w:val="en-US" w:eastAsia="zh-CN"/>
        </w:rPr>
        <w:t>扣除后剩下的是</w:t>
      </w:r>
      <w:r>
        <w:rPr>
          <w:rFonts w:hint="eastAsia"/>
          <w:lang w:val="en-US" w:eastAsia="zh-CN"/>
        </w:rPr>
        <w:t>676.5。</w:t>
      </w:r>
      <w:r>
        <w:rPr>
          <w:rFonts w:hint="default"/>
          <w:lang w:val="en-US" w:eastAsia="zh-CN"/>
        </w:rPr>
        <w:t>因此，第Ⅱ部类会把121再转化为不变资本；为此，还需要有可变资本</w:t>
      </w:r>
      <w:r>
        <w:rPr>
          <w:rFonts w:hint="eastAsia"/>
          <w:lang w:val="en-US" w:eastAsia="zh-CN"/>
        </w:rPr>
        <w:t>60.5，</w:t>
      </w:r>
      <w:r>
        <w:rPr>
          <w:rFonts w:hint="default"/>
          <w:lang w:val="en-US" w:eastAsia="zh-CN"/>
        </w:rPr>
        <w:t>这同样要从</w:t>
      </w:r>
      <w:r>
        <w:rPr>
          <w:rFonts w:hint="eastAsia"/>
          <w:lang w:val="en-US" w:eastAsia="zh-CN"/>
        </w:rPr>
        <w:t>676.5</w:t>
      </w:r>
      <w:r>
        <w:rPr>
          <w:rFonts w:hint="default"/>
          <w:lang w:val="en-US" w:eastAsia="zh-CN"/>
        </w:rPr>
        <w:t>中扣除，剩下用于消费的只是616。</w:t>
      </w:r>
    </w:p>
    <w:p w14:paraId="18DC257B">
      <w:pPr>
        <w:ind w:firstLine="420" w:firstLineChars="0"/>
        <w:rPr>
          <w:rFonts w:hint="default"/>
          <w:lang w:val="en-US" w:eastAsia="zh-CN"/>
        </w:rPr>
      </w:pPr>
      <w:r>
        <w:rPr>
          <w:rFonts w:hint="default"/>
          <w:lang w:val="en-US" w:eastAsia="zh-CN"/>
        </w:rPr>
        <w:t>这时的资本是：</w:t>
      </w:r>
    </w:p>
    <w:p w14:paraId="2DEA365A">
      <w:pPr>
        <w:ind w:firstLine="420" w:firstLineChars="0"/>
        <w:rPr>
          <w:rFonts w:hint="default"/>
          <w:lang w:val="en-US" w:eastAsia="zh-CN"/>
        </w:rPr>
      </w:pPr>
      <w:r>
        <w:rPr>
          <w:rFonts w:hint="default"/>
          <w:lang w:val="en-US" w:eastAsia="zh-CN"/>
        </w:rPr>
        <w:t>Ⅰ.不变资本4840＋484＝5324。可变资本1210＋121＝1331。</w:t>
      </w:r>
    </w:p>
    <w:p w14:paraId="1DD85B26">
      <w:pPr>
        <w:ind w:firstLine="420" w:firstLineChars="0"/>
        <w:rPr>
          <w:rFonts w:hint="eastAsia"/>
          <w:lang w:val="en-US" w:eastAsia="zh-CN"/>
        </w:rPr>
      </w:pPr>
      <w:r>
        <w:rPr>
          <w:rFonts w:hint="default"/>
          <w:lang w:val="en-US" w:eastAsia="zh-CN"/>
        </w:rPr>
        <w:t>Ⅱ.不变资本1760＋55＋121＝1936。可变资本</w:t>
      </w:r>
      <w:r>
        <w:rPr>
          <w:rFonts w:hint="eastAsia"/>
          <w:lang w:val="en-US" w:eastAsia="zh-CN"/>
        </w:rPr>
        <w:t>880+27.5+60.5=968。</w:t>
      </w:r>
    </w:p>
    <w:p w14:paraId="1146B76C">
      <w:pPr>
        <w:ind w:firstLine="420" w:firstLineChars="0"/>
        <w:rPr>
          <w:rFonts w:hint="eastAsia"/>
          <w:lang w:val="en-US" w:eastAsia="zh-CN"/>
        </w:rPr>
      </w:pPr>
      <w:r>
        <w:rPr>
          <w:rFonts w:hint="eastAsia"/>
          <w:lang w:val="en-US" w:eastAsia="zh-CN"/>
        </w:rPr>
        <w:t>合计</w:t>
      </w:r>
    </w:p>
    <w:p w14:paraId="56E6B051">
      <w:pPr>
        <w:ind w:firstLine="420" w:firstLineChars="0"/>
        <w:rPr>
          <w:rFonts w:hint="eastAsia"/>
          <w:lang w:val="en-US" w:eastAsia="zh-CN"/>
        </w:rPr>
      </w:pPr>
      <w:r>
        <w:rPr>
          <w:rFonts w:hint="eastAsia"/>
          <w:lang w:val="en-US" w:eastAsia="zh-CN"/>
        </w:rPr>
        <w:t>Ⅰ{5324c+1331v=6655}</w:t>
      </w:r>
    </w:p>
    <w:p w14:paraId="6B662337">
      <w:pPr>
        <w:ind w:firstLine="420" w:firstLineChars="0"/>
        <w:rPr>
          <w:rFonts w:hint="eastAsia"/>
          <w:lang w:val="en-US" w:eastAsia="zh-CN"/>
        </w:rPr>
      </w:pPr>
      <w:r>
        <w:rPr>
          <w:rFonts w:hint="eastAsia"/>
          <w:lang w:val="en-US" w:eastAsia="zh-CN"/>
        </w:rPr>
        <w:t>Ⅱ{1936c+968v=2904}，总额=9559。</w:t>
      </w:r>
    </w:p>
    <w:p w14:paraId="7B7F288F">
      <w:pPr>
        <w:ind w:firstLine="420" w:firstLineChars="0"/>
        <w:rPr>
          <w:rFonts w:hint="eastAsia"/>
          <w:lang w:val="en-US" w:eastAsia="zh-CN"/>
        </w:rPr>
      </w:pPr>
      <w:r>
        <w:rPr>
          <w:rFonts w:hint="eastAsia"/>
          <w:lang w:val="en-US" w:eastAsia="zh-CN"/>
        </w:rPr>
        <w:t>年终时的产品是：</w:t>
      </w:r>
    </w:p>
    <w:p w14:paraId="4E5772D7">
      <w:pPr>
        <w:ind w:firstLine="420" w:firstLineChars="0"/>
        <w:rPr>
          <w:rFonts w:hint="eastAsia"/>
          <w:lang w:val="en-US" w:eastAsia="zh-CN"/>
        </w:rPr>
      </w:pPr>
      <w:r>
        <w:rPr>
          <w:rFonts w:hint="eastAsia"/>
          <w:lang w:val="en-US" w:eastAsia="zh-CN"/>
        </w:rPr>
        <w:t>Ⅰ{5324c+1331v+1331m=7986}</w:t>
      </w:r>
    </w:p>
    <w:p w14:paraId="3854F1B9">
      <w:pPr>
        <w:ind w:firstLine="420" w:firstLineChars="0"/>
        <w:rPr>
          <w:rFonts w:hint="eastAsia"/>
          <w:lang w:val="en-US" w:eastAsia="zh-CN"/>
        </w:rPr>
      </w:pPr>
      <w:r>
        <w:rPr>
          <w:rFonts w:hint="eastAsia"/>
          <w:lang w:val="en-US" w:eastAsia="zh-CN"/>
        </w:rPr>
        <w:t>Ⅱ{1936c+968v+968m=3872}，总额=11858。</w:t>
      </w:r>
    </w:p>
    <w:p w14:paraId="2A40A406">
      <w:pPr>
        <w:ind w:firstLine="420" w:firstLineChars="0"/>
        <w:rPr>
          <w:rFonts w:hint="default"/>
          <w:lang w:val="en-US" w:eastAsia="zh-CN"/>
        </w:rPr>
      </w:pPr>
      <w:r>
        <w:rPr>
          <w:rFonts w:hint="default"/>
          <w:lang w:val="en-US" w:eastAsia="zh-CN"/>
        </w:rPr>
        <w:t>我们重复这种计算，把分数去掉，就得出下一年结束时的产品：</w:t>
      </w:r>
    </w:p>
    <w:p w14:paraId="4C61C9F4">
      <w:pPr>
        <w:ind w:firstLine="420" w:firstLineChars="0"/>
        <w:rPr>
          <w:rFonts w:hint="eastAsia"/>
          <w:lang w:val="en-US" w:eastAsia="zh-CN"/>
        </w:rPr>
      </w:pPr>
      <w:r>
        <w:rPr>
          <w:rFonts w:hint="eastAsia"/>
          <w:lang w:val="en-US" w:eastAsia="zh-CN"/>
        </w:rPr>
        <w:t>Ⅰ{5856c+1464v+1464m=8784}</w:t>
      </w:r>
    </w:p>
    <w:p w14:paraId="20682996">
      <w:pPr>
        <w:ind w:firstLine="420" w:firstLineChars="0"/>
        <w:rPr>
          <w:rFonts w:hint="eastAsia"/>
          <w:lang w:val="en-US" w:eastAsia="zh-CN"/>
        </w:rPr>
      </w:pPr>
      <w:r>
        <w:rPr>
          <w:rFonts w:hint="eastAsia"/>
          <w:lang w:val="en-US" w:eastAsia="zh-CN"/>
        </w:rPr>
        <w:t>Ⅱ{2129c+1065v+1065m=4259}，总额=13043。</w:t>
      </w:r>
    </w:p>
    <w:p w14:paraId="775D1603">
      <w:pPr>
        <w:ind w:firstLine="420" w:firstLineChars="0"/>
        <w:rPr>
          <w:rFonts w:hint="default"/>
          <w:lang w:val="en-US" w:eastAsia="zh-CN"/>
        </w:rPr>
      </w:pPr>
      <w:r>
        <w:rPr>
          <w:rFonts w:hint="default"/>
          <w:lang w:val="en-US" w:eastAsia="zh-CN"/>
        </w:rPr>
        <w:t>再下一年结束时的产品是：</w:t>
      </w:r>
    </w:p>
    <w:p w14:paraId="156590B1">
      <w:pPr>
        <w:ind w:firstLine="420" w:firstLineChars="0"/>
        <w:rPr>
          <w:rFonts w:hint="eastAsia"/>
          <w:lang w:val="en-US" w:eastAsia="zh-CN"/>
        </w:rPr>
      </w:pPr>
      <w:r>
        <w:rPr>
          <w:rFonts w:hint="eastAsia"/>
          <w:lang w:val="en-US" w:eastAsia="zh-CN"/>
        </w:rPr>
        <w:t>Ⅰ{6442c+1610v+1610m=9662}</w:t>
      </w:r>
    </w:p>
    <w:p w14:paraId="24B2F0E3">
      <w:pPr>
        <w:ind w:firstLine="420" w:firstLineChars="0"/>
        <w:rPr>
          <w:rFonts w:hint="eastAsia"/>
          <w:lang w:val="en-US" w:eastAsia="zh-CN"/>
        </w:rPr>
      </w:pPr>
      <w:r>
        <w:rPr>
          <w:rFonts w:hint="eastAsia"/>
          <w:lang w:val="en-US" w:eastAsia="zh-CN"/>
        </w:rPr>
        <w:t>Ⅱ{2342c+1172v+1172m=4686}，总额=14348。</w:t>
      </w:r>
    </w:p>
    <w:p w14:paraId="050750B2">
      <w:pPr>
        <w:ind w:firstLine="420" w:firstLineChars="0"/>
        <w:rPr>
          <w:rFonts w:hint="default"/>
          <w:lang w:val="en-US" w:eastAsia="zh-CN"/>
        </w:rPr>
      </w:pPr>
      <w:r>
        <w:rPr>
          <w:rFonts w:hint="default"/>
          <w:lang w:val="en-US" w:eastAsia="zh-CN"/>
        </w:rPr>
        <w:t>在五年规模扩大的再生产期间，第Ⅰ部类和第Ⅱ部类的总资本，已经由5500c＋1750v＝7250，增加到8784c＋2782v＝11566，也就是按100∶160之比增加了。总剩余价值原来是1750，现在是2782。已经消费的剩余价值，原来在第Ⅰ部类是500，在第Ⅱ部类是600，合计＝1100；但是在最后一年，在第Ⅰ部类是732，在第Ⅱ部类是745，合计＝1477，因此，是按100∶134之比增加了。</w:t>
      </w:r>
    </w:p>
    <w:p w14:paraId="5E7331D0">
      <w:pPr>
        <w:pStyle w:val="6"/>
        <w:ind w:firstLine="420" w:firstLineChars="0"/>
        <w:rPr>
          <w:rFonts w:hint="eastAsia"/>
          <w:lang w:val="en-US" w:eastAsia="zh-CN"/>
        </w:rPr>
      </w:pPr>
      <w:r>
        <w:rPr>
          <w:rFonts w:hint="eastAsia"/>
          <w:lang w:val="en-US" w:eastAsia="zh-CN"/>
        </w:rPr>
        <w:t>2.第二例</w:t>
      </w:r>
    </w:p>
    <w:p w14:paraId="23D681D1">
      <w:pPr>
        <w:ind w:firstLine="420" w:firstLineChars="0"/>
        <w:rPr>
          <w:rFonts w:hint="default"/>
          <w:lang w:val="en-US" w:eastAsia="zh-CN"/>
        </w:rPr>
      </w:pPr>
      <w:r>
        <w:rPr>
          <w:rFonts w:hint="default"/>
          <w:lang w:val="en-US" w:eastAsia="zh-CN"/>
        </w:rPr>
        <w:t>现在假定有年产品9000，这个年产品完全是处在产业资本家阶级手中的商品资本，其中可变资本和不变资本的一般平均比例是1∶5。这种情况的前提是：资本主义生产已经有了显著的发展；与此相应，社会劳动的生产力也已经有了显著的发展；生产规模在此以前已经有了显著的扩大；最后，在工人阶级中造成相对人口过剩的所有条件也已经有了发展。这时，把分数去掉，年产品就会划分如下：</w:t>
      </w:r>
    </w:p>
    <w:p w14:paraId="31BFE26A">
      <w:pPr>
        <w:ind w:firstLine="420" w:firstLineChars="0"/>
        <w:rPr>
          <w:rFonts w:hint="eastAsia"/>
          <w:lang w:val="en-US" w:eastAsia="zh-CN"/>
        </w:rPr>
      </w:pPr>
      <w:r>
        <w:rPr>
          <w:rFonts w:hint="eastAsia"/>
          <w:lang w:val="en-US" w:eastAsia="zh-CN"/>
        </w:rPr>
        <w:t>Ⅰ{5000c+1000v+1000m=7000}</w:t>
      </w:r>
    </w:p>
    <w:p w14:paraId="237BFB50">
      <w:pPr>
        <w:ind w:firstLine="420" w:firstLineChars="0"/>
        <w:rPr>
          <w:rFonts w:hint="eastAsia"/>
          <w:lang w:val="en-US" w:eastAsia="zh-CN"/>
        </w:rPr>
      </w:pPr>
      <w:r>
        <w:rPr>
          <w:rFonts w:hint="eastAsia"/>
          <w:lang w:val="en-US" w:eastAsia="zh-CN"/>
        </w:rPr>
        <w:t>Ⅱ{1430c+285v+285m=2000}，总额=9000。</w:t>
      </w:r>
    </w:p>
    <w:p w14:paraId="264DF1EC">
      <w:pPr>
        <w:ind w:firstLine="420" w:firstLineChars="0"/>
        <w:rPr>
          <w:rFonts w:hint="default"/>
          <w:lang w:val="en-US" w:eastAsia="zh-CN"/>
        </w:rPr>
      </w:pPr>
      <w:r>
        <w:rPr>
          <w:rFonts w:hint="default"/>
          <w:lang w:val="en-US" w:eastAsia="zh-CN"/>
        </w:rPr>
        <w:t>现在假定，第Ⅰ部类的资本家阶级只消费剩余价值的一半＝500，而把其余一半积累起来。这样，（1000v＋500m）I＝1500要转化为1500Ⅱc。但是因为在这里Ⅱc只＝1430，所以要从剩余价值那里补进70。285Ⅱm减去这个数额，还留下215Ⅱm。于是我们得出：</w:t>
      </w:r>
    </w:p>
    <w:p w14:paraId="47071EA5">
      <w:pPr>
        <w:ind w:firstLine="420" w:firstLineChars="0"/>
        <w:rPr>
          <w:rFonts w:hint="default"/>
          <w:lang w:val="en-US" w:eastAsia="zh-CN"/>
        </w:rPr>
      </w:pPr>
      <w:r>
        <w:rPr>
          <w:rFonts w:hint="default"/>
          <w:lang w:val="en-US" w:eastAsia="zh-CN"/>
        </w:rPr>
        <w:t>Ⅰ.5000c＋500m（待资本化的剩余价值）＋资本家和工人的消费基金1500（v＋m）。</w:t>
      </w:r>
    </w:p>
    <w:p w14:paraId="60448657">
      <w:pPr>
        <w:ind w:firstLine="420" w:firstLineChars="0"/>
        <w:rPr>
          <w:rFonts w:hint="default"/>
          <w:lang w:val="en-US" w:eastAsia="zh-CN"/>
        </w:rPr>
      </w:pPr>
      <w:r>
        <w:rPr>
          <w:rFonts w:hint="default"/>
          <w:lang w:val="en-US" w:eastAsia="zh-CN"/>
        </w:rPr>
        <w:t>Ⅱ.1430c＋70m（待资本化的剩余价值）＋285v＋215m。</w:t>
      </w:r>
    </w:p>
    <w:p w14:paraId="6075A8F0">
      <w:pPr>
        <w:ind w:firstLine="420" w:firstLineChars="0"/>
        <w:rPr>
          <w:rFonts w:hint="default"/>
          <w:lang w:val="en-US" w:eastAsia="zh-CN"/>
        </w:rPr>
      </w:pPr>
      <w:r>
        <w:rPr>
          <w:rFonts w:hint="default"/>
          <w:lang w:val="en-US" w:eastAsia="zh-CN"/>
        </w:rPr>
        <w:t>因为在这里70Ⅱm直接并入Ⅱc，所以，为了推动这个追加的不变资本，就要有一个可变资本</w:t>
      </w:r>
      <w:r>
        <w:rPr>
          <w:rFonts w:hint="eastAsia"/>
          <w:lang w:val="en-US" w:eastAsia="zh-CN"/>
        </w:rPr>
        <w:t>70/5</w:t>
      </w:r>
      <w:r>
        <w:rPr>
          <w:rFonts w:hint="default"/>
          <w:lang w:val="en-US" w:eastAsia="zh-CN"/>
        </w:rPr>
        <w:t>＝14。这14也要从215Ⅱm中扣除；剩下的是201Ⅱm，因此我们得出：</w:t>
      </w:r>
    </w:p>
    <w:p w14:paraId="2AEB4B1A">
      <w:pPr>
        <w:ind w:firstLine="420" w:firstLineChars="0"/>
        <w:rPr>
          <w:rFonts w:hint="default"/>
          <w:lang w:val="en-US" w:eastAsia="zh-CN"/>
        </w:rPr>
      </w:pPr>
      <w:r>
        <w:rPr>
          <w:rFonts w:hint="default"/>
          <w:lang w:val="en-US" w:eastAsia="zh-CN"/>
        </w:rPr>
        <w:t>Ⅱ.（1430c＋70c）＋（285v＋14v）＋201m。</w:t>
      </w:r>
    </w:p>
    <w:p w14:paraId="2E101A13">
      <w:pPr>
        <w:ind w:firstLine="420" w:firstLineChars="0"/>
        <w:rPr>
          <w:rFonts w:hint="default"/>
          <w:lang w:val="en-US" w:eastAsia="zh-CN"/>
        </w:rPr>
      </w:pPr>
      <w:r>
        <w:rPr>
          <w:rFonts w:hint="eastAsia"/>
          <w:lang w:val="en-US" w:eastAsia="zh-CN"/>
        </w:rPr>
        <w:t>1500Ⅰ(v+1/2m)</w:t>
      </w:r>
      <w:r>
        <w:rPr>
          <w:rFonts w:hint="default"/>
          <w:lang w:val="en-US" w:eastAsia="zh-CN"/>
        </w:rPr>
        <w:t>和1500Ⅱc的交换，是简单再生产的过程，关于这一点已经讲过了。不过，在这里还必须指出某些特征，这些特征所以会发生，是由于在有积累的再生产中，</w:t>
      </w:r>
      <w:r>
        <w:rPr>
          <w:rFonts w:hint="eastAsia"/>
          <w:lang w:val="en-US" w:eastAsia="zh-CN"/>
        </w:rPr>
        <w:t>Ⅰ(v+1/2m)</w:t>
      </w:r>
      <w:r>
        <w:rPr>
          <w:rFonts w:hint="default"/>
          <w:lang w:val="en-US" w:eastAsia="zh-CN"/>
        </w:rPr>
        <w:t>不是单单由Ⅱc来补偿，而是由Ⅱc加Ⅱm的一部分来补偿。</w:t>
      </w:r>
    </w:p>
    <w:p w14:paraId="163A277A">
      <w:pPr>
        <w:ind w:firstLine="420" w:firstLineChars="0"/>
        <w:rPr>
          <w:rFonts w:hint="default"/>
          <w:lang w:val="en-US" w:eastAsia="zh-CN"/>
        </w:rPr>
      </w:pPr>
      <w:r>
        <w:rPr>
          <w:rFonts w:hint="default"/>
          <w:lang w:val="en-US" w:eastAsia="zh-CN"/>
        </w:rPr>
        <w:t>不言而喻，既然把积累作为前提，Ⅰ（v＋m）就大于Ⅱc，而不像简单再生产那样，和Ⅱc相等；因为</w:t>
      </w:r>
      <w:r>
        <w:rPr>
          <w:rFonts w:hint="eastAsia"/>
          <w:lang w:val="en-US" w:eastAsia="zh-CN"/>
        </w:rPr>
        <w:t>：</w:t>
      </w:r>
    </w:p>
    <w:p w14:paraId="25D3F6ED">
      <w:pPr>
        <w:ind w:firstLine="420" w:firstLineChars="0"/>
        <w:rPr>
          <w:rFonts w:hint="eastAsia"/>
          <w:lang w:val="en-US" w:eastAsia="zh-CN"/>
        </w:rPr>
      </w:pPr>
      <w:r>
        <w:rPr>
          <w:rFonts w:hint="default"/>
          <w:lang w:val="en-US" w:eastAsia="zh-CN"/>
        </w:rPr>
        <w:t>1.第Ⅰ部类已经把它的一部分剩余产品并入自己的生产资本，并把其中的</w:t>
      </w:r>
      <w:r>
        <w:rPr>
          <w:rFonts w:hint="eastAsia"/>
          <w:lang w:val="en-US" w:eastAsia="zh-CN"/>
        </w:rPr>
        <w:t>5/6</w:t>
      </w:r>
      <w:r>
        <w:rPr>
          <w:rFonts w:hint="default"/>
          <w:lang w:val="en-US" w:eastAsia="zh-CN"/>
        </w:rPr>
        <w:t>转化为不变资本，所以，它不能同时又用第Ⅱ部类的消费资料来补偿这</w:t>
      </w:r>
      <w:r>
        <w:rPr>
          <w:rFonts w:hint="eastAsia"/>
          <w:lang w:val="en-US" w:eastAsia="zh-CN"/>
        </w:rPr>
        <w:t>5/6；</w:t>
      </w:r>
    </w:p>
    <w:p w14:paraId="2220B1FF">
      <w:pPr>
        <w:ind w:firstLine="420" w:firstLineChars="0"/>
        <w:rPr>
          <w:rFonts w:hint="default"/>
          <w:lang w:val="en-US" w:eastAsia="zh-CN"/>
        </w:rPr>
      </w:pPr>
      <w:r>
        <w:rPr>
          <w:rFonts w:hint="default"/>
          <w:lang w:val="en-US" w:eastAsia="zh-CN"/>
        </w:rPr>
        <w:t>2.第Ⅰ部类要用它的剩余产品，为第Ⅱ部类进行积累时所必需的不变资本提供材料，就像第Ⅱ部类必须为第Ⅰ部类的可变资本提供材料完全一样，这个可变资本应当推动第Ⅰ部类的剩余产品中由第Ⅰ部类自己用作追加不变资本的部分。</w:t>
      </w:r>
    </w:p>
    <w:p w14:paraId="0410491D">
      <w:pPr>
        <w:ind w:firstLine="420" w:firstLineChars="0"/>
        <w:rPr>
          <w:rFonts w:hint="default"/>
          <w:lang w:val="en-US" w:eastAsia="zh-CN"/>
        </w:rPr>
      </w:pPr>
      <w:r>
        <w:rPr>
          <w:rFonts w:hint="default"/>
          <w:lang w:val="en-US" w:eastAsia="zh-CN"/>
        </w:rPr>
        <w:t>我们知道，实际的可变资本是由劳动力构成的，因此，追加的可变资本也是由劳动力构成的。第Ⅰ部类的资本家不必为了他们将要使用的追加劳动力，向第Ⅱ部类购买必要生活资料，把它们储备起来，或积累这种必要生活资料，而奴隶主却不得不这样做。工人自己会和第Ⅱ部类进行交易。但是，不妨说，从资本家的观点看来，追加劳动力的消费资料只是生产和维持他们势必要有的追加劳动力的手段，因而是他们的可变资本的实物形式。他们（这里指第Ⅰ部类资本家）自己的直接活动，只是贮存为购买追加劳动力所必需的新的货币资本。一旦他们把这个劳动力并入他们的资本，货币对于这种劳动力来说，就成为第Ⅱ部类商品的购买手段，因此必须找到劳动力的消费资料。</w:t>
      </w:r>
    </w:p>
    <w:p w14:paraId="5A2F28C5">
      <w:pPr>
        <w:ind w:firstLine="420" w:firstLineChars="0"/>
        <w:rPr>
          <w:rFonts w:hint="default"/>
          <w:lang w:val="en-US" w:eastAsia="zh-CN"/>
        </w:rPr>
      </w:pPr>
      <w:r>
        <w:rPr>
          <w:rFonts w:hint="default"/>
          <w:lang w:val="en-US" w:eastAsia="zh-CN"/>
        </w:rPr>
        <w:t>这种情况有这样一个特点：Ⅱc小于Ⅰ（v＋m），即小于第Ⅰ部类产品中作为收入用于消费资料的部分，因此，在和1500Ⅰ（v＋m）交换时，第Ⅱ部类的一部分剩余产品＝70，会立即由此实现。至于1430Ⅱc，在其他条件不变的情况下，它总是要由同等价值额的Ⅰ（v＋m）来补偿，这样，第Ⅱ部类的简单再生产才有可能进行，关于这一点，我们在这里不需要进一步考察。但是补充的70Ⅱm就不是这样。</w:t>
      </w:r>
    </w:p>
    <w:p w14:paraId="340B625B">
      <w:pPr>
        <w:ind w:firstLine="420" w:firstLineChars="0"/>
        <w:rPr>
          <w:rFonts w:hint="default"/>
          <w:lang w:val="en-US" w:eastAsia="zh-CN"/>
        </w:rPr>
      </w:pPr>
      <w:r>
        <w:rPr>
          <w:rFonts w:hint="default"/>
          <w:lang w:val="en-US" w:eastAsia="zh-CN"/>
        </w:rPr>
        <w:t>那种对第Ⅰ部类来说仅仅是以消费资料补偿收入，仅仅是为消费而进行商品交换的事情，对第Ⅱ部类来说，就不像在简单再生产中那样，仅仅是它的不变资本由商品资本形式再转化为它的实物形式，而是直接的积累过程，是它的一部分剩余产品由消费资料的形式转化为不变资本的形式。如果第Ⅰ部类用70镑货币（为了剩余价值的转化而保留的货币准备金）来购买70Ⅱm，如果第Ⅱ部类不用这个货币购买70Ⅰm，而把这70镑作为货币资本积累起来，那么，这70镑虽然不是再进入生产的产品的表现，但总是追加产品的表现（正是第Ⅱ部类的剩余产品的表现，追加产品是这个剩余产品的一部分）。但是，这样一来，第Ⅱ部类方面的这种货币积累，同时就是生产资料形式的卖不出去的70Ⅰm的表现了。因此，第Ⅰ部类会发生相对的生产过剩，这是同第Ⅱ部类方面的再生产不同时扩大相适应的。</w:t>
      </w:r>
    </w:p>
    <w:p w14:paraId="767EC65F">
      <w:pPr>
        <w:ind w:firstLine="420" w:firstLineChars="0"/>
        <w:rPr>
          <w:rFonts w:hint="default"/>
          <w:lang w:val="en-US" w:eastAsia="zh-CN"/>
        </w:rPr>
      </w:pPr>
      <w:r>
        <w:rPr>
          <w:rFonts w:hint="default"/>
          <w:lang w:val="en-US" w:eastAsia="zh-CN"/>
        </w:rPr>
        <w:t>但是，我们把上面这点撇开不说。在从第Ⅰ部类出来的货币70，还没有通过第Ⅱ部类方面购买70Ⅰm，而回到或者只是部分地回到第Ⅰ部类的期间，货币70会在第Ⅱ部类全部地或者部分地充当追加的潜在货币资本。在第Ⅰ部类和第Ⅱ部类之间商品的互相补偿使货币再流回到它的起点以前，这对双方的任何交换来说，都是适用的。但是，在事情正常进行的情况下，货币在这里所起的这种作用只是暂时的。在一切暂时游离的追加货币都立即能动地作为追加货币资本执行职能的信用制度下，这种仅仅暂时游离的货币资本可以被束缚起来，例如，可以用在第Ⅰ部类的新的企业上，而它本来应该实现停滞在第Ⅰ部类的其他企业中的追加产品。</w:t>
      </w:r>
    </w:p>
    <w:p w14:paraId="5EE5D9F6">
      <w:pPr>
        <w:ind w:firstLine="420" w:firstLineChars="0"/>
        <w:rPr>
          <w:rFonts w:hint="default"/>
          <w:lang w:val="en-US" w:eastAsia="zh-CN"/>
        </w:rPr>
      </w:pPr>
      <w:r>
        <w:rPr>
          <w:rFonts w:hint="default"/>
          <w:lang w:val="en-US" w:eastAsia="zh-CN"/>
        </w:rPr>
        <w:t>其次，应该指出：70Ⅰm并入第Ⅱ部类的不变资本，同时要求第Ⅱ部类的可变资本增加14。这种增加——像第Ⅰ部类剩余产品Ⅰm直接并入资本Ⅰc一样——是以第Ⅱ部类的再生产已经具有进一步资本化的趋势为前提的，也就是说，是以第Ⅱ部类再生产包含着由必要生活资料构成的那部分剩余产品的增加为前提的。</w:t>
      </w:r>
    </w:p>
    <w:p w14:paraId="52CBF378">
      <w:pPr>
        <w:ind w:firstLine="420" w:firstLineChars="0"/>
        <w:rPr>
          <w:rFonts w:hint="default"/>
          <w:lang w:val="en-US" w:eastAsia="zh-CN"/>
        </w:rPr>
      </w:pPr>
      <w:r>
        <w:rPr>
          <w:rFonts w:hint="default"/>
          <w:lang w:val="en-US" w:eastAsia="zh-CN"/>
        </w:rPr>
        <w:t>我们说过，在第二例中，如果500Ⅰm要资本化，9000产品为了再生产的目的，必须按照下面的方法来划分。我们在这里只考察商品，而把货币流通撇开不管。</w:t>
      </w:r>
    </w:p>
    <w:p w14:paraId="7340EBE6">
      <w:pPr>
        <w:ind w:firstLine="420" w:firstLineChars="0"/>
        <w:rPr>
          <w:rFonts w:hint="default"/>
          <w:lang w:val="en-US" w:eastAsia="zh-CN"/>
        </w:rPr>
      </w:pPr>
      <w:r>
        <w:rPr>
          <w:rFonts w:hint="default"/>
          <w:lang w:val="en-US" w:eastAsia="zh-CN"/>
        </w:rPr>
        <w:t>Ⅰ.5000c＋500m（待资本化的剩余价值）＋1500（v＋m）消费基金＝7000商品。</w:t>
      </w:r>
    </w:p>
    <w:p w14:paraId="35A966C5">
      <w:pPr>
        <w:ind w:firstLine="420" w:firstLineChars="0"/>
        <w:rPr>
          <w:rFonts w:hint="default"/>
          <w:lang w:val="en-US" w:eastAsia="zh-CN"/>
        </w:rPr>
      </w:pPr>
      <w:r>
        <w:rPr>
          <w:rFonts w:hint="default"/>
          <w:lang w:val="en-US" w:eastAsia="zh-CN"/>
        </w:rPr>
        <w:t>Ⅱ.1500c＋299v＋201m＝2000商品。总额为9000商品产品。</w:t>
      </w:r>
    </w:p>
    <w:p w14:paraId="4F746A24">
      <w:pPr>
        <w:ind w:firstLine="420" w:firstLineChars="0"/>
        <w:rPr>
          <w:rFonts w:hint="default"/>
          <w:lang w:val="en-US" w:eastAsia="zh-CN"/>
        </w:rPr>
      </w:pPr>
      <w:r>
        <w:rPr>
          <w:rFonts w:hint="default"/>
          <w:lang w:val="en-US" w:eastAsia="zh-CN"/>
        </w:rPr>
        <w:t>资本化的过程如下：</w:t>
      </w:r>
    </w:p>
    <w:p w14:paraId="3D25F025">
      <w:pPr>
        <w:ind w:firstLine="420" w:firstLineChars="0"/>
        <w:rPr>
          <w:rFonts w:hint="default"/>
          <w:lang w:val="en-US" w:eastAsia="zh-CN"/>
        </w:rPr>
      </w:pPr>
      <w:r>
        <w:rPr>
          <w:rFonts w:hint="default"/>
          <w:lang w:val="en-US" w:eastAsia="zh-CN"/>
        </w:rPr>
        <w:t>第Ⅰ部类中要资本化的500m，分成</w:t>
      </w:r>
      <w:r>
        <w:rPr>
          <w:rFonts w:hint="eastAsia"/>
          <w:lang w:val="en-US" w:eastAsia="zh-CN"/>
        </w:rPr>
        <w:t>5/6</w:t>
      </w:r>
      <w:r>
        <w:rPr>
          <w:rFonts w:hint="default"/>
          <w:lang w:val="en-US" w:eastAsia="zh-CN"/>
        </w:rPr>
        <w:t>＝417c＋</w:t>
      </w:r>
      <w:r>
        <w:rPr>
          <w:rFonts w:hint="eastAsia"/>
          <w:lang w:val="en-US" w:eastAsia="zh-CN"/>
        </w:rPr>
        <w:t>1/6</w:t>
      </w:r>
      <w:r>
        <w:rPr>
          <w:rFonts w:hint="default"/>
          <w:lang w:val="en-US" w:eastAsia="zh-CN"/>
        </w:rPr>
        <w:t>＝83v。这个83v会从Ⅱm中取出一个同等数额，用来购买不变资本的要素，并且加到Ⅱc中去。Ⅱc增加83，就要求Ⅱv也增加83的</w:t>
      </w:r>
      <w:r>
        <w:rPr>
          <w:rFonts w:hint="eastAsia"/>
          <w:lang w:val="en-US" w:eastAsia="zh-CN"/>
        </w:rPr>
        <w:t>1/5</w:t>
      </w:r>
      <w:r>
        <w:rPr>
          <w:rFonts w:hint="default"/>
          <w:lang w:val="en-US" w:eastAsia="zh-CN"/>
        </w:rPr>
        <w:t>＝17。因此，在交换之后我们得出：</w:t>
      </w:r>
    </w:p>
    <w:p w14:paraId="0536AE73">
      <w:pPr>
        <w:ind w:firstLine="420" w:firstLineChars="0"/>
        <w:rPr>
          <w:rFonts w:hint="default"/>
          <w:lang w:val="en-US" w:eastAsia="zh-CN"/>
        </w:rPr>
      </w:pPr>
      <w:r>
        <w:rPr>
          <w:rFonts w:hint="default"/>
          <w:lang w:val="en-US" w:eastAsia="zh-CN"/>
        </w:rPr>
        <w:t>Ⅰ.（5000c＋417m）c＋（1000v＋83m）v＝5417c＋1083v＝6500</w:t>
      </w:r>
    </w:p>
    <w:p w14:paraId="387E92EB">
      <w:pPr>
        <w:ind w:firstLine="420" w:firstLineChars="0"/>
        <w:rPr>
          <w:rFonts w:hint="default"/>
          <w:lang w:val="en-US" w:eastAsia="zh-CN"/>
        </w:rPr>
      </w:pPr>
      <w:r>
        <w:rPr>
          <w:rFonts w:hint="default"/>
          <w:lang w:val="en-US" w:eastAsia="zh-CN"/>
        </w:rPr>
        <w:t>Ⅱ.（1500c＋83m）c＋（299v＋17m）v</w:t>
      </w:r>
      <w:r>
        <w:rPr>
          <w:rFonts w:hint="eastAsia"/>
          <w:lang w:val="en-US" w:eastAsia="zh-CN"/>
        </w:rPr>
        <w:t>=1583c+316v=1899。合计8399。</w:t>
      </w:r>
    </w:p>
    <w:p w14:paraId="310CAAFE">
      <w:pPr>
        <w:ind w:firstLine="420" w:firstLineChars="0"/>
        <w:rPr>
          <w:rFonts w:hint="default"/>
          <w:lang w:val="en-US" w:eastAsia="zh-CN"/>
        </w:rPr>
      </w:pPr>
      <w:r>
        <w:rPr>
          <w:rFonts w:hint="default"/>
          <w:lang w:val="en-US" w:eastAsia="zh-CN"/>
        </w:rPr>
        <w:t>第Ⅰ部类的资本已经由6000增加到6500，即增加</w:t>
      </w:r>
      <w:r>
        <w:rPr>
          <w:rFonts w:hint="eastAsia"/>
          <w:lang w:val="en-US" w:eastAsia="zh-CN"/>
        </w:rPr>
        <w:t>1/12。</w:t>
      </w:r>
      <w:r>
        <w:rPr>
          <w:rFonts w:hint="default"/>
          <w:lang w:val="en-US" w:eastAsia="zh-CN"/>
        </w:rPr>
        <w:t>第Ⅱ部类的资本已经由1715增加到1899，即增加近</w:t>
      </w:r>
      <w:r>
        <w:rPr>
          <w:rFonts w:hint="eastAsia"/>
          <w:lang w:val="en-US" w:eastAsia="zh-CN"/>
        </w:rPr>
        <w:t>1/9。</w:t>
      </w:r>
    </w:p>
    <w:p w14:paraId="6AA53538">
      <w:pPr>
        <w:ind w:firstLine="420" w:firstLineChars="0"/>
        <w:rPr>
          <w:rFonts w:hint="default"/>
          <w:lang w:val="en-US" w:eastAsia="zh-CN"/>
        </w:rPr>
      </w:pPr>
      <w:r>
        <w:rPr>
          <w:rFonts w:hint="default"/>
          <w:lang w:val="en-US" w:eastAsia="zh-CN"/>
        </w:rPr>
        <w:t>在这个基础上，第二年的再生产在年终得到的资本是：</w:t>
      </w:r>
    </w:p>
    <w:p w14:paraId="382BE586">
      <w:pPr>
        <w:ind w:firstLine="420" w:firstLineChars="0"/>
        <w:rPr>
          <w:rFonts w:hint="default"/>
          <w:lang w:val="en-US" w:eastAsia="zh-CN"/>
        </w:rPr>
      </w:pPr>
      <w:r>
        <w:rPr>
          <w:rFonts w:hint="default"/>
          <w:lang w:val="en-US" w:eastAsia="zh-CN"/>
        </w:rPr>
        <w:t>Ⅰ.（5417c＋452m）c＋（1083v＋90m）v＝5869c＋1173v＝7042。</w:t>
      </w:r>
    </w:p>
    <w:p w14:paraId="48F040C3">
      <w:pPr>
        <w:ind w:firstLine="420" w:firstLineChars="0"/>
        <w:rPr>
          <w:rFonts w:hint="default"/>
          <w:lang w:val="en-US" w:eastAsia="zh-CN"/>
        </w:rPr>
      </w:pPr>
      <w:r>
        <w:rPr>
          <w:rFonts w:hint="default"/>
          <w:lang w:val="en-US" w:eastAsia="zh-CN"/>
        </w:rPr>
        <w:t>Ⅱ.（1583c＋42m＋90m）c＋（316v＋8m＋18m）v＝1715c＋342v＝2057</w:t>
      </w:r>
    </w:p>
    <w:p w14:paraId="5CEA90CF">
      <w:pPr>
        <w:ind w:firstLine="420" w:firstLineChars="0"/>
        <w:rPr>
          <w:rFonts w:hint="default"/>
          <w:lang w:val="en-US" w:eastAsia="zh-CN"/>
        </w:rPr>
      </w:pPr>
      <w:r>
        <w:rPr>
          <w:rFonts w:hint="default"/>
          <w:lang w:val="en-US" w:eastAsia="zh-CN"/>
        </w:rPr>
        <w:t>第三年结束时得到的产品是：</w:t>
      </w:r>
    </w:p>
    <w:p w14:paraId="6E6736F4">
      <w:pPr>
        <w:ind w:firstLine="420" w:firstLineChars="0"/>
        <w:rPr>
          <w:rFonts w:hint="default"/>
          <w:lang w:val="en-US" w:eastAsia="zh-CN"/>
        </w:rPr>
      </w:pPr>
      <w:r>
        <w:rPr>
          <w:rFonts w:hint="default"/>
          <w:lang w:val="en-US" w:eastAsia="zh-CN"/>
        </w:rPr>
        <w:t>Ⅰ.5869c＋1173v＋1173m。</w:t>
      </w:r>
    </w:p>
    <w:p w14:paraId="4F4335EB">
      <w:pPr>
        <w:ind w:firstLine="420" w:firstLineChars="0"/>
        <w:rPr>
          <w:rFonts w:hint="default"/>
          <w:lang w:val="en-US" w:eastAsia="zh-CN"/>
        </w:rPr>
      </w:pPr>
      <w:r>
        <w:rPr>
          <w:rFonts w:hint="default"/>
          <w:lang w:val="en-US" w:eastAsia="zh-CN"/>
        </w:rPr>
        <w:t>Ⅱ.1715c＋342v＋342m。</w:t>
      </w:r>
    </w:p>
    <w:p w14:paraId="64B49EF1">
      <w:pPr>
        <w:keepNext w:val="0"/>
        <w:keepLines w:val="0"/>
        <w:widowControl w:val="0"/>
        <w:suppressLineNumbers w:val="0"/>
        <w:spacing w:before="0" w:beforeAutospacing="0" w:after="0" w:afterAutospacing="0"/>
        <w:ind w:left="0" w:right="0"/>
        <w:jc w:val="both"/>
        <w:rPr>
          <w:rFonts w:hint="default"/>
          <w:lang w:val="en-US" w:eastAsia="zh-CN"/>
        </w:rPr>
      </w:pPr>
      <w:r>
        <w:rPr>
          <w:rFonts w:hint="default"/>
          <w:lang w:val="en-US" w:eastAsia="zh-CN"/>
        </w:rPr>
        <w:t>如果第Ⅰ部类和以前一样，把剩余价值的一半积累起来，那么，</w:t>
      </w:r>
      <w:r>
        <w:rPr>
          <w:rFonts w:hint="default" w:ascii="Arial" w:hAnsi="Arial" w:eastAsia="微软雅黑" w:cs="Arial"/>
          <w:kern w:val="2"/>
          <w:sz w:val="21"/>
          <w:szCs w:val="21"/>
          <w:lang w:val="en-US" w:eastAsia="zh-CN" w:bidi="ar"/>
        </w:rPr>
        <w:t>Ⅰ</w:t>
      </w:r>
      <w:r>
        <w:rPr>
          <w:rFonts w:hint="eastAsia"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v</w:t>
      </w:r>
      <w:r>
        <w:rPr>
          <w:rFonts w:hint="eastAsia"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m</w:t>
      </w:r>
      <w:r>
        <w:rPr>
          <w:rFonts w:hint="eastAsia" w:ascii="微软雅黑" w:hAnsi="微软雅黑" w:eastAsia="微软雅黑" w:cs="微软雅黑"/>
          <w:kern w:val="2"/>
          <w:sz w:val="21"/>
          <w:szCs w:val="21"/>
          <w:lang w:val="en-US" w:eastAsia="zh-CN" w:bidi="ar"/>
        </w:rPr>
        <w:t>）</w:t>
      </w:r>
      <w:r>
        <w:rPr>
          <w:rFonts w:hint="default"/>
          <w:lang w:val="en-US" w:eastAsia="zh-CN"/>
        </w:rPr>
        <w:t>＝1173v＋</w:t>
      </w:r>
      <w:r>
        <w:rPr>
          <w:rFonts w:hint="eastAsia"/>
          <w:lang w:val="en-US" w:eastAsia="zh-CN"/>
        </w:rPr>
        <w:t>587(1/2m)</w:t>
      </w:r>
      <w:r>
        <w:rPr>
          <w:rFonts w:hint="default"/>
          <w:lang w:val="en-US" w:eastAsia="zh-CN"/>
        </w:rPr>
        <w:t>＝1760，大于1715Ⅱc的总数，多了45。因此，这个差额必须通过同额的生产资料转给Ⅱc来抵消。这样，Ⅱc就会增加45，从而也要求Ⅱv增加</w:t>
      </w:r>
      <w:r>
        <w:rPr>
          <w:rFonts w:hint="eastAsia"/>
          <w:lang w:val="en-US" w:eastAsia="zh-CN"/>
        </w:rPr>
        <w:t>1/5=9。</w:t>
      </w:r>
      <w:r>
        <w:rPr>
          <w:rFonts w:hint="default"/>
          <w:lang w:val="en-US" w:eastAsia="zh-CN"/>
        </w:rPr>
        <w:t>其次，资本化的587Ⅰm，也是分为</w:t>
      </w:r>
      <w:r>
        <w:rPr>
          <w:rFonts w:hint="eastAsia"/>
          <w:lang w:val="en-US" w:eastAsia="zh-CN"/>
        </w:rPr>
        <w:t>5/6</w:t>
      </w:r>
      <w:r>
        <w:rPr>
          <w:rFonts w:hint="default"/>
          <w:lang w:val="en-US" w:eastAsia="zh-CN"/>
        </w:rPr>
        <w:t>和</w:t>
      </w:r>
      <w:r>
        <w:rPr>
          <w:rFonts w:hint="eastAsia"/>
          <w:lang w:val="en-US" w:eastAsia="zh-CN"/>
        </w:rPr>
        <w:t>1/6，</w:t>
      </w:r>
      <w:r>
        <w:rPr>
          <w:rFonts w:hint="default"/>
          <w:lang w:val="en-US" w:eastAsia="zh-CN"/>
        </w:rPr>
        <w:t>即分为489c和98v；这98要求第Ⅱ部类的不变资本再增加98，这又要求第Ⅱ部类的可变资本再增加</w:t>
      </w:r>
      <w:r>
        <w:rPr>
          <w:rFonts w:hint="eastAsia"/>
          <w:lang w:val="en-US" w:eastAsia="zh-CN"/>
        </w:rPr>
        <w:t>1/5=</w:t>
      </w:r>
      <w:r>
        <w:rPr>
          <w:rFonts w:hint="default"/>
          <w:lang w:val="en-US" w:eastAsia="zh-CN"/>
        </w:rPr>
        <w:t>20。因此，我们得出：</w:t>
      </w:r>
    </w:p>
    <w:p w14:paraId="6839A332">
      <w:pPr>
        <w:ind w:firstLine="420" w:firstLineChars="0"/>
        <w:rPr>
          <w:rFonts w:hint="default"/>
          <w:lang w:val="en-US" w:eastAsia="zh-CN"/>
        </w:rPr>
      </w:pPr>
      <w:r>
        <w:rPr>
          <w:rFonts w:hint="default"/>
          <w:lang w:val="en-US" w:eastAsia="zh-CN"/>
        </w:rPr>
        <w:t>Ⅰ.（5869c＋489m）c＋（1173v＋98m）v＝6358c＋1271v＝7629</w:t>
      </w:r>
    </w:p>
    <w:p w14:paraId="66583085">
      <w:pPr>
        <w:ind w:firstLine="420" w:firstLineChars="0"/>
        <w:rPr>
          <w:rFonts w:hint="default"/>
          <w:lang w:val="en-US" w:eastAsia="zh-CN"/>
        </w:rPr>
      </w:pPr>
      <w:r>
        <w:rPr>
          <w:rFonts w:hint="default"/>
          <w:lang w:val="en-US" w:eastAsia="zh-CN"/>
        </w:rPr>
        <w:t>Ⅱ.（1715c＋45m+98m）c＋（342v＋9m＋20m）v＝1858c＋371v＝2229</w:t>
      </w:r>
    </w:p>
    <w:p w14:paraId="0D39FF9E">
      <w:pPr>
        <w:ind w:firstLine="420" w:firstLineChars="0"/>
        <w:rPr>
          <w:rFonts w:hint="default"/>
          <w:lang w:val="en-US" w:eastAsia="zh-CN"/>
        </w:rPr>
      </w:pPr>
      <w:r>
        <w:rPr>
          <w:rFonts w:hint="default"/>
          <w:lang w:val="en-US" w:eastAsia="zh-CN"/>
        </w:rPr>
        <w:t>总资本＝9858。</w:t>
      </w:r>
    </w:p>
    <w:p w14:paraId="789D7B3C">
      <w:pPr>
        <w:ind w:firstLine="420" w:firstLineChars="0"/>
        <w:rPr>
          <w:rFonts w:hint="default"/>
          <w:lang w:val="en-US" w:eastAsia="zh-CN"/>
        </w:rPr>
      </w:pPr>
      <w:r>
        <w:rPr>
          <w:rFonts w:hint="default"/>
          <w:lang w:val="en-US" w:eastAsia="zh-CN"/>
        </w:rPr>
        <w:t>因此，三年的扩大再生产，使第Ⅰ部类的总资本由6000增加到7629，第Ⅱ部类的总资本由1715增加到2229，社会的总资本则由7715增加到9858。</w:t>
      </w:r>
    </w:p>
    <w:p w14:paraId="4B6DABAA">
      <w:pPr>
        <w:pStyle w:val="6"/>
        <w:ind w:firstLine="420" w:firstLineChars="0"/>
        <w:rPr>
          <w:rFonts w:hint="eastAsia"/>
          <w:lang w:val="en-US" w:eastAsia="zh-CN"/>
        </w:rPr>
      </w:pPr>
      <w:r>
        <w:rPr>
          <w:rFonts w:hint="eastAsia"/>
          <w:lang w:val="en-US" w:eastAsia="zh-CN"/>
        </w:rPr>
        <w:t>3.积累时Ⅱc的交换</w:t>
      </w:r>
    </w:p>
    <w:p w14:paraId="64CD816A">
      <w:pPr>
        <w:ind w:firstLine="420" w:firstLineChars="0"/>
        <w:rPr>
          <w:rFonts w:hint="default"/>
          <w:lang w:val="en-US" w:eastAsia="zh-CN"/>
        </w:rPr>
      </w:pPr>
      <w:r>
        <w:rPr>
          <w:rFonts w:hint="default"/>
          <w:lang w:val="en-US" w:eastAsia="zh-CN"/>
        </w:rPr>
        <w:t>可见，在Ⅰ（v＋m）和Ⅱc的交换上有不同的情况。</w:t>
      </w:r>
    </w:p>
    <w:p w14:paraId="141FBF51">
      <w:pPr>
        <w:ind w:firstLine="420" w:firstLineChars="0"/>
        <w:rPr>
          <w:rFonts w:hint="default"/>
          <w:lang w:val="en-US" w:eastAsia="zh-CN"/>
        </w:rPr>
      </w:pPr>
      <w:r>
        <w:rPr>
          <w:rFonts w:hint="default"/>
          <w:lang w:val="en-US" w:eastAsia="zh-CN"/>
        </w:rPr>
        <w:t>在简单再生产时，二者必须相等，必须互相补偿；因为如果不是这样，正像前面说过的，简单再生产就不可能不受到干扰。</w:t>
      </w:r>
    </w:p>
    <w:p w14:paraId="2B63095C">
      <w:pPr>
        <w:ind w:firstLine="420" w:firstLineChars="0"/>
        <w:rPr>
          <w:rFonts w:hint="default"/>
          <w:lang w:val="en-US" w:eastAsia="zh-CN"/>
        </w:rPr>
      </w:pPr>
      <w:r>
        <w:rPr>
          <w:rFonts w:hint="default"/>
          <w:lang w:val="en-US" w:eastAsia="zh-CN"/>
        </w:rPr>
        <w:t>在积累时，首先要考察的是积累率。在以上各个场合，我们都假定第Ⅰ部类的积累率＝</w:t>
      </w:r>
      <w:r>
        <w:rPr>
          <w:rFonts w:hint="eastAsia"/>
          <w:lang w:val="en-US" w:eastAsia="zh-CN"/>
        </w:rPr>
        <w:t>1/2mⅠ，</w:t>
      </w:r>
      <w:r>
        <w:rPr>
          <w:rFonts w:hint="default"/>
          <w:lang w:val="en-US" w:eastAsia="zh-CN"/>
        </w:rPr>
        <w:t>并且每年保持不变。我们只是假定这个积累资本分成可变资本和不变资本的比例会发生变化。这里有三种情形：</w:t>
      </w:r>
    </w:p>
    <w:p w14:paraId="4AB21539">
      <w:pPr>
        <w:ind w:firstLine="420" w:firstLineChars="0"/>
        <w:rPr>
          <w:rFonts w:hint="default"/>
          <w:lang w:val="en-US" w:eastAsia="zh-CN"/>
        </w:rPr>
      </w:pPr>
      <w:r>
        <w:rPr>
          <w:rFonts w:hint="eastAsia"/>
          <w:lang w:val="en-US" w:eastAsia="zh-CN"/>
        </w:rPr>
        <w:t>1.Ⅰ(v+1/2m)=Ⅱc。</w:t>
      </w:r>
      <w:r>
        <w:rPr>
          <w:rFonts w:hint="default"/>
          <w:lang w:val="en-US" w:eastAsia="zh-CN"/>
        </w:rPr>
        <w:t>因此，Ⅱc小于Ⅰ（v＋m）。必须总是这样，否则第Ⅰ部类就无法积累了。</w:t>
      </w:r>
    </w:p>
    <w:p w14:paraId="6454B410">
      <w:pPr>
        <w:ind w:firstLine="420" w:firstLineChars="0"/>
        <w:rPr>
          <w:rFonts w:hint="default"/>
          <w:lang w:val="en-US" w:eastAsia="zh-CN"/>
        </w:rPr>
      </w:pPr>
      <w:r>
        <w:rPr>
          <w:rFonts w:hint="eastAsia"/>
          <w:lang w:val="en-US" w:eastAsia="zh-CN"/>
        </w:rPr>
        <w:t>2.Ⅰ(v+1/2m)&gt;</w:t>
      </w:r>
      <w:r>
        <w:rPr>
          <w:rFonts w:hint="default"/>
          <w:lang w:val="en-US" w:eastAsia="zh-CN"/>
        </w:rPr>
        <w:t>Ⅱc。在这个场合，要完成这一补偿，就要把Ⅱm的一个相应部分加进Ⅱc，使Ⅱc的总额＝</w:t>
      </w:r>
      <w:r>
        <w:rPr>
          <w:rFonts w:hint="eastAsia"/>
          <w:lang w:val="en-US" w:eastAsia="zh-CN"/>
        </w:rPr>
        <w:t>Ⅰ(v+1/2m)。</w:t>
      </w:r>
      <w:r>
        <w:rPr>
          <w:rFonts w:hint="default"/>
          <w:lang w:val="en-US" w:eastAsia="zh-CN"/>
        </w:rPr>
        <w:t>这里的交换，对第Ⅱ部类来说，不是它的不变资本的简单再生产，而已经是积累，即它的不变资本已经增加了用以交换第Ⅰ部类的生产资料的那部分剩余产品。这种增加同时包括第Ⅱ部类还从它本身的剩余产品中取出一部分相应地增加它的可变资本。</w:t>
      </w:r>
    </w:p>
    <w:p w14:paraId="70A29BD9">
      <w:pPr>
        <w:ind w:firstLine="420" w:firstLineChars="0"/>
        <w:rPr>
          <w:rFonts w:hint="default"/>
          <w:lang w:val="en-US" w:eastAsia="zh-CN"/>
        </w:rPr>
      </w:pPr>
      <w:r>
        <w:rPr>
          <w:rFonts w:hint="eastAsia"/>
          <w:lang w:val="en-US" w:eastAsia="zh-CN"/>
        </w:rPr>
        <w:t>3.Ⅰ(v+1/2m)&lt;</w:t>
      </w:r>
      <w:r>
        <w:rPr>
          <w:rFonts w:hint="default"/>
          <w:lang w:val="en-US" w:eastAsia="zh-CN"/>
        </w:rPr>
        <w:t>Ⅱc。在这个场合，第Ⅱ部类没有通过这种交换而全部再生产它的不变资本，所以必须通过向第Ⅰ部类购买，才能补偿这种不足。但是，这种情况并不需要第Ⅱ部类可变资本的进一步积累，因为它的不变资本只是通过这种购买在原有数量上全部再生产出来。另一方面，第Ⅰ部类中仅仅积累追加货币资本的那一部分资本家，却已经通过这种交换完成了这种积累的一部分。</w:t>
      </w:r>
    </w:p>
    <w:p w14:paraId="67A7AE4B">
      <w:pPr>
        <w:ind w:firstLine="420" w:firstLineChars="0"/>
        <w:rPr>
          <w:rFonts w:hint="default"/>
          <w:lang w:val="en-US" w:eastAsia="zh-CN"/>
        </w:rPr>
      </w:pPr>
      <w:r>
        <w:rPr>
          <w:rFonts w:hint="default"/>
          <w:lang w:val="en-US" w:eastAsia="zh-CN"/>
        </w:rPr>
        <w:t>简单再生产的前提是Ⅰ（v＋m）＝Ⅱc。这个前提同资本主义生产是不相容的，虽然这并不排斥在10—11年的产业周期中某一年的生产总额往往小于前一年的生产总额，以致和前一年比较，连简单再生产也没有。不仅如此，在人口每年自然增殖的情况下，只有在人数相应地增加的不从事生产的仆役参与代表全部剩余价值的1500的消费时，简单再生产才会发生。而在这种情况下，就不可能有资本的积累，即实际的资本主义生产。因此，资本主义积累的事实排斥了Ⅱc＝Ⅰ（v＋m）这一可能性。</w:t>
      </w:r>
    </w:p>
    <w:p w14:paraId="3B56B15C">
      <w:pPr>
        <w:ind w:firstLine="420" w:firstLineChars="0"/>
        <w:rPr>
          <w:rFonts w:hint="default"/>
          <w:lang w:val="en-US" w:eastAsia="zh-CN"/>
        </w:rPr>
      </w:pPr>
      <w:r>
        <w:rPr>
          <w:rFonts w:hint="default"/>
          <w:lang w:val="en-US" w:eastAsia="zh-CN"/>
        </w:rPr>
        <w:t>不过，甚至在资本主义积累中，仍然可能发生这样的情况：由于过去的一系列生产期间进行积累的结果，Ⅱc不仅与Ⅰ（v＋m）相等，而且甚至大于Ⅰ（v＋m）。这就是说，第Ⅱ部类的生产过剩了，而这只有通过一次大崩溃才能恢复平衡，其结果是资本由第Ⅱ部类转移到第Ⅰ部类。——如果第Ⅱ部类自己再生产一部分不变资本，例如在农业中使用自己生产的种子，那也不会改变Ⅰ（v＋m）和Ⅱc的关系。在第Ⅰ部类和第Ⅱ部类之间的交换中，Ⅱc的这个部分和Ⅰc一样，无须加以考察。如果第Ⅱ部类的产品有一部分可以作为生产资料进入第Ⅰ部类，那也不会改变问题的实质。这部分产品就会和第Ⅰ部类提供的一部分生产资料互相抵消，如果我们愿意对社会生产的两大部类（生产资料的生产者和消费资料的生产者）之间的交换进行纯粹的、不受干扰的考察，那么应该从一开始就把这个部分从双方都扣除。</w:t>
      </w:r>
    </w:p>
    <w:p w14:paraId="5B941731">
      <w:pPr>
        <w:ind w:firstLine="420" w:firstLineChars="0"/>
        <w:rPr>
          <w:rFonts w:hint="default"/>
          <w:lang w:val="en-US" w:eastAsia="zh-CN"/>
        </w:rPr>
      </w:pPr>
      <w:r>
        <w:rPr>
          <w:rFonts w:hint="default"/>
          <w:lang w:val="en-US" w:eastAsia="zh-CN"/>
        </w:rPr>
        <w:t>因此，在资本主义生产中，Ⅰ（v＋m）不能与Ⅱc相等；或者说，二者不能在交换时互相抵消。如果</w:t>
      </w:r>
      <w:r>
        <w:rPr>
          <w:rFonts w:hint="eastAsia"/>
          <w:lang w:val="en-US" w:eastAsia="zh-CN"/>
        </w:rPr>
        <w:t>Ⅰm/x</w:t>
      </w:r>
      <w:r>
        <w:rPr>
          <w:rFonts w:hint="default"/>
          <w:lang w:val="en-US" w:eastAsia="zh-CN"/>
        </w:rPr>
        <w:t>是Ⅰm中第Ⅰ部类资本家作为收入花掉的部分，那么，</w:t>
      </w:r>
      <w:r>
        <w:rPr>
          <w:rFonts w:hint="eastAsia"/>
          <w:lang w:val="en-US" w:eastAsia="zh-CN"/>
        </w:rPr>
        <w:t>Ⅰ(v+m/x)</w:t>
      </w:r>
      <w:r>
        <w:rPr>
          <w:rFonts w:hint="default"/>
          <w:lang w:val="en-US" w:eastAsia="zh-CN"/>
        </w:rPr>
        <w:t>就可以等于、大于或小于Ⅱc；但是，</w:t>
      </w:r>
      <w:r>
        <w:rPr>
          <w:rFonts w:hint="eastAsia"/>
          <w:lang w:val="en-US" w:eastAsia="zh-CN"/>
        </w:rPr>
        <w:t>Ⅰ(v+m/x)</w:t>
      </w:r>
      <w:r>
        <w:rPr>
          <w:rFonts w:hint="default"/>
          <w:lang w:val="en-US" w:eastAsia="zh-CN"/>
        </w:rPr>
        <w:t>必须总是小于Ⅱ（c＋m），其差额就是第Ⅱ部类的资本家阶级在Ⅱm中无论如何必须由自己消费的部分。</w:t>
      </w:r>
    </w:p>
    <w:p w14:paraId="245E49A4">
      <w:pPr>
        <w:ind w:firstLine="420" w:firstLineChars="0"/>
        <w:rPr>
          <w:rFonts w:hint="default"/>
          <w:lang w:val="en-US" w:eastAsia="zh-CN"/>
        </w:rPr>
      </w:pPr>
      <w:r>
        <w:rPr>
          <w:rFonts w:hint="default"/>
          <w:lang w:val="en-US" w:eastAsia="zh-CN"/>
        </w:rPr>
        <w:t>应该指出，在关于积累的这个阐述中，就不变资本是在它参与下生产的商品资本的一部分价值来说，不变资本的价值没有得到精确的说明。新积累的不变资本的固定部分，只是逐渐地、周期地、按照这些固定要素的不同性质而以不同的程度加入商品资本的；因此，在原料和半成品等等大量进入商品生产时，商品资本的较大的部分是由流动的不变组成部分和可变资本这二者的补偿构成的。（鉴于流动组成部分的周转，像以上这样阐述是可以的；因此，可以假定，在一年之内，流动部分以及由固定资本转给它的那部分价值周转十分频繁，以致所提供的商品的总额，在价值上和进入年生产的总资本相等。）</w:t>
      </w:r>
    </w:p>
    <w:p w14:paraId="47561E99">
      <w:pPr>
        <w:ind w:firstLine="420" w:firstLineChars="0"/>
        <w:rPr>
          <w:rFonts w:hint="default"/>
          <w:lang w:val="en-US" w:eastAsia="zh-CN"/>
        </w:rPr>
      </w:pPr>
      <w:r>
        <w:rPr>
          <w:rFonts w:hint="default"/>
          <w:lang w:val="en-US" w:eastAsia="zh-CN"/>
        </w:rPr>
        <w:t>但是当用机器进行生产时，在只用辅助材料而不用原料的地方，劳动要素v就必然会作为商品资本的较大的组成部分再现。在计算利润率时，剩余价值是按总资本计算的，与固定组成部分周期地转移到产品中去的价值的多少无关。但是，对周期地生产的每个商品资本的价值来说，只是按照不变资本的固定部分由于消耗而把价值平均转移到产品本身中去的程度，把不变资本的固定部分计算在内。</w:t>
      </w:r>
    </w:p>
    <w:p w14:paraId="14236BFC">
      <w:pPr>
        <w:pStyle w:val="5"/>
        <w:ind w:firstLine="420" w:firstLineChars="0"/>
        <w:rPr>
          <w:rFonts w:hint="eastAsia"/>
          <w:lang w:val="en-US" w:eastAsia="zh-CN"/>
        </w:rPr>
      </w:pPr>
      <w:r>
        <w:rPr>
          <w:rFonts w:hint="eastAsia"/>
          <w:lang w:val="en-US" w:eastAsia="zh-CN"/>
        </w:rPr>
        <w:t>四、补充说明</w:t>
      </w:r>
    </w:p>
    <w:p w14:paraId="17AD1105">
      <w:pPr>
        <w:ind w:firstLine="420" w:firstLineChars="0"/>
        <w:rPr>
          <w:rFonts w:hint="default"/>
          <w:lang w:val="en-US" w:eastAsia="zh-CN"/>
        </w:rPr>
      </w:pPr>
      <w:r>
        <w:rPr>
          <w:rFonts w:hint="default"/>
          <w:lang w:val="en-US" w:eastAsia="zh-CN"/>
        </w:rPr>
        <w:t>对第Ⅱ部类来说，原始的货币源泉是第Ⅰ部类金生产者用来和Ⅱc的一部分进行交换的v＋m。只有在金生产者积累剩余价值或把它转化为第Ⅰ部类的生产资料，从而扩大他的生产时，他的v＋m才不会进入第Ⅱ部类。另一方面，只有金生产者自己这方面的货币积累最终导致扩大再生产，金生产中不是用作收入而是用作金生产者的追加可变资本的那部分剩余价值，才进入第Ⅱ部类，在那里形成新的贮藏货币，或提供新的手段，使它能向第Ⅰ部类购买，而不需要直接再向第Ⅰ部类出售。从来源于金生产的Ⅰ（v＋m）的货币中，要扣除一部分金，用作第Ⅱ部类的某些生产部门所需要的原料等等，总之，用作它们的不变资本的补偿要素。</w:t>
      </w:r>
    </w:p>
    <w:p w14:paraId="6DE7BCCA">
      <w:pPr>
        <w:ind w:firstLine="420" w:firstLineChars="0"/>
        <w:rPr>
          <w:rFonts w:hint="default"/>
          <w:lang w:val="en-US" w:eastAsia="zh-CN"/>
        </w:rPr>
      </w:pPr>
      <w:r>
        <w:rPr>
          <w:rFonts w:hint="default"/>
          <w:lang w:val="en-US" w:eastAsia="zh-CN"/>
        </w:rPr>
        <w:t>为了将来扩大再生产，在第Ⅰ部类和第Ⅱ部类之间的交换中，会在以下场合出现暂时形成的货币贮藏的要素：对第Ⅰ部类来说，只是在这种场合，即Ⅰm的一部分单方面地、没有相应的购买而卖给第Ⅱ部类，并且在那里作为第Ⅱ部类的追加不变资本发挥作用；对第Ⅱ部类来说，是在这种场合，即当第Ⅰ部类方面为了取得追加的可变资本时，第Ⅱ部类做了第Ⅰ部类所做的上述同样的事情；其次，是在这种场合，即第Ⅰ部类作为收入花掉的那部分剩余价值没有和Ⅱc互相抵消，以致Ⅱm有一部分被人买去，转化为货币。</w:t>
      </w:r>
    </w:p>
    <w:p w14:paraId="31AFE924">
      <w:pPr>
        <w:ind w:firstLine="420" w:firstLineChars="0"/>
        <w:rPr>
          <w:rFonts w:hint="default"/>
          <w:lang w:val="en-US" w:eastAsia="zh-CN"/>
        </w:rPr>
      </w:pPr>
      <w:r>
        <w:rPr>
          <w:rFonts w:hint="default"/>
          <w:lang w:val="en-US" w:eastAsia="zh-CN"/>
        </w:rPr>
        <w:t>如果</w:t>
      </w:r>
      <w:r>
        <w:rPr>
          <w:rFonts w:hint="eastAsia"/>
          <w:lang w:val="en-US" w:eastAsia="zh-CN"/>
        </w:rPr>
        <w:t>Ⅰ(v+m/x)</w:t>
      </w:r>
      <w:r>
        <w:rPr>
          <w:rFonts w:hint="default"/>
          <w:lang w:val="en-US" w:eastAsia="zh-CN"/>
        </w:rPr>
        <w:t>大于Ⅱc，Ⅱc为了它的简单再生产，就不需要再用第Ⅰ部类的商品，来补偿Ⅱm中已经被第Ⅰ部类消费的部分。问题在于，在第Ⅱ部类各个资本家之间的交换中，——这种交换只能是Ⅱm的互相交换，——在多大程度上能够形成货币贮藏？</w:t>
      </w:r>
    </w:p>
    <w:p w14:paraId="54767353">
      <w:pPr>
        <w:ind w:firstLine="420" w:firstLineChars="0"/>
        <w:rPr>
          <w:rFonts w:hint="default"/>
          <w:lang w:val="en-US" w:eastAsia="zh-CN"/>
        </w:rPr>
      </w:pPr>
      <w:r>
        <w:rPr>
          <w:rFonts w:hint="default"/>
          <w:lang w:val="en-US" w:eastAsia="zh-CN"/>
        </w:rPr>
        <w:t>我们知道，第Ⅱ部类内部之所以有直接的积累，是由于Ⅱm的一部分直接转化为可变资本（正如第Ⅰ部类内部之所以有直接的积累，是由于Im的一部分直接转化为不变资本）。只要指出，第Ⅱ部类的不同生产部门内部的积累，以及每个单个生产部门中的每个单个资本家的积累，都是处于不同的阶段，这个问题就已经可以得到说明了，如果作相应的变动，这也完全适用于第Ⅰ部类。一方面还处在货币贮藏、只卖不买的阶段，另一方面却已经处在实际扩大再生产、只买不卖的阶段。诚然，追加的可变货币资本首先是投在追加的劳动力上；但是这种劳动力向那些从事货币贮藏，持有追加的、供工人消费的消费资料的人购买生活资料。同这些人的货币贮藏相适应，货币不会从他们手里回到它的起点，他们会把货币积累起来。</w:t>
      </w:r>
    </w:p>
    <w:p w14:paraId="18E50E2D">
      <w:pPr>
        <w:pStyle w:val="2"/>
        <w:bidi w:val="0"/>
        <w:ind w:firstLine="720" w:firstLineChars="200"/>
        <w:jc w:val="center"/>
        <w:rPr>
          <w:rFonts w:hint="eastAsia"/>
          <w:lang w:val="en-US" w:eastAsia="zh-CN"/>
        </w:rPr>
      </w:pPr>
      <w:r>
        <w:rPr>
          <w:rFonts w:hint="eastAsia"/>
          <w:lang w:val="en-US" w:eastAsia="zh-CN"/>
        </w:rPr>
        <w:t>《资本论》第三卷——资本主义生产的总过程</w:t>
      </w:r>
    </w:p>
    <w:p w14:paraId="19DFB95B">
      <w:pPr>
        <w:pStyle w:val="3"/>
        <w:rPr>
          <w:rFonts w:hint="eastAsia"/>
          <w:lang w:val="en-US" w:eastAsia="zh-CN"/>
        </w:rPr>
      </w:pPr>
      <w:r>
        <w:rPr>
          <w:rFonts w:hint="eastAsia"/>
          <w:lang w:val="en-US" w:eastAsia="zh-CN"/>
        </w:rPr>
        <w:t>第一篇——剩余价值转化为利润和剩余价值率转化为利润率</w:t>
      </w:r>
    </w:p>
    <w:p w14:paraId="7AB7C632">
      <w:pPr>
        <w:pStyle w:val="4"/>
        <w:rPr>
          <w:rFonts w:hint="eastAsia"/>
          <w:lang w:val="en-US" w:eastAsia="zh-CN"/>
        </w:rPr>
      </w:pPr>
      <w:r>
        <w:rPr>
          <w:rFonts w:hint="eastAsia"/>
          <w:lang w:val="en-US" w:eastAsia="zh-CN"/>
        </w:rPr>
        <w:t>第一章——成本价格和利润</w:t>
      </w:r>
    </w:p>
    <w:p w14:paraId="541709E6">
      <w:pPr>
        <w:ind w:firstLine="420" w:firstLineChars="0"/>
        <w:rPr>
          <w:rFonts w:hint="default"/>
          <w:lang w:val="en-US" w:eastAsia="zh-CN"/>
        </w:rPr>
      </w:pPr>
      <w:r>
        <w:rPr>
          <w:rFonts w:hint="default"/>
          <w:lang w:val="en-US" w:eastAsia="zh-CN"/>
        </w:rPr>
        <w:t>按照资本主义方式生产的每一个商品W的价值，用公式来表示是W＝c+v+m。如果我们从这个产品价值中减去剩余价值m，那么，在商品中剩下的，只是一个在生产要素上耗费的资本价值c+ v的等价物或补偿价值。</w:t>
      </w:r>
    </w:p>
    <w:p w14:paraId="0ABEC221">
      <w:pPr>
        <w:ind w:firstLine="420" w:firstLineChars="0"/>
        <w:rPr>
          <w:rFonts w:hint="default"/>
          <w:lang w:val="en-US" w:eastAsia="zh-CN"/>
        </w:rPr>
      </w:pPr>
      <w:r>
        <w:rPr>
          <w:rFonts w:hint="default"/>
          <w:lang w:val="en-US" w:eastAsia="zh-CN"/>
        </w:rPr>
        <w:t>例如，假定生产某一商品耗费500镑资本：其中劳动资料的损耗20镑，生产材料380镑，劳动力100镑；假定剩余价值率为100%，这样，产品价值就等于400c+100v+100m＝600镑。减去100镑剩余价值之后，还剩下500镑的商品价值，而这500镑只是补偿已经耗费的资本500镑。商品价值的这个部分，即补偿所消耗的生产资料价格和所使用的劳动力价格的部分，只是补偿商品使资本家自身耗费的东西，所以对资本家来说，这就是商品的成本价格。</w:t>
      </w:r>
    </w:p>
    <w:p w14:paraId="5131A532">
      <w:pPr>
        <w:ind w:firstLine="420" w:firstLineChars="0"/>
        <w:rPr>
          <w:rFonts w:hint="default"/>
          <w:lang w:val="en-US" w:eastAsia="zh-CN"/>
        </w:rPr>
      </w:pPr>
      <w:r>
        <w:rPr>
          <w:rFonts w:hint="default"/>
          <w:lang w:val="en-US" w:eastAsia="zh-CN"/>
        </w:rPr>
        <w:t>商品使资本家耗费的东西和商品的生产本身所耗费的东西，无疑是两个完全不同的量。商品价值中由剩余价值构成的部分，不需要资本家耗费什么东西，因为它耗费的只是工人的无酬劳动。但是，因为在资本主义生产的基础上，工人自己在进入生产过程之后，就成为执行职能的并属于资本家的生产资本的一个组成部分，也就是说，资本家是实际的商品生产者，所以，对资本家来说，商品的成本价格必然表现为商品本身的实际费用。我们把成本价格叫作k，W＝c+v+m这个公式就转化为W＝k+m这个公式，或者说，商品价值＝成本价格+剩余价值。</w:t>
      </w:r>
    </w:p>
    <w:p w14:paraId="562F3F14">
      <w:pPr>
        <w:ind w:firstLine="420" w:firstLineChars="0"/>
        <w:rPr>
          <w:rFonts w:hint="default"/>
          <w:lang w:val="en-US" w:eastAsia="zh-CN"/>
        </w:rPr>
      </w:pPr>
      <w:r>
        <w:rPr>
          <w:rFonts w:hint="default"/>
          <w:lang w:val="en-US" w:eastAsia="zh-CN"/>
        </w:rPr>
        <w:t>因此，把商品价值中那些只是补偿商品生产上耗费的资本价值的部分概括为成本价格这个范畴，这一方面表明资本主义生产的特殊性质。商品的资本主义费用是用资本的耗费来计量的，而商品的实际费用则是用劳动的耗费来计量的。所以，商品的资本主义的成本价格，在数量上是与商品的价值或商品的实际成本价格不同的；它小于商品价值，因为，既然W＝k+m，那么k＝W-m。另一方面，商品的成本价格也决不仅仅是资本家账簿上的一个项目。这个价值部分的独立存在，在现实的商品生产中，会经常在实际中表现出来，因为这个价值部分会通过流通过程，由它的商品形式不断地再转化为生产资本的形式，也就是说，商品的成本价格必须不断买回在商品生产上消费的各种生产要素。</w:t>
      </w:r>
    </w:p>
    <w:p w14:paraId="6299ED5E">
      <w:pPr>
        <w:ind w:firstLine="420" w:firstLineChars="0"/>
        <w:rPr>
          <w:rFonts w:hint="default"/>
          <w:lang w:val="en-US" w:eastAsia="zh-CN"/>
        </w:rPr>
      </w:pPr>
      <w:r>
        <w:rPr>
          <w:rFonts w:hint="default"/>
          <w:lang w:val="en-US" w:eastAsia="zh-CN"/>
        </w:rPr>
        <w:t>商品价值中这些合起来形成成本价格的不同组成部分</w:t>
      </w:r>
      <w:r>
        <w:rPr>
          <w:rFonts w:hint="eastAsia"/>
          <w:lang w:val="en-US" w:eastAsia="zh-CN"/>
        </w:rPr>
        <w:t>（c、v、m）</w:t>
      </w:r>
      <w:r>
        <w:rPr>
          <w:rFonts w:hint="default"/>
          <w:lang w:val="en-US" w:eastAsia="zh-CN"/>
        </w:rPr>
        <w:t>之间的区别，一旦所耗费的不变资本部分，或者所耗费的可变资本部分发生价值量的变化，就会显示出来。假定同样一些生产资料的价格或不变资本部分由400镑提高到600镑，或者相反，由400镑降低到200镑。在前一个场合，不仅商品的成本价格会由500镑提高到600c+ 100v＝700镑，而且商品价值本身也会由600镑提高到600c+ 100v+100m＝800镑。在后一个场合，不仅成本价格会由500镑降低到200c+100v＝300镑，而且商品价值本身也会由600镑降低到200c+100v+100m＝400镑。因为所耗费的不变资本会把它本身的价值转移到产品中去，所以在其他条件不变的情况下，产品价值将会随着这个资本价值的绝对量的增减而增减。</w:t>
      </w:r>
    </w:p>
    <w:p w14:paraId="1198057D">
      <w:pPr>
        <w:ind w:firstLine="420" w:firstLineChars="0"/>
        <w:rPr>
          <w:rFonts w:hint="default"/>
          <w:lang w:val="en-US" w:eastAsia="zh-CN"/>
        </w:rPr>
      </w:pPr>
      <w:r>
        <w:rPr>
          <w:rFonts w:hint="default"/>
          <w:lang w:val="en-US" w:eastAsia="zh-CN"/>
        </w:rPr>
        <w:t>反过来，假定在其他条件不变的情况下，同量劳动力的价格由100镑增加到150镑，或者相反，减少到50镑。虽然在前一个场合，成本价格会由500镑提高到400c+150v＝550镑，而在后一个场合，会由500镑降低到400c+50v＝450镑，但在这两个场合，商品价值还是保持不变＝600镑；在前一个场合＝400c+150v+50m；在后一个场合＝400c+50v+150m。预付的可变资本不会把它自身的价值加到产品中去。不如说，在产品中代替可变资本价值出现的，是一个由劳动创造的新价值。可变资本的绝对价值量的变化，只要仅仅表现劳动力价格的变化，就丝毫不会改变商品价值的绝对量，因为它并不改变由活动的劳动力创造的这个新价值的绝对量。相反地，这种变化只会影响新价值的两个组成部分的数量关系，其中，一个组成部分构成剩余价值，另一个组成部分则补偿可变资本，从而加入商品的成本价格。</w:t>
      </w:r>
    </w:p>
    <w:p w14:paraId="1A471122">
      <w:pPr>
        <w:ind w:firstLine="420" w:firstLineChars="0"/>
        <w:rPr>
          <w:rFonts w:hint="default"/>
          <w:lang w:val="en-US" w:eastAsia="zh-CN"/>
        </w:rPr>
      </w:pPr>
      <w:r>
        <w:rPr>
          <w:rFonts w:hint="default"/>
          <w:lang w:val="en-US" w:eastAsia="zh-CN"/>
        </w:rPr>
        <w:t>成本价格的两部分，用我们的例子来说就是400c+100v，只有一个共同点：二者都是商品价值中补偿预付资本的部分。</w:t>
      </w:r>
    </w:p>
    <w:p w14:paraId="08C446CB">
      <w:pPr>
        <w:ind w:firstLine="420" w:firstLineChars="0"/>
        <w:rPr>
          <w:rFonts w:hint="default"/>
          <w:lang w:val="en-US" w:eastAsia="zh-CN"/>
        </w:rPr>
      </w:pPr>
      <w:r>
        <w:rPr>
          <w:rFonts w:hint="default"/>
          <w:lang w:val="en-US" w:eastAsia="zh-CN"/>
        </w:rPr>
        <w:t>但是从资本主义生产的观点来看，这个实际的情况必然以颠倒的形式表现出来。资本主义生产方式不同于建立在奴隶制基础上的生产方式的地方，除了其他方面，还在于：劳动力的价值或价格，表现为劳动本身的价值或价格，或者说，表现为工资（第1册第17章）。因此，预付资本的可变价值部分，表现为在工资上耗费的资本，表现为一个用来支付在生产上耗费的全部劳动的价值或价格的资本价值。但是这个在预付资本中出现的所购买的劳动力的价值，并不是实际执行职能的资本的部分。在生产过程本身中它为活的劳动力所代替。</w:t>
      </w:r>
    </w:p>
    <w:p w14:paraId="71835750">
      <w:pPr>
        <w:ind w:firstLine="420" w:firstLineChars="0"/>
        <w:rPr>
          <w:rFonts w:hint="default"/>
          <w:lang w:val="en-US" w:eastAsia="zh-CN"/>
        </w:rPr>
      </w:pPr>
      <w:r>
        <w:rPr>
          <w:rFonts w:hint="default"/>
          <w:lang w:val="en-US" w:eastAsia="zh-CN"/>
        </w:rPr>
        <w:t>在劳动上支出的资本部分和在生产资料上支出的资本部分的区别，仅仅在于前者是用来支付一种物质上不同的生产要素，而决不在于前者在商品的价值形成过程中，从而在资本的增殖过程中，起着职能上不同的作用。生产资料的价格，正像它在预付资本中已经出现的那样，会在商品的成本价格中再现出来，这是因为这些生产资料已经有目的地用掉了。同样，在商品的生产上耗费的工资，也像它在预付资本中已经出现的那样，会在商品的成本价格中再现出来，这也是因为这个数量的劳动已经以有目的的形式耗费了。</w:t>
      </w:r>
    </w:p>
    <w:p w14:paraId="62258B90">
      <w:pPr>
        <w:ind w:firstLine="420" w:firstLineChars="0"/>
        <w:rPr>
          <w:rFonts w:hint="default"/>
          <w:lang w:val="en-US" w:eastAsia="zh-CN"/>
        </w:rPr>
      </w:pPr>
      <w:r>
        <w:rPr>
          <w:rFonts w:hint="default"/>
          <w:lang w:val="en-US" w:eastAsia="zh-CN"/>
        </w:rPr>
        <w:t>我们看到的只是完成的现有的价值，即加入产品价值形成的预付资本的各个价值部分，而不是创造新价值的要素。不变资本和可变资本的区别也就消失了。全部500镑的成本价格，现在取得了双重意义：第一，它是600镑商品价值中用来补偿商品的生产上耗费的500镑资本的组成部分；第二，商品价值的这个组成部分本身之所以存在，只是因为它以前已经作为所使用的生产要素即生产资料和劳动的成本价格存在了，也就是说，已经作为预付资本存在了。资本价值之所以作为商品的成本价格再现出来，是因为而且只是因为它已经作为资本价值耗费掉了。</w:t>
      </w:r>
    </w:p>
    <w:p w14:paraId="4E3FDC16">
      <w:pPr>
        <w:ind w:firstLine="420" w:firstLineChars="0"/>
        <w:rPr>
          <w:rFonts w:hint="default"/>
          <w:lang w:val="en-US" w:eastAsia="zh-CN"/>
        </w:rPr>
      </w:pPr>
      <w:r>
        <w:rPr>
          <w:rFonts w:hint="default"/>
          <w:lang w:val="en-US" w:eastAsia="zh-CN"/>
        </w:rPr>
        <w:t>预付资本的不同的价值组成部分已经消耗在物质上不同的生产要素，即劳动资料、原料、辅助材料和劳动上，这一情况只是决定了商品的成本价格必须再买回这些物质上不同的生产要素。而就成本价格本身的形成来说，只有一个区别会显现出来，即固定资本和流动资本的区别。</w:t>
      </w:r>
    </w:p>
    <w:p w14:paraId="74B81DE1">
      <w:pPr>
        <w:ind w:firstLine="420" w:firstLineChars="0"/>
        <w:rPr>
          <w:rFonts w:hint="default"/>
          <w:lang w:val="en-US" w:eastAsia="zh-CN"/>
        </w:rPr>
      </w:pPr>
      <w:r>
        <w:rPr>
          <w:rFonts w:hint="default"/>
          <w:lang w:val="en-US" w:eastAsia="zh-CN"/>
        </w:rPr>
        <w:t>用我们的例子来说，20镑算作劳动资料的损耗（400c＝劳动资料的损耗20镑+生产材料380镑）。如果这个劳动资料的价值在商品生产之前＝1200镑，那么，在商品生产之后，它就以两种形态存在：20镑表现为商品价值的一部分；1180镑表现为仍归资本家所有的劳动资料的余下的价值，换句话说，不是表现为他的商品资本的价值要素，而是表现为他的生产资本的价值要素。和劳动资料相反，生产材料和工资却在商品的生产中全部消耗，因此，它们的全部价值也会加入所生产的商品的价值。我们讲过，预付资本的这些不同组成部分，就周转来说，采取固定资本和流动资本的形式。</w:t>
      </w:r>
    </w:p>
    <w:p w14:paraId="0692BD75">
      <w:pPr>
        <w:ind w:firstLine="420" w:firstLineChars="0"/>
        <w:rPr>
          <w:rFonts w:hint="default"/>
          <w:lang w:val="en-US" w:eastAsia="zh-CN"/>
        </w:rPr>
      </w:pPr>
      <w:r>
        <w:rPr>
          <w:rFonts w:hint="default"/>
          <w:lang w:val="en-US" w:eastAsia="zh-CN"/>
        </w:rPr>
        <w:t>因此，预付资本＝1680镑：固定资本1200镑+流动资本480镑（＝生产材料380镑+工资100镑）。</w:t>
      </w:r>
    </w:p>
    <w:p w14:paraId="1769860E">
      <w:pPr>
        <w:ind w:firstLine="420" w:firstLineChars="0"/>
        <w:rPr>
          <w:rFonts w:hint="default"/>
          <w:lang w:val="en-US" w:eastAsia="zh-CN"/>
        </w:rPr>
      </w:pPr>
      <w:r>
        <w:rPr>
          <w:rFonts w:hint="default"/>
          <w:lang w:val="en-US" w:eastAsia="zh-CN"/>
        </w:rPr>
        <w:t>但是，商品的成本价格只＝500镑（固定资本的损耗20镑，流动资本480镑）。</w:t>
      </w:r>
    </w:p>
    <w:p w14:paraId="781988A7">
      <w:pPr>
        <w:ind w:firstLine="420" w:firstLineChars="0"/>
        <w:rPr>
          <w:rFonts w:hint="default"/>
          <w:lang w:val="en-US" w:eastAsia="zh-CN"/>
        </w:rPr>
      </w:pPr>
      <w:r>
        <w:rPr>
          <w:rFonts w:hint="default"/>
          <w:lang w:val="en-US" w:eastAsia="zh-CN"/>
        </w:rPr>
        <w:t>商品成本价格和预付资本的这种差别只是证明：商品的成本价格仅仅是由商品的生产上实际耗费的资本构成的。</w:t>
      </w:r>
    </w:p>
    <w:p w14:paraId="1ED78106">
      <w:pPr>
        <w:ind w:firstLine="420" w:firstLineChars="0"/>
        <w:rPr>
          <w:rFonts w:hint="default"/>
          <w:lang w:val="en-US" w:eastAsia="zh-CN"/>
        </w:rPr>
      </w:pPr>
      <w:r>
        <w:rPr>
          <w:rFonts w:hint="default"/>
          <w:lang w:val="en-US" w:eastAsia="zh-CN"/>
        </w:rPr>
        <w:t>在商品的生产上，所使用的劳动资料的价值是1200镑，但这个预付资本价值在生产上只丧失了20镑。因此，所使用的固定资本只有一部分加入商品的成本价格，因为它只有一部分在商品的生产上消耗掉。所使用的流动资本则全部加入商品的成本价格，因为它在商品的生产上全部消耗掉了。而这无非是证明：所耗费的固定资本部分和所耗费的流动资本部分，会按照它们各自价值量的比例，同样加入商品的成本价格，商品价值的这个部分只是来源于商品的生产上所耗费的资本。如果不是这样，我们就不能理解，为什么预付的固定资本1200镑只是把它在生产过程中丧失的20镑，而不是把它在生产过程中没有丧失的1180镑也加入产品价值。</w:t>
      </w:r>
    </w:p>
    <w:p w14:paraId="12CE0F5B">
      <w:pPr>
        <w:ind w:firstLine="420" w:firstLineChars="0"/>
        <w:rPr>
          <w:rFonts w:hint="default"/>
          <w:lang w:val="en-US" w:eastAsia="zh-CN"/>
        </w:rPr>
      </w:pPr>
      <w:r>
        <w:rPr>
          <w:rFonts w:hint="default"/>
          <w:lang w:val="en-US" w:eastAsia="zh-CN"/>
        </w:rPr>
        <w:t>因此，固定资本和流动资本的这种差别，从成本价格的计算来说，不过证明成本价格从表面上看是由耗费的资本价值形成的，或者说，是由资本家自己在耗费的生产要素（包括劳动在内）上付出的价格形成的。另一方面，从价值形成来说，在劳动力上支出的可变资本部分，在这里，在流动资本这个项目下，显然和不变资本（即由生产材料构成的资本部分）等同起来，这样，资本的增殖过程的神秘化也就完成了。</w:t>
      </w:r>
    </w:p>
    <w:p w14:paraId="2F198591">
      <w:pPr>
        <w:ind w:firstLine="420" w:firstLineChars="0"/>
        <w:rPr>
          <w:rFonts w:hint="default"/>
          <w:lang w:val="en-US" w:eastAsia="zh-CN"/>
        </w:rPr>
      </w:pPr>
      <w:r>
        <w:rPr>
          <w:rFonts w:hint="default"/>
          <w:lang w:val="en-US" w:eastAsia="zh-CN"/>
        </w:rPr>
        <w:t>以上我们只考察了商品价值的一个要素，即成本价格。现在我们也必须看看商品价值的另一个组成部分，即超过成本价格的余额或剩余价值。剩余价值首先是商品价值超过商品成本价格的余额。但是，因为成本价格等于所耗费的资本的价值，并且不断地再转化为所耗费的资本的各种物质要素，所以，这个价值余额就是商品的生产上耗费掉的并且会从商品流通中流回的资本的价值增加额。</w:t>
      </w:r>
    </w:p>
    <w:p w14:paraId="3475A333">
      <w:pPr>
        <w:ind w:firstLine="420" w:firstLineChars="0"/>
        <w:rPr>
          <w:rFonts w:hint="default"/>
          <w:lang w:val="en-US" w:eastAsia="zh-CN"/>
        </w:rPr>
      </w:pPr>
      <w:r>
        <w:rPr>
          <w:rFonts w:hint="default"/>
          <w:lang w:val="en-US" w:eastAsia="zh-CN"/>
        </w:rPr>
        <w:t>我们以前已经看到，虽然剩余价值m只是产生于可变资本v的价值变动，因而本来只是可变资本的一个增长额，但在生产过程结束以后，它同样也成为所耗费的总资本c+v的一个价值增加额。c+（v+m）这一公式——它表示，m的生产是由于预付在劳动力上的一定的资本价值v转化为一个流动的量，即一个不变量转化为一个可变量——也可以用（c+v）+m来表现。在生产开始以前，我们有一个500镑的资本。在生产完成以后，我们就有了一个500镑的资本加上一个100镑的价值增加额。</w:t>
      </w:r>
    </w:p>
    <w:p w14:paraId="5645253D">
      <w:pPr>
        <w:ind w:firstLine="420" w:firstLineChars="0"/>
        <w:rPr>
          <w:rFonts w:hint="default"/>
          <w:lang w:val="en-US" w:eastAsia="zh-CN"/>
        </w:rPr>
      </w:pPr>
      <w:r>
        <w:rPr>
          <w:rFonts w:hint="default"/>
          <w:lang w:val="en-US" w:eastAsia="zh-CN"/>
        </w:rPr>
        <w:t>但是，剩余价值不仅对进入价值增殖过程的预付资本部分来说是一个增加额，而且对不进入价值增殖过程的预付资本部分来说也是一个增加额；因而，不仅对用商品的成本价格来补偿的所耗费的资本来说是一个价值增加额，而且对生产中所使用的全部资本来说也是一个价值增加额。在生产过程开始以前，我们有一个1680镑的资本价值，即在劳动资料上支出的1200镑固定资本（其中只有20镑的损耗加入商品价值），加上在生产材料和工资上支出的480镑流动资本。在生产过程完成以后，我们有了生产资本的价值组成部分1180镑，加上一个商品资本600镑。把这两个价值额加在一起，这个资本家现在就占有了一个1780镑的价值。从这个价值减去全部预付资本1680镑，就剩下一个100镑的价值增加额。因此，100镑的剩余价值，对生产中所耗费的资本部分500镑来说，是一个价值增加额，对所使用的资本1680镑来说，也是一个价值增加额。</w:t>
      </w:r>
    </w:p>
    <w:p w14:paraId="593E53B8">
      <w:pPr>
        <w:ind w:firstLine="420" w:firstLineChars="0"/>
        <w:rPr>
          <w:rFonts w:hint="default"/>
          <w:lang w:val="en-US" w:eastAsia="zh-CN"/>
        </w:rPr>
      </w:pPr>
      <w:r>
        <w:rPr>
          <w:rFonts w:hint="default"/>
          <w:lang w:val="en-US" w:eastAsia="zh-CN"/>
        </w:rPr>
        <w:t>现在对资本家来说很清楚，这个价值增加额来自用资本进行的生产过程，也就是来自资本自身；因为它在生产过程完成以后才存在，而在生产过程开始以前并不存在。首先就生产中所耗费的资本来说，好像剩余价值同样都来自所耗费的资本的不同价值要素，即由生产资料构成的价值要素和由劳动构成的价值要素，因为这些要素同样都加入成本价格的形成。它们同样都把自己的作为预付资本存在的价值加入产品价值，而并不区分为不变的价值量和可变的价值量。</w:t>
      </w:r>
    </w:p>
    <w:p w14:paraId="6B64A249">
      <w:pPr>
        <w:ind w:firstLine="420" w:firstLineChars="0"/>
        <w:rPr>
          <w:rFonts w:hint="default"/>
          <w:lang w:val="en-US" w:eastAsia="zh-CN"/>
        </w:rPr>
      </w:pPr>
      <w:r>
        <w:rPr>
          <w:rFonts w:hint="default"/>
          <w:lang w:val="en-US" w:eastAsia="zh-CN"/>
        </w:rPr>
        <w:t>剩余价值是由一个既定的价值产生的，因为这个价值是以生产资本的形式预付的，至于是以劳动的形式预付，还是以生产资料的形式预付，那是没有关系的。但是，另一方面，这个预付的资本价值能形成剩余价值，并不是由于它已经被消耗，从而形成了商品的成本价格。因为，正是就它形成商品的成本价格来说，它形成的不是剩余价值，而只是所耗费的资本的等价物，或补偿价值。因而，就它形成剩余价值来说，它不是靠它作为所耗费的资本的特有属性，而是靠它作为预付资本，从而作为所使用的资本的特有属性，来形成剩余价值的。</w:t>
      </w:r>
    </w:p>
    <w:p w14:paraId="4B2AD877">
      <w:pPr>
        <w:ind w:firstLine="420" w:firstLineChars="0"/>
        <w:rPr>
          <w:rFonts w:hint="default"/>
          <w:lang w:val="en-US" w:eastAsia="zh-CN"/>
        </w:rPr>
      </w:pPr>
      <w:r>
        <w:rPr>
          <w:rFonts w:hint="default"/>
          <w:lang w:val="en-US" w:eastAsia="zh-CN"/>
        </w:rPr>
        <w:t>因此，剩余价值既由预付资本中那个加入商品成本价格的部分产生，也由预付资本中那个不加入商品成本价格的部分产生；总之，同样由所使用的资本的固定组成部分和流动组成部分产生。总资本在物质上是产品的形成要素，不管它作为劳动资料，还是作为生产材料和劳动，都是如此。总资本虽然只有一部分进入价值增殖过程，但在物质上总是全部进入现实的劳动过程。或许正是由于这个原因，它虽然只是部分地参加成本价格的形成，但会全部参加剩余价值的形成。不管怎样，结论总是：剩余价值是同时由所使用的资本的一切部分产生的。</w:t>
      </w:r>
    </w:p>
    <w:p w14:paraId="174DA991">
      <w:pPr>
        <w:ind w:firstLine="420" w:firstLineChars="0"/>
        <w:rPr>
          <w:rFonts w:hint="default"/>
          <w:lang w:val="en-US" w:eastAsia="zh-CN"/>
        </w:rPr>
      </w:pPr>
      <w:r>
        <w:rPr>
          <w:rFonts w:hint="default"/>
          <w:lang w:val="en-US" w:eastAsia="zh-CN"/>
        </w:rPr>
        <w:t>剩余价值，作为全部预付资本的这样一种观念上的产物，取得了利润这个转化形式。因此，一个价值额之所以成为资本，是因为它用来生产利润，换句话说，利润之所以产生出来，是因为有一个价值额被当作资本来使用。如果我们把利润叫作p，那么，W＝c+v+m＝k+m这个公式，就变成W＝k+p这个公式，也就是商品价值＝成本价格+利润。</w:t>
      </w:r>
    </w:p>
    <w:p w14:paraId="5E12DECB">
      <w:pPr>
        <w:ind w:firstLine="420" w:firstLineChars="0"/>
        <w:rPr>
          <w:rFonts w:hint="default"/>
          <w:lang w:val="en-US" w:eastAsia="zh-CN"/>
        </w:rPr>
      </w:pPr>
      <w:r>
        <w:rPr>
          <w:rFonts w:hint="default"/>
          <w:lang w:val="en-US" w:eastAsia="zh-CN"/>
        </w:rPr>
        <w:t>因此，我们目前在这里看到的利润，和剩余价值是一回事，不过它具有一个神秘化的形式，而这个神秘化的形式必然会从资本主义生产方式中产生出来。因为在成本价格的表面的形成上，不变资本和可变资本之间的区别看不出来了，所以在生产过程中发生的价值变化的起源，必然从可变资本部分转移到总资本上面。因为在一极上，劳动力的价格表现为工资这个转化形式，所以在另一极上，剩余价值表现为利润这个转化形式。</w:t>
      </w:r>
    </w:p>
    <w:p w14:paraId="6A7C5292">
      <w:pPr>
        <w:ind w:firstLine="420" w:firstLineChars="0"/>
        <w:rPr>
          <w:rFonts w:hint="default"/>
          <w:lang w:val="en-US" w:eastAsia="zh-CN"/>
        </w:rPr>
      </w:pPr>
      <w:r>
        <w:rPr>
          <w:rFonts w:hint="default"/>
          <w:lang w:val="en-US" w:eastAsia="zh-CN"/>
        </w:rPr>
        <w:t>我们知道，商品的成本价格小于它的价值。因为W＝k+m，所以k＝W-m。只有m＝0，公式W＝k+m才会化为W＝k，即商品价值＝商品成本价格。这种情况在资本主义生产的基础上是决不会发生的，虽然在特殊的市场情况下，商品的出售价格可以降低到商品的成本价格，甚至降低到商品的成本价格以下。</w:t>
      </w:r>
    </w:p>
    <w:p w14:paraId="50F5F6F6">
      <w:pPr>
        <w:ind w:firstLine="420" w:firstLineChars="0"/>
        <w:rPr>
          <w:rFonts w:hint="default"/>
          <w:lang w:val="en-US" w:eastAsia="zh-CN"/>
        </w:rPr>
      </w:pPr>
      <w:r>
        <w:rPr>
          <w:rFonts w:hint="default"/>
          <w:lang w:val="en-US" w:eastAsia="zh-CN"/>
        </w:rPr>
        <w:t>因此，如果商品是按照它的价值出售的，那么，利润就会被实现，这个利润等于商品价值超过商品成本价格的余额，也就是等于商品价值中包含的全部剩余价值。然而，资本家即使低于商品的价值出售商品，也可以得到利润。只要商品的出售价格高于商品的成本价格，即使它低于商品的价值，也总会实现商品中包含的剩余价值的一部分，从而总会获得利润。用我们的例子来说，商品价值＝600镑，成本价格＝500镑。假定商品按510镑、520镑、530镑、560镑或590镑的价格出售，它就分别低于它的价值90镑、80镑、70镑、40镑或10镑出售，但从它的出售中仍然可以分别得到10镑、20镑、30镑、60镑或90镑的利润。在商品的价值和它的成本价格之间，显然会有无数的出售价格。商品价值中由剩余价值构成的要素越大，这些中间价格的实际活动余地也就越大。</w:t>
      </w:r>
    </w:p>
    <w:p w14:paraId="39FA18D3">
      <w:pPr>
        <w:ind w:firstLine="420" w:firstLineChars="0"/>
        <w:rPr>
          <w:rFonts w:hint="default"/>
          <w:lang w:val="en-US" w:eastAsia="zh-CN"/>
        </w:rPr>
      </w:pPr>
      <w:r>
        <w:rPr>
          <w:rFonts w:hint="default"/>
          <w:lang w:val="en-US" w:eastAsia="zh-CN"/>
        </w:rPr>
        <w:t>商品出售价格的最低界限，是由商品的成本价格规定的。如果商品低于它的成本价格出售，生产资本中已经消耗的组成部分，就不能全部由出售价格得到补偿。如果这个过程继续下去，预付资本价值就会消失。从这个观点来说，资本家就乐于把成本价格看作商品的真正的内在价值，因为单是为了保持他的资本，成本价格已是必要的价格。况且，商品的成本价格还是资本家自己为了生产商品而支付的购买价格，因而是由商品的生产过程本身决定的购买价格。因此，在资本家面前，在商品出售时实现的价值余额或剩余价值，表现为商品的出售价格超过它的价值的余额，而不是表现为它的价值超过它的成本价格的余额，因而商品中包含的剩余价值好像不是通过商品的出售来实现，而是从商品的出售本身产生的。</w:t>
      </w:r>
    </w:p>
    <w:p w14:paraId="0F7CAC1E">
      <w:pPr>
        <w:pStyle w:val="4"/>
        <w:ind w:firstLine="420" w:firstLineChars="0"/>
        <w:rPr>
          <w:rFonts w:hint="eastAsia"/>
          <w:lang w:val="en-US" w:eastAsia="zh-CN"/>
        </w:rPr>
      </w:pPr>
      <w:r>
        <w:rPr>
          <w:rFonts w:hint="eastAsia"/>
          <w:lang w:val="en-US" w:eastAsia="zh-CN"/>
        </w:rPr>
        <w:t>第二章——利润率</w:t>
      </w:r>
    </w:p>
    <w:p w14:paraId="3A65030D">
      <w:pPr>
        <w:ind w:firstLine="420" w:firstLineChars="0"/>
        <w:rPr>
          <w:rFonts w:hint="default"/>
          <w:lang w:val="en-US" w:eastAsia="zh-CN"/>
        </w:rPr>
      </w:pPr>
      <w:r>
        <w:rPr>
          <w:rFonts w:hint="default"/>
          <w:lang w:val="en-US" w:eastAsia="zh-CN"/>
        </w:rPr>
        <w:t>资本家究竟是为了从可变资本取得利润才预付不变资本，还是为了使不变资本增殖才预付可变资本；他究竟是为了使机器和原料有更大的价值才把货币用在工资上，还是为了对劳动进行剥削才把货币预付在机器和原料上；这件事不管怎样看，对资本家来说，都是无关紧要的。虽然只有可变资本部分才能创造剩余价值，但它只有在另一些部分，即劳动的生产条件也被预付的情况下，才会创造出剩余价值。因为资本家只有预付不变资本才能对劳动进行剥削，因为他只有预付可变资本才能使不变资本增殖，所以在他的心目中，这两种资本就完全混同在一起了。而且，因为他实际获利的程度不是决定于利润和可变资本的比率，而是决定于利润和总资本的比率，即不是决定于剩余价值率，而是决定于利润率，所以情形就更是这样。我们将会看到，利润率可以不变，然而它可以表示不同的剩余价值率。</w:t>
      </w:r>
    </w:p>
    <w:p w14:paraId="6F740838">
      <w:pPr>
        <w:ind w:firstLine="420" w:firstLineChars="0"/>
        <w:rPr>
          <w:rFonts w:hint="default"/>
          <w:lang w:val="en-US" w:eastAsia="zh-CN"/>
        </w:rPr>
      </w:pPr>
      <w:r>
        <w:rPr>
          <w:rFonts w:hint="default"/>
          <w:lang w:val="en-US" w:eastAsia="zh-CN"/>
        </w:rPr>
        <w:t>产品中由资本家支付的一切价值组成部分，或者说，由他</w:t>
      </w:r>
      <w:r>
        <w:rPr>
          <w:rFonts w:hint="eastAsia"/>
          <w:lang w:val="en-US" w:eastAsia="zh-CN"/>
        </w:rPr>
        <w:t>投入</w:t>
      </w:r>
      <w:r>
        <w:rPr>
          <w:rFonts w:hint="default"/>
          <w:lang w:val="en-US" w:eastAsia="zh-CN"/>
        </w:rPr>
        <w:t>生产的这些价值组成部分的等价物，都属于产品成本。单是使资本保存下来，或者说，按原有的量再生产出来，就必须使这些成本得到补偿。</w:t>
      </w:r>
    </w:p>
    <w:p w14:paraId="0507EEA9">
      <w:pPr>
        <w:ind w:firstLine="420" w:firstLineChars="0"/>
        <w:rPr>
          <w:rFonts w:hint="default"/>
          <w:lang w:val="en-US" w:eastAsia="zh-CN"/>
        </w:rPr>
      </w:pPr>
      <w:r>
        <w:rPr>
          <w:rFonts w:hint="default"/>
          <w:lang w:val="en-US" w:eastAsia="zh-CN"/>
        </w:rPr>
        <w:t>商品包含的价值，等于制造商品所耗费的劳动时间，这个劳动的总和则由有酬劳动和无酬劳动构成。而对资本家来说，商品成本只由他所支付的对象化在商品中的那部分劳动构成。商品包含的剩余劳动不需要资本家耗费什么东西，虽然它同有酬劳动一样，需要工人付出劳动，并且它同有酬劳动一样创造价值，作为价值形成要素加入商品。资本家的利润是这样来的：他可以出售他没有支付分文的某种东西。剩余价值或利润，恰恰就是商品价值超过商品成本价格的余额，或者说，就是商品包含的劳动总量超过它包含的有酬劳动量的余额。</w:t>
      </w:r>
    </w:p>
    <w:p w14:paraId="1D134837">
      <w:pPr>
        <w:ind w:firstLine="420" w:firstLineChars="0"/>
        <w:rPr>
          <w:rFonts w:hint="eastAsia"/>
          <w:lang w:val="en-US" w:eastAsia="zh-CN"/>
        </w:rPr>
      </w:pPr>
      <w:r>
        <w:rPr>
          <w:rFonts w:hint="default"/>
          <w:lang w:val="en-US" w:eastAsia="zh-CN"/>
        </w:rPr>
        <w:t>据此，不管剩余价值来自何处，它总是一个超过全部预付资本的余额。因此，这个余额和总资本会保持一个比率，这个比率可以用分数</w:t>
      </w:r>
      <w:r>
        <w:rPr>
          <w:rFonts w:hint="eastAsia"/>
          <w:lang w:val="en-US" w:eastAsia="zh-CN"/>
        </w:rPr>
        <w:t>m/C</w:t>
      </w:r>
      <w:r>
        <w:rPr>
          <w:rFonts w:hint="default"/>
          <w:lang w:val="en-US" w:eastAsia="zh-CN"/>
        </w:rPr>
        <w:t>来表示，其中C表示总资本。这样，我们就得到了一个与剩余价值率不同的利润率</w:t>
      </w:r>
      <w:r>
        <w:rPr>
          <w:rFonts w:hint="eastAsia"/>
          <w:lang w:val="en-US" w:eastAsia="zh-CN"/>
        </w:rPr>
        <w:t>m/C=m/(c+v)。</w:t>
      </w:r>
    </w:p>
    <w:p w14:paraId="67793994">
      <w:pPr>
        <w:ind w:firstLine="420" w:firstLineChars="0"/>
        <w:rPr>
          <w:rFonts w:hint="default"/>
          <w:lang w:val="en-US" w:eastAsia="zh-CN"/>
        </w:rPr>
      </w:pPr>
      <w:r>
        <w:rPr>
          <w:rFonts w:hint="default"/>
          <w:lang w:val="en-US" w:eastAsia="zh-CN"/>
        </w:rPr>
        <w:t>应当从剩余价值率到利润率的转化引出剩余价值到利润的转化，而不是相反。实际上，利润率从历史上说也是出发点。剩余价值和剩余价值率相对地说是看不见的东西，是要进行研究的本质的东西，而利润率，从而剩余价值作为利润的形式，却会在现象的表面上显示出来。至于单个资本家，那么很清楚，他惟一关心的，是剩余价值即他出售自己的商品时所得到的价值余额和生产商品时所预付的总资本的比率；而对这个余额和资本的各个特殊组成部分的特定关系以及这个余额和它们之间的内在联系，他不仅不关心，而且掩盖这个特定关系和这种内在联系，正是他的利益所在。</w:t>
      </w:r>
    </w:p>
    <w:p w14:paraId="79B16341">
      <w:pPr>
        <w:ind w:firstLine="420" w:firstLineChars="0"/>
        <w:rPr>
          <w:rFonts w:hint="default"/>
          <w:lang w:val="en-US" w:eastAsia="zh-CN"/>
        </w:rPr>
      </w:pPr>
      <w:r>
        <w:rPr>
          <w:rFonts w:hint="default"/>
          <w:lang w:val="en-US" w:eastAsia="zh-CN"/>
        </w:rPr>
        <w:t>虽然商品价值超过它的成本价格的余额是在直接生产过程中产生的，但它只是在流通过程中才得到实现，而且由于这个余额在现实中、在竞争中、在现实市场上是否实现，实现到什么程度，都要取决于市场的状况，因此这个余额更容易造成一种假象，好像它来自流通过程。在这里没有必要说明，如果一个商品高于或低于它的价值出售，这时发生的只是剩余价值的另一种分配；这种不同的分配，即在不同个人之间分割剩余价值的比率的变更，既丝毫不会改变剩余价值的大小，也丝毫不会改变剩余价值的性质。在实际流通过程中，不仅发生着我们在第二册已经考察过的各种转化，而且这些转化还同现实的竞争，同商品高于或低于它的价值的买和卖结合在一起，因此对单个资本家来说，由他本人实现的剩余价值，既取决于对劳动的直接剥削，也取决于互相诈骗的行为。</w:t>
      </w:r>
    </w:p>
    <w:p w14:paraId="127A4C6D">
      <w:pPr>
        <w:ind w:firstLine="420" w:firstLineChars="0"/>
        <w:rPr>
          <w:rFonts w:hint="default"/>
          <w:lang w:val="en-US" w:eastAsia="zh-CN"/>
        </w:rPr>
      </w:pPr>
      <w:r>
        <w:rPr>
          <w:rFonts w:hint="default"/>
          <w:lang w:val="en-US" w:eastAsia="zh-CN"/>
        </w:rPr>
        <w:t>在流通过程中起作用的，除了劳动时间，还有流通时间，它也限制着可以在一定时间内实现的剩余价值的量。此外，还有另一些来自流通的要素，也会对直接生产过程产生决定性的影响。直接生产过程和流通过程二者不断互相交织、互相渗透，从而不断使它们互相区别的特征分辨不清。以前已经说过，在流通过程中，剩余价值的生产和一般价值的生产一样，会获得新的规定；资本会经历它的各种转化的循环；最后，它可以说会从它的内部的有机生命，进入外部的生活关系，在这些关系中，互相对立的不是资本和劳动，而一方面是资本和资本，另一方面又是单纯作为买者和卖者的个人；流通时间和劳动时间在它们的进程中会互相交错，好像二者同样地决定着剩余价值；资本和雇佣劳动互相对立的最初形式，会由于一些看来与此无关的关系的干扰而被掩盖起来；剩余价值本身也不是表现为占有劳动时间的产物，而是表现为商品的出售价格超过商品的成本价格的余额。成本价格因此也就容易表现为商品的固有价值，结果利润就表现为商品的出售价格超过商品的内在价值的余额。</w:t>
      </w:r>
    </w:p>
    <w:p w14:paraId="0422D0A7">
      <w:pPr>
        <w:ind w:firstLine="420" w:firstLineChars="0"/>
        <w:rPr>
          <w:rFonts w:hint="default"/>
          <w:lang w:val="en-US" w:eastAsia="zh-CN"/>
        </w:rPr>
      </w:pPr>
      <w:r>
        <w:rPr>
          <w:rFonts w:hint="default"/>
          <w:lang w:val="en-US" w:eastAsia="zh-CN"/>
        </w:rPr>
        <w:t>诚然，在直接生产过程中，剩余价值的性质会不断在资本家的意识中出现；在我们考察剩余价值时谈到的资本家对他人劳动时间的贪求等等，已经向我们证明了这一点。但是</w:t>
      </w:r>
      <w:r>
        <w:rPr>
          <w:rFonts w:hint="eastAsia"/>
          <w:lang w:val="en-US" w:eastAsia="zh-CN"/>
        </w:rPr>
        <w:t>：</w:t>
      </w:r>
    </w:p>
    <w:p w14:paraId="454C180C">
      <w:pPr>
        <w:ind w:firstLine="420" w:firstLineChars="0"/>
        <w:rPr>
          <w:rFonts w:hint="default"/>
          <w:lang w:val="en-US" w:eastAsia="zh-CN"/>
        </w:rPr>
      </w:pPr>
      <w:r>
        <w:rPr>
          <w:rFonts w:hint="default"/>
          <w:lang w:val="en-US" w:eastAsia="zh-CN"/>
        </w:rPr>
        <w:t>1.直接生产过程本身只是一个转瞬即逝的要素，它会不断转入流通过程，就像流通过程会不断转入生产过程一样，因此，关于生产过程中所获得的利益的源泉，即关于剩余价值的性质，虽然在生产过程中已经有了一点隐隐约约的感觉，但至多不过表现为一个和下述看法同样合理的要素，按照这种看法，已实现的余额，好像来源于与生产过程无关而由流通本身产生的运动，也就是属于资本而又与资本对劳动的关系无关的运动。难怪连现代经济学家如拉姆赛、马尔萨斯、西尼耳、托伦斯等人也直接用流通的这些现象来证明：资本在它的单纯物质存在上，与它同劳动的社会关系（正是这种关系使它成为资本）无关，是一个与劳动并列而且与劳动无关的剩余价值的独立源泉。</w:t>
      </w:r>
    </w:p>
    <w:p w14:paraId="2D8F42CB">
      <w:pPr>
        <w:ind w:firstLine="420" w:firstLineChars="0"/>
        <w:rPr>
          <w:rFonts w:hint="default"/>
          <w:lang w:val="en-US" w:eastAsia="zh-CN"/>
        </w:rPr>
      </w:pPr>
      <w:r>
        <w:rPr>
          <w:rFonts w:hint="default"/>
          <w:lang w:val="en-US" w:eastAsia="zh-CN"/>
        </w:rPr>
        <w:t>2.在既包括工资，也包括原料价格、机器磨损等等的成本项目下，无酬劳动的榨取，只是表现为成本中某一项支付上的节约，只是表现为对一定量劳动的支付上的减少；就像由于买进的原料比较便宜或由于机器磨损减少而得到节约完全一样。因此，剩余劳动的榨取，就失去了它的独特性质；它同剩余价值的独特关系也被弄得模糊不清了；正如我们在第一册第六篇已经指出的，劳动力价值表现为工资形式，又大大促进和助长了上述这种情况。</w:t>
      </w:r>
    </w:p>
    <w:p w14:paraId="476CC928">
      <w:pPr>
        <w:ind w:firstLine="420" w:firstLineChars="0"/>
        <w:rPr>
          <w:rFonts w:hint="default"/>
          <w:lang w:val="en-US" w:eastAsia="zh-CN"/>
        </w:rPr>
      </w:pPr>
      <w:r>
        <w:rPr>
          <w:rFonts w:hint="default"/>
          <w:lang w:val="en-US" w:eastAsia="zh-CN"/>
        </w:rPr>
        <w:t>由于资本的一切部分都同样表现为超额价值（利润）的源泉，资本关系也就神秘化了。不过，剩余价值通过利润率而转化为利润形式的方式，只是生产过程中已经发生的主体和客体的颠倒的进一步发展。我们已经在生产过程中看到，劳动的全部主体生产力怎样表现为资本的生产力。一方面，价值，即支配着活劳动的过去劳动，人格化为资本家；另一方面，工人反而仅仅表现为物质劳动力，表现为商品。从这种颠倒的关系出发，还在简单的生产关系中，也必然产生出相应的颠倒的观念，即歪曲的意识，这种意识由于真正流通过程的各种转化和变形而进一步发展了。</w:t>
      </w:r>
    </w:p>
    <w:p w14:paraId="6278DC5F">
      <w:pPr>
        <w:ind w:firstLine="420" w:firstLineChars="0"/>
        <w:rPr>
          <w:rFonts w:hint="default"/>
          <w:lang w:val="en-US" w:eastAsia="zh-CN"/>
        </w:rPr>
      </w:pPr>
      <w:r>
        <w:rPr>
          <w:rFonts w:hint="default"/>
          <w:lang w:val="en-US" w:eastAsia="zh-CN"/>
        </w:rPr>
        <w:t>我们在李嘉图学派那里可以看到，把利润率的规律直接表现为剩余价值率的规律，或者相反，完全是一种荒谬的尝试。在资本家的头脑中，这两个规律当然是没有区别的。在</w:t>
      </w:r>
      <w:r>
        <w:rPr>
          <w:rFonts w:hint="eastAsia"/>
          <w:lang w:val="en-US" w:eastAsia="zh-CN"/>
        </w:rPr>
        <w:t>m/C</w:t>
      </w:r>
      <w:r>
        <w:rPr>
          <w:rFonts w:hint="default"/>
          <w:lang w:val="en-US" w:eastAsia="zh-CN"/>
        </w:rPr>
        <w:t>这个表现中，剩余价值是按照为生产它而预付的总资本的价值计算的，总资本在这个生产中一部分完全被消费掉，一部分只是被使用了。实际上，</w:t>
      </w:r>
      <w:r>
        <w:rPr>
          <w:rFonts w:hint="eastAsia"/>
          <w:lang w:val="en-US" w:eastAsia="zh-CN"/>
        </w:rPr>
        <w:t>m/C</w:t>
      </w:r>
      <w:r>
        <w:rPr>
          <w:rFonts w:hint="default"/>
          <w:lang w:val="en-US" w:eastAsia="zh-CN"/>
        </w:rPr>
        <w:t>这个比率表示全部预付资本的增殖程度；这就是说，按照剩余价值的概念上的、内在的联系和性质来说，这个比率表示可变资本的变动量和全部预付资本量之间的关系。</w:t>
      </w:r>
    </w:p>
    <w:p w14:paraId="03CB0DF8">
      <w:pPr>
        <w:ind w:firstLine="420" w:firstLineChars="0"/>
        <w:rPr>
          <w:rFonts w:hint="default"/>
          <w:lang w:val="en-US" w:eastAsia="zh-CN"/>
        </w:rPr>
      </w:pPr>
      <w:r>
        <w:rPr>
          <w:rFonts w:hint="default"/>
          <w:lang w:val="en-US" w:eastAsia="zh-CN"/>
        </w:rPr>
        <w:t>总资本的价值量本来同剩余价值量没有任何内在关系，至少没有直接的内在关系。就总资本的物质要素来说，总资本减去可变资本，也就是不变资本，是由实现劳动的物质条件即劳动资料和劳动材料构成的。要使一定量劳动实现在商品中，从而形成价值，就需要一定量的劳动材料和劳动资料。在劳动的量和这个活劳动要追加于其上的生产资料的量之间，按照追加劳动的特殊性质，存在着一定的技术关系。因此，就这一点来说，在剩余价值量或剩余劳动量和生产资料量之间，也存在着一定的关系。</w:t>
      </w:r>
    </w:p>
    <w:p w14:paraId="30DD9D5B">
      <w:pPr>
        <w:ind w:firstLine="420" w:firstLineChars="0"/>
        <w:rPr>
          <w:rFonts w:hint="default"/>
          <w:lang w:val="en-US" w:eastAsia="zh-CN"/>
        </w:rPr>
      </w:pPr>
      <w:r>
        <w:rPr>
          <w:rFonts w:hint="default"/>
          <w:lang w:val="en-US" w:eastAsia="zh-CN"/>
        </w:rPr>
        <w:t>例如，如果生产工资的必要劳动每天为6小时，那么工人为了提供6小时剩余劳动，为了创造100%的剩余价值，就必须劳动12小时。他在12小时内用掉的生产资料比6小时内用掉的多一倍。但是，他在6小时内追加的剩余价值，同6小时或者甚至12小时内用去的生产资料的价值并没有任何直接关系。后者的价值在这里是完全没有意义的；重要的只是技术上必要的量。原料或劳动资料不管贵贱都是完全没有关系的；只要它们具有所要求的使用价值，并且和要被吸收的活劳动保持一个技术上规定的比例就行了。因此，在不变资本价值和剩余价值之间，从而在总资本价值（＝c+v）和剩余价值之间，没有任何内在的、必然的关系。</w:t>
      </w:r>
    </w:p>
    <w:p w14:paraId="7ACB13E1">
      <w:pPr>
        <w:ind w:firstLine="420" w:firstLineChars="0"/>
        <w:rPr>
          <w:rFonts w:hint="default"/>
          <w:lang w:val="en-US" w:eastAsia="zh-CN"/>
        </w:rPr>
      </w:pPr>
      <w:r>
        <w:rPr>
          <w:rFonts w:hint="default"/>
          <w:lang w:val="en-US" w:eastAsia="zh-CN"/>
        </w:rPr>
        <w:t>如果剩余价值率已知，剩余价值量也已定，那么利润率所表示的，就只是它实际所指的东西，即剩余价值的另一种计算法，也就是用总资本的价值来计算，而不是用和劳动相交换的、直接产生出剩余价值的那部分资本的价值来计算。但在现实中（也就是在现象世界中），事情正好相反。剩余价值是已定的，然而是作为商品出售价格超过商品成本价格的余额而已定的；这个余额的来源依然是神秘的：是来自生产过程中对劳动的剥削，是来自流通过程中买者所受的欺诈，还是同时来自这二者？其次，已定的，还有这个余额和总资本价值的比率即利润率。用全部预付资本价值来计算出售价格超过成本价格的余额，是很重要、很自然的，因为总资本增殖的比率，或者说总资本的增殖程度，实际就是这样找到的。如果从这个利润率出发，那么就根本不可能推论出这个余额和在工资上支出的资本部分之间的任何独特关系。</w:t>
      </w:r>
    </w:p>
    <w:p w14:paraId="609384E1">
      <w:pPr>
        <w:ind w:firstLine="420" w:firstLineChars="0"/>
        <w:rPr>
          <w:rFonts w:hint="default"/>
          <w:lang w:val="en-US" w:eastAsia="zh-CN"/>
        </w:rPr>
      </w:pPr>
      <w:r>
        <w:rPr>
          <w:rFonts w:hint="default"/>
          <w:lang w:val="en-US" w:eastAsia="zh-CN"/>
        </w:rPr>
        <w:t>利润率本身所表明的，不如说是这个余额对同样大小的各个资本部分的同样的关系。从这一观点出发，资本就根本没有显示出任何内在的区别，只有固定资本和流动资本的区别显示出来。而这个区别所以能够显示出来，也只是因为余额的计算有两种方法。第一，作为一个简单的量即超过成本价格的余额来计算。在余额的这第一个形式上，全部流动资本会加入成本价格，而固定资本中却只有损耗会加入成本价格。第二，作为这个价值余额和预付资本总价值的比率来计算。在这里，全部固定资本的价值和流动资本的价值一样加入计算。流动资本在这两个场合都以同一方式加入计算；而固定资本在前一个场合，以一种和流动资本不同的方式加入计算，在后一个场合，却以相同的方式加入计算。因此，流动资本和固定资本的区别在这里就作为惟一的区别显示出来了。</w:t>
      </w:r>
    </w:p>
    <w:p w14:paraId="659AC099">
      <w:pPr>
        <w:ind w:firstLine="420" w:firstLineChars="0"/>
        <w:rPr>
          <w:rFonts w:hint="default"/>
          <w:lang w:val="en-US" w:eastAsia="zh-CN"/>
        </w:rPr>
      </w:pPr>
      <w:r>
        <w:rPr>
          <w:rFonts w:hint="default"/>
          <w:lang w:val="en-US" w:eastAsia="zh-CN"/>
        </w:rPr>
        <w:t>因此，当这个余额通过利润率进一步表示出自己的特征时，它就表现为资本在每年或在一定流通期间内所创造的、超过其本身价值的一个余额。因此，尽管利润率和剩余价值率在数量上不同，而剩余价值和利润实际上是一回事并且数量上也相等，但是利润还是剩余价值的一个转化形式，在这个形式中，剩余价值的起源和它存在的秘密被掩盖了，被抹杀了。</w:t>
      </w:r>
    </w:p>
    <w:p w14:paraId="11A3B51E">
      <w:pPr>
        <w:ind w:firstLine="420" w:firstLineChars="0"/>
        <w:rPr>
          <w:rFonts w:hint="default"/>
          <w:lang w:val="en-US" w:eastAsia="zh-CN"/>
        </w:rPr>
      </w:pPr>
      <w:r>
        <w:rPr>
          <w:rFonts w:hint="default"/>
          <w:lang w:val="en-US" w:eastAsia="zh-CN"/>
        </w:rPr>
        <w:t>实际上，利润是剩余价值的表现形式，而剩余价值只有通过分析才得以从利润中剥离出来。在剩余价值中，资本和劳动的关系赤裸裸地暴露出来了；在资本和利润的关系中，也就是在资本和剩余价值——它一方面表现为在流通过程中实现的、超过商品成本价格的余额，另一方面表现为一个通过它对总资本的关系而获得进一步规定的余额——的关系中，资本表现为一种对自身的关系，在这种关系中，资本作为原有的价值额，同它自身创造的新价值相区别。至于说资本在它通过生产过程和流通过程的运动中创造出这个新价值，这一点是人们意识到了的。但是这种情况是怎样发生的，现在却神秘化了，好像它来自资本本身固有的秘密性质。</w:t>
      </w:r>
    </w:p>
    <w:p w14:paraId="6A27C5DF">
      <w:pPr>
        <w:pStyle w:val="4"/>
        <w:ind w:firstLine="420" w:firstLineChars="0"/>
        <w:rPr>
          <w:rFonts w:hint="eastAsia"/>
          <w:lang w:val="en-US" w:eastAsia="zh-CN"/>
        </w:rPr>
      </w:pPr>
      <w:r>
        <w:rPr>
          <w:rFonts w:hint="eastAsia"/>
          <w:lang w:val="en-US" w:eastAsia="zh-CN"/>
        </w:rPr>
        <w:t>第三章——利润率和剩余价值率的关系</w:t>
      </w:r>
    </w:p>
    <w:p w14:paraId="24192184">
      <w:pPr>
        <w:ind w:firstLine="420" w:firstLineChars="0"/>
        <w:rPr>
          <w:rFonts w:hint="default"/>
          <w:lang w:val="en-US" w:eastAsia="zh-CN"/>
        </w:rPr>
      </w:pPr>
      <w:r>
        <w:rPr>
          <w:rFonts w:hint="default"/>
          <w:lang w:val="en-US" w:eastAsia="zh-CN"/>
        </w:rPr>
        <w:t>正如在前一章的末尾指出的那样，我们在这里，和在这个第一篇全篇一样，假定一定量的资本所取得的利润额，和这个资本在一定流通期间产生的剩余价值总额相等。因此，我们暂时撇开以下的事实：这个剩余价值一方面分成各种派生形式，即资本利息、地租、赋税等等；另一方面，在多数场合，它和按照一般平均利润率占有的利润是不一致的。关于一般平均利润率，我们将在第二篇加以讨论。</w:t>
      </w:r>
    </w:p>
    <w:p w14:paraId="49844B47">
      <w:pPr>
        <w:ind w:firstLine="420" w:firstLineChars="0"/>
        <w:rPr>
          <w:rFonts w:hint="eastAsia"/>
          <w:lang w:val="en-US" w:eastAsia="zh-CN"/>
        </w:rPr>
      </w:pPr>
      <w:r>
        <w:rPr>
          <w:rFonts w:hint="default"/>
          <w:lang w:val="en-US" w:eastAsia="zh-CN"/>
        </w:rPr>
        <w:t>当利润和剩余价值在数量上被看作相等时，利润的大小和利润率的大小，就由在每个场合已定或可定的单纯数量的关系来决定。因此，首先要在纯粹数学的范围内进行研究。我们仍然沿用第一册和第二册的各种符号。总资本C分为不变资本c和可变资本v，生产一个剩余价值m。我们把这个剩余价值和预付可变资本的比率</w:t>
      </w:r>
      <w:r>
        <w:rPr>
          <w:rFonts w:hint="eastAsia"/>
          <w:lang w:val="en-US" w:eastAsia="zh-CN"/>
        </w:rPr>
        <w:t>m/v</w:t>
      </w:r>
      <w:r>
        <w:rPr>
          <w:rFonts w:hint="default"/>
          <w:lang w:val="en-US" w:eastAsia="zh-CN"/>
        </w:rPr>
        <w:t>叫作剩余价值率，并且用m′来表示。这样，</w:t>
      </w:r>
      <w:r>
        <w:rPr>
          <w:rFonts w:hint="eastAsia"/>
          <w:lang w:val="en-US" w:eastAsia="zh-CN"/>
        </w:rPr>
        <w:t>m/v</w:t>
      </w:r>
      <w:r>
        <w:rPr>
          <w:rFonts w:hint="default"/>
          <w:lang w:val="en-US" w:eastAsia="zh-CN"/>
        </w:rPr>
        <w:t>＝m′，因而m＝m′v。这个剩余价值如果不是同可变资本相对比，而是同总资本相对比，就叫作利润（p），而剩余价值m和总资本C的比率，就叫作利润率p′。这样我们就得到：</w:t>
      </w:r>
      <w:r>
        <w:rPr>
          <w:rFonts w:hint="eastAsia"/>
          <w:lang w:val="en-US" w:eastAsia="zh-CN"/>
        </w:rPr>
        <w:t>p'=m/C=m/(c+v），</w:t>
      </w:r>
      <w:r>
        <w:rPr>
          <w:rFonts w:hint="default"/>
          <w:lang w:val="en-US" w:eastAsia="zh-CN"/>
        </w:rPr>
        <w:t>用m的上述的值m′v代替m，我们又得到：</w:t>
      </w:r>
      <w:r>
        <w:rPr>
          <w:rFonts w:hint="eastAsia"/>
          <w:lang w:val="en-US" w:eastAsia="zh-CN"/>
        </w:rPr>
        <w:t>p'=m'v/C=m'v/(c+v)=m'/(c/v+1)。</w:t>
      </w:r>
    </w:p>
    <w:p w14:paraId="5C943365">
      <w:pPr>
        <w:ind w:firstLine="420" w:firstLineChars="0"/>
        <w:rPr>
          <w:rFonts w:hint="default"/>
          <w:lang w:val="en-US" w:eastAsia="zh-CN"/>
        </w:rPr>
      </w:pPr>
      <w:r>
        <w:rPr>
          <w:rFonts w:hint="default"/>
          <w:lang w:val="en-US" w:eastAsia="zh-CN"/>
        </w:rPr>
        <w:t>从这个比例可以看出，利润率p′总是小于剩余价值率m′，因为可变资本v总是小于C，即v+c之和，可变资本加上不变资本之和；不过要把v＝C这种惟一的、但是实际上不可能有的情形除外，也就是要把资本家完全不预付不变资本，不预付生产资料，而只预付工资的情形除外。</w:t>
      </w:r>
    </w:p>
    <w:p w14:paraId="196B0340">
      <w:pPr>
        <w:ind w:firstLine="420" w:firstLineChars="0"/>
        <w:rPr>
          <w:rFonts w:hint="default"/>
          <w:lang w:val="en-US" w:eastAsia="zh-CN"/>
        </w:rPr>
      </w:pPr>
      <w:r>
        <w:rPr>
          <w:rFonts w:hint="default"/>
          <w:lang w:val="en-US" w:eastAsia="zh-CN"/>
        </w:rPr>
        <w:t>此外，在我们的研究中，还要考虑到一系列对c、v和m的大小有决定性影响的其他因素，因此要简略地提一下这些因素。</w:t>
      </w:r>
    </w:p>
    <w:p w14:paraId="4FAC0963">
      <w:pPr>
        <w:ind w:firstLine="420" w:firstLineChars="0"/>
        <w:rPr>
          <w:rFonts w:hint="default"/>
          <w:lang w:val="en-US" w:eastAsia="zh-CN"/>
        </w:rPr>
      </w:pPr>
      <w:r>
        <w:rPr>
          <w:rFonts w:hint="default"/>
          <w:lang w:val="en-US" w:eastAsia="zh-CN"/>
        </w:rPr>
        <w:t>第一是货币的价值。我们可以假定，货币的价值到处都是不变的。</w:t>
      </w:r>
    </w:p>
    <w:p w14:paraId="1436BFAE">
      <w:pPr>
        <w:ind w:firstLine="420" w:firstLineChars="0"/>
        <w:rPr>
          <w:rFonts w:hint="default"/>
          <w:lang w:val="en-US" w:eastAsia="zh-CN"/>
        </w:rPr>
      </w:pPr>
      <w:r>
        <w:rPr>
          <w:rFonts w:hint="default"/>
          <w:lang w:val="en-US" w:eastAsia="zh-CN"/>
        </w:rPr>
        <w:t>第二是周转。我们暂时完全不考虑这个因素，因为周转对利润率的影响，我们要在以后的一章中专门进行考察。〔在这里，我们只是先提出一点：公式p′＝</w:t>
      </w:r>
      <w:r>
        <w:rPr>
          <w:rFonts w:hint="eastAsia"/>
          <w:lang w:val="en-US" w:eastAsia="zh-CN"/>
        </w:rPr>
        <w:t>m'v/C</w:t>
      </w:r>
      <w:r>
        <w:rPr>
          <w:rFonts w:hint="default"/>
          <w:lang w:val="en-US" w:eastAsia="zh-CN"/>
        </w:rPr>
        <w:t>，严格地说，只是对可变资本的一个周转期间来说，才是正确的。但是，如果用年剩余价值率m′n代替简单的剩余价值率m′，这个公式也适用于年周转；在这里，n代表可变资本一年内周转的次数（见第2册第16章第Ⅰ节）。——弗·恩·〕</w:t>
      </w:r>
    </w:p>
    <w:p w14:paraId="5EA36B0F">
      <w:pPr>
        <w:ind w:firstLine="420" w:firstLineChars="0"/>
        <w:rPr>
          <w:rFonts w:hint="default"/>
          <w:lang w:val="en-US" w:eastAsia="zh-CN"/>
        </w:rPr>
      </w:pPr>
      <w:r>
        <w:rPr>
          <w:rFonts w:hint="default"/>
          <w:lang w:val="en-US" w:eastAsia="zh-CN"/>
        </w:rPr>
        <w:t>第三，还要考虑到劳动生产率。劳动生产率对剩余价值率的影响，已经在第一册第四篇详细讨论过了。但它对利润率，至少对单个资本的利润率，也能发生直接的影响，如果像我们在第一册第十章中说过的情形那样，这个单个资本用高于社会平均生产率的生产率来进行工作，按低于同种商品的社会平均价值的价值来提供产品，因而实现一个额外利润。但这个情形在这里仍然不予考虑，因为在这一篇，我们还是假定各种商品是在社会正常的条件下生产，并且按照它们的价值出售的。因此，我们在每一个场合都假定劳动生产率保持不变。事实上，投在一个产业部门的资本的价值构成，也就是可变资本和不变资本的一定比率，总是表示一定程度的劳动生产率。所以，一旦这个比率的变化不是由不变资本的各个物质组成部分的单纯的价值变化或工资的变化引起的，那也就必定表示，劳动生产率已经发生了变化，因此，我们常常可以看到，c、v和m这几个因素的变化同时也包含着劳动生产率的变化。</w:t>
      </w:r>
    </w:p>
    <w:p w14:paraId="669D364C">
      <w:pPr>
        <w:ind w:firstLine="420" w:firstLineChars="0"/>
        <w:rPr>
          <w:rFonts w:hint="default"/>
          <w:lang w:val="en-US" w:eastAsia="zh-CN"/>
        </w:rPr>
      </w:pPr>
      <w:r>
        <w:rPr>
          <w:rFonts w:hint="default"/>
          <w:lang w:val="en-US" w:eastAsia="zh-CN"/>
        </w:rPr>
        <w:t>其余三个因素，即工作日长度、劳动强度和工资的情况，同样如此。它们对剩余价值量和剩余价值率的影响，我们已在第一册详细论述过了。因此，很清楚，虽然为了简便起见，我们总是假定这三个因素保持不变，但是v和m的变化同样可以包含着它们的这几个决定要素的量的变化。在这里，我们只是简单地提一下，工资对剩余价值量和剩余价值率的影响，同工作日长度和劳动强度对它们的影响是相反的；工资的增加会减少剩余价值，而工作日的延长和劳动强度的提高则会增加剩余价值。</w:t>
      </w:r>
    </w:p>
    <w:p w14:paraId="71381691">
      <w:pPr>
        <w:ind w:firstLine="420" w:firstLineChars="0"/>
        <w:rPr>
          <w:rFonts w:hint="default"/>
          <w:lang w:val="en-US" w:eastAsia="zh-CN"/>
        </w:rPr>
      </w:pPr>
      <w:r>
        <w:rPr>
          <w:rFonts w:hint="default"/>
          <w:lang w:val="en-US" w:eastAsia="zh-CN"/>
        </w:rPr>
        <w:t>工作日的延长（或劳动强度的相应提高）和工资的降低，都会增加剩余价值量，从而会提高剩余价值率</w:t>
      </w:r>
      <w:r>
        <w:rPr>
          <w:rFonts w:hint="eastAsia"/>
          <w:lang w:val="en-US" w:eastAsia="zh-CN"/>
        </w:rPr>
        <w:t>(前者榨取绝对剩余价值，后者榨取相对剩余价值）</w:t>
      </w:r>
      <w:r>
        <w:rPr>
          <w:rFonts w:hint="default"/>
          <w:lang w:val="en-US" w:eastAsia="zh-CN"/>
        </w:rPr>
        <w:t>；相反，在其他条件不变的情况下，工资的增加则会降低剩余价值率。所以，如果v因工资的增加而增加，这并不表示劳动量增加了，而只是表示劳动量的报酬更高了；在这个场合，m′和p′就不会提高，而会降低。</w:t>
      </w:r>
    </w:p>
    <w:p w14:paraId="50BE4648">
      <w:pPr>
        <w:ind w:firstLine="420" w:firstLineChars="0"/>
        <w:rPr>
          <w:rFonts w:hint="default"/>
          <w:lang w:val="en-US" w:eastAsia="zh-CN"/>
        </w:rPr>
      </w:pPr>
      <w:r>
        <w:rPr>
          <w:rFonts w:hint="default"/>
          <w:lang w:val="en-US" w:eastAsia="zh-CN"/>
        </w:rPr>
        <w:t>在这里就可以看出，工作日、劳动强度和工资的变化，一定会使v和m以及它们的比率同时发生变化，从而也会使p′，即m和c+v（总资本）的比率同时发生变化。同样很清楚，m和v的比率的变化，也就意味着上述三个劳动条件中至少有一个条件已经发生变化。</w:t>
      </w:r>
    </w:p>
    <w:p w14:paraId="4FB7AC2D">
      <w:pPr>
        <w:ind w:firstLine="420" w:firstLineChars="0"/>
        <w:rPr>
          <w:rFonts w:hint="default"/>
          <w:lang w:val="en-US" w:eastAsia="zh-CN"/>
        </w:rPr>
      </w:pPr>
      <w:r>
        <w:rPr>
          <w:rFonts w:hint="default"/>
          <w:lang w:val="en-US" w:eastAsia="zh-CN"/>
        </w:rPr>
        <w:t>在这里正好可以看出可变资本同总资本的运动及其增殖之间的特殊的有机联系，以及可变资本同不变资本的区别。就价值形成而言，不变资本所以重要，只是在于它具有的价值。在这里，对价值形成来说，1500镑不变资本究竟是代表1500吨铁（假定每吨1镑）还是代表500吨铁（每吨3镑），是完全没有关系的。不变资本的价值究竟代表多少实际材料，对价值形成和利润率来说，是完全没有关系的。不变资本价值的增减和这个资本所代表的物质使用价值的量不管成什么比率，利润率同不变资本价值总是按相反的方向变动。</w:t>
      </w:r>
    </w:p>
    <w:p w14:paraId="30A150EA">
      <w:pPr>
        <w:ind w:firstLine="420" w:firstLineChars="0"/>
        <w:rPr>
          <w:rFonts w:hint="default"/>
          <w:lang w:val="en-US" w:eastAsia="zh-CN"/>
        </w:rPr>
      </w:pPr>
      <w:r>
        <w:rPr>
          <w:rFonts w:hint="default"/>
          <w:lang w:val="en-US" w:eastAsia="zh-CN"/>
        </w:rPr>
        <w:t>可变资本的情况就完全不是这样。在这里重要的，首先不是在于可变资本具有的价值，不是在于对象化在可变资本中的劳动，而是在于这个价值只是可变资本所推动的但没有在可变资本中体现的总劳动的指数。这个总劳动和在可变资本本身中体现的劳动即有酬劳动的差额，或者说，总劳动中形成剩余价值的部分，在可变资本本身包含的劳动越小的时候，就越大。因此，只要可变资本价值的大小不再是它所推动的劳动量的指数，或者不如说，这个指数的尺度本身已经发生变化，那么，剩余价值率就会随之按相反的方向和相反的比例发生变化。</w:t>
      </w:r>
    </w:p>
    <w:p w14:paraId="2A390B3D">
      <w:pPr>
        <w:ind w:firstLine="420" w:firstLineChars="0"/>
        <w:rPr>
          <w:rFonts w:hint="default"/>
          <w:lang w:val="en-US" w:eastAsia="zh-CN"/>
        </w:rPr>
      </w:pPr>
      <w:r>
        <w:rPr>
          <w:rFonts w:hint="default"/>
          <w:lang w:val="en-US" w:eastAsia="zh-CN"/>
        </w:rPr>
        <w:t>在剩余价值率保持不变时，利润率可以降低，不变，或提高，因为v和c或v和C的比率稍微发生变化，就足以使利润率也发生变化。</w:t>
      </w:r>
      <w:r>
        <w:rPr>
          <w:rFonts w:hint="eastAsia"/>
          <w:lang w:val="en-US" w:eastAsia="zh-CN"/>
        </w:rPr>
        <w:t>但是，</w:t>
      </w:r>
      <w:r>
        <w:rPr>
          <w:rFonts w:hint="default"/>
          <w:lang w:val="en-US" w:eastAsia="zh-CN"/>
        </w:rPr>
        <w:t>v的变化到处都有一个界限，这个界限一经达到，m′要保持不变，就会成为经济上不可能的事情。因为c的每一个单方面的变化，也必然会达到一个界限，这个界限一经达到，v就不能再保持不变，所以对</w:t>
      </w:r>
      <w:r>
        <w:rPr>
          <w:rFonts w:hint="eastAsia"/>
          <w:lang w:val="en-US" w:eastAsia="zh-CN"/>
        </w:rPr>
        <w:t>v/C</w:t>
      </w:r>
      <w:r>
        <w:rPr>
          <w:rFonts w:hint="default"/>
          <w:lang w:val="en-US" w:eastAsia="zh-CN"/>
        </w:rPr>
        <w:t>一切可能的变化来说，都有一个界限，超过这个界限，m′也就必然会变为可变。</w:t>
      </w:r>
    </w:p>
    <w:p w14:paraId="35F4B503">
      <w:pPr>
        <w:ind w:firstLine="420" w:firstLineChars="0"/>
        <w:rPr>
          <w:rFonts w:hint="eastAsia"/>
          <w:lang w:val="en-US" w:eastAsia="zh-CN"/>
        </w:rPr>
      </w:pPr>
      <w:r>
        <w:rPr>
          <w:rFonts w:hint="eastAsia"/>
          <w:lang w:val="en-US" w:eastAsia="zh-CN"/>
        </w:rPr>
        <w:t>总之，</w:t>
      </w:r>
      <w:r>
        <w:rPr>
          <w:rFonts w:hint="default"/>
          <w:lang w:val="en-US" w:eastAsia="zh-CN"/>
        </w:rPr>
        <w:t>利润率取决于两个主要因素：剩余价值率</w:t>
      </w:r>
      <w:r>
        <w:rPr>
          <w:rFonts w:hint="eastAsia"/>
          <w:lang w:val="en-US" w:eastAsia="zh-CN"/>
        </w:rPr>
        <w:t>m'</w:t>
      </w:r>
      <w:r>
        <w:rPr>
          <w:rFonts w:hint="default"/>
          <w:lang w:val="en-US" w:eastAsia="zh-CN"/>
        </w:rPr>
        <w:t>和资本的价值构成</w:t>
      </w:r>
      <w:r>
        <w:rPr>
          <w:rFonts w:hint="eastAsia"/>
          <w:lang w:val="en-US" w:eastAsia="zh-CN"/>
        </w:rPr>
        <w:t>c/v</w:t>
      </w:r>
      <w:r>
        <w:rPr>
          <w:rFonts w:hint="default"/>
          <w:lang w:val="en-US" w:eastAsia="zh-CN"/>
        </w:rPr>
        <w:t>。剩余价值率降低或者提高，利润率可以提高；剩余价值率提高或者降低，利润率可以降低；剩余价值率提高或者降低，利润率可以不变。至于剩余价值率不变，利润率也可以提高、降低或者不变</w:t>
      </w:r>
      <w:r>
        <w:rPr>
          <w:rFonts w:hint="eastAsia"/>
          <w:lang w:val="en-US" w:eastAsia="zh-CN"/>
        </w:rPr>
        <w:t>。</w:t>
      </w:r>
    </w:p>
    <w:p w14:paraId="78602A11">
      <w:pPr>
        <w:pStyle w:val="4"/>
        <w:ind w:firstLine="420" w:firstLineChars="0"/>
        <w:rPr>
          <w:rFonts w:hint="eastAsia"/>
          <w:lang w:val="en-US" w:eastAsia="zh-CN"/>
        </w:rPr>
      </w:pPr>
      <w:r>
        <w:rPr>
          <w:rFonts w:hint="eastAsia"/>
          <w:lang w:val="en-US" w:eastAsia="zh-CN"/>
        </w:rPr>
        <w:t>第四章——周转对利润率的影响</w:t>
      </w:r>
    </w:p>
    <w:p w14:paraId="0245339E">
      <w:pPr>
        <w:ind w:firstLine="420" w:firstLineChars="0"/>
        <w:rPr>
          <w:rFonts w:hint="default"/>
          <w:lang w:val="en-US" w:eastAsia="zh-CN"/>
        </w:rPr>
      </w:pPr>
      <w:r>
        <w:rPr>
          <w:rFonts w:hint="default"/>
          <w:lang w:val="en-US" w:eastAsia="zh-CN"/>
        </w:rPr>
        <w:t>周转对剩余价值的生产，从而对利润的生产的影响，已经在第二册作了说明。这种影响可以简述如下：因为周转需要持续一段时间，所以，在生产中不能同时使用全部资本；一部分资本总是以货币资本的形式，以储存的原料的形式，以已经制成但尚未售出的商品资本的形式，或者以尚未到期的债权的形式闲置起来；在实际生产中即在创造和占有剩余价值中发生作用的资本，总是要减去这个部分，而所创造和占有的剩余价值，也总是要按相同的比例减少。所以，周转时间越短，同全部资本相比，这个闲置的资本部分就越小，因此，在其他条件相同时，所占有的剩余价值也就越大。</w:t>
      </w:r>
    </w:p>
    <w:p w14:paraId="1F1864A7">
      <w:pPr>
        <w:ind w:firstLine="420" w:firstLineChars="0"/>
        <w:rPr>
          <w:rFonts w:hint="default"/>
          <w:lang w:val="en-US" w:eastAsia="zh-CN"/>
        </w:rPr>
      </w:pPr>
      <w:r>
        <w:rPr>
          <w:rFonts w:hint="default"/>
          <w:lang w:val="en-US" w:eastAsia="zh-CN"/>
        </w:rPr>
        <w:t>第二册已经详细说明，周转时间或它的两个部分（生产时间和流通时间）中的任何一个部分的缩短，都会增加所生产的剩余价值量。但是，因为利润率表示的，只是所生产的剩余价值量和参加剩余价值量生产的总资本的比率，所以，很清楚，每一次这样的缩短，都会提高利润率。我们以前在第二册第二篇对剩余价值的阐述，同样适用于利润和利润率，没有必要在这里重复。不过，我们要着重指出几个要点。</w:t>
      </w:r>
    </w:p>
    <w:p w14:paraId="27D36179">
      <w:pPr>
        <w:ind w:firstLine="420" w:firstLineChars="0"/>
        <w:rPr>
          <w:rFonts w:hint="default"/>
          <w:lang w:val="en-US" w:eastAsia="zh-CN"/>
        </w:rPr>
      </w:pPr>
      <w:r>
        <w:rPr>
          <w:rFonts w:hint="default"/>
          <w:lang w:val="en-US" w:eastAsia="zh-CN"/>
        </w:rPr>
        <w:t>缩短生产时间的主要方法是提高劳动生产率，这就是人们通常所说的工业进步。如果这不会同时由于添置昂贵的机器等等而引起总投资的大大增加，从而不会引起按总资本计算的利润率的降低，那么利润率就必然会提高。</w:t>
      </w:r>
    </w:p>
    <w:p w14:paraId="73820131">
      <w:pPr>
        <w:ind w:firstLine="420" w:firstLineChars="0"/>
        <w:rPr>
          <w:rFonts w:hint="default"/>
          <w:lang w:val="en-US" w:eastAsia="zh-CN"/>
        </w:rPr>
      </w:pPr>
      <w:r>
        <w:rPr>
          <w:rFonts w:hint="default"/>
          <w:lang w:val="en-US" w:eastAsia="zh-CN"/>
        </w:rPr>
        <w:t>一年内占有的剩余价值量，等于可变资本一个周转期间所占有的剩余价值量乘以一年内可变资本周转的次数。如果我们把一年内占有的剩余价值或利润叫作M，一个周转期间所占有的剩余价值叫作m，一年内可变资本周转的次数叫作n，那么，M＝mn，年剩余价值率M′＝m′n。这一点已经在第二册第十六章第一节说明过了。</w:t>
      </w:r>
    </w:p>
    <w:p w14:paraId="270949B1">
      <w:pPr>
        <w:ind w:firstLine="420" w:firstLineChars="0"/>
        <w:rPr>
          <w:rFonts w:hint="eastAsia"/>
          <w:lang w:val="en-US" w:eastAsia="zh-CN"/>
        </w:rPr>
      </w:pPr>
      <w:r>
        <w:rPr>
          <w:rFonts w:hint="default"/>
          <w:lang w:val="en-US" w:eastAsia="zh-CN"/>
        </w:rPr>
        <w:t>不言而喻，利润率的公式p′＝</w:t>
      </w:r>
      <w:r>
        <w:rPr>
          <w:rFonts w:hint="eastAsia"/>
          <w:lang w:val="en-US" w:eastAsia="zh-CN"/>
        </w:rPr>
        <w:t>m'v/C=m'v/(c+v)</w:t>
      </w:r>
      <w:r>
        <w:rPr>
          <w:rFonts w:hint="default"/>
          <w:lang w:val="en-US" w:eastAsia="zh-CN"/>
        </w:rPr>
        <w:t>只有在分子中的v和分母中的v是同一个东西的时候，才是正确的。在分母中，v是总资本中平均作为可变资本用于工资的整个部分。在分子中，v首先只是由下面的事实规定的：它曾经生产并占有一定量的剩余价值m；而剩余价值和v的比率</w:t>
      </w:r>
      <w:r>
        <w:rPr>
          <w:rFonts w:hint="eastAsia"/>
          <w:lang w:val="en-US" w:eastAsia="zh-CN"/>
        </w:rPr>
        <w:t>m/v</w:t>
      </w:r>
      <w:r>
        <w:rPr>
          <w:rFonts w:hint="default"/>
          <w:lang w:val="en-US" w:eastAsia="zh-CN"/>
        </w:rPr>
        <w:t>，就是剩余价值率m′。只是通过这样的途径，p′＝</w:t>
      </w:r>
      <w:r>
        <w:rPr>
          <w:rFonts w:hint="eastAsia"/>
          <w:lang w:val="en-US" w:eastAsia="zh-CN"/>
        </w:rPr>
        <w:t>m/(c+v)</w:t>
      </w:r>
      <w:r>
        <w:rPr>
          <w:rFonts w:hint="default"/>
          <w:lang w:val="en-US" w:eastAsia="zh-CN"/>
        </w:rPr>
        <w:t>这个方程式才转化为另一个方程式p′＝m′</w:t>
      </w:r>
      <w:r>
        <w:rPr>
          <w:rFonts w:hint="eastAsia"/>
          <w:lang w:val="en-US" w:eastAsia="zh-CN"/>
        </w:rPr>
        <w:t>v/(c+v)。</w:t>
      </w:r>
    </w:p>
    <w:p w14:paraId="1FD4ACE6">
      <w:pPr>
        <w:ind w:firstLine="420" w:firstLineChars="0"/>
        <w:rPr>
          <w:rFonts w:hint="default"/>
          <w:lang w:val="en-US" w:eastAsia="zh-CN"/>
        </w:rPr>
      </w:pPr>
      <w:r>
        <w:rPr>
          <w:rFonts w:hint="default"/>
          <w:lang w:val="en-US" w:eastAsia="zh-CN"/>
        </w:rPr>
        <w:t>现在，分子中的v要进一步加以规定：它必须和分母中的v，也就是和资本C中的整个可变部分相等。换句话说，p′＝</w:t>
      </w:r>
      <w:r>
        <w:rPr>
          <w:rFonts w:hint="eastAsia"/>
          <w:lang w:val="en-US" w:eastAsia="zh-CN"/>
        </w:rPr>
        <w:t>m/C</w:t>
      </w:r>
      <w:r>
        <w:rPr>
          <w:rFonts w:hint="default"/>
          <w:lang w:val="en-US" w:eastAsia="zh-CN"/>
        </w:rPr>
        <w:t>这个方程式，只有在m是指可变资本的一个周转期间所生产的剩余价值的时候，才能够转化为另一个方程式p′＝</w:t>
      </w:r>
      <w:r>
        <w:rPr>
          <w:rFonts w:hint="eastAsia"/>
          <w:lang w:val="en-US" w:eastAsia="zh-CN"/>
        </w:rPr>
        <w:t>m'v/(c+v)</w:t>
      </w:r>
      <w:r>
        <w:rPr>
          <w:rFonts w:hint="default"/>
          <w:lang w:val="en-US" w:eastAsia="zh-CN"/>
        </w:rPr>
        <w:t>而不致发生错误。如果m只包括这个剩余价值的一部分，那么m＝m′v固然还是正确的，但这个v在这里，就比C＝c+v中的v小，因为它比投在工资上的全部可变资本小。但是，如果m比v周转一次得到的剩余价值大，那么这个v的一部分，甚至它的全部，就曾经两次执行职能，先是在第一次周转中，然后又在第二次周转中，或者，在第二次以及以后各次周转中执行职能；所以，生产剩余价值并代表所付工资总额的v，就比c+v中的v大，因此计算也就不正确了。</w:t>
      </w:r>
    </w:p>
    <w:p w14:paraId="258B90B4">
      <w:pPr>
        <w:ind w:firstLine="420" w:firstLineChars="0"/>
        <w:rPr>
          <w:rFonts w:hint="default"/>
          <w:lang w:val="en-US" w:eastAsia="zh-CN"/>
        </w:rPr>
      </w:pPr>
      <w:r>
        <w:rPr>
          <w:rFonts w:hint="default"/>
          <w:lang w:val="en-US" w:eastAsia="zh-CN"/>
        </w:rPr>
        <w:t>要使年利润率的公式完全正确，我们必须用年剩余价值率代替简单的剩余价值率，即用M′或m′n代替m′。换句话说，我们必须让剩余价值率m′——或者让C中所含的可变资本部分v——乘以这个可变资本在一年内周转的次数n。这样我们就得到：p′＝</w:t>
      </w:r>
      <w:r>
        <w:rPr>
          <w:rFonts w:hint="eastAsia"/>
          <w:lang w:val="en-US" w:eastAsia="zh-CN"/>
        </w:rPr>
        <w:t>m'nv/C。</w:t>
      </w:r>
      <w:r>
        <w:rPr>
          <w:rFonts w:hint="default"/>
          <w:lang w:val="en-US" w:eastAsia="zh-CN"/>
        </w:rPr>
        <w:t>这就是年利润率的计算公式。</w:t>
      </w:r>
    </w:p>
    <w:p w14:paraId="0EEF9E55">
      <w:pPr>
        <w:pStyle w:val="4"/>
        <w:ind w:firstLine="420" w:firstLineChars="0"/>
        <w:rPr>
          <w:rFonts w:hint="eastAsia"/>
          <w:lang w:val="en-US" w:eastAsia="zh-CN"/>
        </w:rPr>
      </w:pPr>
      <w:r>
        <w:rPr>
          <w:rFonts w:hint="eastAsia"/>
          <w:lang w:val="en-US" w:eastAsia="zh-CN"/>
        </w:rPr>
        <w:t>第五章——不变资本使用上的节约</w:t>
      </w:r>
    </w:p>
    <w:p w14:paraId="38747DE8">
      <w:pPr>
        <w:ind w:firstLine="420" w:firstLineChars="0"/>
        <w:rPr>
          <w:rFonts w:hint="default"/>
          <w:lang w:val="en-US" w:eastAsia="zh-CN"/>
        </w:rPr>
      </w:pPr>
      <w:r>
        <w:rPr>
          <w:rFonts w:hint="default"/>
          <w:lang w:val="en-US" w:eastAsia="zh-CN"/>
        </w:rPr>
        <w:t>在可变资本不变，也就是说，按相同的名义工资使用的工人人数不变的条件下，绝对剩余价值的增加，或剩余劳动从而工作日的延长，——不管额外时间有没有报酬都一样，——会相对地降低不变资本同总资本、同可变资本相比的价值，并由此提高利润率（这里也是把剩余价值量的增加和剩余价值率的可能的提高撇开不说）。不变资本的固定部分即工厂建筑物、机器等等的规模，不管用来工作16小时，还是12小时，都会仍旧不变。工作日的延长并不要求在不变资本的这个最花钱的部分上有新的支出。此外，固定资本的价值，由此会在一个较短的周转期间系列中再生产出来，因而，这种资本为获得一定利润所必须预付的时间缩短了。因此，甚至在额外时间支付报酬，而且在一定限度内甚至比正常劳动时间支付较高报酬的情况下，工作日的延长都会提高利润。因此，现代工业制度下不断增长的增加固定资本的必要性，也就成了惟利是图的资本家延长工作日的一个主要动力。</w:t>
      </w:r>
    </w:p>
    <w:p w14:paraId="693DED17">
      <w:pPr>
        <w:ind w:firstLine="420" w:firstLineChars="0"/>
        <w:rPr>
          <w:rFonts w:hint="default"/>
          <w:lang w:val="en-US" w:eastAsia="zh-CN"/>
        </w:rPr>
      </w:pPr>
      <w:r>
        <w:rPr>
          <w:rFonts w:hint="default"/>
          <w:lang w:val="en-US" w:eastAsia="zh-CN"/>
        </w:rPr>
        <w:t>工作日不变时，这种情形就不会发生。这时，要剥削一个较大的劳动量（在这里我们把工资的减少或工资降低到正常水平以下的情形撇开不说），就必须增加工人人数，同时还要按一定的比例增加固定资本即建筑物、机器等等的数量。或者，在劳动强度增加，或劳动生产力提高，总之，有较多相对剩余价值产生的时候，在那些使用原料的生产部门中，不变资本的流动部分的量会增加，因为在一定时间内会有更多的原料等等被加工；其次，同数工人开动的机器会增加，因而不变资本的这个部分也会增加。因此，剩余价值的增加，会引起不变资本的增加；对劳动的剥削的增加，会引起用来剥削劳动的生产条件的费用的增加，也就是会引起资本支出的增加。这样，利润率由此从一方面说会降低，而从另一方面说会提高。</w:t>
      </w:r>
    </w:p>
    <w:p w14:paraId="46852F4A">
      <w:pPr>
        <w:ind w:firstLine="420" w:firstLineChars="0"/>
        <w:rPr>
          <w:rFonts w:hint="default"/>
          <w:lang w:val="en-US" w:eastAsia="zh-CN"/>
        </w:rPr>
      </w:pPr>
      <w:r>
        <w:rPr>
          <w:rFonts w:hint="default"/>
          <w:lang w:val="en-US" w:eastAsia="zh-CN"/>
        </w:rPr>
        <w:t>在论述协作、分工和机器时，我们已经指出，生产条件的节约（这是大规模生产的特征）本质上是这样产生的：这些条件是作为社会劳动的条件，社会结合的劳动的条件，因而作为劳动的社会条件执行职能的。它们在生产过程中由总体工人共同消费，而不是由一批互相没有联系的，或最多只是在小范围内互相直接协作的工人以分散的形式消费。其次，生产资料的集中，可以节省各种建筑物，这不仅指真正的工场，而且也指仓库等等。燃料、照明等等的支出，也是这样。其他生产条件，不管由多少人利用，会仍旧不变。但是，这种由生产资料的集中及其大规模应用而产生的全部节约，是以工人的聚集和协作，即劳动的社会结合这一重要条件为前提的。因此，如果说剩余价值来源于单独地考察的每一个工人的剩余劳动，那么，这种节约来源于劳动的社会性质。甚至在这里可能进行和必须进行的不断改良，也完全是由大规模结合的总体工人的生产所提供的和所给予的社会的经验和观察产生的。</w:t>
      </w:r>
    </w:p>
    <w:p w14:paraId="59949714">
      <w:pPr>
        <w:ind w:firstLine="420" w:firstLineChars="0"/>
        <w:rPr>
          <w:rFonts w:hint="default"/>
          <w:lang w:val="en-US" w:eastAsia="zh-CN"/>
        </w:rPr>
      </w:pPr>
      <w:r>
        <w:rPr>
          <w:rFonts w:hint="default"/>
          <w:lang w:val="en-US" w:eastAsia="zh-CN"/>
        </w:rPr>
        <w:t>关于生产条件节约的另一个大类，情况也是如此。我们指的是生产排泄物，即所谓的生产废料再转化为同一个产业部门或另一个产业部门的新的生产要素；这是这样一个过程，通过这个过程，这种所谓的排泄物就再回到生产从而消费（生产消费或个人消费）的循环中。由于大规模社会劳动所产生的废料数量很大，这些废料本身才重新成为贸易的对象，从而成为新的生产要素。这种废料，只有作为共同生产的废料，因而只有作为大规模生产的废料，才对生产过程有这样重要的意义，才仍然是交换价值的承担者。这种废料——撇开它作为新的生产要素所起的作用——会按照它可以重新出售的程度降低原料的费用，因为正常范围内的废料，即原料加工时平均必然损失的数量，总是要算在原料的费用中。在可变资本的量已定，剩余价值率已定时，不变资本这一部分的费用的减少，会相应地提高利润率。</w:t>
      </w:r>
    </w:p>
    <w:p w14:paraId="76CADE68">
      <w:pPr>
        <w:ind w:firstLine="420" w:firstLineChars="0"/>
        <w:rPr>
          <w:rFonts w:hint="default"/>
          <w:lang w:val="en-US" w:eastAsia="zh-CN"/>
        </w:rPr>
      </w:pPr>
      <w:r>
        <w:rPr>
          <w:rFonts w:hint="default"/>
          <w:lang w:val="en-US" w:eastAsia="zh-CN"/>
        </w:rPr>
        <w:t>如果剩余价值已定，利润率就只能由生产商品所需要的不变资本的价值的减少来提高。就不变资本加入商品的生产来说，惟一要考虑的，不是它的交换价值，而是它的使用价值。如果劳动生产率的程度已定，也就是说，如果技术发展的水平已定，亚麻在一个纺纱厂内能够吸收多少劳动，就不是取决于亚麻的价值，而是取决于亚麻的数量。同样，一台机器对例如三个工人提供的帮助，不是取决于这台机器的价值，而是取决于它作为机器的使用价值。在技术发展的一个阶段上，一台性能差的机器可能很贵，而在另一个阶段上，一台性能好的机器可能很便宜。</w:t>
      </w:r>
    </w:p>
    <w:p w14:paraId="22468088">
      <w:pPr>
        <w:ind w:firstLine="420" w:firstLineChars="0"/>
        <w:rPr>
          <w:rFonts w:hint="default"/>
          <w:lang w:val="en-US" w:eastAsia="zh-CN"/>
        </w:rPr>
      </w:pPr>
      <w:r>
        <w:rPr>
          <w:rFonts w:hint="default"/>
          <w:lang w:val="en-US" w:eastAsia="zh-CN"/>
        </w:rPr>
        <w:t>资本家比如说因棉花和纺纱机变得便宜而得到更大的利润，这是劳动生产率提高的结果，当然，不是纺纱业中劳动生产率提高的结果，而是机器制造业和植棉业中劳动生产率提高的结果。现在，要使一定量的劳动对象化，从而占有一定量的剩余劳动，在劳动条件上只需要较少的支出了。占有这一定量的剩余劳动所需要的费用减少了。</w:t>
      </w:r>
    </w:p>
    <w:p w14:paraId="46C3DAF0">
      <w:pPr>
        <w:ind w:firstLine="420" w:firstLineChars="0"/>
        <w:rPr>
          <w:rFonts w:hint="default"/>
          <w:lang w:val="en-US" w:eastAsia="zh-CN"/>
        </w:rPr>
      </w:pPr>
      <w:r>
        <w:rPr>
          <w:rFonts w:hint="default"/>
          <w:lang w:val="en-US" w:eastAsia="zh-CN"/>
        </w:rPr>
        <w:t>我们已经说过总体工人——社会结合工人——在生产过程中共同使用生产资料而造成的节约。下面我们将进一步考察由于流通时间的缩短（在这里，交通工具的发展是重要的物质要素）在不变资本的支出上产生的节约。但在这里，应该立即想到机器的不断改良所引起的节约，也就是：1.机器的材料改良了；2.由于机器制造的改良，机器便宜了；这样，不变资本固定部分的价值虽然随着大规模劳动的发展而不断增加，但远不是按相同的程度增加；3.那种使现有机器的使用更便宜和更有效的特殊改良；4.由于机器的改良，废料减少了。凡是使机器从而全部固定资本在一定生产期间内的损耗减少的事情，不仅会使单个商品变得便宜（因为每个商品都在它的价格中再现归它负担的损耗部分），而且会使这个期间内相应的资本支出减少。维修劳动等等，凡是必要的，在计算时就要包括在机器原来的费用之内。这种劳动会因机器更加耐用而减少，这会相应地降低机器的价格。</w:t>
      </w:r>
    </w:p>
    <w:p w14:paraId="10DC3443">
      <w:pPr>
        <w:ind w:firstLine="420" w:firstLineChars="0"/>
        <w:rPr>
          <w:rFonts w:hint="default"/>
          <w:lang w:val="en-US" w:eastAsia="zh-CN"/>
        </w:rPr>
      </w:pPr>
      <w:r>
        <w:rPr>
          <w:rFonts w:hint="default"/>
          <w:lang w:val="en-US" w:eastAsia="zh-CN"/>
        </w:rPr>
        <w:t>所有这一类节约，在大多数场合又只有在存在着结合工人的情况下才可能实现，并且往往要在更大规模的劳动下才能实现，因而要求工人直接在生产过程中达到更大规模的结合。</w:t>
      </w:r>
    </w:p>
    <w:p w14:paraId="12D05C09">
      <w:pPr>
        <w:ind w:firstLine="420" w:firstLineChars="0"/>
        <w:rPr>
          <w:rFonts w:hint="default"/>
          <w:lang w:val="en-US" w:eastAsia="zh-CN"/>
        </w:rPr>
      </w:pPr>
      <w:r>
        <w:rPr>
          <w:rFonts w:hint="default"/>
          <w:lang w:val="en-US" w:eastAsia="zh-CN"/>
        </w:rPr>
        <w:t>但是另一方面，一个生产部门，例如铁、煤、机器的生产或建筑业等等的劳动生产力的发展，——这种发展部分地又可以和精神生产领域内的进步，特别是和自然科学及其应用方面的进步联系在一起，——在这里表现为另一些产业部门（例如纺织工业或农业）的生产资料的价值减少，从而费用减少的条件。这是不言而喻的，因为商品作为产品从一个产业部门生产出来后，会作为生产资料再进入另一个产业部门。它的便宜程度，取决于把它作为产品生产出来的生产部门的劳动生产率，同时它的便宜程度不仅是它作为生产资料参加其生产的那种商品变得便宜的条件，而且也是它构成其要素的那种不变资本的价值减少的条件，因此又是利润率提高的条件。</w:t>
      </w:r>
    </w:p>
    <w:p w14:paraId="7CDFD790">
      <w:pPr>
        <w:ind w:firstLine="420" w:firstLineChars="0"/>
        <w:rPr>
          <w:rFonts w:hint="default"/>
          <w:lang w:val="en-US" w:eastAsia="zh-CN"/>
        </w:rPr>
      </w:pPr>
      <w:r>
        <w:rPr>
          <w:rFonts w:hint="default"/>
          <w:lang w:val="en-US" w:eastAsia="zh-CN"/>
        </w:rPr>
        <w:t>产业的向前发展所造成的不变资本的这种节约，具有这样的特征：在这里，一个产业部门利润率的提高，要归功于另一个产业部门劳动生产力的发展。在这里，资本家得到的好处，又是社会劳动的产物，虽然并不是他自己直接剥削的工人的产物。生产力的这种发展，最终总是归结为发挥着作用的劳动的社会性质，归结为社会内部的分工，归结为脑力劳动特别是自然科学的发展。在这里，资本家利用的，是整个社会分工制度的优点。在这里，劳动生产力在其他部门即为资本家提供生产资料的部门的发展，相对地降低资本家所使用的不变资本的价值，从而提高利润率。</w:t>
      </w:r>
    </w:p>
    <w:p w14:paraId="0301A468">
      <w:pPr>
        <w:ind w:firstLine="420" w:firstLineChars="0"/>
        <w:rPr>
          <w:rFonts w:hint="default"/>
          <w:lang w:val="en-US" w:eastAsia="zh-CN"/>
        </w:rPr>
      </w:pPr>
      <w:r>
        <w:rPr>
          <w:rFonts w:hint="default"/>
          <w:lang w:val="en-US" w:eastAsia="zh-CN"/>
        </w:rPr>
        <w:t>提高利润率的另一条途径，不是来源于生产不变资本的劳动的节约，而是来源于不变资本本身使用上的节约。工人的集中和他们的大规模协作，一方面会节省不变资本。同样的建筑物、取暖设备和照明设备等等用于大规模生产所花的费用，比用于小规模生产相对地说要少。动力机和工作机也是这样。它们的价值虽然绝对地说是增加了，但是同不断扩大的生产相比，同可变资本的量或者说同所推动的劳动力的量相比，相对地说却是减少了。一个资本在本生产部门内实现的节约，首先是并且直接是劳动的节约，即本部门内工人的有酬劳动的减少；而上面所说的那种节约，却是用最经济的方式，也就是说，在既定的生产规模上，用最少的费用，来实现对他人无酬劳动的这种尽可能大的占有。这种节约的基础不是上面已经提到的对用于不变资本生产的社会劳动的生产率的利用，而是不变资本本身使用上的节约，就这一点说，这种节约或者是直接来源于一定生产部门本身内的协作和劳动的社会形式，或者是来源于机器等的生产已经达到这样一种规模，以致机器等的价值不是和它们的使用价值按相同的比例增加。</w:t>
      </w:r>
    </w:p>
    <w:p w14:paraId="27E1ADAC">
      <w:pPr>
        <w:ind w:firstLine="420" w:firstLineChars="0"/>
        <w:rPr>
          <w:rFonts w:hint="default"/>
          <w:lang w:val="en-US" w:eastAsia="zh-CN"/>
        </w:rPr>
      </w:pPr>
      <w:r>
        <w:rPr>
          <w:rFonts w:hint="default"/>
          <w:lang w:val="en-US" w:eastAsia="zh-CN"/>
        </w:rPr>
        <w:t>在这里，要注意两点：如果c的价值＝0，那么p′就＝m′，利润率就达到它的最高限度。但是第二，就对劳动本身的直接剥削来说，重要的决不是所使用的剥削手段的价值，不管这些剥削手段是固定资本，还是原料和辅助材料。就机器、建筑物、原料等充当劳动吸收器，充当劳动从而剩余劳动在其中对象化或借以对象化的手段来说，它们的交换价值多大，是完全没有关系的。在这里，惟一重要的是，一方面，它们的数量在技术上要适合与一定量的活劳动相结合的需要，另一方面，它们要合乎目的，因此不仅要有性能好的机器，而且要有优质的原料和辅助材料。利润率部分地取决于原料的优劣。优质材料留下的废料比较少；因此，为吸收同量劳动所需要的原料数量也较少。其次，工作机遇到的障碍也较少。这甚至会部分地影响剩余价值和剩余价值率。原料差，工人加工同量的原料就需要更多的时间；在支付的工资不变时，这会减少剩余劳动。这还会大大影响资本的再生产和积累。我们在第一册已经说过，资本的再生产和积累，更多地取决于所使用的劳动的生产率，而不是所使用的劳动量。</w:t>
      </w:r>
    </w:p>
    <w:p w14:paraId="5658A83D">
      <w:pPr>
        <w:ind w:firstLine="420" w:firstLineChars="0"/>
        <w:rPr>
          <w:rFonts w:hint="default"/>
          <w:lang w:val="en-US" w:eastAsia="zh-CN"/>
        </w:rPr>
      </w:pPr>
      <w:r>
        <w:rPr>
          <w:rFonts w:hint="default"/>
          <w:lang w:val="en-US" w:eastAsia="zh-CN"/>
        </w:rPr>
        <w:t>因此，资本家狂热地节约生产资料是可以理解的。要做到一点也不损失，一点也不浪费，要做到生产资料只按生产本身的要求的方式来消耗，这部分地取决于工人的训练和教育，部分地取决于资本家强加给结合工人的纪律。这种纪律在工人为自己的利益而劳动的社会状态中是多余的，正如现在在实行计件工资的地方已经几乎完全是多余的一样。另一方面，这种狂热也表现在生产要素的搀假上。这种搀假是使不变资本的价值同可变资本相比而降低，从而使利润率提高的一种主要手段；这里还要加上这些生产要素以高于它们在产品中再现的价值出售这种情况，这是欺骗行为的重要因素。不过这些属于竞争的现象，和我们这里无关。</w:t>
      </w:r>
    </w:p>
    <w:p w14:paraId="3A4F59FE">
      <w:pPr>
        <w:ind w:firstLine="420" w:firstLineChars="0"/>
        <w:rPr>
          <w:rFonts w:hint="default"/>
          <w:lang w:val="en-US" w:eastAsia="zh-CN"/>
        </w:rPr>
      </w:pPr>
      <w:r>
        <w:rPr>
          <w:rFonts w:hint="default"/>
          <w:lang w:val="en-US" w:eastAsia="zh-CN"/>
        </w:rPr>
        <w:t>必须指出，这种由不变资本的价值从而费用的减少而引起的利润率的提高，同发生这种现象的产业部门是生产奢侈品，是生产会进入工人消费的生活资料，还是生产生产资料本身，都是完全没有关系的。这些产业部门生产什么，只有在谈到剩余价值率时才是重要的，因为剩余价值率本质上取决于劳动力的价值，也就是取决于工人日常生活资料的价值。但在这里，我们假定剩余价值和剩余价值率是已定的。在这种情况下，剩余价值和总资本的比率如何，——这个比率决定利润率，——完全取决于不变资本的价值，而决不是取决于不变资本的构成要素的使用价值。</w:t>
      </w:r>
    </w:p>
    <w:p w14:paraId="4AA2D306">
      <w:pPr>
        <w:ind w:firstLine="420" w:firstLineChars="0"/>
        <w:rPr>
          <w:rFonts w:hint="default"/>
          <w:lang w:val="en-US" w:eastAsia="zh-CN"/>
        </w:rPr>
      </w:pPr>
      <w:r>
        <w:rPr>
          <w:rFonts w:hint="default"/>
          <w:lang w:val="en-US" w:eastAsia="zh-CN"/>
        </w:rPr>
        <w:t>生产资料的相对便宜，当然并不排除它们的绝对价值额的增加；因为所使用的生产资料的绝对数量，会随着劳动生产力的发展，以及随之而来的生产规模的扩大而大大增加。不变资本使用上的节约，无论从哪一方面来考察，部分地只是生产资料作为结合工人的共同生产资料执行职能和被消费的结果，所以这种节约本身表现为直接生产劳动的社会性质的产物；但是部分地又是那些为资本提供生产资料的部门的劳动生产率发展的结果，所以，如果我们把总劳动和总资本对立起来考察，而不仅是把资本家Ⅹ所使用的工人和这个资本家Ⅹ对立起来考察，这种节约就再表现为社会劳动生产力发展的产物，而区别不过是，资本家Ⅹ不仅从他自己的工场的劳动生产率中，而且也从其他工场的劳动生产率中得到利益。然而对资本家来说，不变资本的节约表现为一个对工人来说完全异己的、和工人绝对不相干的条件，工人和它完全无关；而资本家始终很清楚地知道，他用同样多的货币能够买到多少劳动的问题，确实同工人有点关系（因为在资本家的意识中，他和工人之间的交易就是这样表现的）。生产资料使用上的这种节约，这种用最少的支出获得一定结果的方法，同劳动所固有的其他力量相比，在更大得多的程度上表现为资本的一种固有的力量，表现为资本主义生产方式所特有的并标志着它的特征的一种方法。</w:t>
      </w:r>
    </w:p>
    <w:p w14:paraId="264D1DB7">
      <w:pPr>
        <w:ind w:firstLine="420" w:firstLineChars="0"/>
        <w:rPr>
          <w:rFonts w:hint="default"/>
          <w:lang w:val="en-US" w:eastAsia="zh-CN"/>
        </w:rPr>
      </w:pPr>
      <w:r>
        <w:rPr>
          <w:rFonts w:hint="default"/>
          <w:lang w:val="en-US" w:eastAsia="zh-CN"/>
        </w:rPr>
        <w:t>这种看法并不令人奇怪，是因为事实的外观和它相符，并且是因为资本关系实际上把内在联系隐藏在使工人由于这种关系而处于和自己劳动的实现条件完全无关、外在化和异化的状态中。</w:t>
      </w:r>
    </w:p>
    <w:p w14:paraId="01481F8E">
      <w:pPr>
        <w:ind w:firstLine="420" w:firstLineChars="0"/>
        <w:rPr>
          <w:rFonts w:hint="default"/>
          <w:lang w:val="en-US" w:eastAsia="zh-CN"/>
        </w:rPr>
      </w:pPr>
      <w:r>
        <w:rPr>
          <w:rFonts w:hint="default"/>
          <w:lang w:val="en-US" w:eastAsia="zh-CN"/>
        </w:rPr>
        <w:t>第一，构成不变资本的各种生产资料，只代表资本家的货币，并且只和资本家有关，而工人在现实生产过程中和生产资料接触时，只把它们当作生产上的使用价值，当作劳动资料和劳动材料。因此，这个价值是增加还是减少，和工人究竟是干铜活还是干铁活一样，丝毫不涉及工人和资本家的关系。当然，正如我们以后将会指出的那样，当生产资料的价值增加，因而利润率降低时，资本家就喜欢把事情说成另一个样子。</w:t>
      </w:r>
    </w:p>
    <w:p w14:paraId="2EF793CC">
      <w:pPr>
        <w:ind w:firstLine="420" w:firstLineChars="0"/>
        <w:rPr>
          <w:rFonts w:hint="default"/>
          <w:lang w:val="en-US" w:eastAsia="zh-CN"/>
        </w:rPr>
      </w:pPr>
      <w:r>
        <w:rPr>
          <w:rFonts w:hint="default"/>
          <w:lang w:val="en-US" w:eastAsia="zh-CN"/>
        </w:rPr>
        <w:t>第二，就这些生产资料在资本主义生产过程中同时是劳动的剥削手段来说，这些剥削手段的相对的贵或贱同工人无关，正如嚼子和缰绳的贵或贱同马无关一样。</w:t>
      </w:r>
    </w:p>
    <w:p w14:paraId="76C684B0">
      <w:pPr>
        <w:ind w:firstLine="420" w:firstLineChars="0"/>
        <w:rPr>
          <w:rFonts w:hint="default"/>
          <w:lang w:val="en-US" w:eastAsia="zh-CN"/>
        </w:rPr>
      </w:pPr>
      <w:r>
        <w:rPr>
          <w:rFonts w:hint="default"/>
          <w:lang w:val="en-US" w:eastAsia="zh-CN"/>
        </w:rPr>
        <w:t>最后，我们以前已经说过，工人实际上把他的劳动的社会性质，把他的劳动和别人的劳动为一个共同目的的结合，看成一种对他来说是异己的权力；实现这种结合的条件，对他说来是异己的财产，如果他不是被迫节约这种财产，那么浪费一点，对他说来毫无关系。而在属于工人自己的工厂</w:t>
      </w:r>
      <w:r>
        <w:rPr>
          <w:rFonts w:hint="eastAsia"/>
          <w:lang w:val="en-US" w:eastAsia="zh-CN"/>
        </w:rPr>
        <w:t>，</w:t>
      </w:r>
      <w:r>
        <w:rPr>
          <w:rFonts w:hint="default"/>
          <w:lang w:val="en-US" w:eastAsia="zh-CN"/>
        </w:rPr>
        <w:t>情况就完全不是这样。</w:t>
      </w:r>
    </w:p>
    <w:p w14:paraId="0D85600A">
      <w:pPr>
        <w:ind w:firstLine="420" w:firstLineChars="0"/>
        <w:rPr>
          <w:rFonts w:hint="default"/>
          <w:lang w:val="en-US" w:eastAsia="zh-CN"/>
        </w:rPr>
      </w:pPr>
      <w:r>
        <w:rPr>
          <w:rFonts w:hint="default"/>
          <w:lang w:val="en-US" w:eastAsia="zh-CN"/>
        </w:rPr>
        <w:t>因此，几乎用不着说，当一个生产部门的劳动生产率使另一个生产部门的生产资料变得便宜和得到改良，从而提高了利润率时，社会劳动的这种普遍联系，就表现为某种对工人来说完全异己的东西，事实上它也只和资本家有关，因为只有资本家才购买和占有这些生产资料。他是用本生产部门工人的产品购买另一个生产部门工人的产品，因此他只有无偿地占有了本部门工人的产品，才能支配其他部门工人的产品，这是一种被流通过程等等幸运地掩盖起来的联系。</w:t>
      </w:r>
    </w:p>
    <w:p w14:paraId="20336B80">
      <w:pPr>
        <w:ind w:firstLine="420" w:firstLineChars="0"/>
        <w:rPr>
          <w:rFonts w:hint="default"/>
          <w:lang w:val="en-US" w:eastAsia="zh-CN"/>
        </w:rPr>
      </w:pPr>
      <w:r>
        <w:rPr>
          <w:rFonts w:hint="default"/>
          <w:lang w:val="en-US" w:eastAsia="zh-CN"/>
        </w:rPr>
        <w:t>此外，因为大规模生产首先是在资本主义形式上发展起来的，所以，一方面是疯狂追求利润的欲望，另一方面是迫使人们尽可能便宜地生产商品的竞争，使不变资本使用上的这种节约表现为资本主义生产方式的特点，从而表现为资本家的职能。</w:t>
      </w:r>
    </w:p>
    <w:p w14:paraId="01AEE3C4">
      <w:pPr>
        <w:ind w:firstLine="420" w:firstLineChars="0"/>
        <w:rPr>
          <w:rFonts w:hint="default"/>
          <w:lang w:val="en-US" w:eastAsia="zh-CN"/>
        </w:rPr>
      </w:pPr>
      <w:r>
        <w:rPr>
          <w:rFonts w:hint="default"/>
          <w:lang w:val="en-US" w:eastAsia="zh-CN"/>
        </w:rPr>
        <w:t>资本主义生产方式一方面促进社会劳动生产力的发展，另一方面也促进不变资本使用上的节约。</w:t>
      </w:r>
    </w:p>
    <w:p w14:paraId="31809E37">
      <w:pPr>
        <w:ind w:firstLine="420" w:firstLineChars="0"/>
        <w:rPr>
          <w:rFonts w:hint="default"/>
          <w:lang w:val="en-US" w:eastAsia="zh-CN"/>
        </w:rPr>
      </w:pPr>
      <w:r>
        <w:rPr>
          <w:rFonts w:hint="default"/>
          <w:lang w:val="en-US" w:eastAsia="zh-CN"/>
        </w:rPr>
        <w:t>但问题还不只是限于：在工人即活劳动的承担者这一方和他的劳动条件的经济的，即合理而节约的使用这另一方之间，存在着异化和毫不相干的现象。资本主义生产方式按照它的矛盾的、对立的性质，还把浪费工人的生命和健康，压低工人的生存条件本身，看作不变资本使用上的节约，从而看作提高利润率的手段。</w:t>
      </w:r>
    </w:p>
    <w:p w14:paraId="597FE947">
      <w:pPr>
        <w:ind w:firstLine="420" w:firstLineChars="0"/>
        <w:rPr>
          <w:rFonts w:hint="default"/>
          <w:lang w:val="en-US" w:eastAsia="zh-CN"/>
        </w:rPr>
      </w:pPr>
      <w:r>
        <w:rPr>
          <w:rFonts w:hint="default"/>
          <w:lang w:val="en-US" w:eastAsia="zh-CN"/>
        </w:rPr>
        <w:t>因为工人一生的大部分时间是在生产过程中度过的，所以，生产过程的条件大部分也就是工人的能动生活过程的条件，是工人的生活条件，这些生活条件中的节约，是提高利润率的一种方法；正如我们在前面已经看到的，过度劳动，把工人变成一种役畜，是加速资本自行增殖，加速剩余价值生产的一种方法。这种节约的范围包括：使工人挤在一个狭窄的有害健康的场所，用资本家的话来说，这叫作节约建筑物；把危险的机器塞进同一些场所而不安装安全设备；对于那些按其性质来说有害健康的生产过程，或对于像采矿业中那样有危险的生产过程，不采取任何预防措施，等等。更不用说缺乏一切对工人来说能使生产过程合乎人性、舒适或至少可以忍受的设备了。从资本主义的观点来看，这会是一种完全没有目的和没有意义的浪费。总之，资本主义生产尽管非常吝啬，但对人身材料却非常浪费，正如另一方面，由于它的产品通过贸易进行分配的方法和它的竞争方式，它对物质资料也非常浪费一样；资本主义生产一方面使社会失去的东西，就是另一方面使各个资本家获得的东西。</w:t>
      </w:r>
    </w:p>
    <w:p w14:paraId="340C2741">
      <w:pPr>
        <w:ind w:firstLine="420" w:firstLineChars="0"/>
        <w:rPr>
          <w:rFonts w:hint="default"/>
          <w:lang w:val="en-US" w:eastAsia="zh-CN"/>
        </w:rPr>
      </w:pPr>
      <w:r>
        <w:rPr>
          <w:rFonts w:hint="default"/>
          <w:lang w:val="en-US" w:eastAsia="zh-CN"/>
        </w:rPr>
        <w:t>资本有一种趋势，要在直接使用活劳动时，把它缩减为必要劳动，并且要利用劳动的各种社会生产力来不断缩减生产产品所必要的劳动，因而要尽量节约直接使用的活劳动，同样，它还有一种趋势，要在最经济的条件下使用这种已经缩减到必要程度的劳动，也就是说，要把所使用的不变资本的价值缩减到它的尽可能最低的限度。如果说商品价值是由商品包含的必要劳动时间决定，而不是由商品一般地包含的劳动时间决定，那么，正是资本才实现这种决定，同时不断地缩短生产商品所需要的社会必要劳动时间。这样一来，商品的价格就缩减到它的最低限度，因为生产商品所需要的劳动的每一个部分都缩减到它的最低限度了。</w:t>
      </w:r>
    </w:p>
    <w:p w14:paraId="0BA9CF0B">
      <w:pPr>
        <w:ind w:firstLine="420" w:firstLineChars="0"/>
        <w:rPr>
          <w:rFonts w:hint="default"/>
          <w:lang w:val="en-US" w:eastAsia="zh-CN"/>
        </w:rPr>
      </w:pPr>
      <w:r>
        <w:rPr>
          <w:rFonts w:hint="default"/>
          <w:lang w:val="en-US" w:eastAsia="zh-CN"/>
        </w:rPr>
        <w:t>我们在考察不变资本使用上的节约时，必须注意如下的区别。如果使用的资本的数量增加了，它的价值额也随之增加了，那么，这首先只是表明更多的资本积聚在一个人手里。然而正是在一个人手里使用的资本量的这种增大，——在大多数情况下，与此相适应，被使用的劳动量绝对地增大，但相对地减少，——使不变资本的节约成为可能。就单个资本家来看，资本特别是固定资本的必要支出的数量增大了；但就所加工的材料量和被剥削的劳动量来说，这种支出的价值却是相对地减少了。</w:t>
      </w:r>
    </w:p>
    <w:p w14:paraId="6D1710D5">
      <w:pPr>
        <w:pStyle w:val="4"/>
        <w:ind w:firstLine="420" w:firstLineChars="0"/>
        <w:rPr>
          <w:rFonts w:hint="eastAsia"/>
          <w:lang w:val="en-US" w:eastAsia="zh-CN"/>
        </w:rPr>
      </w:pPr>
      <w:r>
        <w:rPr>
          <w:rFonts w:hint="eastAsia"/>
          <w:lang w:val="en-US" w:eastAsia="zh-CN"/>
        </w:rPr>
        <w:t>第六章——价格变动的影响</w:t>
      </w:r>
    </w:p>
    <w:p w14:paraId="48A9B9DA">
      <w:pPr>
        <w:pStyle w:val="5"/>
        <w:rPr>
          <w:rFonts w:hint="eastAsia"/>
          <w:lang w:val="en-US" w:eastAsia="zh-CN"/>
        </w:rPr>
      </w:pPr>
      <w:r>
        <w:rPr>
          <w:rFonts w:hint="eastAsia"/>
          <w:lang w:val="en-US" w:eastAsia="zh-CN"/>
        </w:rPr>
        <w:t>一、原料价格的波动及其对利润率的直接影响</w:t>
      </w:r>
    </w:p>
    <w:p w14:paraId="0C8B8AEE">
      <w:pPr>
        <w:ind w:firstLine="420" w:firstLineChars="0"/>
        <w:rPr>
          <w:rFonts w:hint="default"/>
          <w:lang w:val="en-US" w:eastAsia="zh-CN"/>
        </w:rPr>
      </w:pPr>
      <w:r>
        <w:rPr>
          <w:rFonts w:hint="default"/>
          <w:lang w:val="en-US" w:eastAsia="zh-CN"/>
        </w:rPr>
        <w:t>在这里，也同前面一样，假定剩余价值率没有发生任何变化。为了对这种情况在其纯粹状态下进行研究，这个假定是必要的。不过，在剩余价值率不变的情况下，资本仍然可能由于我们在这里要考察的原料价格的波动而收缩或膨胀，以致资本所雇用的工人人数可能增加或减少。在这种情况下，剩余价值率不变，剩余价值量也会发生变化。不过在这里也要把这个现象作为偶然情况排除在外。如果机器的改良和原料价格的变动同时影响到一定资本所雇用的工人人数，或影响到工资的水平，那么，只要把1.不变资本的变化对利润率的影响和2.工资的变化对利润率的影响综合在一起，结论就自然可以得出。</w:t>
      </w:r>
    </w:p>
    <w:p w14:paraId="04E9D568">
      <w:pPr>
        <w:ind w:firstLine="420" w:firstLineChars="0"/>
        <w:rPr>
          <w:rFonts w:hint="default"/>
          <w:lang w:val="en-US" w:eastAsia="zh-CN"/>
        </w:rPr>
      </w:pPr>
      <w:r>
        <w:rPr>
          <w:rFonts w:hint="default"/>
          <w:lang w:val="en-US" w:eastAsia="zh-CN"/>
        </w:rPr>
        <w:t>但是总的说来，在这里也和以前一样，必须指出：如果由于不变资本的节约或由于原料价格的波动而出现了变化，那么这些变化即使完全不影响工资，因而完全不影响剩余价值率和剩余价值量，也总会影响利润率。这些变化会改变C的大小，从而改变整个分数的值。因此，在这里，和考察剩余价值时看到的情形不同，这些变化发生在哪些生产部门，这些变化所影响的产业部门是否生产工人的生活资料或者这种生活资料生产上所用的不变资本，都是完全一样的。这里的阐述也同样适用于奢侈品生产发生变化的场合，而这里所说的奢侈品生产，是指一切对劳动力的再生产不是必需的那种生产。</w:t>
      </w:r>
    </w:p>
    <w:p w14:paraId="5E51D660">
      <w:pPr>
        <w:ind w:firstLine="420" w:firstLineChars="0"/>
        <w:rPr>
          <w:rFonts w:hint="default"/>
          <w:lang w:val="en-US" w:eastAsia="zh-CN"/>
        </w:rPr>
      </w:pPr>
      <w:r>
        <w:rPr>
          <w:rFonts w:hint="default"/>
          <w:lang w:val="en-US" w:eastAsia="zh-CN"/>
        </w:rPr>
        <w:t>在这里，原料也包括辅助材料，如蓝靛、煤炭、煤气等等。其次，如果在这个项目下也考察机器，那么机器本身的原料是由铁、木材、皮革等等构成的。因此，机器本身的价格也会由于制造机器所用的原料的价格波动而受到影响。如果构成机器的原料或机器运转时消费的辅助材料发生价格波动，从而引起机器价格上涨，利润率就会相应地下降。反过来，情况也就相反。</w:t>
      </w:r>
    </w:p>
    <w:p w14:paraId="4DC234EE">
      <w:pPr>
        <w:ind w:firstLine="420" w:firstLineChars="0"/>
        <w:rPr>
          <w:rFonts w:hint="default"/>
          <w:lang w:val="en-US" w:eastAsia="zh-CN"/>
        </w:rPr>
      </w:pPr>
      <w:r>
        <w:rPr>
          <w:rFonts w:hint="default"/>
          <w:lang w:val="en-US" w:eastAsia="zh-CN"/>
        </w:rPr>
        <w:t>我们在下面研究原料的价格波动时所说的原料，既不是指制造作为劳动资料来执行职能的机器所用的原料，也不是指机器使用时所用的辅助材料，而是指加入商品的生产过程的原料。在这里，只有一点必须指出：机器的制造和使用所必需的主要要素如铁、煤炭、木材等的自然财富，在这里表现为资本的自然丰度，并且是一个不以工资的高低为转移的决定利润率的要素。</w:t>
      </w:r>
    </w:p>
    <w:p w14:paraId="6FAB64E8">
      <w:pPr>
        <w:ind w:firstLine="420" w:firstLineChars="0"/>
        <w:rPr>
          <w:rFonts w:hint="default"/>
          <w:lang w:val="en-US" w:eastAsia="zh-CN"/>
        </w:rPr>
      </w:pPr>
      <w:r>
        <w:rPr>
          <w:rFonts w:hint="default"/>
          <w:lang w:val="en-US" w:eastAsia="zh-CN"/>
        </w:rPr>
        <w:t>因为利润率是</w:t>
      </w:r>
      <w:r>
        <w:rPr>
          <w:rFonts w:hint="eastAsia"/>
          <w:lang w:val="en-US" w:eastAsia="zh-CN"/>
        </w:rPr>
        <w:t>m/C=m/(c+v)，</w:t>
      </w:r>
      <w:r>
        <w:rPr>
          <w:rFonts w:hint="default"/>
          <w:lang w:val="en-US" w:eastAsia="zh-CN"/>
        </w:rPr>
        <w:t>所以很清楚，一切使c的大小，从而使C的大小发生变化的东西，即使在m和v以及它们相互间的比例保持不变的情况下，也会使利润率发生变化。但原料是不变资本的一个主要部分。甚至在不使用真正原料的产业部门，也有原料作为辅助材料或机器组成部分等等加入，这样，原料的价格波动也会相应地影响利润率。即使在原料的价格波动时产品出售领域完全没有发生变化，就是说，即使完全撇开供求关系，原料价格的低廉对工业国来说也是非常重要的。其次，还可以看出，即使撇开对外贸易由于使必要生活资料便宜而对工资产生的任何影响，对外贸易也会影响利润率。这就是说，它会影响工业或农业中所使用的原料或辅助材料的价格。因此很清楚，废除或减轻原料关税，对工业具有很大的意义。因此，让原料尽可能自由输入，已经成了发展得更合理的保护关税制度的重要原则。</w:t>
      </w:r>
    </w:p>
    <w:p w14:paraId="1B56326B">
      <w:pPr>
        <w:ind w:firstLine="420" w:firstLineChars="0"/>
        <w:rPr>
          <w:rFonts w:hint="default"/>
          <w:lang w:val="en-US" w:eastAsia="zh-CN"/>
        </w:rPr>
      </w:pPr>
      <w:r>
        <w:rPr>
          <w:rFonts w:hint="default"/>
          <w:lang w:val="en-US" w:eastAsia="zh-CN"/>
        </w:rPr>
        <w:t>原料和辅助材料的价值全部一次加入由于它们被消耗才生产出来的产品的价值，而固定资本各要素的价值只是按其损耗的程度，因而只是逐渐加入产品。由此可以得出结论，虽然利润率是由所使用的资本的价值总额决定（不管其中有多少已被消费都一样），但是原料的价格对产品价格的影响，比固定资本的价格对产品价格的影响要大得多。然而很清楚，市场的扩大或缩小取决于单个商品的价格，并和这个价格的涨落成反比，——虽然我们只是顺便提到这一点，因为在这里我们仍然假定，商品是按照它的价值出售的，由竞争引起的价格波动在这里仍与我们无关。因此，在现实中也有这样的情形：成品价格不是和原料价格按相同的比例提高，也不是和原料价格按相同的比例下降。因此，同商品按其价值出售的情况相比，利润率在前一场合会下降得更低，在后一场合会上升得更高。</w:t>
      </w:r>
    </w:p>
    <w:p w14:paraId="6003F25C">
      <w:pPr>
        <w:ind w:firstLine="420" w:firstLineChars="0"/>
        <w:rPr>
          <w:rFonts w:hint="default"/>
          <w:lang w:val="en-US" w:eastAsia="zh-CN"/>
        </w:rPr>
      </w:pPr>
      <w:r>
        <w:rPr>
          <w:rFonts w:hint="default"/>
          <w:lang w:val="en-US" w:eastAsia="zh-CN"/>
        </w:rPr>
        <w:t>其次，所使用的机器的数量和价值会随着劳动生产力的发展而增加，但并不是和劳动生产力按相同的比例增加，也就是说，不是和这些机器提供的产品数量按相同的比例增加。因此，对使用原料的产业部门来说，也就是对劳动对象本身已经是过去劳动的产品的产业部门来说，劳动生产力的增长正是表现为这样一个关系，即吸收一定量的劳动需用更多的原料，也就是表现为，比如说，一个劳动小时内转化成产品即加工成商品的原料量增加了。因此，随着劳动生产力的发展，原料的价值会在商品产品的价值中形成一个越来越大的组成部分，这不仅因为原料会全部加入商品产品的价值，而且因为在总产品的每一部分中，由机器磨损形成的部分和由新的追加劳动形成的部分会越来越小。由于这种下降运动，另一个由原料形成的价值部分就相应地增长起来，除非由于制造原料本身所使用的劳动的生产率的提高，使原料价值相应减少，以致这种增长被抵消。</w:t>
      </w:r>
    </w:p>
    <w:p w14:paraId="55C998D4">
      <w:pPr>
        <w:ind w:firstLine="420" w:firstLineChars="0"/>
        <w:rPr>
          <w:rFonts w:hint="default"/>
          <w:lang w:val="en-US" w:eastAsia="zh-CN"/>
        </w:rPr>
      </w:pPr>
      <w:r>
        <w:rPr>
          <w:rFonts w:hint="default"/>
          <w:lang w:val="en-US" w:eastAsia="zh-CN"/>
        </w:rPr>
        <w:t>其次，因为原料和辅助材料完全同工资一样是流动资本的组成部分，必须不断地从产品的每次出售中全部得到补偿，而机器只有磨损部分才需要补偿，并且首先是以准备金的形式补偿，——每次出售是否都为这个准备金提供它的一部分，事实上是无关紧要的，我们只是假定全年的出售能够为这个准备金提供相当于一年的份额，——所以在这里又可以看到，如果出售商品所得的价格不够补偿商品的一切要素，或者不能使生产过程按照同它的技术基础相适应的规模继续进行，以致只有一部分机器能够工作，或者全部机器不能按通常的全部时间工作，那么，原料价格的提高就会缩小或是阻碍全部再生产过程。</w:t>
      </w:r>
    </w:p>
    <w:p w14:paraId="41EF9035">
      <w:pPr>
        <w:ind w:firstLine="420" w:firstLineChars="0"/>
        <w:rPr>
          <w:rFonts w:hint="default"/>
          <w:lang w:val="en-US" w:eastAsia="zh-CN"/>
        </w:rPr>
      </w:pPr>
      <w:r>
        <w:rPr>
          <w:rFonts w:hint="default"/>
          <w:lang w:val="en-US" w:eastAsia="zh-CN"/>
        </w:rPr>
        <w:t>最后，由废料所引起的费用的变动和原料价格的波动成正比：原料价格提高，它就提高；原料价格下降，它就下降。但是这里也有一个界限。</w:t>
      </w:r>
    </w:p>
    <w:p w14:paraId="7DB5BC56">
      <w:pPr>
        <w:pStyle w:val="5"/>
        <w:ind w:firstLine="420" w:firstLineChars="0"/>
        <w:rPr>
          <w:rFonts w:hint="eastAsia"/>
          <w:lang w:val="en-US" w:eastAsia="zh-CN"/>
        </w:rPr>
      </w:pPr>
      <w:r>
        <w:rPr>
          <w:rFonts w:hint="eastAsia"/>
          <w:lang w:val="en-US" w:eastAsia="zh-CN"/>
        </w:rPr>
        <w:t>二、资本的增值和贬值、游离和束缚</w:t>
      </w:r>
    </w:p>
    <w:p w14:paraId="30199C74">
      <w:pPr>
        <w:ind w:firstLine="420" w:firstLineChars="0"/>
        <w:rPr>
          <w:rFonts w:hint="default"/>
          <w:lang w:val="en-US" w:eastAsia="zh-CN"/>
        </w:rPr>
      </w:pPr>
      <w:r>
        <w:rPr>
          <w:rFonts w:hint="default"/>
          <w:lang w:val="en-US" w:eastAsia="zh-CN"/>
        </w:rPr>
        <w:t>我们在这一章中研究的各种现象要得到充分阐明，必须以信用制度和世界市场上的竞争为前提，因为一般说来，世界市场是资本主义生产方式的基础和生活环境。但资本主义生产的这些比较具体的形式，只有在理解了资本的一般性质以后，才能得到全面的说明；不过这样的说明不在本书计划之内，而属于本书一个可能的续篇的内容。尽管如此，标题中提到的几种现象，还是可以在这里概括地考察一下。首先，它们互相之间有联系；其次，它们同利润率和利润量有联系。它们造成了一种假象，似乎不仅利润率，而且利润量（它实际上和剩余价值量是同一个东西），它们的增减都是不以剩余价值量或剩余价值率的运动为转移的，仅仅由于这个原因，就必须对它们进行简略的考察。</w:t>
      </w:r>
    </w:p>
    <w:p w14:paraId="0F908DCA">
      <w:pPr>
        <w:ind w:firstLine="420" w:firstLineChars="0"/>
        <w:rPr>
          <w:rFonts w:hint="default"/>
          <w:lang w:val="en-US" w:eastAsia="zh-CN"/>
        </w:rPr>
      </w:pPr>
      <w:r>
        <w:rPr>
          <w:rFonts w:hint="default"/>
          <w:lang w:val="en-US" w:eastAsia="zh-CN"/>
        </w:rPr>
        <w:t>能否一方面把资本的游离和束缚，另一方面把资本的增值和贬值当作不同的现象来考察呢？首先要问：我们怎样理解资本的游离和束缚？增值和贬值的意思是不言自明的。它们不外就是指：现有资本由于某些一般的经济情况（因为这里说的不是任何一个私人资本的特殊遭遇）在价值上增加或减少了，也就是说，预付在生产中的资本，撇开它所使用的剩余劳动造成的增殖不说，在价值上提高或降低了。</w:t>
      </w:r>
    </w:p>
    <w:p w14:paraId="25E9F371">
      <w:pPr>
        <w:ind w:firstLine="420" w:firstLineChars="0"/>
        <w:rPr>
          <w:rFonts w:hint="default"/>
          <w:lang w:val="en-US" w:eastAsia="zh-CN"/>
        </w:rPr>
      </w:pPr>
      <w:r>
        <w:rPr>
          <w:rFonts w:hint="default"/>
          <w:lang w:val="en-US" w:eastAsia="zh-CN"/>
        </w:rPr>
        <w:t>我们把资本的束缚理解为：当生产要按照原有的规模继续进行时，产品总价值中的一定部分必须重新转化为不变资本或可变资本的各种要素。我们把资本的游离理解为：当生产要在原有规模的限度内继续进行时，产品总价值中一个一直必须再转化为不变资本或可变资本的部分，现在成为可以自由支配和多余的了。</w:t>
      </w:r>
    </w:p>
    <w:p w14:paraId="6DBA86EA">
      <w:pPr>
        <w:ind w:firstLine="420" w:firstLineChars="0"/>
        <w:rPr>
          <w:rFonts w:hint="default"/>
          <w:lang w:val="en-US" w:eastAsia="zh-CN"/>
        </w:rPr>
      </w:pPr>
      <w:r>
        <w:rPr>
          <w:rFonts w:hint="default"/>
          <w:lang w:val="en-US" w:eastAsia="zh-CN"/>
        </w:rPr>
        <w:t>资本的这种游离或束缚和收入的游离或束缚不同。如果一个资本C的年剩余价值比方说＝x，那么，由于资本家所消费的商品便宜了，现在用x-a就能获得和以前一样多的享受品等等。因此，收入的一部分（＝a）就会游离出来，它可以用来扩大消费，或者再转化为资本（即积累）。反之，如果需要用x+a才能继续维持同样的生活方式，那就必须或者对这种生活方式加以限制，或者把以前用作积累的收入部分（＝a）现在当作收入来花掉。</w:t>
      </w:r>
    </w:p>
    <w:p w14:paraId="5D080DE0">
      <w:pPr>
        <w:ind w:firstLine="420" w:firstLineChars="0"/>
        <w:rPr>
          <w:rFonts w:hint="default"/>
          <w:lang w:val="en-US" w:eastAsia="zh-CN"/>
        </w:rPr>
      </w:pPr>
      <w:r>
        <w:rPr>
          <w:rFonts w:hint="default"/>
          <w:lang w:val="en-US" w:eastAsia="zh-CN"/>
        </w:rPr>
        <w:t>增值和贬值，既可以发生在不变资本上面，也可以发生在可变资本上面，或者同时发生在二者上面。当它们发生在不变资本上面的时候，它们又可以发生在固定资本上面，或者发生在流动资本上面，或者同时发生在二者上面。</w:t>
      </w:r>
    </w:p>
    <w:p w14:paraId="3F617D4B">
      <w:pPr>
        <w:ind w:firstLine="420" w:firstLineChars="0"/>
        <w:rPr>
          <w:rFonts w:hint="default"/>
          <w:lang w:val="en-US" w:eastAsia="zh-CN"/>
        </w:rPr>
      </w:pPr>
      <w:r>
        <w:rPr>
          <w:rFonts w:hint="default"/>
          <w:lang w:val="en-US" w:eastAsia="zh-CN"/>
        </w:rPr>
        <w:t>就不变资本来说要考察的是：原料和辅助材料，包括半成品（我们把以上这些统称为原料），机器和其他固定资本。</w:t>
      </w:r>
    </w:p>
    <w:p w14:paraId="612FC095">
      <w:pPr>
        <w:ind w:firstLine="420" w:firstLineChars="0"/>
        <w:rPr>
          <w:rFonts w:hint="default"/>
          <w:lang w:val="en-US" w:eastAsia="zh-CN"/>
        </w:rPr>
      </w:pPr>
      <w:r>
        <w:rPr>
          <w:rFonts w:hint="default"/>
          <w:lang w:val="en-US" w:eastAsia="zh-CN"/>
        </w:rPr>
        <w:t>以上我们考察了原料的价格或价值的变动及其对利润率的影响，并且得出了一个普遍规律：在其他条件相同时，利润率和原料价值的高低成反比。这个规律对于新投入企业的资本来说，是无条件正确的，在这种场合，投资，即货币转化为生产资本，是第一次发生。</w:t>
      </w:r>
    </w:p>
    <w:p w14:paraId="48DB939B">
      <w:pPr>
        <w:ind w:firstLine="420" w:firstLineChars="0"/>
        <w:rPr>
          <w:rFonts w:hint="default"/>
          <w:lang w:val="en-US" w:eastAsia="zh-CN"/>
        </w:rPr>
      </w:pPr>
      <w:r>
        <w:rPr>
          <w:rFonts w:hint="default"/>
          <w:lang w:val="en-US" w:eastAsia="zh-CN"/>
        </w:rPr>
        <w:t>但是，撇开这种新投入的资本不说，已经执行职能的资本中有很大一部分是处在流通领域中，而另一个部分则处在生产领域中。一部分在市场上作为商品存在，需要转化为货币；另一部分，不管具有什么形式，作为货币存在，需要再转化为各种生产条件；最后，第三部分则处在生产领域中，其中一部分具有生产资料的最初形式，即原料、辅助材料、从市场上买来的半成品、机器以及其他固定资本，另一部分是正在制造的产品。增值或贬值在这里怎样发生作用，在很大程度上取决于这些组成部分的相互比例。为了简便起见，我们先撇开全部固定资本不说，只考察由原料、辅助材料、半成品、正在制造的商品和已经制成并投入市场的商品所构成的那部分不变资本。</w:t>
      </w:r>
    </w:p>
    <w:p w14:paraId="5E08C284">
      <w:pPr>
        <w:ind w:firstLine="420" w:firstLineChars="0"/>
        <w:rPr>
          <w:rFonts w:hint="default"/>
          <w:lang w:val="en-US" w:eastAsia="zh-CN"/>
        </w:rPr>
      </w:pPr>
      <w:r>
        <w:rPr>
          <w:rFonts w:hint="default"/>
          <w:lang w:val="en-US" w:eastAsia="zh-CN"/>
        </w:rPr>
        <w:t>如果原料例如棉花的价格提高了，用比较便宜的棉花制成的棉制品——半成品（如棉纱）和成品（如棉布等等）——的价格也会提高；同样，尚未加工的库存棉花和正在加工的棉花的价值也会提高。由于反作用，这种棉花现在代表更多的劳动时间，因此，它加在有它作为组成部分的产品上的价值，超过它本身原有的价值和资本家为它支付的价值。</w:t>
      </w:r>
    </w:p>
    <w:p w14:paraId="0E2696B2">
      <w:pPr>
        <w:ind w:firstLine="420" w:firstLineChars="0"/>
        <w:rPr>
          <w:rFonts w:hint="default"/>
          <w:lang w:val="en-US" w:eastAsia="zh-CN"/>
        </w:rPr>
      </w:pPr>
      <w:r>
        <w:rPr>
          <w:rFonts w:hint="default"/>
          <w:lang w:val="en-US" w:eastAsia="zh-CN"/>
        </w:rPr>
        <w:t>因此，如果在原料价格提高时，市场上已有大量现成的商品（不论已经完成到什么程度），那么，这种商品的价值就会提高，同时现有资本的价值也会提高。生产者手中储备的原料等等也是这样。这种增值，可以补偿单个资本家，甚至资本的整整一个特殊生产部门由原料价格提高引起的利润率下降而遭受的损失，甚至补偿之后还有余。在这里，我们不去详细研究竞争的影响，但是为了完整起见，可以指出：1.如果库存的储备原料相当多，就会对原料产地发生的价格提高起相反的作用；2.如果市场上现有的半成品或成品严重积压，就会阻碍这些成品和半成品的价格按照它们的原料价格的比例上涨。</w:t>
      </w:r>
    </w:p>
    <w:p w14:paraId="44EFF75A">
      <w:pPr>
        <w:ind w:firstLine="420" w:firstLineChars="0"/>
        <w:rPr>
          <w:rFonts w:hint="default"/>
          <w:lang w:val="en-US" w:eastAsia="zh-CN"/>
        </w:rPr>
      </w:pPr>
      <w:r>
        <w:rPr>
          <w:rFonts w:hint="default"/>
          <w:lang w:val="en-US" w:eastAsia="zh-CN"/>
        </w:rPr>
        <w:t>如果原料价格降低，就会出现相反的情况。在其他条件不变时，利润率就会提高。但市场上现有的商品、正在制造的物品和储备的原料都会贬值，从而对同时发生的利润率的提高起相反的作用。</w:t>
      </w:r>
    </w:p>
    <w:p w14:paraId="551AEBF2">
      <w:pPr>
        <w:ind w:firstLine="420" w:firstLineChars="0"/>
        <w:rPr>
          <w:rFonts w:hint="eastAsia"/>
          <w:lang w:val="en-US" w:eastAsia="zh-CN"/>
        </w:rPr>
      </w:pPr>
      <w:r>
        <w:rPr>
          <w:rFonts w:hint="default"/>
          <w:lang w:val="en-US" w:eastAsia="zh-CN"/>
        </w:rPr>
        <w:t>当营业年度即将告终，原料重新得到大量供应的时候，就农产品来说，也就是在收获之后，生产领域和市场上的储备越少，原料价格变动的影响就越会以纯粹的形式表现出来</w:t>
      </w:r>
      <w:r>
        <w:rPr>
          <w:rFonts w:hint="eastAsia"/>
          <w:lang w:val="en-US" w:eastAsia="zh-CN"/>
        </w:rPr>
        <w:t>。</w:t>
      </w:r>
    </w:p>
    <w:p w14:paraId="30ABC59F">
      <w:pPr>
        <w:ind w:firstLine="420" w:firstLineChars="0"/>
        <w:rPr>
          <w:rFonts w:hint="default"/>
          <w:lang w:val="en-US" w:eastAsia="zh-CN"/>
        </w:rPr>
      </w:pPr>
      <w:r>
        <w:rPr>
          <w:rFonts w:hint="default"/>
          <w:lang w:val="en-US" w:eastAsia="zh-CN"/>
        </w:rPr>
        <w:t>我们的全部研究都是从下面这个前提出发的：价格的提高或降低，是实际价值变动的表现。但是，因为这里研究的问题是这种价格波动对利润率的影响，所以，这种波动究竟是由于什么原因引起，事实上是没有关系的；因此，在价格的涨落不是由于价值变动，而是由于信用制度、竞争等等的影响造成时，这里的阐述也是同样适用的。</w:t>
      </w:r>
    </w:p>
    <w:p w14:paraId="5C88D6A4">
      <w:pPr>
        <w:ind w:firstLine="420" w:firstLineChars="0"/>
        <w:rPr>
          <w:rFonts w:hint="default"/>
          <w:lang w:val="en-US" w:eastAsia="zh-CN"/>
        </w:rPr>
      </w:pPr>
      <w:r>
        <w:rPr>
          <w:rFonts w:hint="default"/>
          <w:lang w:val="en-US" w:eastAsia="zh-CN"/>
        </w:rPr>
        <w:t>因为利润率等于产品价值的余额和全部预付资本价值的比率，所以，由预付资本贬值造成的利润率的提高，是和资本价值的损失结合在一起的，同样，由预付资本增值造成的利润率的降低，也可能和资本价值的收益结合在一起。</w:t>
      </w:r>
    </w:p>
    <w:p w14:paraId="1E96738A">
      <w:pPr>
        <w:ind w:firstLine="420" w:firstLineChars="0"/>
        <w:rPr>
          <w:rFonts w:hint="default"/>
          <w:lang w:val="en-US" w:eastAsia="zh-CN"/>
        </w:rPr>
      </w:pPr>
      <w:r>
        <w:rPr>
          <w:rFonts w:hint="default"/>
          <w:lang w:val="en-US" w:eastAsia="zh-CN"/>
        </w:rPr>
        <w:t>至于不变资本的另一部分，即机器和一般固定资本，那么，这方面发生的增值，特别是和建筑物、土地等等有关的增值，离开地租学说是无法阐明的，因而不是这里应当讨论的问题。但是，关于贬值，以下所说却具有一般的意义：</w:t>
      </w:r>
    </w:p>
    <w:p w14:paraId="771C4945">
      <w:pPr>
        <w:ind w:firstLine="420" w:firstLineChars="0"/>
        <w:rPr>
          <w:rFonts w:hint="default"/>
          <w:lang w:val="en-US" w:eastAsia="zh-CN"/>
        </w:rPr>
      </w:pPr>
      <w:r>
        <w:rPr>
          <w:rFonts w:hint="default"/>
          <w:lang w:val="en-US" w:eastAsia="zh-CN"/>
        </w:rPr>
        <w:t>首先是不断实行的改良，这会相对地减低现有机器、工厂设备等等的使用价值，从而减低它们的价值。这个过程，特别是在采用新机器的初期，在机器尚未达到一定的成熟程度以前，具有强烈的影响，因而在机器还没有来得及再生产出自身的价值以前，就不断变得陈旧了。这就是为什么在这样的时期盛行无限延长劳动时间、日夜换班工作的原因之一，这样做的目的是要在较短期间内再生产出机器的价值，而又不使机器的损耗算得过高。反之，如果机器的短暂的作用期间（在可以预见的改良面前，机器的寿命总是短暂的）不能用这种办法得到补偿，它就会把过大的价值部分作为无形损耗转移到产品中去，这样它甚至连手工劳动也竞争不过。</w:t>
      </w:r>
    </w:p>
    <w:p w14:paraId="04787000">
      <w:pPr>
        <w:ind w:firstLine="420" w:firstLineChars="0"/>
        <w:rPr>
          <w:rFonts w:hint="default"/>
          <w:lang w:val="en-US" w:eastAsia="zh-CN"/>
        </w:rPr>
      </w:pPr>
      <w:r>
        <w:rPr>
          <w:rFonts w:hint="default"/>
          <w:lang w:val="en-US" w:eastAsia="zh-CN"/>
        </w:rPr>
        <w:t>当机器、建筑物设备、一般固定资本达到一定成熟程度，至少它们的基本结构可以在较长时期内保持不变时，由于这些固定资本再生产方法上的改进，类似的贬值现象也会出现。这时，机器等等的价值的降低，不是因为有更新的、生产效率更高的机器等等迅速把它们排挤掉，或在一定程度上使它们贬值，而是因为现在能够用比较便宜的方法把它们再生产出来。这就是为什么大企业往往要到第一个占有者破产之后，在第二个占有者手里才繁荣起来的原因之一。这第二个占有者用便宜的价钱把大企业买过来，所以一开头就用较少的投资来开始他的生产。</w:t>
      </w:r>
    </w:p>
    <w:p w14:paraId="2084C9EF">
      <w:pPr>
        <w:ind w:firstLine="420" w:firstLineChars="0"/>
        <w:rPr>
          <w:rFonts w:hint="default"/>
          <w:lang w:val="en-US" w:eastAsia="zh-CN"/>
        </w:rPr>
      </w:pPr>
      <w:r>
        <w:rPr>
          <w:rFonts w:hint="default"/>
          <w:lang w:val="en-US" w:eastAsia="zh-CN"/>
        </w:rPr>
        <w:t>现在还需要提一下可变资本。</w:t>
      </w:r>
    </w:p>
    <w:p w14:paraId="7381A8E8">
      <w:pPr>
        <w:ind w:firstLine="420" w:firstLineChars="0"/>
        <w:rPr>
          <w:rFonts w:hint="default"/>
          <w:lang w:val="en-US" w:eastAsia="zh-CN"/>
        </w:rPr>
      </w:pPr>
      <w:r>
        <w:rPr>
          <w:rFonts w:hint="default"/>
          <w:lang w:val="en-US" w:eastAsia="zh-CN"/>
        </w:rPr>
        <w:t>如果劳动力价值提高，是因为再生产劳动力所必需的生活资料的价值提高了，或者反过来，劳动力价值降低，是因为这种生活资料的价值降低了，——而可变资本的增值和贬值不外就是这两种情形的表现，——那么，在工作日长度不变时，和这种增值相适应的是剩余价值的减少，和这种贬值相适应的是剩余价值的增加。但是，和这种现象同时联系在一起的还可能有别的情况——资本的游离和束缚。这些情况，上面还没有研究，现在必须简略地谈一谈。</w:t>
      </w:r>
    </w:p>
    <w:p w14:paraId="6E6A3132">
      <w:pPr>
        <w:ind w:firstLine="420" w:firstLineChars="0"/>
        <w:rPr>
          <w:rFonts w:hint="default"/>
          <w:lang w:val="en-US" w:eastAsia="zh-CN"/>
        </w:rPr>
      </w:pPr>
      <w:r>
        <w:rPr>
          <w:rFonts w:hint="default"/>
          <w:lang w:val="en-US" w:eastAsia="zh-CN"/>
        </w:rPr>
        <w:t>如果工资因劳动力价值降低（这种现象甚至可以和劳动的实际价格的提高结合在一起）而降低了，那么以前投在工资上面的资本，就会有一部分游离出来。这就是可变资本的游离。这种情况对于新投入的资本产生的影响不过是，这个资本在执行职能时具有的剩余价值率会提高。它可以用比过去少的货币，推动和以前一样多的劳动，这样，无酬劳动部分就靠有酬劳动部分的减少而增加。但是对于已经使用的资本来说，不仅剩余价值率会提高，而且以前投在工资上面的资本的一部分还会游离出来。这个部分过去被束缚起来，形成一个经常存在的部分，如果企业要按原有规模经营，这个部分就要从出售产品所得的货款中扣出，投在工资上面，作为可变资本执行职能。现在，这个部分可以自由支配，因而可以当作新的投资来利用，——或者用来扩大同一企业，或者用在另外一个生产部门。</w:t>
      </w:r>
    </w:p>
    <w:p w14:paraId="57299752">
      <w:pPr>
        <w:ind w:firstLine="420" w:firstLineChars="0"/>
        <w:rPr>
          <w:rFonts w:hint="eastAsia"/>
          <w:lang w:val="en-US" w:eastAsia="zh-CN"/>
        </w:rPr>
      </w:pPr>
      <w:r>
        <w:rPr>
          <w:rFonts w:hint="eastAsia"/>
          <w:lang w:val="en-US" w:eastAsia="zh-CN"/>
        </w:rPr>
        <w:t>反之，类似的，如果工资提高，每个工人提供的剩余价值减少。那么，对于新投入的资本来说，惟一的结果就是剩余价值率降低了。在其他条件相同时，利润率也会相应降低，虽然不是按相同的比例降低。而对于已经投入的资本来说，就会产生双重结果。旧的可变资本如今就会无法雇佣到对应于不变资本的足够的工人，因此就不得不额外投入可变资本，把原来可供支配的资本束缚起来，这就是说，本应用来扩大生产的一部分积累，现在只好用来填补缺口，或者，原定作为收入来花费的那个部分必须追加到原有的资本中去。</w:t>
      </w:r>
    </w:p>
    <w:p w14:paraId="144FC934">
      <w:pPr>
        <w:ind w:firstLine="420" w:firstLineChars="0"/>
        <w:rPr>
          <w:rFonts w:hint="default"/>
          <w:lang w:val="en-US" w:eastAsia="zh-CN"/>
        </w:rPr>
      </w:pPr>
      <w:r>
        <w:rPr>
          <w:rFonts w:hint="default"/>
          <w:lang w:val="en-US" w:eastAsia="zh-CN"/>
        </w:rPr>
        <w:t>由可变资本的游离产生的利益和由可变资本的束缚造成的损失，只有对已经投入的、因而是在一定关系下进行再生产的资本来说，才是存在的。对于新投入的资本来说，利益和损失这两方面，只涉及剩余价值率的提高或降低，以及利润率的相应的、但决不是按比例的变动。</w:t>
      </w:r>
    </w:p>
    <w:p w14:paraId="08F66777">
      <w:pPr>
        <w:ind w:firstLine="420" w:firstLineChars="0"/>
        <w:rPr>
          <w:rFonts w:hint="default"/>
          <w:lang w:val="en-US" w:eastAsia="zh-CN"/>
        </w:rPr>
      </w:pPr>
      <w:r>
        <w:rPr>
          <w:rFonts w:hint="default"/>
          <w:lang w:val="en-US" w:eastAsia="zh-CN"/>
        </w:rPr>
        <w:t>刚才研究的可变资本的游离和束缚，是可变资本各种要素即劳动力再生产费用的贬值和增值的结果。但是，如果由于生产力的发展，在工资率不变时，推动同量不变资本所需要的工人减少了，那么可变资本也能游离出来。反之，如果由于劳动生产力的降低，推动同量不变资本所需要的工人增加了，那么也能发生追加可变资本的束缚。另一方面，如果有一部分以前作为可变资本使用的资本，现在作为不变资本使用了，因而只是同一资本的各个组成部分之间的分配起了变化，那么，这固然也会影响剩余价值率和利润率，但不属于我们这里所考察的资本的束缚和游离的范围。</w:t>
      </w:r>
    </w:p>
    <w:p w14:paraId="06974D9A">
      <w:pPr>
        <w:ind w:firstLine="420" w:firstLineChars="0"/>
        <w:rPr>
          <w:rFonts w:hint="default"/>
          <w:lang w:val="en-US" w:eastAsia="zh-CN"/>
        </w:rPr>
      </w:pPr>
      <w:r>
        <w:rPr>
          <w:rFonts w:hint="default"/>
          <w:lang w:val="en-US" w:eastAsia="zh-CN"/>
        </w:rPr>
        <w:t>我们已经看到，由于组成不变资本的各种要素的增值或贬值，不变资本也可能被束缚或游离。撇开这一点不说，如果劳动生产力增长了，同量劳动可以生产更多产品，因而可以推动更多不变资本，那么，不变资本才有可能被束缚（在一部分可变资本不转化为不变资本的情形下）。如果生产力降低了，那么，在一定条件下也能发生同样的现象，例如，在农业上，这时同量劳动要生产出同样多的产品，就需要有更多的生产资料，例如更多的种子、肥料或排水设备等等。如果由于各种改良、自然力的应用等等，一个价值较小的不变资本能够发挥以前一个价值较大的不变资本那样的技术作用，那么，即使没有贬值，不变资本也能游离。</w:t>
      </w:r>
    </w:p>
    <w:p w14:paraId="74503BC0">
      <w:pPr>
        <w:ind w:firstLine="420" w:firstLineChars="0"/>
        <w:rPr>
          <w:rFonts w:hint="default"/>
          <w:lang w:val="en-US" w:eastAsia="zh-CN"/>
        </w:rPr>
      </w:pPr>
      <w:r>
        <w:rPr>
          <w:rFonts w:hint="default"/>
          <w:lang w:val="en-US" w:eastAsia="zh-CN"/>
        </w:rPr>
        <w:t>我们在第二册中已经看到，在商品转化为货币即出售之后，这个货币的一定部分，必须按照每个生产部门的一定技术性质所需要的比例，再转化为不变资本的各种物质要素。在这里，撇开工资，也就是撇开可变资本不说，对一切部门来说，最重要的要素就是原料，包括辅助材料在内，而在不使用真正原料的生产部门，例如采矿业和一切采掘工业，辅助材料则特别重要。只要机器一般还能工作，必须用来补偿机器磨损的那部分价格，不妨说是在观念上加以计算的；这部分价格，不管是在今天或者明天，不管是在资本周转时间的哪一个阶段上得到支付和用货币来补偿，都是没有多大关系的。</w:t>
      </w:r>
    </w:p>
    <w:p w14:paraId="5CB06F13">
      <w:pPr>
        <w:ind w:firstLine="420" w:firstLineChars="0"/>
        <w:rPr>
          <w:rFonts w:hint="default"/>
          <w:lang w:val="en-US" w:eastAsia="zh-CN"/>
        </w:rPr>
      </w:pPr>
      <w:r>
        <w:rPr>
          <w:rFonts w:hint="default"/>
          <w:lang w:val="en-US" w:eastAsia="zh-CN"/>
        </w:rPr>
        <w:t>原料却不是这样。如果原料的价格上涨了，那么，在扣除工资以后，它就不可能从商品的价值中得到完全补偿。因此，剧烈的价格波动，会在再生产过程中引起中断，巨大的冲突，甚至灾难。特别是真正的农产品，即从有机自然界得到的原料，由于收成的变化不定等等，——这里我们还是完全撇开信用制度不说，——会发生这种价值变动。</w:t>
      </w:r>
    </w:p>
    <w:p w14:paraId="7C7AFE63">
      <w:pPr>
        <w:ind w:firstLine="420" w:firstLineChars="0"/>
        <w:rPr>
          <w:rFonts w:hint="default"/>
          <w:lang w:val="en-US" w:eastAsia="zh-CN"/>
        </w:rPr>
      </w:pPr>
      <w:r>
        <w:rPr>
          <w:rFonts w:hint="default"/>
          <w:lang w:val="en-US" w:eastAsia="zh-CN"/>
        </w:rPr>
        <w:t>在这里，由于无法控制的自然条件，年景的好坏等等，同量劳动可以体现为极不相等的使用价值量，因此，一定量的这种使用价值会有极不相同的价格。这就是原料价格波动的一个要素。</w:t>
      </w:r>
    </w:p>
    <w:p w14:paraId="58B807AB">
      <w:pPr>
        <w:ind w:firstLine="420" w:firstLineChars="0"/>
        <w:rPr>
          <w:rFonts w:hint="default"/>
          <w:lang w:val="en-US" w:eastAsia="zh-CN"/>
        </w:rPr>
      </w:pPr>
      <w:r>
        <w:rPr>
          <w:rFonts w:hint="default"/>
          <w:lang w:val="en-US" w:eastAsia="zh-CN"/>
        </w:rPr>
        <w:t>第二个要素——在这里，我们仅仅为了完整起见才提到它，因为竞争和信用制度还不属于我们这里考察的范围——是：按照事物的本性，植物性材料和动物性材料不能和例如机器和其他固定资本、煤炭、矿石等等那样按同样的程度突然增加，因为前二者的生长和生产必须服从一定的有机界规律，要经过一定的自然时段，而后面这些东西在一个工业发达的国家，只要具备相应的自然条件，在最短时间内就能增加。因此，由固定资本即机器等等组成的不变资本部分的生产和增加，可能会并且在发达的资本主义生产中甚至不可避免地会比由有机原料组成的不变资本部分快得多，结果对有机原料的需求会比它的供给增长得快，因此，它的价格会提高。</w:t>
      </w:r>
    </w:p>
    <w:p w14:paraId="4B92AC94">
      <w:pPr>
        <w:ind w:firstLine="420" w:firstLineChars="0"/>
        <w:rPr>
          <w:rFonts w:hint="default"/>
          <w:lang w:val="en-US" w:eastAsia="zh-CN"/>
        </w:rPr>
      </w:pPr>
      <w:r>
        <w:rPr>
          <w:rFonts w:hint="default"/>
          <w:lang w:val="en-US" w:eastAsia="zh-CN"/>
        </w:rPr>
        <w:t>这种价格提高，实际上会导致如下的结果：</w:t>
      </w:r>
    </w:p>
    <w:p w14:paraId="73C6930F">
      <w:pPr>
        <w:ind w:firstLine="420" w:firstLineChars="0"/>
        <w:rPr>
          <w:rFonts w:hint="default"/>
          <w:lang w:val="en-US" w:eastAsia="zh-CN"/>
        </w:rPr>
      </w:pPr>
      <w:r>
        <w:rPr>
          <w:rFonts w:hint="default"/>
          <w:lang w:val="en-US" w:eastAsia="zh-CN"/>
        </w:rPr>
        <w:t>1.这种原料会从较远的地区运来，因为提高的价格可以弥补较贵的运费；</w:t>
      </w:r>
    </w:p>
    <w:p w14:paraId="140AA602">
      <w:pPr>
        <w:ind w:firstLine="420" w:firstLineChars="0"/>
        <w:rPr>
          <w:rFonts w:hint="default"/>
          <w:lang w:val="en-US" w:eastAsia="zh-CN"/>
        </w:rPr>
      </w:pPr>
      <w:r>
        <w:rPr>
          <w:rFonts w:hint="default"/>
          <w:lang w:val="en-US" w:eastAsia="zh-CN"/>
        </w:rPr>
        <w:t>2.这种原料的生产会增加，不过按照事物的本性，也许要在一年以后，产量才能实际增加；</w:t>
      </w:r>
    </w:p>
    <w:p w14:paraId="7715C5C0">
      <w:pPr>
        <w:ind w:firstLine="420" w:firstLineChars="0"/>
        <w:rPr>
          <w:rFonts w:hint="default"/>
          <w:lang w:val="en-US" w:eastAsia="zh-CN"/>
        </w:rPr>
      </w:pPr>
      <w:r>
        <w:rPr>
          <w:rFonts w:hint="default"/>
          <w:lang w:val="en-US" w:eastAsia="zh-CN"/>
        </w:rPr>
        <w:t>3.以前没有使用过的各种代用品会被利用，废料会更经济地加以利用。如果价格的提高开始非常明显地影响生产的扩大和供给，这多半表明已经达到一个转折点：由于原料和以这种原料为要素的各种商品长期持续地涨价，需求会下降，因此在原料价格中也会出现一种反作用。撇开这种反作用由于不同形式的资本的贬值而引起的震动不说，还会出现一些别的情况，我们现在就来谈谈这些情况。</w:t>
      </w:r>
    </w:p>
    <w:p w14:paraId="1C376941">
      <w:pPr>
        <w:ind w:firstLine="420" w:firstLineChars="0"/>
        <w:rPr>
          <w:rFonts w:hint="default"/>
          <w:lang w:val="en-US" w:eastAsia="zh-CN"/>
        </w:rPr>
      </w:pPr>
      <w:r>
        <w:rPr>
          <w:rFonts w:hint="default"/>
          <w:lang w:val="en-US" w:eastAsia="zh-CN"/>
        </w:rPr>
        <w:t>首先，从以上所说可以清楚地看到：资本主义生产越发达，因而，由机器等组成的不变资本部分突然增加和持续增加的手段越多，积累越快（特别是在繁荣时期），机器和其他固定资本的相对生产过剩也就越严重，植物性原料和动物性原料的相对生产不足也就越频繁，上面所说的这些原料价格上涨的现象以及随后产生的反作用也就越显著。因此，由再生产过程的一个主要要素的这种剧烈的价格波动引起的激变，也就越频繁。</w:t>
      </w:r>
    </w:p>
    <w:p w14:paraId="7B95FF59">
      <w:pPr>
        <w:ind w:firstLine="420" w:firstLineChars="0"/>
        <w:rPr>
          <w:rFonts w:hint="default"/>
          <w:lang w:val="en-US" w:eastAsia="zh-CN"/>
        </w:rPr>
      </w:pPr>
      <w:r>
        <w:rPr>
          <w:rFonts w:hint="default"/>
          <w:lang w:val="en-US" w:eastAsia="zh-CN"/>
        </w:rPr>
        <w:t>但是，如果由于这些原料价格的提高一方面引起了需求的减少，另一方面既引起了当地生产的扩大，又使人们从遥远的一向很少利用或者根本不利用的生产地区去取得供给，而这两方面加在一起使原料的供给超过需求（而且是在原来的高价下超过需求），以致这种高价现在发生暴跌，那么，由此产生的结果，要从各种不同的角度来考察。</w:t>
      </w:r>
    </w:p>
    <w:p w14:paraId="1409D773">
      <w:pPr>
        <w:ind w:firstLine="420" w:firstLineChars="0"/>
        <w:rPr>
          <w:rFonts w:hint="default"/>
          <w:lang w:val="en-US" w:eastAsia="zh-CN"/>
        </w:rPr>
      </w:pPr>
      <w:r>
        <w:rPr>
          <w:rFonts w:hint="default"/>
          <w:lang w:val="en-US" w:eastAsia="zh-CN"/>
        </w:rPr>
        <w:t>原料价格的突然暴跌，会阻碍原料的再生产；因此，生产条件最有利的原出产国，会恢复它的垄断地位；这也许是受到一定限制的恢复，但毕竟是恢复。当然，一旦受到一定的刺激，原料的再生产会按扩大的规模进行，特别是在对这种生产或多或少占有垄断地位的国家。但是，在机器等增加以后生产借以进行的基础，——这个基础经过若干波动后，应当成为新的正常的基础，新的起点，——也由于上一次周转周期中发生的过程而显著扩大了。而这时，在一部分次要的原料产地，刚刚开始增长的再生产会再次遇到严重的障碍。但是，直接的刺激一旦过去，“到最便宜的市场上购买”（而不是像那些协会那样，力图提高各原出产国的生产能力，而不管这些国家当时能够提供产品的直接价格如何）这个竞争的一般原则一旦重新取得统治地位，人们就会重新让“价格”去调节供给。一切企图对原料生产进行共同的、全面的和有预见的控制——这种控制整个说来是和资本主义生产的规律根本不相容的，因而始终只是一种善良的愿望，或者只是在面临巨大危险和走投无路时例外采取的一种共同步骤——的想法，都要让位给供求将会互相调节的信念。</w:t>
      </w:r>
    </w:p>
    <w:p w14:paraId="7FBBFDD1">
      <w:pPr>
        <w:ind w:firstLine="420" w:firstLineChars="0"/>
        <w:rPr>
          <w:rFonts w:hint="default"/>
          <w:lang w:val="en-US" w:eastAsia="zh-CN"/>
        </w:rPr>
      </w:pPr>
      <w:r>
        <w:rPr>
          <w:rFonts w:hint="default"/>
          <w:lang w:val="en-US" w:eastAsia="zh-CN"/>
        </w:rPr>
        <w:t>好年成和坏年成的交替，当然也会使原料便宜。这个情况除了对需求的扩大产生直接影响以外，还会作为一种刺激对利润率发生上面提到的那种影响。上面所说的机器等的生产逐渐超过原料生产的过程，这时会按更大的规模重演。但是，原料生产部门的发展不过是跳跃式的，有时突然扩大，然后又急剧缩小。</w:t>
      </w:r>
    </w:p>
    <w:p w14:paraId="76CE2EE9">
      <w:pPr>
        <w:ind w:firstLine="420" w:firstLineChars="0"/>
        <w:rPr>
          <w:rFonts w:hint="default"/>
          <w:lang w:val="en-US" w:eastAsia="zh-CN"/>
        </w:rPr>
      </w:pPr>
      <w:r>
        <w:rPr>
          <w:rFonts w:hint="default"/>
          <w:lang w:val="en-US" w:eastAsia="zh-CN"/>
        </w:rPr>
        <w:t>因此，在生产史上，我们越是接近现代，就会越是经常地发现，特别是在有决定意义的产业部门中，从有机自然界获得的原料，是处在一种不断重复的变动中：先是相对的昂贵，然后是由此引起的贬值。历史的教训（这个教训从另一角度考察农业时也可以得出）是：资本主义制度同合理的农业相矛盾，或者说，合理的农业同资本主义制度不相容（虽然资本主义制度促进农业技术的发展），合理的农业所需要的，要么是自食其力的小农的手，要么是联合起来的生产者的控制。</w:t>
      </w:r>
    </w:p>
    <w:p w14:paraId="5F0D95AE">
      <w:pPr>
        <w:pStyle w:val="4"/>
        <w:ind w:firstLine="420" w:firstLineChars="0"/>
        <w:rPr>
          <w:rFonts w:hint="eastAsia"/>
          <w:lang w:val="en-US" w:eastAsia="zh-CN"/>
        </w:rPr>
      </w:pPr>
      <w:r>
        <w:rPr>
          <w:rFonts w:hint="eastAsia"/>
          <w:lang w:val="en-US" w:eastAsia="zh-CN"/>
        </w:rPr>
        <w:t>第七章——补充说明</w:t>
      </w:r>
    </w:p>
    <w:p w14:paraId="6FA55006">
      <w:pPr>
        <w:ind w:firstLine="420" w:firstLineChars="0"/>
        <w:rPr>
          <w:rFonts w:hint="default"/>
          <w:lang w:val="en-US" w:eastAsia="zh-CN"/>
        </w:rPr>
      </w:pPr>
      <w:r>
        <w:rPr>
          <w:rFonts w:hint="default"/>
          <w:lang w:val="en-US" w:eastAsia="zh-CN"/>
        </w:rPr>
        <w:t>在这一篇中，我们假定每个特殊生产部门占有的利润量，和投入这个部门的总资本所产生的剩余价值的总和相等。即使如此，资产者也不会把利润和剩余价值即无酬的剩余劳动，看作是同一的东西，其原因如下：</w:t>
      </w:r>
    </w:p>
    <w:p w14:paraId="40899AD4">
      <w:pPr>
        <w:ind w:firstLine="420" w:firstLineChars="0"/>
        <w:rPr>
          <w:rFonts w:hint="default"/>
          <w:lang w:val="en-US" w:eastAsia="zh-CN"/>
        </w:rPr>
      </w:pPr>
      <w:r>
        <w:rPr>
          <w:rFonts w:hint="default"/>
          <w:lang w:val="en-US" w:eastAsia="zh-CN"/>
        </w:rPr>
        <w:t>1.他在流通过程中忘记了生产过程。在他看来，实现了商品价值，——包括商品中剩余价值的实现，——就是创造了剩余价值。</w:t>
      </w:r>
    </w:p>
    <w:p w14:paraId="69C29E72">
      <w:pPr>
        <w:ind w:firstLine="420" w:firstLineChars="0"/>
        <w:rPr>
          <w:rFonts w:hint="default"/>
          <w:lang w:val="en-US" w:eastAsia="zh-CN"/>
        </w:rPr>
      </w:pPr>
      <w:r>
        <w:rPr>
          <w:rFonts w:hint="default"/>
          <w:lang w:val="en-US" w:eastAsia="zh-CN"/>
        </w:rPr>
        <w:t>2.假定劳动的剥削程度相同，正如我们已经看到的，撇开信用制度所引起的一切变化，撇开资本家互相间的一切欺骗和诈取，再撇开对市场的一切有利的选择，利润率仍然可以有很大的差别，这取决于采购的原料的价格的贵贱，原料采购人员的内行程度；取决于所使用的机器的生产效率、适用程度和便宜程度；取决于生产过程各个阶段的总安排的完善程度，即原料的浪费是否被杜绝，指挥和监督是否简单而有效，等等。总之，如果一定量可变资本的剩余价值已定，这个剩余价值会表现为多大的利润率，从而会提供多大的利润量，在很大的程度上还要取决于资本家自己或他的经理和职员的经营本领。这一情况使资本家产生了错觉，使他相信，他的利润不是来自对劳动的剥削，而是至少有一部分也来自与此无关的另外一些事情，特别是来自他个人的活动。</w:t>
      </w:r>
    </w:p>
    <w:p w14:paraId="2FCB5AA4">
      <w:pPr>
        <w:ind w:firstLine="420" w:firstLineChars="0"/>
        <w:rPr>
          <w:rFonts w:hint="default"/>
          <w:lang w:val="en-US" w:eastAsia="zh-CN"/>
        </w:rPr>
      </w:pPr>
      <w:r>
        <w:rPr>
          <w:rFonts w:hint="default"/>
          <w:lang w:val="en-US" w:eastAsia="zh-CN"/>
        </w:rPr>
        <w:t>根据本册第一篇的论述，可以看出一种见解（洛贝尔图斯）的错误，按照这种见解，资本的量的变化，不会影响利润和资本之间的比率，即不会影响利润率，因为，如果利润量增大，计算利润时作为基础的资本量也会增大，反过来，情况也就相反（这和地租不同，例如，地租增大时，土地面积保持不变）。</w:t>
      </w:r>
    </w:p>
    <w:p w14:paraId="4AEDA270">
      <w:pPr>
        <w:ind w:firstLine="420" w:firstLineChars="0"/>
        <w:rPr>
          <w:rFonts w:hint="default"/>
          <w:lang w:val="en-US" w:eastAsia="zh-CN"/>
        </w:rPr>
      </w:pPr>
      <w:r>
        <w:rPr>
          <w:rFonts w:hint="default"/>
          <w:lang w:val="en-US" w:eastAsia="zh-CN"/>
        </w:rPr>
        <w:t>这种见解只有在以下两个场合才是正确的。第一个场合是：其他一切条件不变，特别是剩余价值率不变，只有充当货币商品的那种商品发生了价值变化。（在只是发生名义上的价值变化，即价值符号提高或降低，而其他条件不变时，情况便是这样。）实际上资本价值并没有发生量的变化，只是同一价值和同一剩余价值的货币表现发生了量的变化。</w:t>
      </w:r>
    </w:p>
    <w:p w14:paraId="227F02B6">
      <w:pPr>
        <w:ind w:firstLine="420" w:firstLineChars="0"/>
        <w:rPr>
          <w:rFonts w:hint="default"/>
          <w:lang w:val="en-US" w:eastAsia="zh-CN"/>
        </w:rPr>
      </w:pPr>
      <w:r>
        <w:rPr>
          <w:rFonts w:hint="default"/>
          <w:lang w:val="en-US" w:eastAsia="zh-CN"/>
        </w:rPr>
        <w:t>另一个场合是：价值发生了实际的量的变化，但在发生这种量的变化时，v和c的比率没有发生变化；也就是说，在剩余价值率不变时，投在劳动力上的资本（作为所推动的劳动力的指数的可变资本）和投在生产资料上的资本之间的比率保持不变。这就是说，利润率在这里保持不变，因为资本的构成没有发生变化，没有受到资本的量的变动的影响。因此，在这里，利润量的增加或减少，只表示所使用的资本量的增加或减少。</w:t>
      </w:r>
    </w:p>
    <w:p w14:paraId="7216090B">
      <w:pPr>
        <w:ind w:firstLine="420" w:firstLineChars="0"/>
        <w:rPr>
          <w:rFonts w:hint="default"/>
          <w:lang w:val="en-US" w:eastAsia="zh-CN"/>
        </w:rPr>
      </w:pPr>
      <w:r>
        <w:rPr>
          <w:rFonts w:hint="default"/>
          <w:lang w:val="en-US" w:eastAsia="zh-CN"/>
        </w:rPr>
        <w:t>可见，在第一个场合，所使用的资本只是表面上发生了量的变化；在第二个场合，所使用的资本实际上发生了量的变化，但是资本的有机构成，即它的可变部分和不变部分的比率没有发生变化。不过除了这两个场合以外，或者所使用的资本量的变化，是资本的一个组成部分先行发生了价值变化的结果，因而是（在可变资本变化时剩余价值本身并未同时发生变化的情况下）它的各个组成部分的相对量发生变化的结果，或者这种量的变化（例如在进行大规模的劳动，采用新机器等等的时候），是资本的两个有机组成部分的相对量发生变化的原因。因此，在所有这些场合，在其他条件不变的情况下，所使用的资本量的变化，必然会同时伴有利润率的变化。</w:t>
      </w:r>
    </w:p>
    <w:p w14:paraId="0961BCFF">
      <w:pPr>
        <w:ind w:firstLine="420" w:firstLineChars="0"/>
        <w:rPr>
          <w:rFonts w:hint="default"/>
          <w:lang w:val="en-US" w:eastAsia="zh-CN"/>
        </w:rPr>
      </w:pPr>
      <w:r>
        <w:rPr>
          <w:rFonts w:hint="default"/>
          <w:lang w:val="en-US" w:eastAsia="zh-CN"/>
        </w:rPr>
        <w:t>利润率的提高总是这样发生的：剩余价值同它的生产费用即同全部预付资本相比，相对地或绝对地增加了，或者说，利润率和剩余价值率之间的差额缩小了。</w:t>
      </w:r>
    </w:p>
    <w:p w14:paraId="0028E8FF">
      <w:pPr>
        <w:ind w:firstLine="420" w:firstLineChars="0"/>
        <w:rPr>
          <w:rFonts w:hint="default"/>
          <w:lang w:val="en-US" w:eastAsia="zh-CN"/>
        </w:rPr>
      </w:pPr>
      <w:r>
        <w:rPr>
          <w:rFonts w:hint="default"/>
          <w:lang w:val="en-US" w:eastAsia="zh-CN"/>
        </w:rPr>
        <w:t>不以资本有机组成部分的变化或资本绝对量为转移的利润率波动，可以在下述情况下发生：预付资本——不管是以固定的形式存在还是以流动的形式存在——的价值提高或降低，是由于预付资本的再生产所必需的劳动时间的增加或减少，而这种增加或减少与现有的资本无关。每一种商品（因而也包括构成资本的那些商品）的价值，都不是由这种商品本身包含的必要劳动时间决定的，而是由它的再生产所需要的社会必要劳动时间决定的。这种再生产可以在和原有生产条件不同的、更困难或更有利的条件下进行。如果在改变了的条件下再生产同一物质资本一般需要加倍的时间，或者相反，只需要一半的时间，那么在货币价值不变时，以前值100镑的资本，现在则值200镑或50镑。如果这种增值或贬值以同等程度影响资本的一切部分，那么利润也就会相应地表现为加倍的或减半的货币额。</w:t>
      </w:r>
    </w:p>
    <w:p w14:paraId="21A72AD3">
      <w:pPr>
        <w:ind w:firstLine="420" w:firstLineChars="0"/>
        <w:rPr>
          <w:rFonts w:hint="default"/>
          <w:lang w:val="en-US" w:eastAsia="zh-CN"/>
        </w:rPr>
      </w:pPr>
      <w:r>
        <w:rPr>
          <w:rFonts w:hint="default"/>
          <w:lang w:val="en-US" w:eastAsia="zh-CN"/>
        </w:rPr>
        <w:t>但是，如果它包含资本有机构成的变化，就是说，使可变资本部分对不变资本部分的比率提高或降低，那么，在其他条件不变的情况下，利润率就会随着可变资本的相对提高而提高，随着可变资本的相对降低而降低。如果只是预付资本的货币价值（由于货币的价值变动）提高或降低，那么，剩余价值的货币表现就会按相同的比例提高或降低。利润率则保持不变。</w:t>
      </w:r>
    </w:p>
    <w:p w14:paraId="678B7CC7">
      <w:pPr>
        <w:pStyle w:val="3"/>
        <w:ind w:firstLine="420" w:firstLineChars="0"/>
        <w:rPr>
          <w:rFonts w:hint="eastAsia"/>
          <w:lang w:val="en-US" w:eastAsia="zh-CN"/>
        </w:rPr>
      </w:pPr>
      <w:r>
        <w:rPr>
          <w:rFonts w:hint="eastAsia"/>
          <w:lang w:val="en-US" w:eastAsia="zh-CN"/>
        </w:rPr>
        <w:t>第二篇——利润转化为平均利润</w:t>
      </w:r>
    </w:p>
    <w:p w14:paraId="7D970082">
      <w:pPr>
        <w:pStyle w:val="4"/>
        <w:rPr>
          <w:rFonts w:hint="eastAsia"/>
          <w:lang w:val="en-US" w:eastAsia="zh-CN"/>
        </w:rPr>
      </w:pPr>
      <w:r>
        <w:rPr>
          <w:rFonts w:hint="eastAsia"/>
          <w:lang w:val="en-US" w:eastAsia="zh-CN"/>
        </w:rPr>
        <w:t xml:space="preserve">第八章——不同生产部门的资本的不同构成和由此引起的利润率的差别 </w:t>
      </w:r>
    </w:p>
    <w:p w14:paraId="52A02206">
      <w:pPr>
        <w:ind w:firstLine="420" w:firstLineChars="0"/>
        <w:rPr>
          <w:rFonts w:hint="default"/>
          <w:lang w:val="en-US" w:eastAsia="zh-CN"/>
        </w:rPr>
      </w:pPr>
      <w:r>
        <w:rPr>
          <w:rFonts w:hint="default"/>
          <w:lang w:val="en-US" w:eastAsia="zh-CN"/>
        </w:rPr>
        <w:t>在前一篇中，除了其他方面，还论证了，在剩余价值率不变的情况下，利润率可以怎样变化，可以怎样提高或降低。在这一章中，我们假定，劳动剥削程度，从而剩余价值率和工作日的长度，在一个国家的社会劳动所分成的一切生产部门都一样大，一样高。</w:t>
      </w:r>
    </w:p>
    <w:p w14:paraId="63CF857A">
      <w:pPr>
        <w:ind w:firstLine="420" w:firstLineChars="0"/>
        <w:rPr>
          <w:rFonts w:hint="default"/>
          <w:lang w:val="en-US" w:eastAsia="zh-CN"/>
        </w:rPr>
      </w:pPr>
      <w:r>
        <w:rPr>
          <w:rFonts w:hint="default"/>
          <w:lang w:val="en-US" w:eastAsia="zh-CN"/>
        </w:rPr>
        <w:t>关于不同生产部门劳动剥削上的许多差别，亚当·斯密已经作了详细的论证，说明它们会由于各种实际的或人们的偏见认可的补偿理由而得到平衡，因而，它们作为只是表面的暂时的差别，在研究一般关系时不应加以考虑。</w:t>
      </w:r>
    </w:p>
    <w:p w14:paraId="6998ECE2">
      <w:pPr>
        <w:ind w:firstLine="420" w:firstLineChars="0"/>
        <w:rPr>
          <w:rFonts w:hint="default"/>
          <w:lang w:val="en-US" w:eastAsia="zh-CN"/>
        </w:rPr>
      </w:pPr>
      <w:r>
        <w:rPr>
          <w:rFonts w:hint="default"/>
          <w:lang w:val="en-US" w:eastAsia="zh-CN"/>
        </w:rPr>
        <w:t>另一些差别，例如工资水平的差别，大部分是以第一册开头就提到的简单劳动和复杂劳动的差别为基础的。这些差别虽然会使不同生产部门的工人的命运很不一样，但决不会影响这些不同部门的劳动剥削程度。例如，如果金匠的劳动报酬高于短工的劳动报酬，那么，金匠的剩余劳动所创造的剩余价值，也会按相同的比例大于短工的剩余劳动所创造的剩余价值。</w:t>
      </w:r>
    </w:p>
    <w:p w14:paraId="288F6E97">
      <w:pPr>
        <w:ind w:firstLine="420" w:firstLineChars="0"/>
        <w:rPr>
          <w:rFonts w:hint="default"/>
          <w:lang w:val="en-US" w:eastAsia="zh-CN"/>
        </w:rPr>
      </w:pPr>
      <w:r>
        <w:rPr>
          <w:rFonts w:hint="default"/>
          <w:lang w:val="en-US" w:eastAsia="zh-CN"/>
        </w:rPr>
        <w:t>即使工资和工作日，从而剩余价值率在不同生产部门之间甚至在同一生产部门的不同投资之间的平均化，会因各种地区性障碍而受到阻挠，可是随着资本主义生产的进步，随着一切经济关系服从于这种生产方式，这种平均化会日益形成。</w:t>
      </w:r>
    </w:p>
    <w:p w14:paraId="7B3D5967">
      <w:pPr>
        <w:ind w:firstLine="420" w:firstLineChars="0"/>
        <w:rPr>
          <w:rFonts w:hint="default"/>
          <w:lang w:val="en-US" w:eastAsia="zh-CN"/>
        </w:rPr>
      </w:pPr>
      <w:r>
        <w:rPr>
          <w:rFonts w:hint="default"/>
          <w:lang w:val="en-US" w:eastAsia="zh-CN"/>
        </w:rPr>
        <w:t>不管关于这些阻力的研究对于专门研究工资的著作来说多么重要，但在对资本主义生产进行一般研究的时候，可以把这些阻力看作偶然的和非本质的东西而搁在一边。在进行这种一般研究的时候，我们总是假定，各种现实关系是同它们的概念相符合的，或者说，所描述的各种现实关系只是表现它们自身的一般类型的。</w:t>
      </w:r>
    </w:p>
    <w:p w14:paraId="498E9724">
      <w:pPr>
        <w:ind w:firstLine="420" w:firstLineChars="0"/>
        <w:rPr>
          <w:rFonts w:hint="default"/>
          <w:lang w:val="en-US" w:eastAsia="zh-CN"/>
        </w:rPr>
      </w:pPr>
      <w:r>
        <w:rPr>
          <w:rFonts w:hint="default"/>
          <w:lang w:val="en-US" w:eastAsia="zh-CN"/>
        </w:rPr>
        <w:t>不同国家的剩余价值率的差别，也就是说，各国劳动剥削程度的差别，对于我们当前的研究是无关紧要的。我们在这一篇中要说明的恰恰是，一般利润率在一个国家内是通过什么方式形成的。但是很清楚，在比较不同国家的利润率时，我们只要把前面说明过的东西和这里要说明的东西加以对照就行了。我们本应先考察各国剩余价值率的差别，然后在这些已知的剩余价值率的基础上，比较各国利润率的差别。如果各国利润率的差别不是由各国剩余价值率的差别引起的，那么，这种差别一定是由这样一些情况造成的，这些情况，就像在本章的研究中所做的那样，都是以剩余价值相等、不变为前提的。</w:t>
      </w:r>
    </w:p>
    <w:p w14:paraId="3D7798EB">
      <w:pPr>
        <w:ind w:firstLine="420" w:firstLineChars="0"/>
        <w:rPr>
          <w:rFonts w:hint="default"/>
          <w:lang w:val="en-US" w:eastAsia="zh-CN"/>
        </w:rPr>
      </w:pPr>
      <w:r>
        <w:rPr>
          <w:rFonts w:hint="default"/>
          <w:lang w:val="en-US" w:eastAsia="zh-CN"/>
        </w:rPr>
        <w:t>在前面的一章中已经指出，假定剩余价值率不变，一定资本提供的利润率，仍然可以提高或降低，因为有些情况会提高或降低不变资本的这个部分或那个部分的价值，从而影响不变资本部分和可变资本部分的比率。此外还指出，那些会延长或缩短资本的周转时间的情况，也会对利润率产生同样的影响。因为利润量同剩余价值量，同剩余价值本身是同一的，所以很清楚，利润量——和利润率不同——不会受上述价值变动的影响。这些价值变动只会改变一定量剩余价值从而一定量利润所借以表现的比率，也就是说，只会改变利润的相对量，即它同预付资本量相比的量。</w:t>
      </w:r>
    </w:p>
    <w:p w14:paraId="7BD6B3EA">
      <w:pPr>
        <w:ind w:firstLine="420" w:firstLineChars="0"/>
        <w:rPr>
          <w:rFonts w:hint="default"/>
          <w:lang w:val="en-US" w:eastAsia="zh-CN"/>
        </w:rPr>
      </w:pPr>
      <w:r>
        <w:rPr>
          <w:rFonts w:hint="default"/>
          <w:lang w:val="en-US" w:eastAsia="zh-CN"/>
        </w:rPr>
        <w:t>诚然，当资本由于这些价值变动发生束缚或游离时，不仅利润率，而且利润本身也会通过这种间接的途径受到影响。但这始终只适用于已经投入的资本，不适用于新的投资；此外，利润本身的增加或减少，总是取决于同一个资本由于这些价值变动所能推动的劳动增加或减少的程度，从而在剩余价值率不变时所能生产的剩余价值量增加或减少的程度。可见，这个表面上的例外，远不是和一般规律相矛盾，远不是一般规律的一个例外，它实际上只是一般规律应用上的一个特殊场合。</w:t>
      </w:r>
    </w:p>
    <w:p w14:paraId="1B3CE5C6">
      <w:pPr>
        <w:ind w:firstLine="420" w:firstLineChars="0"/>
        <w:rPr>
          <w:rFonts w:hint="default"/>
          <w:lang w:val="en-US" w:eastAsia="zh-CN"/>
        </w:rPr>
      </w:pPr>
      <w:r>
        <w:rPr>
          <w:rFonts w:hint="default"/>
          <w:lang w:val="en-US" w:eastAsia="zh-CN"/>
        </w:rPr>
        <w:t>在前一篇中已经指出，在劳动的剥削程度不变时，利润率会随着不变资本各个组成部分的价值变化以及资本周转时间的变化而变化。由此自然可以得出结论说，如果其他条件不变，不同生产部门所使用的资本的周转时间不同，或者这些资本的有机组成部分的价值比率不同，那么，同时并存的不同生产部门的利润率就会不同。我们以前当作同一个资本在时间上相继发生的变化来考察的东西，现在要当作不同生产部门各个并存的投资之间同时存在的差别来考察。</w:t>
      </w:r>
    </w:p>
    <w:p w14:paraId="55D2C765">
      <w:pPr>
        <w:ind w:firstLine="420" w:firstLineChars="0"/>
        <w:rPr>
          <w:rFonts w:hint="default"/>
          <w:lang w:val="en-US" w:eastAsia="zh-CN"/>
        </w:rPr>
      </w:pPr>
      <w:r>
        <w:rPr>
          <w:rFonts w:hint="default"/>
          <w:lang w:val="en-US" w:eastAsia="zh-CN"/>
        </w:rPr>
        <w:t>在这里，我们必须研究：1.资本有机构成上的差别；2.资本周转时间上的差别。</w:t>
      </w:r>
    </w:p>
    <w:p w14:paraId="6351940F">
      <w:pPr>
        <w:ind w:firstLine="420" w:firstLineChars="0"/>
        <w:rPr>
          <w:rFonts w:hint="default"/>
          <w:lang w:val="en-US" w:eastAsia="zh-CN"/>
        </w:rPr>
      </w:pPr>
      <w:r>
        <w:rPr>
          <w:rFonts w:hint="default"/>
          <w:lang w:val="en-US" w:eastAsia="zh-CN"/>
        </w:rPr>
        <w:t>不言而喻，这整个研究的前提是：当我们说到某一生产部门的资本的构成或周转时，我们总是指投在这个生产部门的资本的平均正常状况，一般说来，也就是指投在这个生产部门的总资本的平均状况，而不是指投在这个部门的各个资本的偶然差别。</w:t>
      </w:r>
    </w:p>
    <w:p w14:paraId="4E78F4E4">
      <w:pPr>
        <w:ind w:firstLine="420" w:firstLineChars="0"/>
        <w:rPr>
          <w:rFonts w:hint="default"/>
          <w:lang w:val="en-US" w:eastAsia="zh-CN"/>
        </w:rPr>
      </w:pPr>
      <w:r>
        <w:rPr>
          <w:rFonts w:hint="default"/>
          <w:lang w:val="en-US" w:eastAsia="zh-CN"/>
        </w:rPr>
        <w:t>其次，因为假定剩余价值率和工作日不变，并且因为这个假定也包含着工资不变，所以，一定量的可变资本表示一定量的被推动的劳动力，因此也表示一定量的对象化劳动。</w:t>
      </w:r>
    </w:p>
    <w:p w14:paraId="41F80446">
      <w:pPr>
        <w:ind w:firstLine="420" w:firstLineChars="0"/>
        <w:rPr>
          <w:rFonts w:hint="default"/>
          <w:lang w:val="en-US" w:eastAsia="zh-CN"/>
        </w:rPr>
      </w:pPr>
      <w:r>
        <w:rPr>
          <w:rFonts w:hint="default"/>
          <w:lang w:val="en-US" w:eastAsia="zh-CN"/>
        </w:rPr>
        <w:t>正如在第一册中已经说过的，我们把资本的构成理解为资本的能动组成部分和它的被动组成部分的比率，理解为可变资本和不变资本的比率。在这里，我们要考察两个比率，虽然它们在一定情况下能够发生相同的作用，但它们并不具有同样的意义。</w:t>
      </w:r>
    </w:p>
    <w:p w14:paraId="36A19D5A">
      <w:pPr>
        <w:ind w:firstLine="420" w:firstLineChars="0"/>
        <w:rPr>
          <w:rFonts w:hint="default"/>
          <w:lang w:val="en-US" w:eastAsia="zh-CN"/>
        </w:rPr>
      </w:pPr>
      <w:r>
        <w:rPr>
          <w:rFonts w:hint="default"/>
          <w:lang w:val="en-US" w:eastAsia="zh-CN"/>
        </w:rPr>
        <w:t>第一个比率是建立在技术基础上的，它在生产力的一定发展阶段可以看作是已定的。例如，要在一天之内生产一定量的产品，因而——这里也就意味着——要推动一定量的生产资料，机器、原料等等，在生产中把它们消费掉，就必须有一定数目的工人所代表的一定量的劳动力。一定量的生产资料，必须有一定数目的工人与之相适应；也就是说，一定量的已经对象化在生产资料中的劳动，必须有一定量的活劳动与之相适应。这个比率在不同的生产部门是极不相同的，甚至在同一个产业的不同部门，也往往是极不相同的，尽管在彼此相隔很远的产业部门，这个比率偶尔可能完全相同或大致相同。</w:t>
      </w:r>
    </w:p>
    <w:p w14:paraId="593FBA9C">
      <w:pPr>
        <w:ind w:firstLine="420" w:firstLineChars="0"/>
        <w:rPr>
          <w:rFonts w:hint="default"/>
          <w:lang w:val="en-US" w:eastAsia="zh-CN"/>
        </w:rPr>
      </w:pPr>
      <w:r>
        <w:rPr>
          <w:rFonts w:hint="default"/>
          <w:lang w:val="en-US" w:eastAsia="zh-CN"/>
        </w:rPr>
        <w:t>这个比率形成资本的技术构成，并且是资本有机构成的真正基础。</w:t>
      </w:r>
    </w:p>
    <w:p w14:paraId="32F7C652">
      <w:pPr>
        <w:ind w:firstLine="420" w:firstLineChars="0"/>
        <w:rPr>
          <w:rFonts w:hint="default"/>
          <w:lang w:val="en-US" w:eastAsia="zh-CN"/>
        </w:rPr>
      </w:pPr>
      <w:r>
        <w:rPr>
          <w:rFonts w:hint="default"/>
          <w:lang w:val="en-US" w:eastAsia="zh-CN"/>
        </w:rPr>
        <w:t>但是，就可变资本只是劳动力的指数，不变资本只是这个劳动力所推动的生产资料量的指数来说，这个比率在不同产业部门也可能是相同的。例如，就铜器业和铁器业中的某些劳动来说，可以假定在劳动力和生产资料量之间有相同的比率。但因为铜比铁贵，所以，在这两个场合，可变资本和不变资本的价值比率就会不同，因此二者的总资本的价值构成也就不同。在每一个产业部门，技术构成和价值构成的差别都表现为：在技术构成不变时，资本的两个部分的价值比率可以发生变化，在技术构成发生变化时，资本的两个部分的价值比率可以保持不变；当然，后一种情况，只有在所使用的生产资料量和劳动力的比率上的变化，为二者价值上的相反的变化所抵消时，才会产生。</w:t>
      </w:r>
    </w:p>
    <w:p w14:paraId="5708B79B">
      <w:pPr>
        <w:ind w:firstLine="420" w:firstLineChars="0"/>
        <w:rPr>
          <w:rFonts w:hint="default"/>
          <w:lang w:val="en-US" w:eastAsia="zh-CN"/>
        </w:rPr>
      </w:pPr>
      <w:r>
        <w:rPr>
          <w:rFonts w:hint="default"/>
          <w:lang w:val="en-US" w:eastAsia="zh-CN"/>
        </w:rPr>
        <w:t>我们把由资本技术构成决定并且反映这种技术构成的资本价值构成，叫作资本的有机构成。</w:t>
      </w:r>
    </w:p>
    <w:p w14:paraId="4F43460E">
      <w:pPr>
        <w:ind w:firstLine="420" w:firstLineChars="0"/>
        <w:rPr>
          <w:rFonts w:hint="default"/>
          <w:lang w:val="en-US" w:eastAsia="zh-CN"/>
        </w:rPr>
      </w:pPr>
      <w:r>
        <w:rPr>
          <w:rFonts w:hint="default"/>
          <w:lang w:val="en-US" w:eastAsia="zh-CN"/>
        </w:rPr>
        <w:t>这样，就可变资本来说，我们假定它是一定量的劳动力或一定数目的工人或一定量被推动的活劳动的指数。我们在前一篇中看到，可变资本价值量的变化，可能只表示同量劳动的价格的增加或减少，但是在这里，剩余价值率和工作日都被看成是不变的，一定劳动时间的工资也被看成是既定的，因此这种情况就不会发生。另一方面，虽然不变资本的量的差别，也可以是一定量劳动力所推动的生产资料的数量变化的指数；但是这种差别也可能来源于一个生产部门所推动的生产资料的价值和其他生产部门所推动的生产资料的价值的差别。因此，在这里这两个角度都要加以考虑。</w:t>
      </w:r>
    </w:p>
    <w:p w14:paraId="4FD5C309">
      <w:pPr>
        <w:ind w:firstLine="420" w:firstLineChars="0"/>
        <w:rPr>
          <w:rFonts w:hint="default"/>
          <w:lang w:val="en-US" w:eastAsia="zh-CN"/>
        </w:rPr>
      </w:pPr>
      <w:r>
        <w:rPr>
          <w:rFonts w:hint="default"/>
          <w:lang w:val="en-US" w:eastAsia="zh-CN"/>
        </w:rPr>
        <w:t>对于投在工资上面的可变资本，必须指出一个非常重要的区别：一方面，它的价值，即工资额，代表着一定量对象化劳动；另一方面，它的价值只是它所推动的活劳动量的指数。它所推动的活劳动量，总是大于它所包含的劳动量，因此，也总是表现为一个大于可变资本的价值的价值；这个价值一方面取决于可变资本所推动的工人的人数，另一方面取决于工人所完成的剩余劳动量。</w:t>
      </w:r>
    </w:p>
    <w:p w14:paraId="7BDC4D1B">
      <w:pPr>
        <w:ind w:firstLine="420" w:firstLineChars="0"/>
        <w:rPr>
          <w:rFonts w:hint="default"/>
          <w:lang w:val="en-US" w:eastAsia="zh-CN"/>
        </w:rPr>
      </w:pPr>
      <w:r>
        <w:rPr>
          <w:rFonts w:hint="default"/>
          <w:lang w:val="en-US" w:eastAsia="zh-CN"/>
        </w:rPr>
        <w:t>资本的有机构成不同，同资本的绝对量无关。问题始终只是：每100中有多少可变资本，有多少不变资本。用百分比计算的不等量资本，——或者说等量资本，在这里是一样的，——在工作日相等、劳动剥削程度相等时，会生产出极不相同的利润量，因为它们会生产出极不相同的剩余价值量；确切些说，这是因为在不同的生产部门由于资本的有机构成不同，它们的可变部分也就不同，因而它们所推动的活劳动量也就不同，它们所占有的剩余劳动量，即剩余价值从而利润的实体的量，也就不同。</w:t>
      </w:r>
    </w:p>
    <w:p w14:paraId="32D5A959">
      <w:pPr>
        <w:ind w:firstLine="420" w:firstLineChars="0"/>
        <w:rPr>
          <w:rFonts w:hint="default"/>
          <w:lang w:val="en-US" w:eastAsia="zh-CN"/>
        </w:rPr>
      </w:pPr>
      <w:r>
        <w:rPr>
          <w:rFonts w:hint="default"/>
          <w:lang w:val="en-US" w:eastAsia="zh-CN"/>
        </w:rPr>
        <w:t>在不同生产部门，总资本的大小相等的部分，包含着剩余价值的大小不等的源泉，而剩余价值的惟一源泉是活劳动。在劳动剥削程度相等时，资本100所推动的劳动量，从而它所占有的剩余劳动量，取决于它的可变组成部分的大小。如果一个百分比构成为90c+10v的资本和一个构成为10c+90v的资本，在劳动剥削程度相等时，会生产出同样多的剩余价值或利润，那就非常清楚，剩余价值，从而价值本身的源泉必定不是劳动，而是别的什么东西了，这样一来，政治经济学就会失去任何合理的基础了。</w:t>
      </w:r>
    </w:p>
    <w:p w14:paraId="05D9642E">
      <w:pPr>
        <w:ind w:firstLine="420" w:firstLineChars="0"/>
        <w:rPr>
          <w:rFonts w:hint="default"/>
          <w:lang w:val="en-US" w:eastAsia="zh-CN"/>
        </w:rPr>
      </w:pPr>
      <w:r>
        <w:rPr>
          <w:rFonts w:hint="default"/>
          <w:lang w:val="en-US" w:eastAsia="zh-CN"/>
        </w:rPr>
        <w:t>因为不同生产部门按百分比考察的资本，——或者说，等量资本，——是按不同比率分为不变要素和可变要素的，它们所推动的活劳动不等，因而所创造的剩余价值从而利润也不等，所以，它们的利润率，即那个正好由剩余价值对总资本用百分比计算得出的利润率也就不同。</w:t>
      </w:r>
    </w:p>
    <w:p w14:paraId="01989B98">
      <w:pPr>
        <w:ind w:firstLine="420" w:firstLineChars="0"/>
        <w:rPr>
          <w:rFonts w:hint="default"/>
          <w:lang w:val="en-US" w:eastAsia="zh-CN"/>
        </w:rPr>
      </w:pPr>
      <w:r>
        <w:rPr>
          <w:rFonts w:hint="default"/>
          <w:lang w:val="en-US" w:eastAsia="zh-CN"/>
        </w:rPr>
        <w:t>但是，如果不同生产部门用百分比计算的资本，或者说，不同生产部门的等量资本，由于它们的有机构成不同，会生产出不等的利润，那么由此可以得出结论，不同生产部门的不等资本的利润，不可能和这些资本各自的大小保持比例，也就是说，不同生产部门的利润，不和各部门分别使用的资本量保持比例。因为，如果利润会和所使用的资本量成比例地增加，那就是假定，用百分比计算，利润是相等的，也就是说，不同生产部门的等量资本，尽管它们的有机构成不同，仍会有相等的利润率。只有在资本的有机构成已定的同一生产部门之内，或在资本的有机构成相等的不同生产部门之间，利润量才会和所使用的资本量成正比。说不等量资本的利润和这些资本的量保持比例，无非就是说，等量资本会提供等量利润，或者说，一切资本不论大小和有机构成如何，它们的利润率都是相等的。</w:t>
      </w:r>
    </w:p>
    <w:p w14:paraId="0F423D70">
      <w:pPr>
        <w:ind w:firstLine="420" w:firstLineChars="0"/>
        <w:rPr>
          <w:rFonts w:hint="default"/>
          <w:lang w:val="en-US" w:eastAsia="zh-CN"/>
        </w:rPr>
      </w:pPr>
      <w:r>
        <w:rPr>
          <w:rFonts w:hint="default"/>
          <w:lang w:val="en-US" w:eastAsia="zh-CN"/>
        </w:rPr>
        <w:t>除了资本的有机构成不同以外，也就是说，除了等量资本在不同生产部门会推动不等量劳动，从而在其他条件相同时会推动不等量剩余劳动以外，利润率的不等还有另外一个源泉，即不同生产部门资本的周转时间不同。我们在第四章已经看到，在资本构成相同，其他条件也相同时，利润率和周转时间成反比；我们还看到，如果同一个可变资本的周转时间不同，它生产的年剩余价值量就会不等。所以，周转时间的差别，是等量资本在不同生产部门在相等时间内生产出不等量利润的另一个原因，因而也是这些不同生产部门利润率不等的另一个原因。</w:t>
      </w:r>
    </w:p>
    <w:p w14:paraId="4D49C69D">
      <w:pPr>
        <w:ind w:firstLine="420" w:firstLineChars="0"/>
        <w:rPr>
          <w:rFonts w:hint="default"/>
          <w:lang w:val="en-US" w:eastAsia="zh-CN"/>
        </w:rPr>
      </w:pPr>
      <w:r>
        <w:rPr>
          <w:rFonts w:hint="default"/>
          <w:lang w:val="en-US" w:eastAsia="zh-CN"/>
        </w:rPr>
        <w:t>至于由固定资本和流动资本组成的资本构成的比率，就它本身来说，它根本不会影响利润率。它只有在两种场合才会影响利润率：或者是这种不同的构成与可变部分和不变部分的不同比率相一致，因而利润率的差别是由可变资本和不变资本的比率的差别引起的，而不是由固定资本和流动资本的比率的差别引起的；或者是固定组成部分和流动组成部分的不同比率引起了实现一定量利润所需的周转时间的差别。</w:t>
      </w:r>
    </w:p>
    <w:p w14:paraId="3C799C9F">
      <w:pPr>
        <w:ind w:firstLine="420" w:firstLineChars="0"/>
        <w:rPr>
          <w:rFonts w:hint="default"/>
          <w:lang w:val="en-US" w:eastAsia="zh-CN"/>
        </w:rPr>
      </w:pPr>
      <w:r>
        <w:rPr>
          <w:rFonts w:hint="default"/>
          <w:lang w:val="en-US" w:eastAsia="zh-CN"/>
        </w:rPr>
        <w:t>如果各资本按不同的比率分为固定部分和流动部分，这个情况当然总是会对这些资本的周转时间发生影响，并引起周转时间上的差别；但不能由此得出结论说，这些资本实现利润所需的周转时间是不同的。例如，A必须不断把较大部分的产品转化为原料等等，而B却要在较长时间内在耗费较少原料的情况下使用同样多的机器等等，尽管如此，A和B只要都在从事生产，就总是要动用它们的一部分资本，一个是用于原料，即用作流动资本，另一个是用于机器，即用作固定资本。A不断把它的一部分资本从商品形式转化为货币形式，再从货币形式转化为原料的形式；B却把它的一部分资本在较长时间内当作劳动工具来使用，而无须经过这样的变化。如果二者使用同样多的劳动，那么，虽然它们在一年内出售的产品总量的价值不等，但两个产品总量中包含的剩余价值会一样多，并且它们按全部预付资本计算的利润率也会相同，尽管它们的固定资本和流动资本的构成不同，它们的周转时间也不同。两个资本虽然周转时间不同，但在相等的时间内会实现相等的利润。</w:t>
      </w:r>
    </w:p>
    <w:p w14:paraId="0EA51D3A">
      <w:pPr>
        <w:ind w:firstLine="420" w:firstLineChars="0"/>
        <w:rPr>
          <w:rFonts w:hint="default"/>
          <w:lang w:val="en-US" w:eastAsia="zh-CN"/>
        </w:rPr>
      </w:pPr>
      <w:r>
        <w:rPr>
          <w:rFonts w:hint="default"/>
          <w:lang w:val="en-US" w:eastAsia="zh-CN"/>
        </w:rPr>
        <w:t>周转时间的差别本身，只有当它影响同一资本在一定时间内所能占有和实现的剩余劳动量的时候，才有意义。因此，既然流动资本和固定资本构成上的不等，并不一定包含着那种又会引起利润率不等的周转时间上的不等，那就很清楚，如果出现了利润率不等的现象，这并不是由于流动资本和固定资本的不同构成本身造成的，相反地，是因为在这里，这种不同的构成只是表明了一种会对利润率发生影响的周转时间上的不等。</w:t>
      </w:r>
    </w:p>
    <w:p w14:paraId="6C3665F7">
      <w:pPr>
        <w:ind w:firstLine="420" w:firstLineChars="0"/>
        <w:rPr>
          <w:rFonts w:hint="default"/>
          <w:lang w:val="en-US" w:eastAsia="zh-CN"/>
        </w:rPr>
      </w:pPr>
      <w:r>
        <w:rPr>
          <w:rFonts w:hint="default"/>
          <w:lang w:val="en-US" w:eastAsia="zh-CN"/>
        </w:rPr>
        <w:t>可见，在不同产业部门中由固定资本和流动资本组成的不变资本的不同构成本身，对利润率来说，并没有什么意义，因为起决定作用的，是可变资本和不变资本之比，并且不变资本的价值，因而不变资本同可变资本相比的相对量，同不变资本的各个组成部分的固定性质或流动性质是完全无关的。然而可以看到这样的事实，——这个事实往往导致错误的结论，——在固定资本显著发达的地方，这种发达只不过表明，生产是大规模进行的，因此不变资本大大超过可变资本，或者说，所使用的活劳动力同它所推动的生产资料量相比是很小的。</w:t>
      </w:r>
    </w:p>
    <w:p w14:paraId="4065CFC7">
      <w:pPr>
        <w:ind w:firstLine="420" w:firstLineChars="0"/>
        <w:rPr>
          <w:rFonts w:hint="default"/>
          <w:lang w:val="en-US" w:eastAsia="zh-CN"/>
        </w:rPr>
      </w:pPr>
      <w:r>
        <w:rPr>
          <w:rFonts w:hint="default"/>
          <w:lang w:val="en-US" w:eastAsia="zh-CN"/>
        </w:rPr>
        <w:t>这样，我们已经指出，在不同产业部门，与资本的不同的有机构成相适应，并且在一定限度内与资本的不同的周转时间相适应，不同的利润率占着统治地位；因此，即使在剩余价值率相等的情况下，利润和资本量成正比，从而等量资本在相等时间内提供等量利润的规律（作为一般的趋势），——假定周转时间相等，——也只适用于有机构成相等的资本。</w:t>
      </w:r>
    </w:p>
    <w:p w14:paraId="279B0B8B">
      <w:pPr>
        <w:ind w:firstLine="420" w:firstLineChars="0"/>
        <w:rPr>
          <w:rFonts w:hint="default"/>
          <w:lang w:val="en-US" w:eastAsia="zh-CN"/>
        </w:rPr>
      </w:pPr>
      <w:r>
        <w:rPr>
          <w:rFonts w:hint="default"/>
          <w:lang w:val="en-US" w:eastAsia="zh-CN"/>
        </w:rPr>
        <w:t>以上所述，和我们直到现在为止的全部论述一样，是建立在同一基础上的，即商品是按照它们的价值出售的。另一方面，毫无疑问，如果撇开那些非本质的、偶然的、互相抵消的差别不说，对不同产业部门来说，平均利润率的差别实际上并不存在，而且也不可能存在，除非把资本主义生产的整个体系摧毁。所以，在这里，价值理论好像同现实的运动不一致，同生产的实际现象不一致，因此，理解这些现象的任何企图，也好像必须完全放弃。</w:t>
      </w:r>
    </w:p>
    <w:p w14:paraId="4D8EE070">
      <w:pPr>
        <w:ind w:firstLine="420" w:firstLineChars="0"/>
        <w:rPr>
          <w:rFonts w:hint="default"/>
          <w:lang w:val="en-US" w:eastAsia="zh-CN"/>
        </w:rPr>
      </w:pPr>
      <w:r>
        <w:rPr>
          <w:rFonts w:hint="default"/>
          <w:lang w:val="en-US" w:eastAsia="zh-CN"/>
        </w:rPr>
        <w:t>从本册第一篇可以得出，不同的生产部门，不管资本的有机构成如何不同，只要为生产产品所预付的资本部分相等，其产品的成本价格总是相等的。对资本家说来，在成本价格上，可变资本和不变资本的区别消失了。资本家为了生产一种商品，必须支出100镑，不管他的支出是90c+10v还是10c+90v，这种商品总是耗费一样多。对他来说，商品总是要耗费100镑，不多也不少。不管所生产的价值和剩余价值多么不同，成本价格对投在不同部门的等量资本来说总是一样的。成本价格的这种等同性，形成各个投资竞争的基础，而平均利润就是通过这种竞争确定的。</w:t>
      </w:r>
    </w:p>
    <w:p w14:paraId="24F886BB">
      <w:pPr>
        <w:pStyle w:val="4"/>
        <w:ind w:firstLine="420" w:firstLineChars="0"/>
        <w:rPr>
          <w:rFonts w:hint="eastAsia"/>
          <w:lang w:val="en-US" w:eastAsia="zh-CN"/>
        </w:rPr>
      </w:pPr>
      <w:r>
        <w:rPr>
          <w:rFonts w:hint="eastAsia"/>
          <w:lang w:val="en-US" w:eastAsia="zh-CN"/>
        </w:rPr>
        <w:t>第九章——一般利润率（平均利润率）的形成和商品价值转化为生产价格</w:t>
      </w:r>
    </w:p>
    <w:p w14:paraId="6E9E2A26">
      <w:pPr>
        <w:ind w:firstLine="420" w:firstLineChars="0"/>
        <w:rPr>
          <w:rFonts w:hint="default"/>
          <w:lang w:val="en-US" w:eastAsia="zh-CN"/>
        </w:rPr>
      </w:pPr>
      <w:r>
        <w:rPr>
          <w:rFonts w:hint="default"/>
          <w:lang w:val="en-US" w:eastAsia="zh-CN"/>
        </w:rPr>
        <w:t>资本的有机构成，在任何时候都取决于两种情况：第一，所使用的劳动力和所使用的生产资料量的技术比率；第二，这些生产资料的价格。</w:t>
      </w:r>
    </w:p>
    <w:p w14:paraId="4D6AE15A">
      <w:pPr>
        <w:ind w:firstLine="420" w:firstLineChars="0"/>
        <w:rPr>
          <w:rFonts w:hint="default"/>
          <w:lang w:val="en-US" w:eastAsia="zh-CN"/>
        </w:rPr>
      </w:pPr>
      <w:r>
        <w:rPr>
          <w:rFonts w:hint="default"/>
          <w:lang w:val="en-US" w:eastAsia="zh-CN"/>
        </w:rPr>
        <w:t>我们已经知道，资本的有机构成，必须按它的百分比来考察。一个资本的</w:t>
      </w:r>
      <w:r>
        <w:rPr>
          <w:rFonts w:hint="eastAsia"/>
          <w:lang w:val="en-US" w:eastAsia="zh-CN"/>
        </w:rPr>
        <w:t>4/5</w:t>
      </w:r>
      <w:r>
        <w:rPr>
          <w:rFonts w:hint="default"/>
          <w:lang w:val="en-US" w:eastAsia="zh-CN"/>
        </w:rPr>
        <w:t>为不变资本，</w:t>
      </w:r>
      <w:r>
        <w:rPr>
          <w:rFonts w:hint="eastAsia"/>
          <w:lang w:val="en-US" w:eastAsia="zh-CN"/>
        </w:rPr>
        <w:t>1/5</w:t>
      </w:r>
      <w:r>
        <w:rPr>
          <w:rFonts w:hint="default"/>
          <w:lang w:val="en-US" w:eastAsia="zh-CN"/>
        </w:rPr>
        <w:t>为可变资本，它的有机构成，我们用80c+20v这个公式来表示。其次，在比较时，假定剩余价值率不变，并且可以任意假定这个比率，例如100%。因此，80c+20v的资本产生20m的剩余价值，按总资本计算，利润率为20%。它的产品的实际价值有多大，现在要看不变资本的固定部分有多大，并且要看固定部分中作为损耗加入产品的部分有多大，没有加入产品的部分有多大。但是，因为这种情况对于利润率，从而对于我们现在的研究毫无意义，所以，为了简便起见，假定不变资本到处都是同样地全部加入所考察的资本的年产品。其次还假定，不同生产部门的资本，会和它们的可变部分的量成比例地每年实现同样多的剩余价值；这就是说，我们把周转时间的差别能在这方面引起的差别暂时撇开不说。这一点以后再研究。</w:t>
      </w:r>
    </w:p>
    <w:p w14:paraId="5D76EA1B">
      <w:pPr>
        <w:ind w:firstLine="420" w:firstLineChars="0"/>
        <w:rPr>
          <w:rFonts w:hint="eastAsia"/>
          <w:lang w:val="en-US" w:eastAsia="zh-CN"/>
        </w:rPr>
      </w:pPr>
      <w:r>
        <w:rPr>
          <w:rFonts w:hint="eastAsia"/>
          <w:lang w:val="en-US" w:eastAsia="zh-CN"/>
        </w:rPr>
        <w:t>假定五个不同的生产部门，其资本的有机构成各不相同，而剩余价值率皆为100%：</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722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D83BE9">
            <w:pPr>
              <w:rPr>
                <w:rFonts w:hint="default"/>
                <w:vertAlign w:val="baseline"/>
                <w:lang w:val="en-US" w:eastAsia="zh-CN"/>
              </w:rPr>
            </w:pPr>
            <w:r>
              <w:rPr>
                <w:rFonts w:hint="eastAsia"/>
                <w:vertAlign w:val="baseline"/>
                <w:lang w:val="en-US" w:eastAsia="zh-CN"/>
              </w:rPr>
              <w:t>资本</w:t>
            </w:r>
          </w:p>
        </w:tc>
        <w:tc>
          <w:tcPr>
            <w:tcW w:w="1704" w:type="dxa"/>
          </w:tcPr>
          <w:p w14:paraId="7C25A315">
            <w:pPr>
              <w:rPr>
                <w:rFonts w:hint="default"/>
                <w:vertAlign w:val="baseline"/>
                <w:lang w:val="en-US" w:eastAsia="zh-CN"/>
              </w:rPr>
            </w:pPr>
            <w:r>
              <w:rPr>
                <w:rFonts w:hint="eastAsia"/>
                <w:vertAlign w:val="baseline"/>
                <w:lang w:val="en-US" w:eastAsia="zh-CN"/>
              </w:rPr>
              <w:t>剩余价值率</w:t>
            </w:r>
          </w:p>
        </w:tc>
        <w:tc>
          <w:tcPr>
            <w:tcW w:w="1704" w:type="dxa"/>
          </w:tcPr>
          <w:p w14:paraId="3F0C25F1">
            <w:pPr>
              <w:rPr>
                <w:rFonts w:hint="default"/>
                <w:vertAlign w:val="baseline"/>
                <w:lang w:val="en-US" w:eastAsia="zh-CN"/>
              </w:rPr>
            </w:pPr>
            <w:r>
              <w:rPr>
                <w:rFonts w:hint="eastAsia"/>
                <w:vertAlign w:val="baseline"/>
                <w:lang w:val="en-US" w:eastAsia="zh-CN"/>
              </w:rPr>
              <w:t>剩余价值</w:t>
            </w:r>
          </w:p>
        </w:tc>
        <w:tc>
          <w:tcPr>
            <w:tcW w:w="1705" w:type="dxa"/>
          </w:tcPr>
          <w:p w14:paraId="31C40ADD">
            <w:pPr>
              <w:rPr>
                <w:rFonts w:hint="default"/>
                <w:vertAlign w:val="baseline"/>
                <w:lang w:val="en-US" w:eastAsia="zh-CN"/>
              </w:rPr>
            </w:pPr>
            <w:r>
              <w:rPr>
                <w:rFonts w:hint="eastAsia"/>
                <w:vertAlign w:val="baseline"/>
                <w:lang w:val="en-US" w:eastAsia="zh-CN"/>
              </w:rPr>
              <w:t>产品价值</w:t>
            </w:r>
          </w:p>
        </w:tc>
        <w:tc>
          <w:tcPr>
            <w:tcW w:w="1705" w:type="dxa"/>
          </w:tcPr>
          <w:p w14:paraId="14C1290A">
            <w:pPr>
              <w:rPr>
                <w:rFonts w:hint="default"/>
                <w:vertAlign w:val="baseline"/>
                <w:lang w:val="en-US" w:eastAsia="zh-CN"/>
              </w:rPr>
            </w:pPr>
            <w:r>
              <w:rPr>
                <w:rFonts w:hint="eastAsia"/>
                <w:vertAlign w:val="baseline"/>
                <w:lang w:val="en-US" w:eastAsia="zh-CN"/>
              </w:rPr>
              <w:t>利润率</w:t>
            </w:r>
          </w:p>
        </w:tc>
      </w:tr>
      <w:tr w14:paraId="0F8B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3261FEF">
            <w:pPr>
              <w:rPr>
                <w:rFonts w:hint="default"/>
                <w:vertAlign w:val="baseline"/>
                <w:lang w:val="en-US" w:eastAsia="zh-CN"/>
              </w:rPr>
            </w:pPr>
            <w:r>
              <w:rPr>
                <w:rFonts w:hint="eastAsia"/>
                <w:vertAlign w:val="baseline"/>
                <w:lang w:val="en-US" w:eastAsia="zh-CN"/>
              </w:rPr>
              <w:t>Ⅰ80c+20v</w:t>
            </w:r>
          </w:p>
        </w:tc>
        <w:tc>
          <w:tcPr>
            <w:tcW w:w="1704" w:type="dxa"/>
          </w:tcPr>
          <w:p w14:paraId="6F6E3ED0">
            <w:pPr>
              <w:rPr>
                <w:rFonts w:hint="default"/>
                <w:vertAlign w:val="baseline"/>
                <w:lang w:val="en-US" w:eastAsia="zh-CN"/>
              </w:rPr>
            </w:pPr>
            <w:r>
              <w:rPr>
                <w:rFonts w:hint="eastAsia"/>
                <w:vertAlign w:val="baseline"/>
                <w:lang w:val="en-US" w:eastAsia="zh-CN"/>
              </w:rPr>
              <w:t>100%</w:t>
            </w:r>
          </w:p>
        </w:tc>
        <w:tc>
          <w:tcPr>
            <w:tcW w:w="1704" w:type="dxa"/>
          </w:tcPr>
          <w:p w14:paraId="41A028EA">
            <w:pPr>
              <w:rPr>
                <w:rFonts w:hint="default"/>
                <w:vertAlign w:val="baseline"/>
                <w:lang w:val="en-US" w:eastAsia="zh-CN"/>
              </w:rPr>
            </w:pPr>
            <w:r>
              <w:rPr>
                <w:rFonts w:hint="eastAsia"/>
                <w:vertAlign w:val="baseline"/>
                <w:lang w:val="en-US" w:eastAsia="zh-CN"/>
              </w:rPr>
              <w:t>20</w:t>
            </w:r>
          </w:p>
        </w:tc>
        <w:tc>
          <w:tcPr>
            <w:tcW w:w="1705" w:type="dxa"/>
          </w:tcPr>
          <w:p w14:paraId="784E074E">
            <w:pPr>
              <w:rPr>
                <w:rFonts w:hint="default"/>
                <w:vertAlign w:val="baseline"/>
                <w:lang w:val="en-US" w:eastAsia="zh-CN"/>
              </w:rPr>
            </w:pPr>
            <w:r>
              <w:rPr>
                <w:rFonts w:hint="eastAsia"/>
                <w:vertAlign w:val="baseline"/>
                <w:lang w:val="en-US" w:eastAsia="zh-CN"/>
              </w:rPr>
              <w:t>120</w:t>
            </w:r>
          </w:p>
        </w:tc>
        <w:tc>
          <w:tcPr>
            <w:tcW w:w="1705" w:type="dxa"/>
          </w:tcPr>
          <w:p w14:paraId="748783AD">
            <w:pPr>
              <w:rPr>
                <w:rFonts w:hint="default"/>
                <w:vertAlign w:val="baseline"/>
                <w:lang w:val="en-US" w:eastAsia="zh-CN"/>
              </w:rPr>
            </w:pPr>
            <w:r>
              <w:rPr>
                <w:rFonts w:hint="eastAsia"/>
                <w:vertAlign w:val="baseline"/>
                <w:lang w:val="en-US" w:eastAsia="zh-CN"/>
              </w:rPr>
              <w:t>20%</w:t>
            </w:r>
          </w:p>
        </w:tc>
      </w:tr>
      <w:tr w14:paraId="175C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78CE4BC">
            <w:pPr>
              <w:rPr>
                <w:rFonts w:hint="default"/>
                <w:vertAlign w:val="baseline"/>
                <w:lang w:val="en-US" w:eastAsia="zh-CN"/>
              </w:rPr>
            </w:pPr>
            <w:r>
              <w:rPr>
                <w:rFonts w:hint="eastAsia"/>
                <w:vertAlign w:val="baseline"/>
                <w:lang w:val="en-US" w:eastAsia="zh-CN"/>
              </w:rPr>
              <w:t>Ⅱ70c+30v</w:t>
            </w:r>
          </w:p>
        </w:tc>
        <w:tc>
          <w:tcPr>
            <w:tcW w:w="1704" w:type="dxa"/>
          </w:tcPr>
          <w:p w14:paraId="2DBDB37E">
            <w:pPr>
              <w:rPr>
                <w:rFonts w:hint="default"/>
                <w:vertAlign w:val="baseline"/>
                <w:lang w:val="en-US" w:eastAsia="zh-CN"/>
              </w:rPr>
            </w:pPr>
            <w:r>
              <w:rPr>
                <w:rFonts w:hint="eastAsia"/>
                <w:vertAlign w:val="baseline"/>
                <w:lang w:val="en-US" w:eastAsia="zh-CN"/>
              </w:rPr>
              <w:t>100%</w:t>
            </w:r>
          </w:p>
        </w:tc>
        <w:tc>
          <w:tcPr>
            <w:tcW w:w="1704" w:type="dxa"/>
          </w:tcPr>
          <w:p w14:paraId="723ED314">
            <w:pPr>
              <w:rPr>
                <w:rFonts w:hint="default"/>
                <w:vertAlign w:val="baseline"/>
                <w:lang w:val="en-US" w:eastAsia="zh-CN"/>
              </w:rPr>
            </w:pPr>
            <w:r>
              <w:rPr>
                <w:rFonts w:hint="eastAsia"/>
                <w:vertAlign w:val="baseline"/>
                <w:lang w:val="en-US" w:eastAsia="zh-CN"/>
              </w:rPr>
              <w:t>30</w:t>
            </w:r>
          </w:p>
        </w:tc>
        <w:tc>
          <w:tcPr>
            <w:tcW w:w="1705" w:type="dxa"/>
          </w:tcPr>
          <w:p w14:paraId="571D3FFF">
            <w:pPr>
              <w:rPr>
                <w:rFonts w:hint="default"/>
                <w:vertAlign w:val="baseline"/>
                <w:lang w:val="en-US" w:eastAsia="zh-CN"/>
              </w:rPr>
            </w:pPr>
            <w:r>
              <w:rPr>
                <w:rFonts w:hint="eastAsia"/>
                <w:vertAlign w:val="baseline"/>
                <w:lang w:val="en-US" w:eastAsia="zh-CN"/>
              </w:rPr>
              <w:t>130</w:t>
            </w:r>
          </w:p>
        </w:tc>
        <w:tc>
          <w:tcPr>
            <w:tcW w:w="1705" w:type="dxa"/>
          </w:tcPr>
          <w:p w14:paraId="26DB7790">
            <w:pPr>
              <w:rPr>
                <w:rFonts w:hint="default"/>
                <w:vertAlign w:val="baseline"/>
                <w:lang w:val="en-US" w:eastAsia="zh-CN"/>
              </w:rPr>
            </w:pPr>
            <w:r>
              <w:rPr>
                <w:rFonts w:hint="eastAsia"/>
                <w:vertAlign w:val="baseline"/>
                <w:lang w:val="en-US" w:eastAsia="zh-CN"/>
              </w:rPr>
              <w:t>30%</w:t>
            </w:r>
          </w:p>
        </w:tc>
      </w:tr>
      <w:tr w14:paraId="138F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30DE0A">
            <w:pPr>
              <w:rPr>
                <w:rFonts w:hint="default"/>
                <w:vertAlign w:val="baseline"/>
                <w:lang w:val="en-US" w:eastAsia="zh-CN"/>
              </w:rPr>
            </w:pPr>
            <w:r>
              <w:rPr>
                <w:rFonts w:hint="eastAsia"/>
                <w:vertAlign w:val="baseline"/>
                <w:lang w:val="en-US" w:eastAsia="zh-CN"/>
              </w:rPr>
              <w:t>Ⅲ60c+40v</w:t>
            </w:r>
          </w:p>
        </w:tc>
        <w:tc>
          <w:tcPr>
            <w:tcW w:w="1704" w:type="dxa"/>
          </w:tcPr>
          <w:p w14:paraId="11512A8F">
            <w:pPr>
              <w:rPr>
                <w:rFonts w:hint="default"/>
                <w:vertAlign w:val="baseline"/>
                <w:lang w:val="en-US" w:eastAsia="zh-CN"/>
              </w:rPr>
            </w:pPr>
            <w:r>
              <w:rPr>
                <w:rFonts w:hint="eastAsia"/>
                <w:vertAlign w:val="baseline"/>
                <w:lang w:val="en-US" w:eastAsia="zh-CN"/>
              </w:rPr>
              <w:t>100%</w:t>
            </w:r>
          </w:p>
        </w:tc>
        <w:tc>
          <w:tcPr>
            <w:tcW w:w="1704" w:type="dxa"/>
          </w:tcPr>
          <w:p w14:paraId="179D05B5">
            <w:pPr>
              <w:rPr>
                <w:rFonts w:hint="default"/>
                <w:vertAlign w:val="baseline"/>
                <w:lang w:val="en-US" w:eastAsia="zh-CN"/>
              </w:rPr>
            </w:pPr>
            <w:r>
              <w:rPr>
                <w:rFonts w:hint="eastAsia"/>
                <w:vertAlign w:val="baseline"/>
                <w:lang w:val="en-US" w:eastAsia="zh-CN"/>
              </w:rPr>
              <w:t>40</w:t>
            </w:r>
          </w:p>
        </w:tc>
        <w:tc>
          <w:tcPr>
            <w:tcW w:w="1705" w:type="dxa"/>
          </w:tcPr>
          <w:p w14:paraId="45380EC8">
            <w:pPr>
              <w:rPr>
                <w:rFonts w:hint="default"/>
                <w:vertAlign w:val="baseline"/>
                <w:lang w:val="en-US" w:eastAsia="zh-CN"/>
              </w:rPr>
            </w:pPr>
            <w:r>
              <w:rPr>
                <w:rFonts w:hint="eastAsia"/>
                <w:vertAlign w:val="baseline"/>
                <w:lang w:val="en-US" w:eastAsia="zh-CN"/>
              </w:rPr>
              <w:t>140</w:t>
            </w:r>
          </w:p>
        </w:tc>
        <w:tc>
          <w:tcPr>
            <w:tcW w:w="1705" w:type="dxa"/>
          </w:tcPr>
          <w:p w14:paraId="4E0CE8EE">
            <w:pPr>
              <w:rPr>
                <w:rFonts w:hint="default"/>
                <w:vertAlign w:val="baseline"/>
                <w:lang w:val="en-US" w:eastAsia="zh-CN"/>
              </w:rPr>
            </w:pPr>
            <w:r>
              <w:rPr>
                <w:rFonts w:hint="eastAsia"/>
                <w:vertAlign w:val="baseline"/>
                <w:lang w:val="en-US" w:eastAsia="zh-CN"/>
              </w:rPr>
              <w:t>40%</w:t>
            </w:r>
          </w:p>
        </w:tc>
      </w:tr>
      <w:tr w14:paraId="43F3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872C44">
            <w:pPr>
              <w:rPr>
                <w:rFonts w:hint="default"/>
                <w:vertAlign w:val="baseline"/>
                <w:lang w:val="en-US" w:eastAsia="zh-CN"/>
              </w:rPr>
            </w:pPr>
            <w:r>
              <w:rPr>
                <w:rFonts w:hint="eastAsia"/>
                <w:vertAlign w:val="baseline"/>
                <w:lang w:val="en-US" w:eastAsia="zh-CN"/>
              </w:rPr>
              <w:t>Ⅳ85c+15v</w:t>
            </w:r>
          </w:p>
        </w:tc>
        <w:tc>
          <w:tcPr>
            <w:tcW w:w="1704" w:type="dxa"/>
          </w:tcPr>
          <w:p w14:paraId="6BDE2D9A">
            <w:pPr>
              <w:rPr>
                <w:rFonts w:hint="default"/>
                <w:vertAlign w:val="baseline"/>
                <w:lang w:val="en-US" w:eastAsia="zh-CN"/>
              </w:rPr>
            </w:pPr>
            <w:r>
              <w:rPr>
                <w:rFonts w:hint="eastAsia"/>
                <w:vertAlign w:val="baseline"/>
                <w:lang w:val="en-US" w:eastAsia="zh-CN"/>
              </w:rPr>
              <w:t>100%</w:t>
            </w:r>
          </w:p>
        </w:tc>
        <w:tc>
          <w:tcPr>
            <w:tcW w:w="1704" w:type="dxa"/>
          </w:tcPr>
          <w:p w14:paraId="594DDF35">
            <w:pPr>
              <w:rPr>
                <w:rFonts w:hint="default"/>
                <w:vertAlign w:val="baseline"/>
                <w:lang w:val="en-US" w:eastAsia="zh-CN"/>
              </w:rPr>
            </w:pPr>
            <w:r>
              <w:rPr>
                <w:rFonts w:hint="eastAsia"/>
                <w:vertAlign w:val="baseline"/>
                <w:lang w:val="en-US" w:eastAsia="zh-CN"/>
              </w:rPr>
              <w:t>15</w:t>
            </w:r>
          </w:p>
        </w:tc>
        <w:tc>
          <w:tcPr>
            <w:tcW w:w="1705" w:type="dxa"/>
          </w:tcPr>
          <w:p w14:paraId="1E4A144F">
            <w:pPr>
              <w:rPr>
                <w:rFonts w:hint="default"/>
                <w:vertAlign w:val="baseline"/>
                <w:lang w:val="en-US" w:eastAsia="zh-CN"/>
              </w:rPr>
            </w:pPr>
            <w:r>
              <w:rPr>
                <w:rFonts w:hint="eastAsia"/>
                <w:vertAlign w:val="baseline"/>
                <w:lang w:val="en-US" w:eastAsia="zh-CN"/>
              </w:rPr>
              <w:t>115</w:t>
            </w:r>
          </w:p>
        </w:tc>
        <w:tc>
          <w:tcPr>
            <w:tcW w:w="1705" w:type="dxa"/>
          </w:tcPr>
          <w:p w14:paraId="4D183468">
            <w:pPr>
              <w:rPr>
                <w:rFonts w:hint="default"/>
                <w:vertAlign w:val="baseline"/>
                <w:lang w:val="en-US" w:eastAsia="zh-CN"/>
              </w:rPr>
            </w:pPr>
            <w:r>
              <w:rPr>
                <w:rFonts w:hint="eastAsia"/>
                <w:vertAlign w:val="baseline"/>
                <w:lang w:val="en-US" w:eastAsia="zh-CN"/>
              </w:rPr>
              <w:t>15%</w:t>
            </w:r>
          </w:p>
        </w:tc>
      </w:tr>
      <w:tr w14:paraId="537D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28932C">
            <w:pPr>
              <w:rPr>
                <w:rFonts w:hint="default"/>
                <w:vertAlign w:val="baseline"/>
                <w:lang w:val="en-US" w:eastAsia="zh-CN"/>
              </w:rPr>
            </w:pPr>
            <w:r>
              <w:rPr>
                <w:rFonts w:hint="eastAsia"/>
                <w:vertAlign w:val="baseline"/>
                <w:lang w:val="en-US" w:eastAsia="zh-CN"/>
              </w:rPr>
              <w:t>Ⅴ95c+5v</w:t>
            </w:r>
          </w:p>
        </w:tc>
        <w:tc>
          <w:tcPr>
            <w:tcW w:w="1704" w:type="dxa"/>
          </w:tcPr>
          <w:p w14:paraId="14E84199">
            <w:pPr>
              <w:rPr>
                <w:rFonts w:hint="default"/>
                <w:vertAlign w:val="baseline"/>
                <w:lang w:val="en-US" w:eastAsia="zh-CN"/>
              </w:rPr>
            </w:pPr>
            <w:r>
              <w:rPr>
                <w:rFonts w:hint="eastAsia"/>
                <w:vertAlign w:val="baseline"/>
                <w:lang w:val="en-US" w:eastAsia="zh-CN"/>
              </w:rPr>
              <w:t>100%</w:t>
            </w:r>
          </w:p>
        </w:tc>
        <w:tc>
          <w:tcPr>
            <w:tcW w:w="1704" w:type="dxa"/>
          </w:tcPr>
          <w:p w14:paraId="029B9598">
            <w:pPr>
              <w:rPr>
                <w:rFonts w:hint="default"/>
                <w:vertAlign w:val="baseline"/>
                <w:lang w:val="en-US" w:eastAsia="zh-CN"/>
              </w:rPr>
            </w:pPr>
            <w:r>
              <w:rPr>
                <w:rFonts w:hint="eastAsia"/>
                <w:vertAlign w:val="baseline"/>
                <w:lang w:val="en-US" w:eastAsia="zh-CN"/>
              </w:rPr>
              <w:t>5</w:t>
            </w:r>
          </w:p>
        </w:tc>
        <w:tc>
          <w:tcPr>
            <w:tcW w:w="1705" w:type="dxa"/>
          </w:tcPr>
          <w:p w14:paraId="48E14544">
            <w:pPr>
              <w:rPr>
                <w:rFonts w:hint="default"/>
                <w:vertAlign w:val="baseline"/>
                <w:lang w:val="en-US" w:eastAsia="zh-CN"/>
              </w:rPr>
            </w:pPr>
            <w:r>
              <w:rPr>
                <w:rFonts w:hint="eastAsia"/>
                <w:vertAlign w:val="baseline"/>
                <w:lang w:val="en-US" w:eastAsia="zh-CN"/>
              </w:rPr>
              <w:t>105</w:t>
            </w:r>
          </w:p>
        </w:tc>
        <w:tc>
          <w:tcPr>
            <w:tcW w:w="1705" w:type="dxa"/>
          </w:tcPr>
          <w:p w14:paraId="14550071">
            <w:pPr>
              <w:rPr>
                <w:rFonts w:hint="default"/>
                <w:vertAlign w:val="baseline"/>
                <w:lang w:val="en-US" w:eastAsia="zh-CN"/>
              </w:rPr>
            </w:pPr>
            <w:r>
              <w:rPr>
                <w:rFonts w:hint="eastAsia"/>
                <w:vertAlign w:val="baseline"/>
                <w:lang w:val="en-US" w:eastAsia="zh-CN"/>
              </w:rPr>
              <w:t>5%</w:t>
            </w:r>
          </w:p>
        </w:tc>
      </w:tr>
    </w:tbl>
    <w:p w14:paraId="3CDC5377">
      <w:pPr>
        <w:ind w:firstLine="420" w:firstLineChars="0"/>
        <w:rPr>
          <w:rFonts w:hint="default"/>
          <w:lang w:val="en-US" w:eastAsia="zh-CN"/>
        </w:rPr>
      </w:pPr>
      <w:r>
        <w:rPr>
          <w:rFonts w:hint="default"/>
          <w:lang w:val="en-US" w:eastAsia="zh-CN"/>
        </w:rPr>
        <w:t>在这里我们看到，不同的生产部门，在劳动的剥削程度相等的情况下，按照资本的不同有机构成，有很不相同的利润率。投在五个部门的资本的总额等于500；它们生产的剩余价值的总额等于110；它们生产的商品的总价值等于610。如果我们把这500看作一个资本，Ⅰ—Ⅴ不过是这个资本的不同部分，那么，首先这个资本500的平均构成是390c+110v，用百分比表示，是78c+22v。既然每个资本100都只是被看作总资本的</w:t>
      </w:r>
      <w:r>
        <w:rPr>
          <w:rFonts w:hint="eastAsia"/>
          <w:lang w:val="en-US" w:eastAsia="zh-CN"/>
        </w:rPr>
        <w:t>1/5</w:t>
      </w:r>
      <w:r>
        <w:rPr>
          <w:rFonts w:hint="default"/>
          <w:lang w:val="en-US" w:eastAsia="zh-CN"/>
        </w:rPr>
        <w:t>，那么它的构成就是这个平均构成78c+22v；同样，每100都有22作为平均剩余价值；因此，平均利润率＝22%；最后，这500所生产的总产品的任何</w:t>
      </w:r>
      <w:r>
        <w:rPr>
          <w:rFonts w:hint="eastAsia"/>
          <w:lang w:val="en-US" w:eastAsia="zh-CN"/>
        </w:rPr>
        <w:t>1/5</w:t>
      </w:r>
      <w:r>
        <w:rPr>
          <w:rFonts w:hint="default"/>
          <w:lang w:val="en-US" w:eastAsia="zh-CN"/>
        </w:rPr>
        <w:t>的价格＝122。因此，全部预付资本的任何</w:t>
      </w:r>
      <w:r>
        <w:rPr>
          <w:rFonts w:hint="eastAsia"/>
          <w:lang w:val="en-US" w:eastAsia="zh-CN"/>
        </w:rPr>
        <w:t>1/5</w:t>
      </w:r>
      <w:r>
        <w:rPr>
          <w:rFonts w:hint="default"/>
          <w:lang w:val="en-US" w:eastAsia="zh-CN"/>
        </w:rPr>
        <w:t>所生产的产品，都必须按122的价格出售。</w:t>
      </w:r>
    </w:p>
    <w:p w14:paraId="758AD07A">
      <w:pPr>
        <w:ind w:firstLine="420" w:firstLineChars="0"/>
        <w:rPr>
          <w:rFonts w:hint="default"/>
          <w:lang w:val="en-US" w:eastAsia="zh-CN"/>
        </w:rPr>
      </w:pPr>
      <w:r>
        <w:rPr>
          <w:rFonts w:hint="default"/>
          <w:lang w:val="en-US" w:eastAsia="zh-CN"/>
        </w:rPr>
        <w:t>但是，为了避免得出完全错误的结论，必须认为不是所有成本价格都＝100。</w:t>
      </w:r>
    </w:p>
    <w:p w14:paraId="6CDCC46C">
      <w:pPr>
        <w:ind w:firstLine="420" w:firstLineChars="0"/>
        <w:rPr>
          <w:rFonts w:hint="default"/>
          <w:lang w:val="en-US" w:eastAsia="zh-CN"/>
        </w:rPr>
      </w:pPr>
      <w:r>
        <w:rPr>
          <w:rFonts w:hint="default"/>
          <w:lang w:val="en-US" w:eastAsia="zh-CN"/>
        </w:rPr>
        <w:t>在资本有机构成＝80c+20v，剩余价值率＝100%时，如果全部不变资本都加入年产品，资本Ⅰ＝100所生产的商品的总价值就＝80c+20v+20m＝120。在有些情况下，这个结果也许能在一定生产部门内发生。但在所有c和v的比率＝4∶1的地方，很难都有这样的结果。因此，在谈到不同资本每100所生产的商品的价值时，必须考虑到，商品价值会因c中由固定组成部分和流动组成部分之比不同而不同，并且不同资本的固定组成部分又会快慢不等地损耗，从而在相同的时间内把不等的价值量加入产品。</w:t>
      </w:r>
    </w:p>
    <w:p w14:paraId="73DEED2E">
      <w:pPr>
        <w:ind w:firstLine="420" w:firstLineChars="0"/>
        <w:rPr>
          <w:rFonts w:hint="default"/>
          <w:lang w:val="en-US" w:eastAsia="zh-CN"/>
        </w:rPr>
      </w:pPr>
      <w:r>
        <w:rPr>
          <w:rFonts w:hint="default"/>
          <w:lang w:val="en-US" w:eastAsia="zh-CN"/>
        </w:rPr>
        <w:t>不过，这对利润率来说没有什么关系。不论80c是把价值80，50，或5转移到年产品中去，在所有这些场合，产品的价值超过产品的成本价格的余额，都等于20；并且在所有这些场合，在确定利润率时，这20都按资本100计算；因此，在所有这些场合，资本Ⅰ的利润率都＝20%。为了把这一点说得更清楚些，我们在为上述五个资本编制的下表中，假定不变资本各以不同的部分加入产品的价值。</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14"/>
        <w:gridCol w:w="1214"/>
        <w:gridCol w:w="1215"/>
        <w:gridCol w:w="1215"/>
        <w:gridCol w:w="1215"/>
        <w:gridCol w:w="1215"/>
      </w:tblGrid>
      <w:tr w14:paraId="1588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71CD793E">
            <w:pPr>
              <w:rPr>
                <w:rFonts w:hint="default"/>
                <w:vertAlign w:val="baseline"/>
                <w:lang w:val="en-US" w:eastAsia="zh-CN"/>
              </w:rPr>
            </w:pPr>
            <w:r>
              <w:rPr>
                <w:rFonts w:hint="eastAsia"/>
                <w:vertAlign w:val="baseline"/>
                <w:lang w:val="en-US" w:eastAsia="zh-CN"/>
              </w:rPr>
              <w:t>资本</w:t>
            </w:r>
          </w:p>
        </w:tc>
        <w:tc>
          <w:tcPr>
            <w:tcW w:w="1216" w:type="dxa"/>
          </w:tcPr>
          <w:p w14:paraId="18DC0232">
            <w:pPr>
              <w:rPr>
                <w:rFonts w:hint="default"/>
                <w:vertAlign w:val="baseline"/>
                <w:lang w:val="en-US" w:eastAsia="zh-CN"/>
              </w:rPr>
            </w:pPr>
            <w:r>
              <w:rPr>
                <w:rFonts w:hint="eastAsia"/>
                <w:vertAlign w:val="baseline"/>
                <w:lang w:val="en-US" w:eastAsia="zh-CN"/>
              </w:rPr>
              <w:t>剩余价值率</w:t>
            </w:r>
          </w:p>
        </w:tc>
        <w:tc>
          <w:tcPr>
            <w:tcW w:w="1216" w:type="dxa"/>
          </w:tcPr>
          <w:p w14:paraId="35CB9B01">
            <w:pPr>
              <w:rPr>
                <w:rFonts w:hint="default"/>
                <w:vertAlign w:val="baseline"/>
                <w:lang w:val="en-US" w:eastAsia="zh-CN"/>
              </w:rPr>
            </w:pPr>
            <w:r>
              <w:rPr>
                <w:rFonts w:hint="eastAsia"/>
                <w:vertAlign w:val="baseline"/>
                <w:lang w:val="en-US" w:eastAsia="zh-CN"/>
              </w:rPr>
              <w:t>剩余价值</w:t>
            </w:r>
          </w:p>
        </w:tc>
        <w:tc>
          <w:tcPr>
            <w:tcW w:w="1217" w:type="dxa"/>
            <w:vAlign w:val="top"/>
          </w:tcPr>
          <w:p w14:paraId="15CDDD58">
            <w:pPr>
              <w:rPr>
                <w:rFonts w:hint="eastAsia"/>
                <w:vertAlign w:val="baseline"/>
                <w:lang w:val="en-US" w:eastAsia="zh-CN"/>
              </w:rPr>
            </w:pPr>
            <w:r>
              <w:rPr>
                <w:rFonts w:hint="eastAsia"/>
                <w:vertAlign w:val="baseline"/>
                <w:lang w:val="en-US" w:eastAsia="zh-CN"/>
              </w:rPr>
              <w:t>利润率</w:t>
            </w:r>
          </w:p>
        </w:tc>
        <w:tc>
          <w:tcPr>
            <w:tcW w:w="1217" w:type="dxa"/>
          </w:tcPr>
          <w:p w14:paraId="39ED7B3C">
            <w:pPr>
              <w:rPr>
                <w:rFonts w:hint="default"/>
                <w:vertAlign w:val="baseline"/>
                <w:lang w:val="en-US" w:eastAsia="zh-CN"/>
              </w:rPr>
            </w:pPr>
            <w:r>
              <w:rPr>
                <w:rFonts w:hint="eastAsia"/>
                <w:vertAlign w:val="baseline"/>
                <w:lang w:val="en-US" w:eastAsia="zh-CN"/>
              </w:rPr>
              <w:t>转移的c</w:t>
            </w:r>
          </w:p>
        </w:tc>
        <w:tc>
          <w:tcPr>
            <w:tcW w:w="1217" w:type="dxa"/>
          </w:tcPr>
          <w:p w14:paraId="328CEBB1">
            <w:pPr>
              <w:rPr>
                <w:rFonts w:hint="default"/>
                <w:vertAlign w:val="baseline"/>
                <w:lang w:val="en-US" w:eastAsia="zh-CN"/>
              </w:rPr>
            </w:pPr>
            <w:r>
              <w:rPr>
                <w:rFonts w:hint="eastAsia"/>
                <w:vertAlign w:val="baseline"/>
                <w:lang w:val="en-US" w:eastAsia="zh-CN"/>
              </w:rPr>
              <w:t>商品价值</w:t>
            </w:r>
          </w:p>
        </w:tc>
        <w:tc>
          <w:tcPr>
            <w:tcW w:w="1217" w:type="dxa"/>
          </w:tcPr>
          <w:p w14:paraId="5ABCB593">
            <w:pPr>
              <w:rPr>
                <w:rFonts w:hint="default"/>
                <w:vertAlign w:val="baseline"/>
                <w:lang w:val="en-US" w:eastAsia="zh-CN"/>
              </w:rPr>
            </w:pPr>
            <w:r>
              <w:rPr>
                <w:rFonts w:hint="eastAsia"/>
                <w:vertAlign w:val="baseline"/>
                <w:lang w:val="en-US" w:eastAsia="zh-CN"/>
              </w:rPr>
              <w:t>成本价格</w:t>
            </w:r>
          </w:p>
        </w:tc>
      </w:tr>
      <w:tr w14:paraId="5DEF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00F9A06C">
            <w:pPr>
              <w:rPr>
                <w:rFonts w:hint="default"/>
                <w:vertAlign w:val="baseline"/>
                <w:lang w:val="en-US" w:eastAsia="zh-CN"/>
              </w:rPr>
            </w:pPr>
            <w:r>
              <w:rPr>
                <w:rFonts w:hint="eastAsia"/>
                <w:vertAlign w:val="baseline"/>
                <w:lang w:val="en-US" w:eastAsia="zh-CN"/>
              </w:rPr>
              <w:t>Ⅰ80c+20v</w:t>
            </w:r>
          </w:p>
        </w:tc>
        <w:tc>
          <w:tcPr>
            <w:tcW w:w="1216" w:type="dxa"/>
          </w:tcPr>
          <w:p w14:paraId="2F56E1F2">
            <w:pPr>
              <w:rPr>
                <w:rFonts w:hint="default"/>
                <w:vertAlign w:val="baseline"/>
                <w:lang w:val="en-US" w:eastAsia="zh-CN"/>
              </w:rPr>
            </w:pPr>
            <w:r>
              <w:rPr>
                <w:rFonts w:hint="eastAsia"/>
                <w:vertAlign w:val="baseline"/>
                <w:lang w:val="en-US" w:eastAsia="zh-CN"/>
              </w:rPr>
              <w:t>100%</w:t>
            </w:r>
          </w:p>
        </w:tc>
        <w:tc>
          <w:tcPr>
            <w:tcW w:w="1216" w:type="dxa"/>
          </w:tcPr>
          <w:p w14:paraId="4D4F8C5A">
            <w:pPr>
              <w:rPr>
                <w:rFonts w:hint="default"/>
                <w:vertAlign w:val="baseline"/>
                <w:lang w:val="en-US" w:eastAsia="zh-CN"/>
              </w:rPr>
            </w:pPr>
            <w:r>
              <w:rPr>
                <w:rFonts w:hint="eastAsia"/>
                <w:vertAlign w:val="baseline"/>
                <w:lang w:val="en-US" w:eastAsia="zh-CN"/>
              </w:rPr>
              <w:t>20</w:t>
            </w:r>
          </w:p>
        </w:tc>
        <w:tc>
          <w:tcPr>
            <w:tcW w:w="1217" w:type="dxa"/>
            <w:vAlign w:val="top"/>
          </w:tcPr>
          <w:p w14:paraId="76FEC673">
            <w:pPr>
              <w:rPr>
                <w:rFonts w:hint="eastAsia"/>
                <w:vertAlign w:val="baseline"/>
                <w:lang w:val="en-US" w:eastAsia="zh-CN"/>
              </w:rPr>
            </w:pPr>
            <w:r>
              <w:rPr>
                <w:rFonts w:hint="eastAsia"/>
                <w:vertAlign w:val="baseline"/>
                <w:lang w:val="en-US" w:eastAsia="zh-CN"/>
              </w:rPr>
              <w:t>20%</w:t>
            </w:r>
          </w:p>
        </w:tc>
        <w:tc>
          <w:tcPr>
            <w:tcW w:w="1217" w:type="dxa"/>
          </w:tcPr>
          <w:p w14:paraId="75B9544E">
            <w:pPr>
              <w:rPr>
                <w:rFonts w:hint="default"/>
                <w:vertAlign w:val="baseline"/>
                <w:lang w:val="en-US" w:eastAsia="zh-CN"/>
              </w:rPr>
            </w:pPr>
            <w:r>
              <w:rPr>
                <w:rFonts w:hint="eastAsia"/>
                <w:vertAlign w:val="baseline"/>
                <w:lang w:val="en-US" w:eastAsia="zh-CN"/>
              </w:rPr>
              <w:t>50</w:t>
            </w:r>
          </w:p>
        </w:tc>
        <w:tc>
          <w:tcPr>
            <w:tcW w:w="1217" w:type="dxa"/>
          </w:tcPr>
          <w:p w14:paraId="3B507688">
            <w:pPr>
              <w:rPr>
                <w:rFonts w:hint="default"/>
                <w:vertAlign w:val="baseline"/>
                <w:lang w:val="en-US" w:eastAsia="zh-CN"/>
              </w:rPr>
            </w:pPr>
            <w:r>
              <w:rPr>
                <w:rFonts w:hint="eastAsia"/>
                <w:vertAlign w:val="baseline"/>
                <w:lang w:val="en-US" w:eastAsia="zh-CN"/>
              </w:rPr>
              <w:t>90</w:t>
            </w:r>
          </w:p>
        </w:tc>
        <w:tc>
          <w:tcPr>
            <w:tcW w:w="1217" w:type="dxa"/>
          </w:tcPr>
          <w:p w14:paraId="796FF2A8">
            <w:pPr>
              <w:rPr>
                <w:rFonts w:hint="default"/>
                <w:vertAlign w:val="baseline"/>
                <w:lang w:val="en-US" w:eastAsia="zh-CN"/>
              </w:rPr>
            </w:pPr>
            <w:r>
              <w:rPr>
                <w:rFonts w:hint="eastAsia"/>
                <w:vertAlign w:val="baseline"/>
                <w:lang w:val="en-US" w:eastAsia="zh-CN"/>
              </w:rPr>
              <w:t>70</w:t>
            </w:r>
          </w:p>
        </w:tc>
      </w:tr>
      <w:tr w14:paraId="3818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67C977F5">
            <w:pPr>
              <w:rPr>
                <w:rFonts w:hint="default"/>
                <w:vertAlign w:val="baseline"/>
                <w:lang w:val="en-US" w:eastAsia="zh-CN"/>
              </w:rPr>
            </w:pPr>
            <w:r>
              <w:rPr>
                <w:rFonts w:hint="eastAsia"/>
                <w:vertAlign w:val="baseline"/>
                <w:lang w:val="en-US" w:eastAsia="zh-CN"/>
              </w:rPr>
              <w:t>Ⅱ70c+30v</w:t>
            </w:r>
          </w:p>
        </w:tc>
        <w:tc>
          <w:tcPr>
            <w:tcW w:w="1216" w:type="dxa"/>
          </w:tcPr>
          <w:p w14:paraId="256B8158">
            <w:pPr>
              <w:rPr>
                <w:rFonts w:hint="default"/>
                <w:vertAlign w:val="baseline"/>
                <w:lang w:val="en-US" w:eastAsia="zh-CN"/>
              </w:rPr>
            </w:pPr>
            <w:r>
              <w:rPr>
                <w:rFonts w:hint="eastAsia"/>
                <w:vertAlign w:val="baseline"/>
                <w:lang w:val="en-US" w:eastAsia="zh-CN"/>
              </w:rPr>
              <w:t>100%</w:t>
            </w:r>
          </w:p>
        </w:tc>
        <w:tc>
          <w:tcPr>
            <w:tcW w:w="1216" w:type="dxa"/>
          </w:tcPr>
          <w:p w14:paraId="1B6D4072">
            <w:pPr>
              <w:rPr>
                <w:rFonts w:hint="default"/>
                <w:vertAlign w:val="baseline"/>
                <w:lang w:val="en-US" w:eastAsia="zh-CN"/>
              </w:rPr>
            </w:pPr>
            <w:r>
              <w:rPr>
                <w:rFonts w:hint="eastAsia"/>
                <w:vertAlign w:val="baseline"/>
                <w:lang w:val="en-US" w:eastAsia="zh-CN"/>
              </w:rPr>
              <w:t>30</w:t>
            </w:r>
          </w:p>
        </w:tc>
        <w:tc>
          <w:tcPr>
            <w:tcW w:w="1217" w:type="dxa"/>
            <w:vAlign w:val="top"/>
          </w:tcPr>
          <w:p w14:paraId="6C9A149B">
            <w:pPr>
              <w:rPr>
                <w:rFonts w:hint="eastAsia"/>
                <w:vertAlign w:val="baseline"/>
                <w:lang w:val="en-US" w:eastAsia="zh-CN"/>
              </w:rPr>
            </w:pPr>
            <w:r>
              <w:rPr>
                <w:rFonts w:hint="eastAsia"/>
                <w:vertAlign w:val="baseline"/>
                <w:lang w:val="en-US" w:eastAsia="zh-CN"/>
              </w:rPr>
              <w:t>30%</w:t>
            </w:r>
          </w:p>
        </w:tc>
        <w:tc>
          <w:tcPr>
            <w:tcW w:w="1217" w:type="dxa"/>
          </w:tcPr>
          <w:p w14:paraId="74EA8A7E">
            <w:pPr>
              <w:rPr>
                <w:rFonts w:hint="default"/>
                <w:vertAlign w:val="baseline"/>
                <w:lang w:val="en-US" w:eastAsia="zh-CN"/>
              </w:rPr>
            </w:pPr>
            <w:r>
              <w:rPr>
                <w:rFonts w:hint="eastAsia"/>
                <w:vertAlign w:val="baseline"/>
                <w:lang w:val="en-US" w:eastAsia="zh-CN"/>
              </w:rPr>
              <w:t>51</w:t>
            </w:r>
          </w:p>
        </w:tc>
        <w:tc>
          <w:tcPr>
            <w:tcW w:w="1217" w:type="dxa"/>
          </w:tcPr>
          <w:p w14:paraId="72579DA8">
            <w:pPr>
              <w:rPr>
                <w:rFonts w:hint="default"/>
                <w:vertAlign w:val="baseline"/>
                <w:lang w:val="en-US" w:eastAsia="zh-CN"/>
              </w:rPr>
            </w:pPr>
            <w:r>
              <w:rPr>
                <w:rFonts w:hint="eastAsia"/>
                <w:vertAlign w:val="baseline"/>
                <w:lang w:val="en-US" w:eastAsia="zh-CN"/>
              </w:rPr>
              <w:t>111</w:t>
            </w:r>
          </w:p>
        </w:tc>
        <w:tc>
          <w:tcPr>
            <w:tcW w:w="1217" w:type="dxa"/>
          </w:tcPr>
          <w:p w14:paraId="0E22AA06">
            <w:pPr>
              <w:rPr>
                <w:rFonts w:hint="default"/>
                <w:vertAlign w:val="baseline"/>
                <w:lang w:val="en-US" w:eastAsia="zh-CN"/>
              </w:rPr>
            </w:pPr>
            <w:r>
              <w:rPr>
                <w:rFonts w:hint="eastAsia"/>
                <w:vertAlign w:val="baseline"/>
                <w:lang w:val="en-US" w:eastAsia="zh-CN"/>
              </w:rPr>
              <w:t>81</w:t>
            </w:r>
          </w:p>
        </w:tc>
      </w:tr>
      <w:tr w14:paraId="1F8E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06842684">
            <w:pPr>
              <w:rPr>
                <w:rFonts w:hint="default"/>
                <w:vertAlign w:val="baseline"/>
                <w:lang w:val="en-US" w:eastAsia="zh-CN"/>
              </w:rPr>
            </w:pPr>
            <w:r>
              <w:rPr>
                <w:rFonts w:hint="eastAsia"/>
                <w:vertAlign w:val="baseline"/>
                <w:lang w:val="en-US" w:eastAsia="zh-CN"/>
              </w:rPr>
              <w:t>Ⅲ60c+40v</w:t>
            </w:r>
          </w:p>
        </w:tc>
        <w:tc>
          <w:tcPr>
            <w:tcW w:w="1216" w:type="dxa"/>
          </w:tcPr>
          <w:p w14:paraId="54F33668">
            <w:pPr>
              <w:rPr>
                <w:rFonts w:hint="default"/>
                <w:vertAlign w:val="baseline"/>
                <w:lang w:val="en-US" w:eastAsia="zh-CN"/>
              </w:rPr>
            </w:pPr>
            <w:r>
              <w:rPr>
                <w:rFonts w:hint="eastAsia"/>
                <w:vertAlign w:val="baseline"/>
                <w:lang w:val="en-US" w:eastAsia="zh-CN"/>
              </w:rPr>
              <w:t>100%</w:t>
            </w:r>
          </w:p>
        </w:tc>
        <w:tc>
          <w:tcPr>
            <w:tcW w:w="1216" w:type="dxa"/>
          </w:tcPr>
          <w:p w14:paraId="68DC1453">
            <w:pPr>
              <w:rPr>
                <w:rFonts w:hint="default"/>
                <w:vertAlign w:val="baseline"/>
                <w:lang w:val="en-US" w:eastAsia="zh-CN"/>
              </w:rPr>
            </w:pPr>
            <w:r>
              <w:rPr>
                <w:rFonts w:hint="eastAsia"/>
                <w:vertAlign w:val="baseline"/>
                <w:lang w:val="en-US" w:eastAsia="zh-CN"/>
              </w:rPr>
              <w:t>40</w:t>
            </w:r>
          </w:p>
        </w:tc>
        <w:tc>
          <w:tcPr>
            <w:tcW w:w="1217" w:type="dxa"/>
            <w:vAlign w:val="top"/>
          </w:tcPr>
          <w:p w14:paraId="773C92F9">
            <w:pPr>
              <w:rPr>
                <w:rFonts w:hint="eastAsia"/>
                <w:vertAlign w:val="baseline"/>
                <w:lang w:val="en-US" w:eastAsia="zh-CN"/>
              </w:rPr>
            </w:pPr>
            <w:r>
              <w:rPr>
                <w:rFonts w:hint="eastAsia"/>
                <w:vertAlign w:val="baseline"/>
                <w:lang w:val="en-US" w:eastAsia="zh-CN"/>
              </w:rPr>
              <w:t>40%</w:t>
            </w:r>
          </w:p>
        </w:tc>
        <w:tc>
          <w:tcPr>
            <w:tcW w:w="1217" w:type="dxa"/>
          </w:tcPr>
          <w:p w14:paraId="1B475FDF">
            <w:pPr>
              <w:rPr>
                <w:rFonts w:hint="default"/>
                <w:vertAlign w:val="baseline"/>
                <w:lang w:val="en-US" w:eastAsia="zh-CN"/>
              </w:rPr>
            </w:pPr>
            <w:r>
              <w:rPr>
                <w:rFonts w:hint="eastAsia"/>
                <w:vertAlign w:val="baseline"/>
                <w:lang w:val="en-US" w:eastAsia="zh-CN"/>
              </w:rPr>
              <w:t>51</w:t>
            </w:r>
          </w:p>
        </w:tc>
        <w:tc>
          <w:tcPr>
            <w:tcW w:w="1217" w:type="dxa"/>
          </w:tcPr>
          <w:p w14:paraId="2FA81E77">
            <w:pPr>
              <w:rPr>
                <w:rFonts w:hint="default"/>
                <w:vertAlign w:val="baseline"/>
                <w:lang w:val="en-US" w:eastAsia="zh-CN"/>
              </w:rPr>
            </w:pPr>
            <w:r>
              <w:rPr>
                <w:rFonts w:hint="eastAsia"/>
                <w:vertAlign w:val="baseline"/>
                <w:lang w:val="en-US" w:eastAsia="zh-CN"/>
              </w:rPr>
              <w:t>131</w:t>
            </w:r>
          </w:p>
        </w:tc>
        <w:tc>
          <w:tcPr>
            <w:tcW w:w="1217" w:type="dxa"/>
          </w:tcPr>
          <w:p w14:paraId="7A1FD57E">
            <w:pPr>
              <w:rPr>
                <w:rFonts w:hint="default"/>
                <w:vertAlign w:val="baseline"/>
                <w:lang w:val="en-US" w:eastAsia="zh-CN"/>
              </w:rPr>
            </w:pPr>
            <w:r>
              <w:rPr>
                <w:rFonts w:hint="eastAsia"/>
                <w:vertAlign w:val="baseline"/>
                <w:lang w:val="en-US" w:eastAsia="zh-CN"/>
              </w:rPr>
              <w:t>91</w:t>
            </w:r>
          </w:p>
        </w:tc>
      </w:tr>
      <w:tr w14:paraId="4F05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52CD87FA">
            <w:pPr>
              <w:rPr>
                <w:rFonts w:hint="default"/>
                <w:vertAlign w:val="baseline"/>
                <w:lang w:val="en-US" w:eastAsia="zh-CN"/>
              </w:rPr>
            </w:pPr>
            <w:r>
              <w:rPr>
                <w:rFonts w:hint="eastAsia"/>
                <w:vertAlign w:val="baseline"/>
                <w:lang w:val="en-US" w:eastAsia="zh-CN"/>
              </w:rPr>
              <w:t>Ⅳ85c+15v</w:t>
            </w:r>
          </w:p>
        </w:tc>
        <w:tc>
          <w:tcPr>
            <w:tcW w:w="1216" w:type="dxa"/>
          </w:tcPr>
          <w:p w14:paraId="2F84250E">
            <w:pPr>
              <w:rPr>
                <w:rFonts w:hint="default"/>
                <w:vertAlign w:val="baseline"/>
                <w:lang w:val="en-US" w:eastAsia="zh-CN"/>
              </w:rPr>
            </w:pPr>
            <w:r>
              <w:rPr>
                <w:rFonts w:hint="eastAsia"/>
                <w:vertAlign w:val="baseline"/>
                <w:lang w:val="en-US" w:eastAsia="zh-CN"/>
              </w:rPr>
              <w:t>100%</w:t>
            </w:r>
          </w:p>
        </w:tc>
        <w:tc>
          <w:tcPr>
            <w:tcW w:w="1216" w:type="dxa"/>
          </w:tcPr>
          <w:p w14:paraId="593CE4A2">
            <w:pPr>
              <w:rPr>
                <w:rFonts w:hint="default"/>
                <w:vertAlign w:val="baseline"/>
                <w:lang w:val="en-US" w:eastAsia="zh-CN"/>
              </w:rPr>
            </w:pPr>
            <w:r>
              <w:rPr>
                <w:rFonts w:hint="eastAsia"/>
                <w:vertAlign w:val="baseline"/>
                <w:lang w:val="en-US" w:eastAsia="zh-CN"/>
              </w:rPr>
              <w:t>15</w:t>
            </w:r>
          </w:p>
        </w:tc>
        <w:tc>
          <w:tcPr>
            <w:tcW w:w="1217" w:type="dxa"/>
            <w:vAlign w:val="top"/>
          </w:tcPr>
          <w:p w14:paraId="69FF788F">
            <w:pPr>
              <w:rPr>
                <w:rFonts w:hint="eastAsia"/>
                <w:vertAlign w:val="baseline"/>
                <w:lang w:val="en-US" w:eastAsia="zh-CN"/>
              </w:rPr>
            </w:pPr>
            <w:r>
              <w:rPr>
                <w:rFonts w:hint="eastAsia"/>
                <w:vertAlign w:val="baseline"/>
                <w:lang w:val="en-US" w:eastAsia="zh-CN"/>
              </w:rPr>
              <w:t>15%</w:t>
            </w:r>
          </w:p>
        </w:tc>
        <w:tc>
          <w:tcPr>
            <w:tcW w:w="1217" w:type="dxa"/>
          </w:tcPr>
          <w:p w14:paraId="26E4E439">
            <w:pPr>
              <w:rPr>
                <w:rFonts w:hint="default"/>
                <w:vertAlign w:val="baseline"/>
                <w:lang w:val="en-US" w:eastAsia="zh-CN"/>
              </w:rPr>
            </w:pPr>
            <w:r>
              <w:rPr>
                <w:rFonts w:hint="eastAsia"/>
                <w:vertAlign w:val="baseline"/>
                <w:lang w:val="en-US" w:eastAsia="zh-CN"/>
              </w:rPr>
              <w:t>40</w:t>
            </w:r>
          </w:p>
        </w:tc>
        <w:tc>
          <w:tcPr>
            <w:tcW w:w="1217" w:type="dxa"/>
          </w:tcPr>
          <w:p w14:paraId="1F068B24">
            <w:pPr>
              <w:rPr>
                <w:rFonts w:hint="default"/>
                <w:vertAlign w:val="baseline"/>
                <w:lang w:val="en-US" w:eastAsia="zh-CN"/>
              </w:rPr>
            </w:pPr>
            <w:r>
              <w:rPr>
                <w:rFonts w:hint="eastAsia"/>
                <w:vertAlign w:val="baseline"/>
                <w:lang w:val="en-US" w:eastAsia="zh-CN"/>
              </w:rPr>
              <w:t>70</w:t>
            </w:r>
          </w:p>
        </w:tc>
        <w:tc>
          <w:tcPr>
            <w:tcW w:w="1217" w:type="dxa"/>
          </w:tcPr>
          <w:p w14:paraId="55BC8289">
            <w:pPr>
              <w:rPr>
                <w:rFonts w:hint="default"/>
                <w:vertAlign w:val="baseline"/>
                <w:lang w:val="en-US" w:eastAsia="zh-CN"/>
              </w:rPr>
            </w:pPr>
            <w:r>
              <w:rPr>
                <w:rFonts w:hint="eastAsia"/>
                <w:vertAlign w:val="baseline"/>
                <w:lang w:val="en-US" w:eastAsia="zh-CN"/>
              </w:rPr>
              <w:t>55</w:t>
            </w:r>
          </w:p>
        </w:tc>
      </w:tr>
      <w:tr w14:paraId="288F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147DA25E">
            <w:pPr>
              <w:rPr>
                <w:rFonts w:hint="default"/>
                <w:vertAlign w:val="baseline"/>
                <w:lang w:val="en-US" w:eastAsia="zh-CN"/>
              </w:rPr>
            </w:pPr>
            <w:r>
              <w:rPr>
                <w:rFonts w:hint="eastAsia"/>
                <w:vertAlign w:val="baseline"/>
                <w:lang w:val="en-US" w:eastAsia="zh-CN"/>
              </w:rPr>
              <w:t>Ⅴ95c+5v</w:t>
            </w:r>
          </w:p>
        </w:tc>
        <w:tc>
          <w:tcPr>
            <w:tcW w:w="1216" w:type="dxa"/>
          </w:tcPr>
          <w:p w14:paraId="668B6120">
            <w:pPr>
              <w:rPr>
                <w:rFonts w:hint="default"/>
                <w:vertAlign w:val="baseline"/>
                <w:lang w:val="en-US" w:eastAsia="zh-CN"/>
              </w:rPr>
            </w:pPr>
            <w:r>
              <w:rPr>
                <w:rFonts w:hint="eastAsia"/>
                <w:vertAlign w:val="baseline"/>
                <w:lang w:val="en-US" w:eastAsia="zh-CN"/>
              </w:rPr>
              <w:t>100%</w:t>
            </w:r>
          </w:p>
        </w:tc>
        <w:tc>
          <w:tcPr>
            <w:tcW w:w="1216" w:type="dxa"/>
          </w:tcPr>
          <w:p w14:paraId="2E918E0F">
            <w:pPr>
              <w:rPr>
                <w:rFonts w:hint="default"/>
                <w:vertAlign w:val="baseline"/>
                <w:lang w:val="en-US" w:eastAsia="zh-CN"/>
              </w:rPr>
            </w:pPr>
            <w:r>
              <w:rPr>
                <w:rFonts w:hint="eastAsia"/>
                <w:vertAlign w:val="baseline"/>
                <w:lang w:val="en-US" w:eastAsia="zh-CN"/>
              </w:rPr>
              <w:t>5</w:t>
            </w:r>
          </w:p>
        </w:tc>
        <w:tc>
          <w:tcPr>
            <w:tcW w:w="1217" w:type="dxa"/>
            <w:vAlign w:val="top"/>
          </w:tcPr>
          <w:p w14:paraId="3BCCB4EB">
            <w:pPr>
              <w:rPr>
                <w:rFonts w:hint="eastAsia"/>
                <w:vertAlign w:val="baseline"/>
                <w:lang w:val="en-US" w:eastAsia="zh-CN"/>
              </w:rPr>
            </w:pPr>
            <w:r>
              <w:rPr>
                <w:rFonts w:hint="eastAsia"/>
                <w:vertAlign w:val="baseline"/>
                <w:lang w:val="en-US" w:eastAsia="zh-CN"/>
              </w:rPr>
              <w:t>5%</w:t>
            </w:r>
          </w:p>
        </w:tc>
        <w:tc>
          <w:tcPr>
            <w:tcW w:w="1217" w:type="dxa"/>
          </w:tcPr>
          <w:p w14:paraId="0C89E53C">
            <w:pPr>
              <w:rPr>
                <w:rFonts w:hint="default"/>
                <w:vertAlign w:val="baseline"/>
                <w:lang w:val="en-US" w:eastAsia="zh-CN"/>
              </w:rPr>
            </w:pPr>
            <w:r>
              <w:rPr>
                <w:rFonts w:hint="eastAsia"/>
                <w:vertAlign w:val="baseline"/>
                <w:lang w:val="en-US" w:eastAsia="zh-CN"/>
              </w:rPr>
              <w:t>10</w:t>
            </w:r>
          </w:p>
        </w:tc>
        <w:tc>
          <w:tcPr>
            <w:tcW w:w="1217" w:type="dxa"/>
          </w:tcPr>
          <w:p w14:paraId="3E402E5E">
            <w:pPr>
              <w:rPr>
                <w:rFonts w:hint="default"/>
                <w:vertAlign w:val="baseline"/>
                <w:lang w:val="en-US" w:eastAsia="zh-CN"/>
              </w:rPr>
            </w:pPr>
            <w:r>
              <w:rPr>
                <w:rFonts w:hint="eastAsia"/>
                <w:vertAlign w:val="baseline"/>
                <w:lang w:val="en-US" w:eastAsia="zh-CN"/>
              </w:rPr>
              <w:t>20</w:t>
            </w:r>
          </w:p>
        </w:tc>
        <w:tc>
          <w:tcPr>
            <w:tcW w:w="1217" w:type="dxa"/>
          </w:tcPr>
          <w:p w14:paraId="33F9B73C">
            <w:pPr>
              <w:rPr>
                <w:rFonts w:hint="default"/>
                <w:vertAlign w:val="baseline"/>
                <w:lang w:val="en-US" w:eastAsia="zh-CN"/>
              </w:rPr>
            </w:pPr>
            <w:r>
              <w:rPr>
                <w:rFonts w:hint="eastAsia"/>
                <w:vertAlign w:val="baseline"/>
                <w:lang w:val="en-US" w:eastAsia="zh-CN"/>
              </w:rPr>
              <w:t>15</w:t>
            </w:r>
          </w:p>
        </w:tc>
      </w:tr>
      <w:tr w14:paraId="36C6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5FBA29A9">
            <w:pPr>
              <w:rPr>
                <w:rFonts w:hint="default"/>
                <w:vertAlign w:val="baseline"/>
                <w:lang w:val="en-US" w:eastAsia="zh-CN"/>
              </w:rPr>
            </w:pPr>
            <w:r>
              <w:rPr>
                <w:rFonts w:hint="eastAsia"/>
                <w:vertAlign w:val="baseline"/>
                <w:lang w:val="en-US" w:eastAsia="zh-CN"/>
              </w:rPr>
              <w:t>合计390c+110v</w:t>
            </w:r>
          </w:p>
        </w:tc>
        <w:tc>
          <w:tcPr>
            <w:tcW w:w="1216" w:type="dxa"/>
          </w:tcPr>
          <w:p w14:paraId="03780AEB">
            <w:pPr>
              <w:rPr>
                <w:rFonts w:hint="eastAsia"/>
                <w:vertAlign w:val="baseline"/>
                <w:lang w:val="en-US" w:eastAsia="zh-CN"/>
              </w:rPr>
            </w:pPr>
            <w:r>
              <w:rPr>
                <w:rFonts w:hint="eastAsia"/>
                <w:vertAlign w:val="baseline"/>
                <w:lang w:val="en-US" w:eastAsia="zh-CN"/>
              </w:rPr>
              <w:t>——</w:t>
            </w:r>
          </w:p>
        </w:tc>
        <w:tc>
          <w:tcPr>
            <w:tcW w:w="1216" w:type="dxa"/>
          </w:tcPr>
          <w:p w14:paraId="3696CA15">
            <w:pPr>
              <w:rPr>
                <w:rFonts w:hint="default"/>
                <w:vertAlign w:val="baseline"/>
                <w:lang w:val="en-US" w:eastAsia="zh-CN"/>
              </w:rPr>
            </w:pPr>
            <w:r>
              <w:rPr>
                <w:rFonts w:hint="eastAsia"/>
                <w:vertAlign w:val="baseline"/>
                <w:lang w:val="en-US" w:eastAsia="zh-CN"/>
              </w:rPr>
              <w:t>110</w:t>
            </w:r>
          </w:p>
        </w:tc>
        <w:tc>
          <w:tcPr>
            <w:tcW w:w="1217" w:type="dxa"/>
            <w:vAlign w:val="top"/>
          </w:tcPr>
          <w:p w14:paraId="6ADD65AF">
            <w:pPr>
              <w:rPr>
                <w:rFonts w:hint="eastAsia"/>
                <w:vertAlign w:val="baseline"/>
                <w:lang w:val="en-US" w:eastAsia="zh-CN"/>
              </w:rPr>
            </w:pPr>
            <w:r>
              <w:rPr>
                <w:rFonts w:hint="eastAsia"/>
                <w:vertAlign w:val="baseline"/>
                <w:lang w:val="en-US" w:eastAsia="zh-CN"/>
              </w:rPr>
              <w:t>——</w:t>
            </w:r>
          </w:p>
        </w:tc>
        <w:tc>
          <w:tcPr>
            <w:tcW w:w="1217" w:type="dxa"/>
          </w:tcPr>
          <w:p w14:paraId="1533C354">
            <w:pPr>
              <w:rPr>
                <w:rFonts w:hint="eastAsia"/>
                <w:vertAlign w:val="baseline"/>
                <w:lang w:val="en-US" w:eastAsia="zh-CN"/>
              </w:rPr>
            </w:pPr>
            <w:r>
              <w:rPr>
                <w:rFonts w:hint="eastAsia"/>
                <w:vertAlign w:val="baseline"/>
                <w:lang w:val="en-US" w:eastAsia="zh-CN"/>
              </w:rPr>
              <w:t>——</w:t>
            </w:r>
          </w:p>
        </w:tc>
        <w:tc>
          <w:tcPr>
            <w:tcW w:w="1217" w:type="dxa"/>
          </w:tcPr>
          <w:p w14:paraId="1F42E02C">
            <w:pPr>
              <w:rPr>
                <w:rFonts w:hint="eastAsia"/>
                <w:vertAlign w:val="baseline"/>
                <w:lang w:val="en-US" w:eastAsia="zh-CN"/>
              </w:rPr>
            </w:pPr>
            <w:r>
              <w:rPr>
                <w:rFonts w:hint="eastAsia"/>
                <w:vertAlign w:val="baseline"/>
                <w:lang w:val="en-US" w:eastAsia="zh-CN"/>
              </w:rPr>
              <w:t>——</w:t>
            </w:r>
          </w:p>
        </w:tc>
        <w:tc>
          <w:tcPr>
            <w:tcW w:w="1217" w:type="dxa"/>
          </w:tcPr>
          <w:p w14:paraId="4347E251">
            <w:pPr>
              <w:rPr>
                <w:rFonts w:hint="eastAsia"/>
                <w:vertAlign w:val="baseline"/>
                <w:lang w:val="en-US" w:eastAsia="zh-CN"/>
              </w:rPr>
            </w:pPr>
            <w:r>
              <w:rPr>
                <w:rFonts w:hint="eastAsia"/>
                <w:vertAlign w:val="baseline"/>
                <w:lang w:val="en-US" w:eastAsia="zh-CN"/>
              </w:rPr>
              <w:t>——</w:t>
            </w:r>
          </w:p>
        </w:tc>
      </w:tr>
      <w:tr w14:paraId="0ECB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39F52CD3">
            <w:pPr>
              <w:rPr>
                <w:rFonts w:hint="default"/>
                <w:vertAlign w:val="baseline"/>
                <w:lang w:val="en-US" w:eastAsia="zh-CN"/>
              </w:rPr>
            </w:pPr>
            <w:r>
              <w:rPr>
                <w:rFonts w:hint="eastAsia"/>
                <w:vertAlign w:val="baseline"/>
                <w:lang w:val="en-US" w:eastAsia="zh-CN"/>
              </w:rPr>
              <w:t>平均78c+22v</w:t>
            </w:r>
          </w:p>
        </w:tc>
        <w:tc>
          <w:tcPr>
            <w:tcW w:w="1216" w:type="dxa"/>
          </w:tcPr>
          <w:p w14:paraId="296F25A2">
            <w:pPr>
              <w:rPr>
                <w:rFonts w:hint="eastAsia"/>
                <w:vertAlign w:val="baseline"/>
                <w:lang w:val="en-US" w:eastAsia="zh-CN"/>
              </w:rPr>
            </w:pPr>
            <w:r>
              <w:rPr>
                <w:rFonts w:hint="eastAsia"/>
                <w:vertAlign w:val="baseline"/>
                <w:lang w:val="en-US" w:eastAsia="zh-CN"/>
              </w:rPr>
              <w:t>——</w:t>
            </w:r>
          </w:p>
        </w:tc>
        <w:tc>
          <w:tcPr>
            <w:tcW w:w="1216" w:type="dxa"/>
          </w:tcPr>
          <w:p w14:paraId="1DB52998">
            <w:pPr>
              <w:rPr>
                <w:rFonts w:hint="default"/>
                <w:vertAlign w:val="baseline"/>
                <w:lang w:val="en-US" w:eastAsia="zh-CN"/>
              </w:rPr>
            </w:pPr>
            <w:r>
              <w:rPr>
                <w:rFonts w:hint="eastAsia"/>
                <w:vertAlign w:val="baseline"/>
                <w:lang w:val="en-US" w:eastAsia="zh-CN"/>
              </w:rPr>
              <w:t>22</w:t>
            </w:r>
          </w:p>
        </w:tc>
        <w:tc>
          <w:tcPr>
            <w:tcW w:w="1217" w:type="dxa"/>
            <w:vAlign w:val="top"/>
          </w:tcPr>
          <w:p w14:paraId="3E6078FC">
            <w:pPr>
              <w:rPr>
                <w:rFonts w:hint="default"/>
                <w:vertAlign w:val="baseline"/>
                <w:lang w:val="en-US" w:eastAsia="zh-CN"/>
              </w:rPr>
            </w:pPr>
            <w:r>
              <w:rPr>
                <w:rFonts w:hint="eastAsia"/>
                <w:vertAlign w:val="baseline"/>
                <w:lang w:val="en-US" w:eastAsia="zh-CN"/>
              </w:rPr>
              <w:t>22%</w:t>
            </w:r>
          </w:p>
        </w:tc>
        <w:tc>
          <w:tcPr>
            <w:tcW w:w="1217" w:type="dxa"/>
          </w:tcPr>
          <w:p w14:paraId="37D2CB67">
            <w:pPr>
              <w:rPr>
                <w:rFonts w:hint="eastAsia"/>
                <w:vertAlign w:val="baseline"/>
                <w:lang w:val="en-US" w:eastAsia="zh-CN"/>
              </w:rPr>
            </w:pPr>
            <w:r>
              <w:rPr>
                <w:rFonts w:hint="eastAsia"/>
                <w:vertAlign w:val="baseline"/>
                <w:lang w:val="en-US" w:eastAsia="zh-CN"/>
              </w:rPr>
              <w:t>——</w:t>
            </w:r>
          </w:p>
        </w:tc>
        <w:tc>
          <w:tcPr>
            <w:tcW w:w="1217" w:type="dxa"/>
          </w:tcPr>
          <w:p w14:paraId="372821F9">
            <w:pPr>
              <w:rPr>
                <w:rFonts w:hint="eastAsia"/>
                <w:vertAlign w:val="baseline"/>
                <w:lang w:val="en-US" w:eastAsia="zh-CN"/>
              </w:rPr>
            </w:pPr>
            <w:r>
              <w:rPr>
                <w:rFonts w:hint="eastAsia"/>
                <w:vertAlign w:val="baseline"/>
                <w:lang w:val="en-US" w:eastAsia="zh-CN"/>
              </w:rPr>
              <w:t>——</w:t>
            </w:r>
          </w:p>
        </w:tc>
        <w:tc>
          <w:tcPr>
            <w:tcW w:w="1217" w:type="dxa"/>
          </w:tcPr>
          <w:p w14:paraId="0DEBE430">
            <w:pPr>
              <w:rPr>
                <w:rFonts w:hint="eastAsia"/>
                <w:vertAlign w:val="baseline"/>
                <w:lang w:val="en-US" w:eastAsia="zh-CN"/>
              </w:rPr>
            </w:pPr>
            <w:r>
              <w:rPr>
                <w:rFonts w:hint="eastAsia"/>
                <w:vertAlign w:val="baseline"/>
                <w:lang w:val="en-US" w:eastAsia="zh-CN"/>
              </w:rPr>
              <w:t>——</w:t>
            </w:r>
          </w:p>
        </w:tc>
      </w:tr>
    </w:tbl>
    <w:p w14:paraId="3D787660">
      <w:pPr>
        <w:ind w:firstLine="420" w:firstLineChars="0"/>
        <w:rPr>
          <w:rFonts w:hint="default"/>
          <w:lang w:val="en-US" w:eastAsia="zh-CN"/>
        </w:rPr>
      </w:pPr>
      <w:r>
        <w:rPr>
          <w:rFonts w:hint="default"/>
          <w:lang w:val="en-US" w:eastAsia="zh-CN"/>
        </w:rPr>
        <w:t>如果我们再把资本Ⅰ—Ⅴ看作一个总资本，那么就会看到，在这个场合，这五个资本的总和的构成是500＝390c+110v，平均构成＝78c+22v，仍然和以前一样；平均剩余价值也是22。把剩余价值平均分配给Ⅰ—Ⅴ，就会得到如下的商品价格：</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215"/>
        <w:gridCol w:w="1216"/>
        <w:gridCol w:w="1216"/>
        <w:gridCol w:w="1216"/>
        <w:gridCol w:w="1216"/>
        <w:gridCol w:w="1217"/>
      </w:tblGrid>
      <w:tr w14:paraId="6D31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2D1FFEFF">
            <w:pPr>
              <w:rPr>
                <w:rFonts w:hint="default"/>
                <w:vertAlign w:val="baseline"/>
                <w:lang w:val="en-US" w:eastAsia="zh-CN"/>
              </w:rPr>
            </w:pPr>
            <w:r>
              <w:rPr>
                <w:rFonts w:hint="eastAsia"/>
                <w:vertAlign w:val="baseline"/>
                <w:lang w:val="en-US" w:eastAsia="zh-CN"/>
              </w:rPr>
              <w:t>资本</w:t>
            </w:r>
          </w:p>
        </w:tc>
        <w:tc>
          <w:tcPr>
            <w:tcW w:w="1216" w:type="dxa"/>
          </w:tcPr>
          <w:p w14:paraId="15133046">
            <w:pPr>
              <w:rPr>
                <w:rFonts w:hint="default"/>
                <w:vertAlign w:val="baseline"/>
                <w:lang w:val="en-US" w:eastAsia="zh-CN"/>
              </w:rPr>
            </w:pPr>
            <w:r>
              <w:rPr>
                <w:rFonts w:hint="eastAsia"/>
                <w:vertAlign w:val="baseline"/>
                <w:lang w:val="en-US" w:eastAsia="zh-CN"/>
              </w:rPr>
              <w:t>剩余价值</w:t>
            </w:r>
          </w:p>
        </w:tc>
        <w:tc>
          <w:tcPr>
            <w:tcW w:w="1217" w:type="dxa"/>
            <w:vAlign w:val="top"/>
          </w:tcPr>
          <w:p w14:paraId="16493924">
            <w:pPr>
              <w:rPr>
                <w:rFonts w:hint="default"/>
                <w:vertAlign w:val="baseline"/>
                <w:lang w:val="en-US" w:eastAsia="zh-CN"/>
              </w:rPr>
            </w:pPr>
            <w:r>
              <w:rPr>
                <w:rFonts w:hint="eastAsia"/>
                <w:vertAlign w:val="baseline"/>
                <w:lang w:val="en-US" w:eastAsia="zh-CN"/>
              </w:rPr>
              <w:t>商品价值</w:t>
            </w:r>
          </w:p>
        </w:tc>
        <w:tc>
          <w:tcPr>
            <w:tcW w:w="1217" w:type="dxa"/>
            <w:vAlign w:val="top"/>
          </w:tcPr>
          <w:p w14:paraId="5AA595FF">
            <w:pPr>
              <w:rPr>
                <w:rFonts w:hint="default"/>
                <w:vertAlign w:val="baseline"/>
                <w:lang w:val="en-US" w:eastAsia="zh-CN"/>
              </w:rPr>
            </w:pPr>
            <w:r>
              <w:rPr>
                <w:rFonts w:hint="eastAsia"/>
                <w:vertAlign w:val="baseline"/>
                <w:lang w:val="en-US" w:eastAsia="zh-CN"/>
              </w:rPr>
              <w:t>成本价格</w:t>
            </w:r>
          </w:p>
        </w:tc>
        <w:tc>
          <w:tcPr>
            <w:tcW w:w="1217" w:type="dxa"/>
            <w:vAlign w:val="top"/>
          </w:tcPr>
          <w:p w14:paraId="6D2D4193">
            <w:pPr>
              <w:rPr>
                <w:rFonts w:hint="default"/>
                <w:vertAlign w:val="baseline"/>
                <w:lang w:val="en-US" w:eastAsia="zh-CN"/>
              </w:rPr>
            </w:pPr>
            <w:r>
              <w:rPr>
                <w:rFonts w:hint="eastAsia"/>
                <w:vertAlign w:val="baseline"/>
                <w:lang w:val="en-US" w:eastAsia="zh-CN"/>
              </w:rPr>
              <w:t>商品价格</w:t>
            </w:r>
          </w:p>
        </w:tc>
        <w:tc>
          <w:tcPr>
            <w:tcW w:w="1217" w:type="dxa"/>
            <w:vAlign w:val="top"/>
          </w:tcPr>
          <w:p w14:paraId="291BB8A7">
            <w:pPr>
              <w:rPr>
                <w:rFonts w:hint="default"/>
                <w:vertAlign w:val="baseline"/>
                <w:lang w:val="en-US" w:eastAsia="zh-CN"/>
              </w:rPr>
            </w:pPr>
            <w:r>
              <w:rPr>
                <w:rFonts w:hint="eastAsia"/>
                <w:vertAlign w:val="baseline"/>
                <w:lang w:val="en-US" w:eastAsia="zh-CN"/>
              </w:rPr>
              <w:t>利润率</w:t>
            </w:r>
          </w:p>
        </w:tc>
        <w:tc>
          <w:tcPr>
            <w:tcW w:w="1217" w:type="dxa"/>
            <w:vAlign w:val="top"/>
          </w:tcPr>
          <w:p w14:paraId="598BC60B">
            <w:pPr>
              <w:rPr>
                <w:rFonts w:hint="default"/>
                <w:vertAlign w:val="baseline"/>
                <w:lang w:val="en-US" w:eastAsia="zh-CN"/>
              </w:rPr>
            </w:pPr>
            <w:r>
              <w:rPr>
                <w:rFonts w:hint="eastAsia"/>
                <w:vertAlign w:val="baseline"/>
                <w:lang w:val="en-US" w:eastAsia="zh-CN"/>
              </w:rPr>
              <w:t>价格同价值的偏离</w:t>
            </w:r>
          </w:p>
        </w:tc>
      </w:tr>
      <w:tr w14:paraId="021B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6485B150">
            <w:pPr>
              <w:rPr>
                <w:rFonts w:hint="default"/>
                <w:vertAlign w:val="baseline"/>
                <w:lang w:val="en-US" w:eastAsia="zh-CN"/>
              </w:rPr>
            </w:pPr>
            <w:r>
              <w:rPr>
                <w:rFonts w:hint="eastAsia"/>
                <w:vertAlign w:val="baseline"/>
                <w:lang w:val="en-US" w:eastAsia="zh-CN"/>
              </w:rPr>
              <w:t>Ⅰ80c+20v</w:t>
            </w:r>
          </w:p>
        </w:tc>
        <w:tc>
          <w:tcPr>
            <w:tcW w:w="1216" w:type="dxa"/>
          </w:tcPr>
          <w:p w14:paraId="03AEF6CC">
            <w:pPr>
              <w:rPr>
                <w:rFonts w:hint="default"/>
                <w:vertAlign w:val="baseline"/>
                <w:lang w:val="en-US" w:eastAsia="zh-CN"/>
              </w:rPr>
            </w:pPr>
            <w:r>
              <w:rPr>
                <w:rFonts w:hint="eastAsia"/>
                <w:vertAlign w:val="baseline"/>
                <w:lang w:val="en-US" w:eastAsia="zh-CN"/>
              </w:rPr>
              <w:t>20</w:t>
            </w:r>
          </w:p>
        </w:tc>
        <w:tc>
          <w:tcPr>
            <w:tcW w:w="1217" w:type="dxa"/>
            <w:vAlign w:val="top"/>
          </w:tcPr>
          <w:p w14:paraId="332EC6A0">
            <w:pPr>
              <w:rPr>
                <w:rFonts w:hint="default"/>
                <w:vertAlign w:val="baseline"/>
                <w:lang w:val="en-US" w:eastAsia="zh-CN"/>
              </w:rPr>
            </w:pPr>
            <w:r>
              <w:rPr>
                <w:rFonts w:hint="eastAsia"/>
                <w:vertAlign w:val="baseline"/>
                <w:lang w:val="en-US" w:eastAsia="zh-CN"/>
              </w:rPr>
              <w:t>90</w:t>
            </w:r>
          </w:p>
        </w:tc>
        <w:tc>
          <w:tcPr>
            <w:tcW w:w="1217" w:type="dxa"/>
            <w:vAlign w:val="top"/>
          </w:tcPr>
          <w:p w14:paraId="74CDFB30">
            <w:pPr>
              <w:rPr>
                <w:rFonts w:hint="default"/>
                <w:vertAlign w:val="baseline"/>
                <w:lang w:val="en-US" w:eastAsia="zh-CN"/>
              </w:rPr>
            </w:pPr>
            <w:r>
              <w:rPr>
                <w:rFonts w:hint="eastAsia"/>
                <w:vertAlign w:val="baseline"/>
                <w:lang w:val="en-US" w:eastAsia="zh-CN"/>
              </w:rPr>
              <w:t>70</w:t>
            </w:r>
          </w:p>
        </w:tc>
        <w:tc>
          <w:tcPr>
            <w:tcW w:w="1217" w:type="dxa"/>
            <w:vAlign w:val="top"/>
          </w:tcPr>
          <w:p w14:paraId="7943EFE4">
            <w:pPr>
              <w:rPr>
                <w:rFonts w:hint="default"/>
                <w:vertAlign w:val="baseline"/>
                <w:lang w:val="en-US" w:eastAsia="zh-CN"/>
              </w:rPr>
            </w:pPr>
            <w:r>
              <w:rPr>
                <w:rFonts w:hint="eastAsia"/>
                <w:vertAlign w:val="baseline"/>
                <w:lang w:val="en-US" w:eastAsia="zh-CN"/>
              </w:rPr>
              <w:t>92</w:t>
            </w:r>
          </w:p>
        </w:tc>
        <w:tc>
          <w:tcPr>
            <w:tcW w:w="1217" w:type="dxa"/>
            <w:vAlign w:val="top"/>
          </w:tcPr>
          <w:p w14:paraId="28D57ECE">
            <w:pPr>
              <w:rPr>
                <w:rFonts w:hint="default"/>
                <w:vertAlign w:val="baseline"/>
                <w:lang w:val="en-US" w:eastAsia="zh-CN"/>
              </w:rPr>
            </w:pPr>
            <w:r>
              <w:rPr>
                <w:rFonts w:hint="eastAsia"/>
                <w:vertAlign w:val="baseline"/>
                <w:lang w:val="en-US" w:eastAsia="zh-CN"/>
              </w:rPr>
              <w:t>22%</w:t>
            </w:r>
          </w:p>
        </w:tc>
        <w:tc>
          <w:tcPr>
            <w:tcW w:w="1217" w:type="dxa"/>
            <w:vAlign w:val="top"/>
          </w:tcPr>
          <w:p w14:paraId="5903CA28">
            <w:pPr>
              <w:rPr>
                <w:rFonts w:hint="default"/>
                <w:vertAlign w:val="baseline"/>
                <w:lang w:val="en-US" w:eastAsia="zh-CN"/>
              </w:rPr>
            </w:pPr>
            <w:r>
              <w:rPr>
                <w:rFonts w:hint="eastAsia"/>
                <w:vertAlign w:val="baseline"/>
                <w:lang w:val="en-US" w:eastAsia="zh-CN"/>
              </w:rPr>
              <w:t>+2</w:t>
            </w:r>
          </w:p>
        </w:tc>
      </w:tr>
      <w:tr w14:paraId="22FD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108E49EF">
            <w:pPr>
              <w:rPr>
                <w:rFonts w:hint="default"/>
                <w:vertAlign w:val="baseline"/>
                <w:lang w:val="en-US" w:eastAsia="zh-CN"/>
              </w:rPr>
            </w:pPr>
            <w:r>
              <w:rPr>
                <w:rFonts w:hint="eastAsia"/>
                <w:vertAlign w:val="baseline"/>
                <w:lang w:val="en-US" w:eastAsia="zh-CN"/>
              </w:rPr>
              <w:t>Ⅱ70c+30v</w:t>
            </w:r>
          </w:p>
        </w:tc>
        <w:tc>
          <w:tcPr>
            <w:tcW w:w="1216" w:type="dxa"/>
          </w:tcPr>
          <w:p w14:paraId="40B8EF39">
            <w:pPr>
              <w:rPr>
                <w:rFonts w:hint="default"/>
                <w:vertAlign w:val="baseline"/>
                <w:lang w:val="en-US" w:eastAsia="zh-CN"/>
              </w:rPr>
            </w:pPr>
            <w:r>
              <w:rPr>
                <w:rFonts w:hint="eastAsia"/>
                <w:vertAlign w:val="baseline"/>
                <w:lang w:val="en-US" w:eastAsia="zh-CN"/>
              </w:rPr>
              <w:t>30</w:t>
            </w:r>
          </w:p>
        </w:tc>
        <w:tc>
          <w:tcPr>
            <w:tcW w:w="1217" w:type="dxa"/>
            <w:vAlign w:val="top"/>
          </w:tcPr>
          <w:p w14:paraId="1E4D012F">
            <w:pPr>
              <w:rPr>
                <w:rFonts w:hint="default"/>
                <w:vertAlign w:val="baseline"/>
                <w:lang w:val="en-US" w:eastAsia="zh-CN"/>
              </w:rPr>
            </w:pPr>
            <w:r>
              <w:rPr>
                <w:rFonts w:hint="eastAsia"/>
                <w:vertAlign w:val="baseline"/>
                <w:lang w:val="en-US" w:eastAsia="zh-CN"/>
              </w:rPr>
              <w:t>111</w:t>
            </w:r>
          </w:p>
        </w:tc>
        <w:tc>
          <w:tcPr>
            <w:tcW w:w="1217" w:type="dxa"/>
            <w:vAlign w:val="top"/>
          </w:tcPr>
          <w:p w14:paraId="214C98C7">
            <w:pPr>
              <w:rPr>
                <w:rFonts w:hint="default"/>
                <w:vertAlign w:val="baseline"/>
                <w:lang w:val="en-US" w:eastAsia="zh-CN"/>
              </w:rPr>
            </w:pPr>
            <w:r>
              <w:rPr>
                <w:rFonts w:hint="eastAsia"/>
                <w:vertAlign w:val="baseline"/>
                <w:lang w:val="en-US" w:eastAsia="zh-CN"/>
              </w:rPr>
              <w:t>81</w:t>
            </w:r>
          </w:p>
        </w:tc>
        <w:tc>
          <w:tcPr>
            <w:tcW w:w="1217" w:type="dxa"/>
            <w:vAlign w:val="top"/>
          </w:tcPr>
          <w:p w14:paraId="4DF2ED6B">
            <w:pPr>
              <w:rPr>
                <w:rFonts w:hint="default"/>
                <w:vertAlign w:val="baseline"/>
                <w:lang w:val="en-US" w:eastAsia="zh-CN"/>
              </w:rPr>
            </w:pPr>
            <w:r>
              <w:rPr>
                <w:rFonts w:hint="eastAsia"/>
                <w:vertAlign w:val="baseline"/>
                <w:lang w:val="en-US" w:eastAsia="zh-CN"/>
              </w:rPr>
              <w:t>103</w:t>
            </w:r>
          </w:p>
        </w:tc>
        <w:tc>
          <w:tcPr>
            <w:tcW w:w="1217" w:type="dxa"/>
            <w:vAlign w:val="top"/>
          </w:tcPr>
          <w:p w14:paraId="37868CE4">
            <w:pPr>
              <w:rPr>
                <w:rFonts w:hint="eastAsia"/>
                <w:vertAlign w:val="baseline"/>
                <w:lang w:val="en-US" w:eastAsia="zh-CN"/>
              </w:rPr>
            </w:pPr>
            <w:r>
              <w:rPr>
                <w:rFonts w:hint="eastAsia"/>
                <w:vertAlign w:val="baseline"/>
                <w:lang w:val="en-US" w:eastAsia="zh-CN"/>
              </w:rPr>
              <w:t>22%</w:t>
            </w:r>
          </w:p>
        </w:tc>
        <w:tc>
          <w:tcPr>
            <w:tcW w:w="1217" w:type="dxa"/>
            <w:vAlign w:val="top"/>
          </w:tcPr>
          <w:p w14:paraId="36819AA1">
            <w:pPr>
              <w:rPr>
                <w:rFonts w:hint="default"/>
                <w:vertAlign w:val="baseline"/>
                <w:lang w:val="en-US" w:eastAsia="zh-CN"/>
              </w:rPr>
            </w:pPr>
            <w:r>
              <w:rPr>
                <w:rFonts w:hint="eastAsia"/>
                <w:vertAlign w:val="baseline"/>
                <w:lang w:val="en-US" w:eastAsia="zh-CN"/>
              </w:rPr>
              <w:t>-8</w:t>
            </w:r>
          </w:p>
        </w:tc>
      </w:tr>
      <w:tr w14:paraId="7F96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6" w:type="dxa"/>
          </w:tcPr>
          <w:p w14:paraId="5AB33474">
            <w:pPr>
              <w:rPr>
                <w:rFonts w:hint="default"/>
                <w:vertAlign w:val="baseline"/>
                <w:lang w:val="en-US" w:eastAsia="zh-CN"/>
              </w:rPr>
            </w:pPr>
            <w:r>
              <w:rPr>
                <w:rFonts w:hint="eastAsia"/>
                <w:vertAlign w:val="baseline"/>
                <w:lang w:val="en-US" w:eastAsia="zh-CN"/>
              </w:rPr>
              <w:t>Ⅲ60c+40v</w:t>
            </w:r>
          </w:p>
        </w:tc>
        <w:tc>
          <w:tcPr>
            <w:tcW w:w="1216" w:type="dxa"/>
          </w:tcPr>
          <w:p w14:paraId="42C9B266">
            <w:pPr>
              <w:rPr>
                <w:rFonts w:hint="default"/>
                <w:vertAlign w:val="baseline"/>
                <w:lang w:val="en-US" w:eastAsia="zh-CN"/>
              </w:rPr>
            </w:pPr>
            <w:r>
              <w:rPr>
                <w:rFonts w:hint="eastAsia"/>
                <w:vertAlign w:val="baseline"/>
                <w:lang w:val="en-US" w:eastAsia="zh-CN"/>
              </w:rPr>
              <w:t>40</w:t>
            </w:r>
          </w:p>
        </w:tc>
        <w:tc>
          <w:tcPr>
            <w:tcW w:w="1217" w:type="dxa"/>
            <w:vAlign w:val="top"/>
          </w:tcPr>
          <w:p w14:paraId="24305D56">
            <w:pPr>
              <w:rPr>
                <w:rFonts w:hint="default"/>
                <w:vertAlign w:val="baseline"/>
                <w:lang w:val="en-US" w:eastAsia="zh-CN"/>
              </w:rPr>
            </w:pPr>
            <w:r>
              <w:rPr>
                <w:rFonts w:hint="eastAsia"/>
                <w:vertAlign w:val="baseline"/>
                <w:lang w:val="en-US" w:eastAsia="zh-CN"/>
              </w:rPr>
              <w:t>131</w:t>
            </w:r>
          </w:p>
        </w:tc>
        <w:tc>
          <w:tcPr>
            <w:tcW w:w="1217" w:type="dxa"/>
            <w:vAlign w:val="top"/>
          </w:tcPr>
          <w:p w14:paraId="4E723662">
            <w:pPr>
              <w:rPr>
                <w:rFonts w:hint="default"/>
                <w:vertAlign w:val="baseline"/>
                <w:lang w:val="en-US" w:eastAsia="zh-CN"/>
              </w:rPr>
            </w:pPr>
            <w:r>
              <w:rPr>
                <w:rFonts w:hint="eastAsia"/>
                <w:vertAlign w:val="baseline"/>
                <w:lang w:val="en-US" w:eastAsia="zh-CN"/>
              </w:rPr>
              <w:t>91</w:t>
            </w:r>
          </w:p>
        </w:tc>
        <w:tc>
          <w:tcPr>
            <w:tcW w:w="1217" w:type="dxa"/>
            <w:vAlign w:val="top"/>
          </w:tcPr>
          <w:p w14:paraId="1A6C57D1">
            <w:pPr>
              <w:rPr>
                <w:rFonts w:hint="default"/>
                <w:vertAlign w:val="baseline"/>
                <w:lang w:val="en-US" w:eastAsia="zh-CN"/>
              </w:rPr>
            </w:pPr>
            <w:r>
              <w:rPr>
                <w:rFonts w:hint="eastAsia"/>
                <w:vertAlign w:val="baseline"/>
                <w:lang w:val="en-US" w:eastAsia="zh-CN"/>
              </w:rPr>
              <w:t>113</w:t>
            </w:r>
          </w:p>
        </w:tc>
        <w:tc>
          <w:tcPr>
            <w:tcW w:w="1217" w:type="dxa"/>
            <w:vAlign w:val="top"/>
          </w:tcPr>
          <w:p w14:paraId="1CF0627C">
            <w:pPr>
              <w:rPr>
                <w:rFonts w:hint="eastAsia"/>
                <w:vertAlign w:val="baseline"/>
                <w:lang w:val="en-US" w:eastAsia="zh-CN"/>
              </w:rPr>
            </w:pPr>
            <w:r>
              <w:rPr>
                <w:rFonts w:hint="eastAsia"/>
                <w:vertAlign w:val="baseline"/>
                <w:lang w:val="en-US" w:eastAsia="zh-CN"/>
              </w:rPr>
              <w:t>22%</w:t>
            </w:r>
          </w:p>
        </w:tc>
        <w:tc>
          <w:tcPr>
            <w:tcW w:w="1217" w:type="dxa"/>
            <w:vAlign w:val="top"/>
          </w:tcPr>
          <w:p w14:paraId="3D96ABBD">
            <w:pPr>
              <w:rPr>
                <w:rFonts w:hint="default"/>
                <w:vertAlign w:val="baseline"/>
                <w:lang w:val="en-US" w:eastAsia="zh-CN"/>
              </w:rPr>
            </w:pPr>
            <w:r>
              <w:rPr>
                <w:rFonts w:hint="eastAsia"/>
                <w:vertAlign w:val="baseline"/>
                <w:lang w:val="en-US" w:eastAsia="zh-CN"/>
              </w:rPr>
              <w:t>-18</w:t>
            </w:r>
          </w:p>
        </w:tc>
      </w:tr>
      <w:tr w14:paraId="4C95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068E2D4C">
            <w:pPr>
              <w:rPr>
                <w:rFonts w:hint="default"/>
                <w:vertAlign w:val="baseline"/>
                <w:lang w:val="en-US" w:eastAsia="zh-CN"/>
              </w:rPr>
            </w:pPr>
            <w:r>
              <w:rPr>
                <w:rFonts w:hint="eastAsia"/>
                <w:vertAlign w:val="baseline"/>
                <w:lang w:val="en-US" w:eastAsia="zh-CN"/>
              </w:rPr>
              <w:t>Ⅳ85c+15v</w:t>
            </w:r>
          </w:p>
        </w:tc>
        <w:tc>
          <w:tcPr>
            <w:tcW w:w="1216" w:type="dxa"/>
          </w:tcPr>
          <w:p w14:paraId="69375763">
            <w:pPr>
              <w:rPr>
                <w:rFonts w:hint="default"/>
                <w:vertAlign w:val="baseline"/>
                <w:lang w:val="en-US" w:eastAsia="zh-CN"/>
              </w:rPr>
            </w:pPr>
            <w:r>
              <w:rPr>
                <w:rFonts w:hint="eastAsia"/>
                <w:vertAlign w:val="baseline"/>
                <w:lang w:val="en-US" w:eastAsia="zh-CN"/>
              </w:rPr>
              <w:t>15</w:t>
            </w:r>
          </w:p>
        </w:tc>
        <w:tc>
          <w:tcPr>
            <w:tcW w:w="1217" w:type="dxa"/>
            <w:vAlign w:val="top"/>
          </w:tcPr>
          <w:p w14:paraId="56CD898D">
            <w:pPr>
              <w:rPr>
                <w:rFonts w:hint="default"/>
                <w:vertAlign w:val="baseline"/>
                <w:lang w:val="en-US" w:eastAsia="zh-CN"/>
              </w:rPr>
            </w:pPr>
            <w:r>
              <w:rPr>
                <w:rFonts w:hint="eastAsia"/>
                <w:vertAlign w:val="baseline"/>
                <w:lang w:val="en-US" w:eastAsia="zh-CN"/>
              </w:rPr>
              <w:t>70</w:t>
            </w:r>
          </w:p>
        </w:tc>
        <w:tc>
          <w:tcPr>
            <w:tcW w:w="1217" w:type="dxa"/>
            <w:vAlign w:val="top"/>
          </w:tcPr>
          <w:p w14:paraId="0848B3C4">
            <w:pPr>
              <w:rPr>
                <w:rFonts w:hint="default"/>
                <w:vertAlign w:val="baseline"/>
                <w:lang w:val="en-US" w:eastAsia="zh-CN"/>
              </w:rPr>
            </w:pPr>
            <w:r>
              <w:rPr>
                <w:rFonts w:hint="eastAsia"/>
                <w:vertAlign w:val="baseline"/>
                <w:lang w:val="en-US" w:eastAsia="zh-CN"/>
              </w:rPr>
              <w:t>55</w:t>
            </w:r>
          </w:p>
        </w:tc>
        <w:tc>
          <w:tcPr>
            <w:tcW w:w="1217" w:type="dxa"/>
            <w:vAlign w:val="top"/>
          </w:tcPr>
          <w:p w14:paraId="3D29B723">
            <w:pPr>
              <w:rPr>
                <w:rFonts w:hint="default"/>
                <w:vertAlign w:val="baseline"/>
                <w:lang w:val="en-US" w:eastAsia="zh-CN"/>
              </w:rPr>
            </w:pPr>
            <w:r>
              <w:rPr>
                <w:rFonts w:hint="eastAsia"/>
                <w:vertAlign w:val="baseline"/>
                <w:lang w:val="en-US" w:eastAsia="zh-CN"/>
              </w:rPr>
              <w:t>77</w:t>
            </w:r>
          </w:p>
        </w:tc>
        <w:tc>
          <w:tcPr>
            <w:tcW w:w="1217" w:type="dxa"/>
            <w:vAlign w:val="top"/>
          </w:tcPr>
          <w:p w14:paraId="24FE3E6D">
            <w:pPr>
              <w:rPr>
                <w:rFonts w:hint="eastAsia"/>
                <w:vertAlign w:val="baseline"/>
                <w:lang w:val="en-US" w:eastAsia="zh-CN"/>
              </w:rPr>
            </w:pPr>
            <w:r>
              <w:rPr>
                <w:rFonts w:hint="eastAsia"/>
                <w:vertAlign w:val="baseline"/>
                <w:lang w:val="en-US" w:eastAsia="zh-CN"/>
              </w:rPr>
              <w:t>22%</w:t>
            </w:r>
          </w:p>
        </w:tc>
        <w:tc>
          <w:tcPr>
            <w:tcW w:w="1217" w:type="dxa"/>
            <w:vAlign w:val="top"/>
          </w:tcPr>
          <w:p w14:paraId="655214A0">
            <w:pPr>
              <w:rPr>
                <w:rFonts w:hint="default"/>
                <w:vertAlign w:val="baseline"/>
                <w:lang w:val="en-US" w:eastAsia="zh-CN"/>
              </w:rPr>
            </w:pPr>
            <w:r>
              <w:rPr>
                <w:rFonts w:hint="eastAsia"/>
                <w:vertAlign w:val="baseline"/>
                <w:lang w:val="en-US" w:eastAsia="zh-CN"/>
              </w:rPr>
              <w:t>+7</w:t>
            </w:r>
          </w:p>
        </w:tc>
      </w:tr>
      <w:tr w14:paraId="66E1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3311C11A">
            <w:pPr>
              <w:rPr>
                <w:rFonts w:hint="default"/>
                <w:vertAlign w:val="baseline"/>
                <w:lang w:val="en-US" w:eastAsia="zh-CN"/>
              </w:rPr>
            </w:pPr>
            <w:r>
              <w:rPr>
                <w:rFonts w:hint="eastAsia"/>
                <w:vertAlign w:val="baseline"/>
                <w:lang w:val="en-US" w:eastAsia="zh-CN"/>
              </w:rPr>
              <w:t>Ⅴ95c+5v</w:t>
            </w:r>
          </w:p>
        </w:tc>
        <w:tc>
          <w:tcPr>
            <w:tcW w:w="1216" w:type="dxa"/>
          </w:tcPr>
          <w:p w14:paraId="7F1DFC60">
            <w:pPr>
              <w:rPr>
                <w:rFonts w:hint="default"/>
                <w:vertAlign w:val="baseline"/>
                <w:lang w:val="en-US" w:eastAsia="zh-CN"/>
              </w:rPr>
            </w:pPr>
            <w:r>
              <w:rPr>
                <w:rFonts w:hint="eastAsia"/>
                <w:vertAlign w:val="baseline"/>
                <w:lang w:val="en-US" w:eastAsia="zh-CN"/>
              </w:rPr>
              <w:t>5</w:t>
            </w:r>
          </w:p>
        </w:tc>
        <w:tc>
          <w:tcPr>
            <w:tcW w:w="1217" w:type="dxa"/>
            <w:vAlign w:val="top"/>
          </w:tcPr>
          <w:p w14:paraId="66055364">
            <w:pPr>
              <w:rPr>
                <w:rFonts w:hint="default"/>
                <w:vertAlign w:val="baseline"/>
                <w:lang w:val="en-US" w:eastAsia="zh-CN"/>
              </w:rPr>
            </w:pPr>
            <w:r>
              <w:rPr>
                <w:rFonts w:hint="eastAsia"/>
                <w:vertAlign w:val="baseline"/>
                <w:lang w:val="en-US" w:eastAsia="zh-CN"/>
              </w:rPr>
              <w:t>20</w:t>
            </w:r>
          </w:p>
        </w:tc>
        <w:tc>
          <w:tcPr>
            <w:tcW w:w="1217" w:type="dxa"/>
            <w:vAlign w:val="top"/>
          </w:tcPr>
          <w:p w14:paraId="17427811">
            <w:pPr>
              <w:rPr>
                <w:rFonts w:hint="default"/>
                <w:vertAlign w:val="baseline"/>
                <w:lang w:val="en-US" w:eastAsia="zh-CN"/>
              </w:rPr>
            </w:pPr>
            <w:r>
              <w:rPr>
                <w:rFonts w:hint="eastAsia"/>
                <w:vertAlign w:val="baseline"/>
                <w:lang w:val="en-US" w:eastAsia="zh-CN"/>
              </w:rPr>
              <w:t>15</w:t>
            </w:r>
          </w:p>
        </w:tc>
        <w:tc>
          <w:tcPr>
            <w:tcW w:w="1217" w:type="dxa"/>
            <w:vAlign w:val="top"/>
          </w:tcPr>
          <w:p w14:paraId="7884BA33">
            <w:pPr>
              <w:rPr>
                <w:rFonts w:hint="default"/>
                <w:vertAlign w:val="baseline"/>
                <w:lang w:val="en-US" w:eastAsia="zh-CN"/>
              </w:rPr>
            </w:pPr>
            <w:r>
              <w:rPr>
                <w:rFonts w:hint="eastAsia"/>
                <w:vertAlign w:val="baseline"/>
                <w:lang w:val="en-US" w:eastAsia="zh-CN"/>
              </w:rPr>
              <w:t>37</w:t>
            </w:r>
          </w:p>
        </w:tc>
        <w:tc>
          <w:tcPr>
            <w:tcW w:w="1217" w:type="dxa"/>
            <w:vAlign w:val="top"/>
          </w:tcPr>
          <w:p w14:paraId="45FD355A">
            <w:pPr>
              <w:rPr>
                <w:rFonts w:hint="eastAsia"/>
                <w:vertAlign w:val="baseline"/>
                <w:lang w:val="en-US" w:eastAsia="zh-CN"/>
              </w:rPr>
            </w:pPr>
            <w:r>
              <w:rPr>
                <w:rFonts w:hint="eastAsia"/>
                <w:vertAlign w:val="baseline"/>
                <w:lang w:val="en-US" w:eastAsia="zh-CN"/>
              </w:rPr>
              <w:t>22%</w:t>
            </w:r>
          </w:p>
        </w:tc>
        <w:tc>
          <w:tcPr>
            <w:tcW w:w="1217" w:type="dxa"/>
            <w:vAlign w:val="top"/>
          </w:tcPr>
          <w:p w14:paraId="7B39C196">
            <w:pPr>
              <w:rPr>
                <w:rFonts w:hint="default"/>
                <w:vertAlign w:val="baseline"/>
                <w:lang w:val="en-US" w:eastAsia="zh-CN"/>
              </w:rPr>
            </w:pPr>
            <w:r>
              <w:rPr>
                <w:rFonts w:hint="eastAsia"/>
                <w:vertAlign w:val="baseline"/>
                <w:lang w:val="en-US" w:eastAsia="zh-CN"/>
              </w:rPr>
              <w:t>+17</w:t>
            </w:r>
          </w:p>
        </w:tc>
      </w:tr>
    </w:tbl>
    <w:p w14:paraId="1F1AFBF1">
      <w:pPr>
        <w:ind w:firstLine="420" w:firstLineChars="0"/>
        <w:rPr>
          <w:rFonts w:hint="default"/>
          <w:lang w:val="en-US" w:eastAsia="zh-CN"/>
        </w:rPr>
      </w:pPr>
      <w:r>
        <w:rPr>
          <w:rFonts w:hint="default"/>
          <w:lang w:val="en-US" w:eastAsia="zh-CN"/>
        </w:rPr>
        <w:t>总起来说，这些商品比价值高2+7+17＝26出售，又比价值低8+18＝26出售，所以，价格的偏离，由于剩余价值的均衡分配，或者说，由于每100预付资本有平均利润22分别加入Ⅰ—Ⅴ的各种商品的成本价格，而互相抵消。并且，只因为它们是按照这样的价格出售，Ⅰ—Ⅴ的利润率才能同样是22%，虽然资本Ⅰ—Ⅴ的有机构成不同。</w:t>
      </w:r>
    </w:p>
    <w:p w14:paraId="36CC6214">
      <w:pPr>
        <w:ind w:firstLine="420" w:firstLineChars="0"/>
        <w:rPr>
          <w:rFonts w:hint="default"/>
          <w:lang w:val="en-US" w:eastAsia="zh-CN"/>
        </w:rPr>
      </w:pPr>
      <w:r>
        <w:rPr>
          <w:rFonts w:hint="default"/>
          <w:lang w:val="en-US" w:eastAsia="zh-CN"/>
        </w:rPr>
        <w:t>求出不同生产部门的不同利润率的平均数，把这个平均数加到不同生产部门的成本价格上，由此形成的价格，就是生产价格。生产价格以一般利润率的存在为前提；而这个一般利润率，又以每个特殊生产部门的利润率已经分别化为同样多的平均率为前提。这些特殊的利润率在每个生产部门都＝</w:t>
      </w:r>
      <w:r>
        <w:rPr>
          <w:rFonts w:hint="eastAsia"/>
          <w:lang w:val="en-US" w:eastAsia="zh-CN"/>
        </w:rPr>
        <w:t>m/c，</w:t>
      </w:r>
      <w:r>
        <w:rPr>
          <w:rFonts w:hint="default"/>
          <w:lang w:val="en-US" w:eastAsia="zh-CN"/>
        </w:rPr>
        <w:t>并且像本册第一篇所作的那样，它们要从商品的价值引申出来。没有这种引申，一般利润率（从而商品的生产价格）就是一个没有意义、没有内容的概念。因此，商品的生产价格，等于商品的成本价格加上依照一般利润率按百分比计算应加到这个成本价格上的利润，或者说，等于商品的成本价格加上平均利润。</w:t>
      </w:r>
    </w:p>
    <w:p w14:paraId="565EA218">
      <w:pPr>
        <w:ind w:firstLine="420" w:firstLineChars="0"/>
        <w:rPr>
          <w:rFonts w:hint="default"/>
          <w:lang w:val="en-US" w:eastAsia="zh-CN"/>
        </w:rPr>
      </w:pPr>
      <w:r>
        <w:rPr>
          <w:rFonts w:hint="default"/>
          <w:lang w:val="en-US" w:eastAsia="zh-CN"/>
        </w:rPr>
        <w:t>由于投在不同生产部门的资本有不同的有机构成，因而，由于等量资本按可变部分在一定量总资本中占有不同的百分比而推动极不等量的劳动，等量资本也就占有极不等量的剩余劳动，或者说，生产极不等量的剩余价值。根据这一点，不同生产部门中占统治地位的利润率，本来是极不相同的。</w:t>
      </w:r>
    </w:p>
    <w:p w14:paraId="25C0289C">
      <w:pPr>
        <w:ind w:firstLine="420" w:firstLineChars="0"/>
        <w:rPr>
          <w:rFonts w:hint="default"/>
          <w:lang w:val="en-US" w:eastAsia="zh-CN"/>
        </w:rPr>
      </w:pPr>
      <w:r>
        <w:rPr>
          <w:rFonts w:hint="default"/>
          <w:lang w:val="en-US" w:eastAsia="zh-CN"/>
        </w:rPr>
        <w:t>这些不同的利润率，通过竞争而平均化为一般利润率，而一般利润率就是所有这些不同利润率的平均数。按照这个一般利润率归于一定量资本（不管它的有机构成如何）的利润，就是平均利润。一个商品的价格，如等于这个商品的成本价格，加上生产这个商品所使用的资本（不只是生产它所消费的资本）的年平均利润中根据这个商品的周转条件归于它的那部分，就是这个商品的生产价格。例如，我们拿一个500的资本来说，其中100为固定资本，400为流动资本，并且在流动资本每一个周转期间内，固定资本的损耗为10%。再假定这个周转期间内的平均利润是10%。这样，在这个周转期间内制造的产品的成本价格就是：固定资本的损耗10c+流动资本400（c+v）＝410，它的生产价格则是成本价格410+利润50（500的10%）＝460。</w:t>
      </w:r>
    </w:p>
    <w:p w14:paraId="5B8EC21D">
      <w:pPr>
        <w:ind w:firstLine="420" w:firstLineChars="0"/>
        <w:rPr>
          <w:rFonts w:hint="default"/>
          <w:lang w:val="en-US" w:eastAsia="zh-CN"/>
        </w:rPr>
      </w:pPr>
      <w:r>
        <w:rPr>
          <w:rFonts w:hint="default"/>
          <w:lang w:val="en-US" w:eastAsia="zh-CN"/>
        </w:rPr>
        <w:t>因此，虽然不同生产部门的资本家在出售自己的商品时收回了生产这些商品所用掉的资本价值，但是他们不是得到了本部门生产这些商品时所生产的剩余价值从而利润，而只是得到了社会总资本在所有生产部门在一定时间内生产的总剩余价值或总利润均衡分配时归于总资本的每个相应部分的剩余价值从而利润。每100预付资本，不管它的构成怎样，每年或在任何期间得到的利润，就是作为总资本一个部分的100在这个期间所得的利润。就利润来说，不同的资本家在这里彼此只是作为一个股份公司的股东发生关系，在这个公司中，按每100资本均衡地分配一份利润。因此，对不同的资本家来说，他们的各份利润之所以有差别，只是因为每个人投在总企业中的资本量不等，因为每个人在总企业中的入股比例不等，因为每个人持有的股票数不等。</w:t>
      </w:r>
    </w:p>
    <w:p w14:paraId="47C2C8C8">
      <w:pPr>
        <w:ind w:firstLine="420" w:firstLineChars="0"/>
        <w:rPr>
          <w:rFonts w:hint="default"/>
          <w:lang w:val="en-US" w:eastAsia="zh-CN"/>
        </w:rPr>
      </w:pPr>
      <w:r>
        <w:rPr>
          <w:rFonts w:hint="default"/>
          <w:lang w:val="en-US" w:eastAsia="zh-CN"/>
        </w:rPr>
        <w:t>因此，商品价格的一个部分，即用来补偿生产商品所用掉的资本价值，从而必须用来买回这些用掉的资本价值的部分，也就是说，成本价格，完全是由各生产部门的支出决定的，而商品价格的另一个组成部分，即加在这个成本价格上的利润，却不是由这个一定资本在这个一定生产部门于一定时间内生产的利润量决定的，而是由每个所使用的资本作为总生产所使用的社会总资本的一定部分在一定时间内平均得到的利润量决定的。</w:t>
      </w:r>
    </w:p>
    <w:p w14:paraId="00B4E164">
      <w:pPr>
        <w:ind w:firstLine="420" w:firstLineChars="0"/>
        <w:rPr>
          <w:rFonts w:hint="default"/>
          <w:lang w:val="en-US" w:eastAsia="zh-CN"/>
        </w:rPr>
      </w:pPr>
      <w:r>
        <w:rPr>
          <w:rFonts w:hint="default"/>
          <w:lang w:val="en-US" w:eastAsia="zh-CN"/>
        </w:rPr>
        <w:t>因此，如果资本家按商品的生产价格出售他的商品，他就取回相当于他在生产上所耗费的资本的价值量的货币，并且比例于他的只是作为社会总资本的一定部分的预付资本取得利润。他的成本价格是特殊的。加在这个成本价格上的利润，不以他的特殊生产部门为转移，而只是归于每100预付资本的平均数。</w:t>
      </w:r>
    </w:p>
    <w:p w14:paraId="367863F0">
      <w:pPr>
        <w:ind w:firstLine="420" w:firstLineChars="0"/>
        <w:rPr>
          <w:rFonts w:hint="default"/>
          <w:lang w:val="en-US" w:eastAsia="zh-CN"/>
        </w:rPr>
      </w:pPr>
      <w:r>
        <w:rPr>
          <w:rFonts w:hint="default"/>
          <w:lang w:val="en-US" w:eastAsia="zh-CN"/>
        </w:rPr>
        <w:t>我们假定上述例子中五个不同的投资Ⅰ—Ⅴ属于一个人。Ⅰ—Ⅴ中每个投资所使用的每100资本在商品的生产上所消费的可变资本和不变资本的数量是已知的，而且Ⅰ—Ⅴ的商品的这个价值部分自然会形成它们的价格的一部分，因为至少这个价格必须用来补偿预付的并用掉的资本部分。因此，这些成本价格对Ⅰ—Ⅴ的每种商品来说是不同的，而且作为成本价格被占有者不同地确定下来。至于Ⅰ—Ⅴ所生产的不同的剩余价值量或利润量，资本家会很容易认为这是他所预付的总资本的利润，所以，每100资本都能得到一个相应的部分。因此，Ⅰ—Ⅴ中每个投资所生产的商品的成本价格各不相同，但在所有这些商品中，由每100资本追加的利润形成的那部分出售价格，都是相等的。这样，Ⅰ—Ⅴ的商品的总价格是同它们的总价值相等的，也就是说，是同Ⅰ—Ⅴ的成本价格的总和加上Ⅰ—Ⅴ所生产的剩余价值或利润的总和相等的；因而，事实上也就是Ⅰ—Ⅴ的商品所包含的过去劳动和新追加劳动的总量的货币表现。同样，如果把社会当作一切生产部门的总体来看，社会本身所生产的商品的生产价格的总和等于它们的价值的总和。</w:t>
      </w:r>
    </w:p>
    <w:p w14:paraId="2537CA15">
      <w:pPr>
        <w:ind w:firstLine="420" w:firstLineChars="0"/>
        <w:rPr>
          <w:rFonts w:hint="default"/>
          <w:lang w:val="en-US" w:eastAsia="zh-CN"/>
        </w:rPr>
      </w:pPr>
      <w:r>
        <w:rPr>
          <w:rFonts w:hint="default"/>
          <w:lang w:val="en-US" w:eastAsia="zh-CN"/>
        </w:rPr>
        <w:t>这个论点好像和下述事实相矛盾：在资本主义生产中，生产资本的要素通常要在市场上购买，因此，它们的价格包含一个已经实现的利润，这样，一个产业部门的生产价格，连同其中包含的利润一起，会加入另一个产业部门的成本价格，就是说，一个产业部门的利润会加入另一个产业部门的成本价格。但是，如果我们把全国商品的成本价格的总和放在一方，把全国的利润或剩余价值的总和放在另一方，那么很清楚，我们就会得到正确的计算。从总的计算来看，只要一个生产部门的利润加入另一个生产部门的成本价格，这个利润就已经算在最终产品的总价格一方，而不能再算在利润一方。如果这个利润算在利润一方，那只是因为这个商品本身已经是最终产品，它的生产价格不加入另一种商品的成本价格。</w:t>
      </w:r>
    </w:p>
    <w:p w14:paraId="170A6D8F">
      <w:pPr>
        <w:ind w:firstLine="420" w:firstLineChars="0"/>
        <w:rPr>
          <w:rFonts w:hint="default"/>
          <w:lang w:val="en-US" w:eastAsia="zh-CN"/>
        </w:rPr>
      </w:pPr>
      <w:r>
        <w:rPr>
          <w:rFonts w:hint="default"/>
          <w:lang w:val="en-US" w:eastAsia="zh-CN"/>
        </w:rPr>
        <w:t>如果有一个总额p表示生产资料的生产者的利润，加入一个商品的成本价格，又有一个利润p1加到这个成本价格上，总利润P就＝p+p1。商品的总成本价格，抽去一切代表利润的价格部分以后，就是这个商品本身的不包括P在内的成本价格。把这个成本价格称为k，很清楚，k+P＝k+p+p1。我们在第一册第七章第二节研究剩余价值时已经看到，每一个资本的产品都可以这样看待，好像其中一部分只补偿资本，另一部分只代表剩余价值。把这种计算方法应用到社会总产品上，必须作一些修改，因为就整个社会来看，例如，亚麻价格中包含的利润不能出现两次，不能既作为麻布价格的部分，同时又作为亚麻生产者的利润的部分。</w:t>
      </w:r>
    </w:p>
    <w:p w14:paraId="27C18827">
      <w:pPr>
        <w:ind w:firstLine="420" w:firstLineChars="0"/>
        <w:rPr>
          <w:rFonts w:hint="default"/>
          <w:lang w:val="en-US" w:eastAsia="zh-CN"/>
        </w:rPr>
      </w:pPr>
      <w:r>
        <w:rPr>
          <w:rFonts w:hint="default"/>
          <w:lang w:val="en-US" w:eastAsia="zh-CN"/>
        </w:rPr>
        <w:t>就例如A的剩余价值加入B的不变资本来说，剩余价值和利润二者之间没有区别。对商品的价值来说，商品中包含的劳动由有酬劳动构成还是由无酬劳动构成，是完全没有关系的。这不过表示，A的剩余价值由B支付。在总计算中，A的剩余价值不能计算两次。</w:t>
      </w:r>
    </w:p>
    <w:p w14:paraId="1B8F622A">
      <w:pPr>
        <w:ind w:firstLine="420" w:firstLineChars="0"/>
        <w:rPr>
          <w:rFonts w:hint="default"/>
          <w:lang w:val="en-US" w:eastAsia="zh-CN"/>
        </w:rPr>
      </w:pPr>
      <w:r>
        <w:rPr>
          <w:rFonts w:hint="default"/>
          <w:lang w:val="en-US" w:eastAsia="zh-CN"/>
        </w:rPr>
        <w:t>但是二者之间存在着如下的区别。一个产品的价格，例如资本B的产品的价格，会同它的价值相偏离，因为实现在B中的剩余价值可以大于或小于加入B的产品价格的利润，除此之外，在形成资本B的不变部分的商品上，以及在作为工人生活资料因而间接形成资本B的可变部分的商品上，也会发生同样的情况。就不变部分来说，它本身等于成本价格加上剩余价值，在这里等于成本价格加上利润，并且这个利润又能够大于或小于它所代替的剩余价值。就可变资本来说，平均的日工资固然总是等于工人为生产必要生活资料而必须劳动的小时数的价值产品，但这个小时数本身，由于必要生活资料的生产价格同它的价值相偏离又不会原样反映出来。</w:t>
      </w:r>
    </w:p>
    <w:p w14:paraId="1B461D6D">
      <w:pPr>
        <w:ind w:firstLine="420" w:firstLineChars="0"/>
        <w:rPr>
          <w:rFonts w:hint="default"/>
          <w:lang w:val="en-US" w:eastAsia="zh-CN"/>
        </w:rPr>
      </w:pPr>
      <w:r>
        <w:rPr>
          <w:rFonts w:hint="default"/>
          <w:lang w:val="en-US" w:eastAsia="zh-CN"/>
        </w:rPr>
        <w:t>不过这一切总是归结为这样的情形：加入某种商品的剩余价值多多少，加入另一种商品的剩余价值就少多少，因此，商品生产价格中包含的偏离价值的情况会互相抵消。总的说来，在整个资本主义生产中，一般规律作为一种占统治地位的趋势，始终只是以一种极其错综复杂和近似的方式，作为从不断波动中得出的、但永远不能确定的平均数来发生作用。</w:t>
      </w:r>
    </w:p>
    <w:p w14:paraId="0C7C6B45">
      <w:pPr>
        <w:ind w:firstLine="420" w:firstLineChars="0"/>
        <w:rPr>
          <w:rFonts w:hint="default"/>
          <w:lang w:val="en-US" w:eastAsia="zh-CN"/>
        </w:rPr>
      </w:pPr>
      <w:r>
        <w:rPr>
          <w:rFonts w:hint="default"/>
          <w:lang w:val="en-US" w:eastAsia="zh-CN"/>
        </w:rPr>
        <w:t>因为一般利润率是由每100预付资本在一定期间比如说一年内的不同利润率的平均数形成的，所以，在一般利润率中，由不同资本的周转时间的差别引起的差别，也就消失了。但这种差别，对不同生产部门的不同利润率有决定作用，而这些不同的利润率的平均数形成一般利润率。</w:t>
      </w:r>
    </w:p>
    <w:p w14:paraId="25CCFD08">
      <w:pPr>
        <w:ind w:firstLine="420" w:firstLineChars="0"/>
        <w:rPr>
          <w:rFonts w:hint="default"/>
          <w:lang w:val="en-US" w:eastAsia="zh-CN"/>
        </w:rPr>
      </w:pPr>
      <w:r>
        <w:rPr>
          <w:rFonts w:hint="default"/>
          <w:lang w:val="en-US" w:eastAsia="zh-CN"/>
        </w:rPr>
        <w:t>在上述关于一般利润率形成的例解中，我们假定每个生产部门每个资本都等于100。这样做，是为了说明利润率的百分比差别，从而说明各等量资本所生产的商品的价值的差别。但是不言而喻，由于每个这样的生产部门的资本构成都是已定的，每个特殊生产部门所生产的实际的剩余价值量就取决于所使用的资本的量。不过，一个生产部门的特殊的利润率，不会由于所使用的资本</w:t>
      </w:r>
      <w:r>
        <w:rPr>
          <w:rFonts w:hint="eastAsia"/>
          <w:lang w:val="en-US" w:eastAsia="zh-CN"/>
        </w:rPr>
        <w:t>的绝对量或者总利润的绝对量受影响</w:t>
      </w:r>
      <w:r>
        <w:rPr>
          <w:rFonts w:hint="default"/>
          <w:lang w:val="en-US" w:eastAsia="zh-CN"/>
        </w:rPr>
        <w:t>。</w:t>
      </w:r>
    </w:p>
    <w:p w14:paraId="641B4243">
      <w:pPr>
        <w:ind w:firstLine="420" w:firstLineChars="0"/>
        <w:rPr>
          <w:rFonts w:hint="default"/>
          <w:b w:val="0"/>
          <w:bCs w:val="0"/>
          <w:lang w:val="en-US" w:eastAsia="zh-CN"/>
        </w:rPr>
      </w:pPr>
      <w:r>
        <w:rPr>
          <w:rFonts w:hint="default"/>
          <w:b w:val="0"/>
          <w:bCs w:val="0"/>
          <w:lang w:val="en-US" w:eastAsia="zh-CN"/>
        </w:rPr>
        <w:t>但是，因为不同生产部门的利润率各不相同，——这又是由于这些生产部门各自的可变资本和总资本的比率不同，因而所生产的剩余价值量从而利润量差别很大，——所以很清楚，</w:t>
      </w:r>
      <w:r>
        <w:rPr>
          <w:rFonts w:hint="eastAsia"/>
          <w:b w:val="0"/>
          <w:bCs w:val="0"/>
          <w:lang w:val="en-US" w:eastAsia="zh-CN"/>
        </w:rPr>
        <w:t>就这些不同的生产部门全体——</w:t>
      </w:r>
      <w:r>
        <w:rPr>
          <w:rFonts w:hint="default"/>
          <w:b w:val="0"/>
          <w:bCs w:val="0"/>
          <w:lang w:val="en-US" w:eastAsia="zh-CN"/>
        </w:rPr>
        <w:t>社会资本</w:t>
      </w:r>
      <w:r>
        <w:rPr>
          <w:rFonts w:hint="eastAsia"/>
          <w:b w:val="0"/>
          <w:bCs w:val="0"/>
          <w:lang w:val="en-US" w:eastAsia="zh-CN"/>
        </w:rPr>
        <w:t>而言，</w:t>
      </w:r>
      <w:r>
        <w:rPr>
          <w:rFonts w:hint="default"/>
          <w:b w:val="0"/>
          <w:bCs w:val="0"/>
          <w:lang w:val="en-US" w:eastAsia="zh-CN"/>
        </w:rPr>
        <w:t>每100的平均利润，从而平均利润率或一般利润率，</w:t>
      </w:r>
      <w:r>
        <w:rPr>
          <w:rFonts w:hint="eastAsia"/>
          <w:b w:val="0"/>
          <w:bCs w:val="0"/>
          <w:lang w:val="en-US" w:eastAsia="zh-CN"/>
        </w:rPr>
        <w:t>也会</w:t>
      </w:r>
      <w:r>
        <w:rPr>
          <w:rFonts w:hint="default"/>
          <w:b w:val="0"/>
          <w:bCs w:val="0"/>
          <w:lang w:val="en-US" w:eastAsia="zh-CN"/>
        </w:rPr>
        <w:t>由于投在不同部门的各自的资本量不等而差别很大。</w:t>
      </w:r>
    </w:p>
    <w:p w14:paraId="3D3BF4B8">
      <w:pPr>
        <w:ind w:firstLine="420" w:firstLineChars="0"/>
        <w:rPr>
          <w:rFonts w:hint="default"/>
          <w:b w:val="0"/>
          <w:bCs w:val="0"/>
          <w:lang w:val="en-US" w:eastAsia="zh-CN"/>
        </w:rPr>
      </w:pPr>
      <w:r>
        <w:rPr>
          <w:rFonts w:hint="default"/>
          <w:b w:val="0"/>
          <w:bCs w:val="0"/>
          <w:lang w:val="en-US" w:eastAsia="zh-CN"/>
        </w:rPr>
        <w:t>因此，在一般利润率的形成上，问题不仅在于不同生产部门利润率的差别，求出它们的简单平均数，而且还在于这些不同利润率在平均数形成上所占的比重。而这取决于投在每个特殊部门的资本的相对量，也就是取决于投在每个特殊生产部门的资本在社会总资本中占多大的部分。总资本中究竟是较大的部分或较小的部分提供较高的利润率或较低的利润率，当然会有很大的差别。而这又取决于有多少资本投在可变资本在总资本中所占比例较大的部门，有多少资本投在可变资本所占比例较小的部门。</w:t>
      </w:r>
    </w:p>
    <w:p w14:paraId="250EFD8F">
      <w:pPr>
        <w:ind w:firstLine="420" w:firstLineChars="0"/>
        <w:rPr>
          <w:rFonts w:hint="default"/>
          <w:b w:val="0"/>
          <w:bCs w:val="0"/>
          <w:lang w:val="en-US" w:eastAsia="zh-CN"/>
        </w:rPr>
      </w:pPr>
      <w:r>
        <w:rPr>
          <w:rFonts w:hint="default"/>
          <w:b w:val="0"/>
          <w:bCs w:val="0"/>
          <w:lang w:val="en-US" w:eastAsia="zh-CN"/>
        </w:rPr>
        <w:t>可见，一般利润率取决于两个因素：</w:t>
      </w:r>
    </w:p>
    <w:p w14:paraId="079E4E30">
      <w:pPr>
        <w:ind w:firstLine="420" w:firstLineChars="0"/>
        <w:rPr>
          <w:rFonts w:hint="default"/>
          <w:b w:val="0"/>
          <w:bCs w:val="0"/>
          <w:lang w:val="en-US" w:eastAsia="zh-CN"/>
        </w:rPr>
      </w:pPr>
      <w:r>
        <w:rPr>
          <w:rFonts w:hint="default"/>
          <w:b w:val="0"/>
          <w:bCs w:val="0"/>
          <w:lang w:val="en-US" w:eastAsia="zh-CN"/>
        </w:rPr>
        <w:t>1.不同生产部门的资本的有机构成，从而各个部门的不同的利润率；</w:t>
      </w:r>
    </w:p>
    <w:p w14:paraId="1458D488">
      <w:pPr>
        <w:ind w:firstLine="420" w:firstLineChars="0"/>
        <w:rPr>
          <w:rFonts w:hint="default"/>
          <w:b w:val="0"/>
          <w:bCs w:val="0"/>
          <w:lang w:val="en-US" w:eastAsia="zh-CN"/>
        </w:rPr>
      </w:pPr>
      <w:r>
        <w:rPr>
          <w:rFonts w:hint="default"/>
          <w:b w:val="0"/>
          <w:bCs w:val="0"/>
          <w:lang w:val="en-US" w:eastAsia="zh-CN"/>
        </w:rPr>
        <w:t>2.社会总资本在这些不同部门之间的分配，即投在每个特殊部门因而有特殊利润率的资本的相对量；也就是，每个特殊生产部门在社会总资本中所吸收的相对份额。</w:t>
      </w:r>
    </w:p>
    <w:p w14:paraId="23DB3193">
      <w:pPr>
        <w:ind w:firstLine="420" w:firstLineChars="0"/>
        <w:rPr>
          <w:rFonts w:hint="default"/>
          <w:b w:val="0"/>
          <w:bCs w:val="0"/>
          <w:lang w:val="en-US" w:eastAsia="zh-CN"/>
        </w:rPr>
      </w:pPr>
      <w:r>
        <w:rPr>
          <w:rFonts w:hint="default"/>
          <w:b w:val="0"/>
          <w:bCs w:val="0"/>
          <w:lang w:val="en-US" w:eastAsia="zh-CN"/>
        </w:rPr>
        <w:t>我们在第一册和第二册只是研究了商品的价值。现在，一方面，成本价格作为这个价值的一部分而分离出来了，另一方面，商品的生产价格作为价值的一个转化形式而发展起来了。假定社会平均资本的构成是80c+20v，年剩余价值率m′＝100%。这样，一个100的资本的年平均利润就＝20，一般的年利润率就＝20%。不管一个100的资本一年内生产的商品的成本价格k如何，它的生产价格总是＝k+20。在资本构成＝（80-x）c+（20+x）v的生产部门，实际生产的剩余价值或在这个部门内生产的年利润＝20+x，比20大，所生产的商品价值＝k+20+x，也比k+20大，也就是说，比它的生产价格大。在资本构成是（80+x）c+（20-x）v的部门，每年生产的剩余价值或利润＝20-x，比20小，因此，商品价值k+20-x，也比生产价格k+20小。撇开周转时间上可能发生的差别不说，只有在资本构成偶然＝80c+20v的部门，商品的生产价格才等于商品的价值。</w:t>
      </w:r>
    </w:p>
    <w:p w14:paraId="4F65C0A7">
      <w:pPr>
        <w:ind w:firstLine="420" w:firstLineChars="0"/>
        <w:rPr>
          <w:rFonts w:hint="default"/>
          <w:b w:val="0"/>
          <w:bCs w:val="0"/>
          <w:lang w:val="en-US" w:eastAsia="zh-CN"/>
        </w:rPr>
      </w:pPr>
      <w:r>
        <w:rPr>
          <w:rFonts w:hint="default"/>
          <w:b w:val="0"/>
          <w:bCs w:val="0"/>
          <w:lang w:val="en-US" w:eastAsia="zh-CN"/>
        </w:rPr>
        <w:t>社会劳动生产力在每个特殊生产部门的特殊发展，在程度上是不同的，有的高，有的低，这和一定量劳动所推动的生产资料量成正比，或者说，和一定数目的工人在工作日已定的情况下所推动的生产资料量成正比，也就是说，和推动一定量生产资料所需要的劳动量成反比。因此，我们把那种同社会平均资本相比，不变资本占的百分比高，从而可变资本占的百分比低的资本，叫作高构成的资本。反之，把那种同社会平均资本相比，不变资本比重小，而可变资本比重大的资本，叫作低构成的资本。最后，我们把那种和社会平均资本有同样构成的资本，叫作平均构成的资本。</w:t>
      </w:r>
    </w:p>
    <w:p w14:paraId="4D7DF473">
      <w:pPr>
        <w:ind w:firstLine="420" w:firstLineChars="0"/>
        <w:rPr>
          <w:rFonts w:hint="default"/>
          <w:b w:val="0"/>
          <w:bCs w:val="0"/>
          <w:lang w:val="en-US" w:eastAsia="zh-CN"/>
        </w:rPr>
      </w:pPr>
      <w:r>
        <w:rPr>
          <w:rFonts w:hint="default"/>
          <w:b w:val="0"/>
          <w:bCs w:val="0"/>
          <w:lang w:val="en-US" w:eastAsia="zh-CN"/>
        </w:rPr>
        <w:t>当然，以上所说，对商品成本价格的规定是一种修正。我们原先假定，一个商品的成本价格，等于该商品生产中所消费的各种商品的价值。但一个商品的生产价格，对它的买者来说，就是它的成本价格，因而可以作为成本价格加入另一个商品的价格形成。因为生产价格可以偏离商品的价值，所以，一个商品的包含另一个商品的这个生产价格在内的成本价格，也可以高于或低于它的总价值中由加到它里面的生产资料的价值构成的部分。必须记住成本价格这个修正了的意义，因此，必须记住，如果在一个特殊生产部门把商品的成本价格看作和该商品生产中所消费的生产资料的价值相等，那就总可能有误差。对我们现在的研究来说，这一点没有进一步考察的必要。</w:t>
      </w:r>
    </w:p>
    <w:p w14:paraId="3ADF297B">
      <w:pPr>
        <w:ind w:firstLine="420" w:firstLineChars="0"/>
        <w:rPr>
          <w:rFonts w:hint="default"/>
          <w:b w:val="0"/>
          <w:bCs w:val="0"/>
          <w:lang w:val="en-US" w:eastAsia="zh-CN"/>
        </w:rPr>
      </w:pPr>
      <w:r>
        <w:rPr>
          <w:rFonts w:hint="default"/>
          <w:b w:val="0"/>
          <w:bCs w:val="0"/>
          <w:lang w:val="en-US" w:eastAsia="zh-CN"/>
        </w:rPr>
        <w:t>无论如何，商品的成本价格总是小于商品的价值这个论点，在这里仍然是正确的。因为，无论商品的成本价格能够怎样偏离商品中所消费的生产资料的价值，这个过去的误差对资本家来说是无关紧要的。商品的成本价格是既定的，它是一个不以他即资本家的生产为转移的前提，而资本家生产的结果则是一个包含剩余价值的商品，也就是一个包含超过商品成本价格的价值余额的商品。此外，成本价格小于商品价值的论点，现在实际上转化为成本价格小于生产价格的论点。对生产价格和价值相等的社会总资本来说，这个论点同以前关于成本价格小于价值的论点是一致的。尽管这个论点对特殊生产部门来说要加以修正，但其根据始终是如下的事实：从社会总资本来看，它所生产的商品的成本价格小于价值，或者在这里从所生产的商品总量来看，小于和这个价值相一致的生产价格。商品的成本价格，只是涉及商品中包含的有酬劳动的量；价值，是涉及商品中包含的有酬劳动和无酬劳动的总量；生产价格，是涉及有酬劳动加上不以特殊生产部门本身为转移的一定量无酬劳动之和。</w:t>
      </w:r>
    </w:p>
    <w:p w14:paraId="03F09546">
      <w:pPr>
        <w:ind w:firstLine="420" w:firstLineChars="0"/>
        <w:rPr>
          <w:rFonts w:hint="default"/>
          <w:b w:val="0"/>
          <w:bCs w:val="0"/>
          <w:lang w:val="en-US" w:eastAsia="zh-CN"/>
        </w:rPr>
      </w:pPr>
      <w:r>
        <w:rPr>
          <w:rFonts w:hint="default"/>
          <w:b w:val="0"/>
          <w:bCs w:val="0"/>
          <w:lang w:val="en-US" w:eastAsia="zh-CN"/>
        </w:rPr>
        <w:t>商品的生产价格＝k+p，即等于成本价格加上利润，这个公式，现在得到了如下的进一步规定：p＝kp′（p′代表一般利润率），因而生产价格＝k+kp′。</w:t>
      </w:r>
    </w:p>
    <w:p w14:paraId="3768C78F">
      <w:pPr>
        <w:ind w:firstLine="420" w:firstLineChars="0"/>
        <w:rPr>
          <w:rFonts w:hint="default"/>
          <w:b w:val="0"/>
          <w:bCs w:val="0"/>
          <w:lang w:val="en-US" w:eastAsia="zh-CN"/>
        </w:rPr>
      </w:pPr>
      <w:r>
        <w:rPr>
          <w:rFonts w:hint="default"/>
          <w:b w:val="0"/>
          <w:bCs w:val="0"/>
          <w:lang w:val="en-US" w:eastAsia="zh-CN"/>
        </w:rPr>
        <w:t>商品的生产价格，在每个特殊生产部门，都会在下述每个场合发生量的变动：</w:t>
      </w:r>
    </w:p>
    <w:p w14:paraId="0DF4DE06">
      <w:pPr>
        <w:ind w:firstLine="420" w:firstLineChars="0"/>
        <w:rPr>
          <w:rFonts w:hint="default"/>
          <w:b w:val="0"/>
          <w:bCs w:val="0"/>
          <w:lang w:val="en-US" w:eastAsia="zh-CN"/>
        </w:rPr>
      </w:pPr>
      <w:r>
        <w:rPr>
          <w:rFonts w:hint="default"/>
          <w:b w:val="0"/>
          <w:bCs w:val="0"/>
          <w:lang w:val="en-US" w:eastAsia="zh-CN"/>
        </w:rPr>
        <w:t>1.商品价值不变（也就是说，加入商品生产的死劳动和活劳动的量不变），但一般利润率发生了一种不以该部门为转移的变化。</w:t>
      </w:r>
    </w:p>
    <w:p w14:paraId="508BD24A">
      <w:pPr>
        <w:ind w:firstLine="420" w:firstLineChars="0"/>
        <w:rPr>
          <w:rFonts w:hint="default"/>
          <w:b w:val="0"/>
          <w:bCs w:val="0"/>
          <w:lang w:val="en-US" w:eastAsia="zh-CN"/>
        </w:rPr>
      </w:pPr>
      <w:r>
        <w:rPr>
          <w:rFonts w:hint="default"/>
          <w:b w:val="0"/>
          <w:bCs w:val="0"/>
          <w:lang w:val="en-US" w:eastAsia="zh-CN"/>
        </w:rPr>
        <w:t>2.一般利润率不变，但价值发生了变动，这或是由于该生产部门本身的技术发生了变化，或是由于作为形成要素加入该部门不变资本的商品的价值发生了变动。</w:t>
      </w:r>
    </w:p>
    <w:p w14:paraId="5F0CF204">
      <w:pPr>
        <w:ind w:firstLine="420" w:firstLineChars="0"/>
        <w:rPr>
          <w:rFonts w:hint="default"/>
          <w:b w:val="0"/>
          <w:bCs w:val="0"/>
          <w:lang w:val="en-US" w:eastAsia="zh-CN"/>
        </w:rPr>
      </w:pPr>
      <w:r>
        <w:rPr>
          <w:rFonts w:hint="default"/>
          <w:b w:val="0"/>
          <w:bCs w:val="0"/>
          <w:lang w:val="en-US" w:eastAsia="zh-CN"/>
        </w:rPr>
        <w:t>3.最后，上述两种情况共同发生作用。</w:t>
      </w:r>
    </w:p>
    <w:p w14:paraId="3B69DE00">
      <w:pPr>
        <w:ind w:firstLine="420" w:firstLineChars="0"/>
        <w:rPr>
          <w:rFonts w:hint="default"/>
          <w:b w:val="0"/>
          <w:bCs w:val="0"/>
          <w:lang w:val="en-US" w:eastAsia="zh-CN"/>
        </w:rPr>
      </w:pPr>
      <w:r>
        <w:rPr>
          <w:rFonts w:hint="default"/>
          <w:b w:val="0"/>
          <w:bCs w:val="0"/>
          <w:lang w:val="en-US" w:eastAsia="zh-CN"/>
        </w:rPr>
        <w:t>尽管各个特殊生产部门的实际利润率不断发生巨大的变动，——这一点以后我们会进一步看到，——一般利润率的实际变化，在不是例外地由异常的经济事件引起的时候，总是由一系列延续很长时期的波动所造成的、很晚才出现的结果，这些波动需要经过许多时间才能巩固为和平均化为一般利润率的一个变化。因此，在任何一个较短的时期内（把市场价格的波动完全撇开不说），生产价格的变化显然总是要由商品的实际的价值变动来说明，也就是说，要由生产商品所必需的劳动时间的总和的变动来说明。价值不变，而只是它的货币表现发生变动的情形，在这里当然完全不予考察。</w:t>
      </w:r>
    </w:p>
    <w:p w14:paraId="4D1C81FF">
      <w:pPr>
        <w:ind w:firstLine="420" w:firstLineChars="0"/>
        <w:rPr>
          <w:rFonts w:hint="default"/>
          <w:b w:val="0"/>
          <w:bCs w:val="0"/>
          <w:lang w:val="en-US" w:eastAsia="zh-CN"/>
        </w:rPr>
      </w:pPr>
      <w:r>
        <w:rPr>
          <w:rFonts w:hint="default"/>
          <w:b w:val="0"/>
          <w:bCs w:val="0"/>
          <w:lang w:val="en-US" w:eastAsia="zh-CN"/>
        </w:rPr>
        <w:t>另一方面，很清楚，从社会总资本来看，由它生产的商品的价值总额（用货币表示，就是它们的价格）＝不变资本的价值+可变资本的价值+剩余价值。假定劳动的剥削程度不变，那么，在剩余价值量不变时，只有不变资本的价值发生变动，或可变资本的价值发生变动，或二者都发生变动，以致C发生变化，从而</w:t>
      </w:r>
      <w:r>
        <w:rPr>
          <w:rFonts w:hint="eastAsia"/>
          <w:b w:val="0"/>
          <w:bCs w:val="0"/>
          <w:lang w:val="en-US" w:eastAsia="zh-CN"/>
        </w:rPr>
        <w:t>m/C</w:t>
      </w:r>
      <w:r>
        <w:rPr>
          <w:rFonts w:hint="default"/>
          <w:b w:val="0"/>
          <w:bCs w:val="0"/>
          <w:lang w:val="en-US" w:eastAsia="zh-CN"/>
        </w:rPr>
        <w:t>即一般利润率发生变化，利润率才会发生变动。因此，在每一个场合，一般利润率的变动，都以那些作为形成要素加入不变资本，或加入可变资本，或加入二者的商品的价值变动为前提。</w:t>
      </w:r>
    </w:p>
    <w:p w14:paraId="0F04779D">
      <w:pPr>
        <w:ind w:firstLine="420" w:firstLineChars="0"/>
        <w:rPr>
          <w:rFonts w:hint="default"/>
          <w:b w:val="0"/>
          <w:bCs w:val="0"/>
          <w:lang w:val="en-US" w:eastAsia="zh-CN"/>
        </w:rPr>
      </w:pPr>
      <w:r>
        <w:rPr>
          <w:rFonts w:hint="default"/>
          <w:b w:val="0"/>
          <w:bCs w:val="0"/>
          <w:lang w:val="en-US" w:eastAsia="zh-CN"/>
        </w:rPr>
        <w:t>或者，如果商品价值不变，而劳动的剥削程度发生变动，那么，一般利润率就会发生变动。或者，如果劳动的剥削程度不变，而由于劳动过程中的技术变化，所使用的劳动的总额同不变资本相比发生相对变动，那么，一般利润率就会发生变动。但这样的技术变化，必然总是表现在商品的价值变动上，因而必然总是伴随有商品的价值变动，因为现在生产这些商品所需要的劳动比以前更多或者更少了。</w:t>
      </w:r>
    </w:p>
    <w:p w14:paraId="7CD689C7">
      <w:pPr>
        <w:ind w:firstLine="420" w:firstLineChars="0"/>
        <w:rPr>
          <w:rFonts w:hint="default"/>
          <w:b w:val="0"/>
          <w:bCs w:val="0"/>
          <w:lang w:val="en-US" w:eastAsia="zh-CN"/>
        </w:rPr>
      </w:pPr>
      <w:r>
        <w:rPr>
          <w:rFonts w:hint="default"/>
          <w:b w:val="0"/>
          <w:bCs w:val="0"/>
          <w:lang w:val="en-US" w:eastAsia="zh-CN"/>
        </w:rPr>
        <w:t>我们在第一篇已经看到，从量的方面来看，剩余价值和利润是同一的。不过，利润率一开始就和剩余价值率有区别，这首先只表现为不同的计算方式；但这一开始就使剩余价值的真实起源完全模糊了和神秘化了，因为利润率会在剩余价值率不变时提高或下降，或者反过来，并且因为利润率是资本家实际上惟一关心的事情。然而，量的差别只存在于剩余价值率和利润率之间，而不是存在于剩余价值和利润本身之间。因为在利润率中，剩余价值是按总资本计算的，是以总资本为尺度的，所以剩余价值本身也就好像从总资本产生，而且同样地从总资本的一切部分产生，这样，不变资本和可变资本的有机差别就在利润的概念中消失了；因此，实际上，剩余价值本身在它的这个转化形态即利润上否定了自己的起源，失去了自己的性质，成为不能认识的东西。但到目前为止，利润和剩余价值的差别，只同质的变化，同形式变换有关，而在转化的这个第一阶段上，实际的量的差别还只存在于利润率和剩余价值率之间，而不是存在于利润和剩余价值之间。</w:t>
      </w:r>
    </w:p>
    <w:p w14:paraId="7FF3F7C4">
      <w:pPr>
        <w:ind w:firstLine="420" w:firstLineChars="0"/>
        <w:rPr>
          <w:rFonts w:hint="default"/>
          <w:b w:val="0"/>
          <w:bCs w:val="0"/>
          <w:lang w:val="en-US" w:eastAsia="zh-CN"/>
        </w:rPr>
      </w:pPr>
      <w:r>
        <w:rPr>
          <w:rFonts w:hint="default"/>
          <w:b w:val="0"/>
          <w:bCs w:val="0"/>
          <w:lang w:val="en-US" w:eastAsia="zh-CN"/>
        </w:rPr>
        <w:t>一般利润率，从而与各不同生产部门所使用的既定量资本相适应的平均利润一经形成，情况就不同了。</w:t>
      </w:r>
    </w:p>
    <w:p w14:paraId="0ED6AFA7">
      <w:pPr>
        <w:ind w:firstLine="420" w:firstLineChars="0"/>
        <w:rPr>
          <w:rFonts w:hint="default"/>
          <w:b w:val="0"/>
          <w:bCs w:val="0"/>
          <w:lang w:val="en-US" w:eastAsia="zh-CN"/>
        </w:rPr>
      </w:pPr>
      <w:r>
        <w:rPr>
          <w:rFonts w:hint="default"/>
          <w:b w:val="0"/>
          <w:bCs w:val="0"/>
          <w:lang w:val="en-US" w:eastAsia="zh-CN"/>
        </w:rPr>
        <w:t>现在，一个特殊生产部门实际生产的剩余价值或利润，同商品出售价格中包含的利润相一致，这只是一种偶然的现象。</w:t>
      </w:r>
    </w:p>
    <w:p w14:paraId="375B7AF1">
      <w:pPr>
        <w:ind w:firstLine="420" w:firstLineChars="0"/>
        <w:rPr>
          <w:rFonts w:hint="default"/>
          <w:b w:val="0"/>
          <w:bCs w:val="0"/>
          <w:lang w:val="en-US" w:eastAsia="zh-CN"/>
        </w:rPr>
      </w:pPr>
      <w:r>
        <w:rPr>
          <w:rFonts w:hint="default"/>
          <w:b w:val="0"/>
          <w:bCs w:val="0"/>
          <w:lang w:val="en-US" w:eastAsia="zh-CN"/>
        </w:rPr>
        <w:t>现在，不仅利润率和剩余价值率，而且利润和剩余价值，通常都是实际不同的量。现在，在劳动的剥削程度已定时，一个特殊生产部门生产的剩余价值量，对社会资本的总平均利润，从而对整个资本家阶级，比直接对每个生产部门的资本家更重要。它对每个特殊生产部门的资本家之所以重要，只是因为他那个部门生产的剩余价值量作为一个决定的因素参加平均利润的调节。但这是一个在他背后进行的过程，这个过程是他所看不见的，不理解的，实际上不关心的。</w:t>
      </w:r>
    </w:p>
    <w:p w14:paraId="6BA0BC1B">
      <w:pPr>
        <w:ind w:firstLine="420" w:firstLineChars="0"/>
        <w:rPr>
          <w:rFonts w:hint="default"/>
          <w:b w:val="0"/>
          <w:bCs w:val="0"/>
          <w:lang w:val="en-US" w:eastAsia="zh-CN"/>
        </w:rPr>
      </w:pPr>
      <w:r>
        <w:rPr>
          <w:rFonts w:hint="default"/>
          <w:b w:val="0"/>
          <w:bCs w:val="0"/>
          <w:lang w:val="en-US" w:eastAsia="zh-CN"/>
        </w:rPr>
        <w:t>现在，在各特殊生产部门内，利润和剩余价值之间——不仅是利润率和剩余价值率之间——实际的量的差别，把利润的真正性质和起源完全掩盖起来，这不仅对由于特殊利益在这一点上欺骗自己的资本家来说是这样，而且对工人来说也是这样。随着价值转化为生产价格，价值规定的基础本身就被掩盖起来。</w:t>
      </w:r>
    </w:p>
    <w:p w14:paraId="00304220">
      <w:pPr>
        <w:ind w:firstLine="420" w:firstLineChars="0"/>
        <w:rPr>
          <w:rFonts w:hint="default"/>
          <w:b w:val="0"/>
          <w:bCs w:val="0"/>
          <w:lang w:val="en-US" w:eastAsia="zh-CN"/>
        </w:rPr>
      </w:pPr>
      <w:r>
        <w:rPr>
          <w:rFonts w:hint="default"/>
          <w:b w:val="0"/>
          <w:bCs w:val="0"/>
          <w:lang w:val="en-US" w:eastAsia="zh-CN"/>
        </w:rPr>
        <w:t>最后，如果在剩余价值单纯转化为利润时，形成利润的商品价值部分，与作为商品成本价格的另一个价值部分相对立，以致对资本家来说，价值概念在这里已经消失，——因为他看到的不是生产商品所耗费的总劳动，而只是总劳动的一部分，即他已经在活的或死的生产资料的形式上支付的部分，——因而在他看来，利润是某种存在于商品的内在价值以外的东西，那么，现在这种看法就完全被确认、固定和僵化了，因为当我们考察特殊生产部门时，加在成本价格上的利润，的确不是由该部门本身的价值形成过程的界限决定，而是由完全外在的条件确定的。</w:t>
      </w:r>
    </w:p>
    <w:p w14:paraId="36C20918">
      <w:pPr>
        <w:ind w:firstLine="420" w:firstLineChars="0"/>
        <w:rPr>
          <w:rFonts w:hint="default"/>
          <w:b w:val="0"/>
          <w:bCs w:val="0"/>
          <w:lang w:val="en-US" w:eastAsia="zh-CN"/>
        </w:rPr>
      </w:pPr>
      <w:r>
        <w:rPr>
          <w:rFonts w:hint="default"/>
          <w:b w:val="0"/>
          <w:bCs w:val="0"/>
          <w:lang w:val="en-US" w:eastAsia="zh-CN"/>
        </w:rPr>
        <w:t>第一篇所阐述的关于利润率提高和降低的一切规律，实际上都具有下述双重意义：</w:t>
      </w:r>
    </w:p>
    <w:p w14:paraId="556D6A3E">
      <w:pPr>
        <w:ind w:firstLine="420" w:firstLineChars="0"/>
        <w:rPr>
          <w:rFonts w:hint="default"/>
          <w:b w:val="0"/>
          <w:bCs w:val="0"/>
          <w:lang w:val="en-US" w:eastAsia="zh-CN"/>
        </w:rPr>
      </w:pPr>
      <w:r>
        <w:rPr>
          <w:rFonts w:hint="default"/>
          <w:b w:val="0"/>
          <w:bCs w:val="0"/>
          <w:lang w:val="en-US" w:eastAsia="zh-CN"/>
        </w:rPr>
        <w:t>1.一方面，这些规律是一般利润率的规律。根据以上的阐述，有多种多样的原因会使利润率提高或降低，这样，人们可能认为，一般利润率必定每天都会变动。但是，一个生产部门的运动，会抵消另一个生产部门的运动，各种影响交错在一起，并失去作用。我们以后将要研究，这些波动最终趋向哪一方；然而这些波动是缓慢的；各个生产部门的波动的突然性、多面性和时间的长短不一，使波动部分地由于发生时间的先后而得到平衡，以致涨价后又跌价，或者跌价后又涨价，因而波动依然是局部的，也就是限于特殊生产部门；最后，不同的局部的波动还会互相中和。在每个特殊生产部门中都发生变动，都发生同一般利润率的偏离，但一方面，它们在一定时间内互相抵消，因此不会影响一般利润率；另一方面，它们不会影响一般利润率，还因为它们为另一些同时发生的局部波动所抵消。因为一般利润率不仅由每个部门的平均利润率决定，而且还由总资本在不同特殊部门之间的分配决定；并且因为这种分配经常在变动，所以这又是一般利润率变动的一个经常的原因，——但是变动的这个原因，又由于这个运动的不间断性和全面性，在很大程度上使自己失去作用。</w:t>
      </w:r>
    </w:p>
    <w:p w14:paraId="6C40EE22">
      <w:pPr>
        <w:ind w:firstLine="420" w:firstLineChars="0"/>
        <w:rPr>
          <w:rFonts w:hint="default"/>
          <w:b w:val="0"/>
          <w:bCs w:val="0"/>
          <w:lang w:val="en-US" w:eastAsia="zh-CN"/>
        </w:rPr>
      </w:pPr>
      <w:r>
        <w:rPr>
          <w:rFonts w:hint="default"/>
          <w:b w:val="0"/>
          <w:bCs w:val="0"/>
          <w:lang w:val="en-US" w:eastAsia="zh-CN"/>
        </w:rPr>
        <w:t>2.在每个生产部门中，本部门的利润率会发生或长或短时间的波动，直到这种波动经过一系列提高或降低稳定下来，足以赢得时间来影响一般利润率，从而不只是具有局部的意义。因此，在这样的空间和时间的界限内，本册第一篇所阐明的关于利润率的规律同样是适用的。</w:t>
      </w:r>
    </w:p>
    <w:p w14:paraId="5E090A49">
      <w:pPr>
        <w:ind w:firstLine="420" w:firstLineChars="0"/>
        <w:rPr>
          <w:rFonts w:hint="default"/>
          <w:b w:val="0"/>
          <w:bCs w:val="0"/>
          <w:lang w:val="en-US" w:eastAsia="zh-CN"/>
        </w:rPr>
      </w:pPr>
      <w:r>
        <w:rPr>
          <w:rFonts w:hint="default"/>
          <w:b w:val="0"/>
          <w:bCs w:val="0"/>
          <w:lang w:val="en-US" w:eastAsia="zh-CN"/>
        </w:rPr>
        <w:t>关于剩余价值最初转化为利润时的理论见解，即认为资本的每个部分都同样地产生利润的见解，表达出一个实际的事实。不管一个产业资本的构成怎样，不管它推动的是</w:t>
      </w:r>
      <w:r>
        <w:rPr>
          <w:rFonts w:hint="eastAsia"/>
          <w:b w:val="0"/>
          <w:bCs w:val="0"/>
          <w:lang w:val="en-US" w:eastAsia="zh-CN"/>
        </w:rPr>
        <w:t>1/4</w:t>
      </w:r>
      <w:r>
        <w:rPr>
          <w:rFonts w:hint="default"/>
          <w:b w:val="0"/>
          <w:bCs w:val="0"/>
          <w:lang w:val="en-US" w:eastAsia="zh-CN"/>
        </w:rPr>
        <w:t>死劳动，</w:t>
      </w:r>
      <w:r>
        <w:rPr>
          <w:rFonts w:hint="eastAsia"/>
          <w:b w:val="0"/>
          <w:bCs w:val="0"/>
          <w:lang w:val="en-US" w:eastAsia="zh-CN"/>
        </w:rPr>
        <w:t>3/4</w:t>
      </w:r>
      <w:r>
        <w:rPr>
          <w:rFonts w:hint="default"/>
          <w:b w:val="0"/>
          <w:bCs w:val="0"/>
          <w:lang w:val="en-US" w:eastAsia="zh-CN"/>
        </w:rPr>
        <w:t>活劳动，还是</w:t>
      </w:r>
      <w:r>
        <w:rPr>
          <w:rFonts w:hint="eastAsia"/>
          <w:b w:val="0"/>
          <w:bCs w:val="0"/>
          <w:lang w:val="en-US" w:eastAsia="zh-CN"/>
        </w:rPr>
        <w:t>3/4</w:t>
      </w:r>
      <w:r>
        <w:rPr>
          <w:rFonts w:hint="default"/>
          <w:b w:val="0"/>
          <w:bCs w:val="0"/>
          <w:lang w:val="en-US" w:eastAsia="zh-CN"/>
        </w:rPr>
        <w:t>死劳动，</w:t>
      </w:r>
      <w:r>
        <w:rPr>
          <w:rFonts w:hint="eastAsia"/>
          <w:b w:val="0"/>
          <w:bCs w:val="0"/>
          <w:lang w:val="en-US" w:eastAsia="zh-CN"/>
        </w:rPr>
        <w:t>1/4</w:t>
      </w:r>
      <w:r>
        <w:rPr>
          <w:rFonts w:hint="default"/>
          <w:b w:val="0"/>
          <w:bCs w:val="0"/>
          <w:lang w:val="en-US" w:eastAsia="zh-CN"/>
        </w:rPr>
        <w:t>活劳动，以致在一个场合比在另一个场合吸收大两倍的剩余劳动，生产大两倍的剩余价值，——假定劳动的剥削程度相等，并且把个别的、会自行消失的差别撇开不说，因为在这两个场合，我们所指的只是整个生产部门的平均构成，——它在这两个场合都会提供相等的利润。目光短浅的单个资本家（或每一个特殊生产部门的全体资本家）有理由认为，他的利润不只是来自他所雇用的或他那个部门所雇用的劳动。这就他的平均利润来说是完全正确的。这个利润究竟在多大程度上由总资本，即由他的全体资本家同伙对劳动的总剥削产生，——这对他来说完全是一个秘密，因为连资产阶级的理论家，政治经济学家，直到现在也没有揭露这个秘密。节省劳动——不仅节省生产某种产品所必要的劳动，而且也节省所雇用的工人人数——和更多地使用死劳动（不变资本），都表现为经济上完全合理的行为，看来决不会损害一般利润率和平均利润。既然生产上所必要的劳动量的减少，看来不仅不会损害利润，而且在某些情况下反而会表现为增加利润的直接源泉，至少对单个资本家来说是这样，那么，活劳动又怎么能是利润的惟一源泉呢？</w:t>
      </w:r>
    </w:p>
    <w:p w14:paraId="17AAE53E">
      <w:pPr>
        <w:ind w:firstLine="420" w:firstLineChars="0"/>
        <w:rPr>
          <w:rFonts w:hint="default"/>
          <w:b w:val="0"/>
          <w:bCs w:val="0"/>
          <w:lang w:val="en-US" w:eastAsia="zh-CN"/>
        </w:rPr>
      </w:pPr>
      <w:r>
        <w:rPr>
          <w:rFonts w:hint="default"/>
          <w:b w:val="0"/>
          <w:bCs w:val="0"/>
          <w:lang w:val="en-US" w:eastAsia="zh-CN"/>
        </w:rPr>
        <w:t>如果在一个生产部门，成本价格中代表不变资本价值的部分增加了或减少了，那么，这个部分就会从流通中退出来，并且一开始就以增大了的量或减少了的量进入商品的生产过程。另一方面，如果所雇用的一定数目的工人在相同的时间内生产得更多了或更少了，从而在工人人数不变时，生产一定量商品所需要的劳动量发生了变化，那么，成本价格中代表可变资本价值的部分可以仍旧不变，也就是说，可以以相同的量加入总产品的成本价格。但就每一单个商品（它们的总和形成总产品）来说，它包含的劳动（有酬劳动从而无酬劳动）增多了或减少了，因此，为这个劳动的支出也增多了或减少了，工资部分也增多了或减少了。资本家支付的总工资仍旧不变，但是按单个商品计算，工资已经不同了。因此在这里，商品成本价格的这个部分发生了变化。不管单个商品的成本价格（或一定量资本所生产的商品的总和的成本价格），由于商品本身或商品要素的这种价值变化而提高了还是降低了，只要平均利润比如说原来是10%，现在就仍然是10%；虽然就单个商品来看，由于这里假定的价值变动而引起的单个商品成本价格的量的变动，10%已经代表完全不同的量了。</w:t>
      </w:r>
    </w:p>
    <w:p w14:paraId="1A06B94C">
      <w:pPr>
        <w:ind w:firstLine="420" w:firstLineChars="0"/>
        <w:rPr>
          <w:rFonts w:hint="default"/>
          <w:b w:val="0"/>
          <w:bCs w:val="0"/>
          <w:lang w:val="en-US" w:eastAsia="zh-CN"/>
        </w:rPr>
      </w:pPr>
      <w:r>
        <w:rPr>
          <w:rFonts w:hint="default"/>
          <w:b w:val="0"/>
          <w:bCs w:val="0"/>
          <w:lang w:val="en-US" w:eastAsia="zh-CN"/>
        </w:rPr>
        <w:t>谈到可变资本，——而这是最重要的，因为可变资本是剩余价值的源泉，并且因为一切把可变资本同资本家致富的关系掩盖起来的东西，都使整个体系神秘化了，——事情变得粗糙了</w:t>
      </w:r>
      <w:r>
        <w:rPr>
          <w:rFonts w:hint="eastAsia"/>
          <w:b w:val="0"/>
          <w:bCs w:val="0"/>
          <w:lang w:val="en-US" w:eastAsia="zh-CN"/>
        </w:rPr>
        <w:t>。随着生产力的变化，从而</w:t>
      </w:r>
      <w:r>
        <w:rPr>
          <w:rFonts w:hint="default"/>
          <w:b w:val="0"/>
          <w:bCs w:val="0"/>
          <w:lang w:val="en-US" w:eastAsia="zh-CN"/>
        </w:rPr>
        <w:t>生产商品所需要的劳动时间的变化，从而商品价值的变动，现在就成本价格因而就生产价格来说，都表现为相同工资在更多的或更少的商品上的不同分配，这要看在相同的劳动时间内，用相同的工资所生产的商品是增加了还是减少了。资本家从而政治经济学家看到，分摊到每个商品上的有酬劳动部分，因而每件商品的价值，会随着劳动生产率的变化而变化；但是他没有看到，每件商品中包含的无酬劳动的情况也是这样。因为平均利润事实上只是偶然地由他本生产部门吸收的无酬劳动决定的，所以，他更加看不到这一点。商品价值由其中包含的劳动决定这一事实，现在只是在这种粗糙而没有概念的形式中表现出来。</w:t>
      </w:r>
    </w:p>
    <w:p w14:paraId="548791D4">
      <w:pPr>
        <w:pStyle w:val="4"/>
        <w:ind w:firstLine="420" w:firstLineChars="0"/>
        <w:rPr>
          <w:rFonts w:hint="eastAsia"/>
          <w:b w:val="0"/>
          <w:bCs w:val="0"/>
          <w:lang w:val="en-US" w:eastAsia="zh-CN"/>
        </w:rPr>
      </w:pPr>
      <w:r>
        <w:rPr>
          <w:rFonts w:hint="eastAsia"/>
          <w:b w:val="0"/>
          <w:bCs w:val="0"/>
          <w:lang w:val="en-US" w:eastAsia="zh-CN"/>
        </w:rPr>
        <w:t>第十章——一般利润率通过竞争而平均化。市场价格和市场价值。超额利润</w:t>
      </w:r>
    </w:p>
    <w:p w14:paraId="0D7530AB">
      <w:pPr>
        <w:ind w:firstLine="420" w:firstLineChars="0"/>
        <w:rPr>
          <w:rFonts w:hint="eastAsia"/>
          <w:lang w:val="en-US" w:eastAsia="zh-CN"/>
        </w:rPr>
      </w:pPr>
      <w:r>
        <w:rPr>
          <w:rFonts w:hint="default"/>
          <w:lang w:val="en-US" w:eastAsia="zh-CN"/>
        </w:rPr>
        <w:t>一部分生产部门所使用的资本具有中等构成或平均构成，也就是说，这部分生产部门的资本的构成完全是或接近于社会平均资本的构成。在这些部门中生产的商品的生产价格，是同这些商品的用货币来表现的价值完全一致或接近一致的。如果没有别的方法可以达到数学上的极限，那么，用这样的方法也许可以达到</w:t>
      </w:r>
      <w:r>
        <w:rPr>
          <w:rFonts w:hint="eastAsia"/>
          <w:lang w:val="en-US" w:eastAsia="zh-CN"/>
        </w:rPr>
        <w:t>：</w:t>
      </w:r>
    </w:p>
    <w:p w14:paraId="3461AAA3">
      <w:pPr>
        <w:ind w:firstLine="420" w:firstLineChars="0"/>
        <w:rPr>
          <w:rFonts w:hint="default"/>
          <w:lang w:val="en-US" w:eastAsia="zh-CN"/>
        </w:rPr>
      </w:pPr>
      <w:r>
        <w:rPr>
          <w:rFonts w:hint="default"/>
          <w:lang w:val="en-US" w:eastAsia="zh-CN"/>
        </w:rPr>
        <w:t>竞争会把社会资本这样地分配在不同的生产部门中，以致每个部门的生产价格，都按照这些中等构成部门的生产价格的样板来形成，也就是说，它们＝k＋kp′（成本价格加上成本价格乘以平均利润率所得之积）。</w:t>
      </w:r>
    </w:p>
    <w:p w14:paraId="13C21A54">
      <w:pPr>
        <w:ind w:firstLine="420" w:firstLineChars="0"/>
        <w:rPr>
          <w:rFonts w:hint="default"/>
          <w:lang w:val="en-US" w:eastAsia="zh-CN"/>
        </w:rPr>
      </w:pPr>
      <w:r>
        <w:rPr>
          <w:rFonts w:hint="default"/>
          <w:lang w:val="en-US" w:eastAsia="zh-CN"/>
        </w:rPr>
        <w:t>但是这种平均利润率，不外就是这些中等构成部门的用百分比计算的利润，在这些部门中利润是同剩余价值一致的。因此，利润率在一切生产部门都是一样的，也就是说，是同资本的平均构成占统治地位的中等生产部门的利润率相等的。因此，一切不同生产部门的利润的总和，必然等于剩余价值的总和；社会总产品的生产价格的总和，必然等于它的价值的总和。</w:t>
      </w:r>
    </w:p>
    <w:p w14:paraId="21E41CA3">
      <w:pPr>
        <w:ind w:firstLine="420" w:firstLineChars="0"/>
        <w:rPr>
          <w:rFonts w:hint="default"/>
          <w:lang w:val="en-US" w:eastAsia="zh-CN"/>
        </w:rPr>
      </w:pPr>
      <w:r>
        <w:rPr>
          <w:rFonts w:hint="default"/>
          <w:lang w:val="en-US" w:eastAsia="zh-CN"/>
        </w:rPr>
        <w:t>但是很清楚，具有不同构成的各生产部门之间的平均化，必然总是力求使这些部门同那些具有中等构成的部门相等，而不管后者是同社会的平均数恰好一致，还是仅仅接近一致。在那些或多或少接近平均数的部门中间，又有一种力求达到理想的、即实际上并不存在的中位的平均化趋势，也就是说，以这种中位为中心进行调整的趋势。于是，这样一种趋势必然会起支配作用，它使生产价格成为价值的单纯转化形式，或者使利润转化为剩余价值的单纯部分，不过这些部分不是按照每个特殊生产部门所生产的剩余价值的比例，而是按照每个生产部门所使用的资本量的比例来分配的，因此，只要资本的量相等，那就不管资本的构成如何，它们都会从社会总资本所生产的总剩余价值中分到相等的份额（可除部分）。</w:t>
      </w:r>
    </w:p>
    <w:p w14:paraId="7680298D">
      <w:pPr>
        <w:ind w:firstLine="420" w:firstLineChars="0"/>
        <w:rPr>
          <w:rFonts w:hint="default"/>
          <w:lang w:val="en-US" w:eastAsia="zh-CN"/>
        </w:rPr>
      </w:pPr>
      <w:r>
        <w:rPr>
          <w:rFonts w:hint="default"/>
          <w:lang w:val="en-US" w:eastAsia="zh-CN"/>
        </w:rPr>
        <w:t>因此，对中等构成或接近中等构成的资本来说，生产价格是同价值完全一致或接近一致的，利润是同这些资本所生产的剩余价值完全一致或接近一致的。一切其他资本，不管它们的构成如何，在竞争的压力下，都力求和中等构成的资本拉平。但是，因为中等构成的资本是同社会平均资本相等或接近相等的，所以一切资本，不管它们本身生产多少剩余价值，都力求通过它们的商品的价格来实现平均利润，而不是实现这个剩余价值，也就是说，力求实现生产价格。</w:t>
      </w:r>
    </w:p>
    <w:p w14:paraId="1F802E12">
      <w:pPr>
        <w:ind w:firstLine="420" w:firstLineChars="0"/>
        <w:rPr>
          <w:rFonts w:hint="default"/>
          <w:lang w:val="en-US" w:eastAsia="zh-CN"/>
        </w:rPr>
      </w:pPr>
      <w:r>
        <w:rPr>
          <w:rFonts w:hint="default"/>
          <w:lang w:val="en-US" w:eastAsia="zh-CN"/>
        </w:rPr>
        <w:t>另一方面，可以说，凡是在平均利润，从而一般利润率已经形成的地方，不管这个结果是怎么达到的，这个平均利润只能是社会平均资本的利润，它的总和等于剩余价值的总和，并且由于这个平均利润加入成本价格而形成的价格，只能是转化为生产价格的价值。即使某些生产部门的资本，由于某些原因没有参与平均化过程，事情也不会发生任何变化。在这种情况下，平均利润就按参加平均化过程的那一部分社会资本来计算。很清楚，平均利润只能是按照每个生产部门的资本量的比例分配给每个生产部门的资本量的剩余价值总量。这是已经实现的无酬劳动的总和，而这个总量同有酬的死劳动和活劳动一样，体现在资本家所占有的商品和货币的总量中。</w:t>
      </w:r>
    </w:p>
    <w:p w14:paraId="5DEB9E29">
      <w:pPr>
        <w:ind w:firstLine="420" w:firstLineChars="0"/>
        <w:rPr>
          <w:rFonts w:hint="default"/>
          <w:lang w:val="en-US" w:eastAsia="zh-CN"/>
        </w:rPr>
      </w:pPr>
      <w:r>
        <w:rPr>
          <w:rFonts w:hint="default"/>
          <w:lang w:val="en-US" w:eastAsia="zh-CN"/>
        </w:rPr>
        <w:t>在这里，真正困难的问题是：利润到一般利润率的这种平均化是怎样进行的，因为这种平均化显然是结果，而不可能是起点。</w:t>
      </w:r>
    </w:p>
    <w:p w14:paraId="72595994">
      <w:pPr>
        <w:ind w:firstLine="420" w:firstLineChars="0"/>
        <w:rPr>
          <w:rFonts w:hint="default"/>
          <w:lang w:val="en-US" w:eastAsia="zh-CN"/>
        </w:rPr>
      </w:pPr>
      <w:r>
        <w:rPr>
          <w:rFonts w:hint="default"/>
          <w:lang w:val="en-US" w:eastAsia="zh-CN"/>
        </w:rPr>
        <w:t>首先很清楚，对商品价值的估计，例如，用货币来估计，只能是商品交换的结果；因此，如果我们把这种估计作为前提，我们就必须把这种估计看作商品价值同商品价值实际交换的结果。但是，这种按照实际价值进行的商品交换，又是怎样实现的呢？</w:t>
      </w:r>
    </w:p>
    <w:p w14:paraId="4058CD91">
      <w:pPr>
        <w:ind w:firstLine="420" w:firstLineChars="0"/>
        <w:rPr>
          <w:rFonts w:hint="default"/>
          <w:lang w:val="en-US" w:eastAsia="zh-CN"/>
        </w:rPr>
      </w:pPr>
      <w:r>
        <w:rPr>
          <w:rFonts w:hint="default"/>
          <w:lang w:val="en-US" w:eastAsia="zh-CN"/>
        </w:rPr>
        <w:t>我们先假定，不同生产部门的一切商品都按照它们的实际价值出售。这样一来会怎么样呢？如前所述，在不同的生产部门占统治地位的就会是极不相同的利润率。商品是按照它们的价值来出售（即按照它们包含的价值的比例，按照与它们的价值相一致的价格来交换），还是按照那种使它们的出售能为它们的各自生产上所预付的等量资本提供等量利润的价格来出售，这显然是完全不同的两件事情。</w:t>
      </w:r>
    </w:p>
    <w:p w14:paraId="7AE479D8">
      <w:pPr>
        <w:ind w:firstLine="420" w:firstLineChars="0"/>
        <w:rPr>
          <w:rFonts w:hint="default"/>
          <w:lang w:val="en-US" w:eastAsia="zh-CN"/>
        </w:rPr>
      </w:pPr>
      <w:r>
        <w:rPr>
          <w:rFonts w:hint="default"/>
          <w:lang w:val="en-US" w:eastAsia="zh-CN"/>
        </w:rPr>
        <w:t>推动不等量活劳动的资本会生产出不等量剩余价值这件事，至少在一定程度上以劳动剥削程度或剩余价值率相等为前提，或以这方面存在的差别会通过某些实际的或想像的（习惯的）补偿理由而拉平为前提。而这又以工人之间的竞争，并以工人不断地由一个生产部门转移到另一个生产部门而达到平衡为前提。这样一个一般的剩余价值率，——像一切经济规律一样，要当作一种趋势来看，——是我们为了理论上的简便而假定的；但是实际上，它也确实是资本主义生产方式的前提，尽管它由于实际的阻力会多少受到阻碍，这些阻力会造成一些相当显著的地方差别，例如，为英国的农业短工而制定的定居法就是如此。但是我们在理论上假定，资本主义生产方式的规律是以纯粹的形式展开的。实际上始终只存在着近似的情况；但是，资本主义生产方式越是发展，它同以前的经济状态的残余混杂不清的情况越是被消除，这种近似的程度也就越大。</w:t>
      </w:r>
    </w:p>
    <w:p w14:paraId="421E8304">
      <w:pPr>
        <w:ind w:firstLine="420" w:firstLineChars="0"/>
        <w:rPr>
          <w:rFonts w:hint="default"/>
          <w:lang w:val="en-US" w:eastAsia="zh-CN"/>
        </w:rPr>
      </w:pPr>
      <w:r>
        <w:rPr>
          <w:rFonts w:hint="default"/>
          <w:lang w:val="en-US" w:eastAsia="zh-CN"/>
        </w:rPr>
        <w:t>全部困难是由这样一个事实产生的：商品不只是当作商品来交换，而是当作资本的产品来交换。这些资本要求从剩余价值的总量中，分到和它们各自的量成比例的一份，或者在它们的量相等时，要求分到相等的一份。一定资本在一定时间内生产的商品的总价格，应该满足这种要求。但是，这些商品的总价格，只是资本所生产的各个商品的价格的总和。</w:t>
      </w:r>
    </w:p>
    <w:p w14:paraId="32605E6E">
      <w:pPr>
        <w:ind w:firstLine="420" w:firstLineChars="0"/>
        <w:rPr>
          <w:rFonts w:hint="default"/>
          <w:lang w:val="en-US" w:eastAsia="zh-CN"/>
        </w:rPr>
      </w:pPr>
      <w:r>
        <w:rPr>
          <w:rFonts w:hint="default"/>
          <w:lang w:val="en-US" w:eastAsia="zh-CN"/>
        </w:rPr>
        <w:t>如果把问题看成是工人各自占有自己的生产资料，并且互相交换他们的商品，那么，问题的关键就非常清楚地显示出来了。这时，这种商品就不会是资本的产品了。不同劳动部门所使用的劳动资料和劳动材料的价值，就会由于不同部门的劳动的技术性质而有所不同；同样，撇开所使用的生产资料具有不等的价值这一点不说，一定量的劳动所需要的生产资料的量，就会由于一种商品一小时就能制成，而另一种商品一天才能制成等等，而有所不同。</w:t>
      </w:r>
    </w:p>
    <w:p w14:paraId="4BAC63F2">
      <w:pPr>
        <w:ind w:firstLine="420" w:firstLineChars="0"/>
        <w:rPr>
          <w:rFonts w:hint="default"/>
          <w:lang w:val="en-US" w:eastAsia="zh-CN"/>
        </w:rPr>
      </w:pPr>
      <w:r>
        <w:rPr>
          <w:rFonts w:hint="default"/>
          <w:lang w:val="en-US" w:eastAsia="zh-CN"/>
        </w:rPr>
        <w:t>其次，假定这些工人的平均劳动时间相等，并且把由劳动强度不同等等而产生的平均化考虑在内。这时，第一，两个工人会从商品中，即从他们一天劳动的产品中，补偿他们的支出，即已经消耗掉的生产资料的成本价格。这种支出由于各个劳动部门的技术性质而有所不同。第二，他们两人会创造出等量的新价值，即追加到生产资料中去的那个工作日。这个新价值包含他们的工资加上剩余价值，后者也就是超过他们的必要的需要的剩余劳动，而这种剩余劳动的成果属于他们自己。按照资本主义的说法，他们两人得到相等的工资加上相等的利润，即得到例如体现在一个十小时工作日的产品中的价值。</w:t>
      </w:r>
    </w:p>
    <w:p w14:paraId="3AFD2F0A">
      <w:pPr>
        <w:ind w:firstLine="420" w:firstLineChars="0"/>
        <w:rPr>
          <w:rFonts w:hint="default"/>
          <w:lang w:val="en-US" w:eastAsia="zh-CN"/>
        </w:rPr>
      </w:pPr>
      <w:r>
        <w:rPr>
          <w:rFonts w:hint="default"/>
          <w:lang w:val="en-US" w:eastAsia="zh-CN"/>
        </w:rPr>
        <w:t>但是第一，他们的商品的价值会不相同。例如，商品Ⅰ中已经用掉的生产资料所占的价值部分，可能比商品Ⅱ中的要大；并且，为了把各种可能的差别立即估计在内，假定商品Ⅰ吸收的活劳动比商品Ⅱ多，因而在制造商品时比商品Ⅱ需要更长的劳动时间。这样，商品Ⅰ和商品Ⅱ的价值会大不相同。同样，商品价值的总和，即工人Ⅰ和工人Ⅱ在一定时间内所完成的劳动的产物，也是如此。如果在这里我们把剩余价值和投入的生产资料的总价值的比率叫作利润率，那么，对Ⅰ和Ⅱ来说，利润率也会大不相同。在这里，Ⅰ和Ⅱ在生产期间每天消费的并且代表着工资的生活资料，形成预付生产资料中通常被我们叫作可变资本的部分。但是，Ⅰ和Ⅱ在相等的劳动时间内会有相等的剩余价值。</w:t>
      </w:r>
    </w:p>
    <w:p w14:paraId="09E73DF5">
      <w:pPr>
        <w:ind w:firstLine="420" w:firstLineChars="0"/>
        <w:rPr>
          <w:rFonts w:hint="default"/>
          <w:lang w:val="en-US" w:eastAsia="zh-CN"/>
        </w:rPr>
      </w:pPr>
      <w:r>
        <w:rPr>
          <w:rFonts w:hint="default"/>
          <w:lang w:val="en-US" w:eastAsia="zh-CN"/>
        </w:rPr>
        <w:t>或者更确切地说，因为Ⅰ和Ⅱ各自得到一个工作日的产品的价值，所以，在扣除预付的“不变”要素的价值以后，他们各自会得到相等的价值，其中一部分可以看作是生产上消费掉的生活资料的补偿，另一部分可以看作是除此以外的剩余价值。如果Ⅰ的支出较多，那么，这些支出会由他的商品中一个较大的、补偿这个“不变”部分的价值部分来补偿，因而他也必须把他的产品总价值中一个较大的部分再转化为这个不变部分的物质要素。而如果Ⅱ在这方面收回的较少，那么，他必须再转化的价值也就较少。</w:t>
      </w:r>
    </w:p>
    <w:p w14:paraId="4449CF37">
      <w:pPr>
        <w:ind w:firstLine="420" w:firstLineChars="0"/>
        <w:rPr>
          <w:rFonts w:hint="default"/>
          <w:lang w:val="en-US" w:eastAsia="zh-CN"/>
        </w:rPr>
      </w:pPr>
      <w:r>
        <w:rPr>
          <w:rFonts w:hint="default"/>
          <w:lang w:val="en-US" w:eastAsia="zh-CN"/>
        </w:rPr>
        <w:t>因此，在这种假定下，利润率的差别是一件无所谓的事情，正像在今天，对雇佣工人来说，从他们身上榨取的剩余价值量表现为什么样的利润率，是一件无所谓的事情一样；也正像在国际贸易上，对各国的商品交换来说，不同国家的利润率的差别，是一件无所谓的事情一样。</w:t>
      </w:r>
    </w:p>
    <w:p w14:paraId="266C4515">
      <w:pPr>
        <w:ind w:firstLine="420" w:firstLineChars="0"/>
        <w:rPr>
          <w:rFonts w:hint="default"/>
          <w:lang w:val="en-US" w:eastAsia="zh-CN"/>
        </w:rPr>
      </w:pPr>
      <w:r>
        <w:rPr>
          <w:rFonts w:hint="default"/>
          <w:lang w:val="en-US" w:eastAsia="zh-CN"/>
        </w:rPr>
        <w:t>因此，商品按照它们的价值或接近于它们的价值进行的交换，比那种按照它们的生产价格进行的交换，所要求的发展阶段要低得多。按照它们的生产价格进行的交换，则需要资本主义的发展达到一定的高度。不同商品的价格不管最初用什么方式来互相确定或调节，它们的变动总是受价值规律的支配。在其他条件相同的情况下，如果生产商品所需要的劳动时间减少了，价格就会降低；如果增加了，价格就会提高。</w:t>
      </w:r>
    </w:p>
    <w:p w14:paraId="413A3323">
      <w:pPr>
        <w:ind w:firstLine="420" w:firstLineChars="0"/>
        <w:rPr>
          <w:rFonts w:hint="default"/>
          <w:lang w:val="en-US" w:eastAsia="zh-CN"/>
        </w:rPr>
      </w:pPr>
      <w:r>
        <w:rPr>
          <w:rFonts w:hint="default"/>
          <w:lang w:val="en-US" w:eastAsia="zh-CN"/>
        </w:rPr>
        <w:t>因此，撇开价格和价格变动受价值规律支配不说，把商品价值看作不仅在理论上，而且在历史上先于生产价格，是完全恰当的。这适用于生产资料归劳动者所有的那种状态；这种状态，无论在古代世界还是近代世界，都可以在自耕农和手工业者那里看到。这也符合我们以前所说的见解，即产品发展成为商品，是由不同共同体之间的交换，而不是由同一公社各个成员之间的交换引起的。这一点，正像它适用于这种原始状态一样，也适用于后来以奴隶制和农奴制为基础的状态，同时也适用于手工业行会组织，只要它处于这样一种情况：固定在每个生产部门中的生产资料很不容易从一个部门转移到另一个部门，因而不同生产部门的互相关系在一定限度内就好像不同的国家或不同的共产主义共同体之间的互相关系一样。</w:t>
      </w:r>
    </w:p>
    <w:p w14:paraId="2840E11A">
      <w:pPr>
        <w:ind w:firstLine="420" w:firstLineChars="0"/>
        <w:rPr>
          <w:rFonts w:hint="default"/>
          <w:lang w:val="en-US" w:eastAsia="zh-CN"/>
        </w:rPr>
      </w:pPr>
      <w:r>
        <w:rPr>
          <w:rFonts w:hint="default"/>
          <w:lang w:val="en-US" w:eastAsia="zh-CN"/>
        </w:rPr>
        <w:t>要使商品互相交换的价格接近于符合它们的价值，只需要：</w:t>
      </w:r>
    </w:p>
    <w:p w14:paraId="5F7E90CF">
      <w:pPr>
        <w:ind w:firstLine="420" w:firstLineChars="0"/>
        <w:rPr>
          <w:rFonts w:hint="default"/>
          <w:lang w:val="en-US" w:eastAsia="zh-CN"/>
        </w:rPr>
      </w:pPr>
      <w:r>
        <w:rPr>
          <w:rFonts w:hint="default"/>
          <w:lang w:val="en-US" w:eastAsia="zh-CN"/>
        </w:rPr>
        <w:t>1.不同商品的交换，不再是纯粹偶然的或仅仅一时的现象；</w:t>
      </w:r>
    </w:p>
    <w:p w14:paraId="47180B67">
      <w:pPr>
        <w:ind w:firstLine="420" w:firstLineChars="0"/>
        <w:rPr>
          <w:rFonts w:hint="default"/>
          <w:lang w:val="en-US" w:eastAsia="zh-CN"/>
        </w:rPr>
      </w:pPr>
      <w:r>
        <w:rPr>
          <w:rFonts w:hint="default"/>
          <w:lang w:val="en-US" w:eastAsia="zh-CN"/>
        </w:rPr>
        <w:t>2.就直接的商品交换来说，这些商品是双方按照大体符合彼此需要的数量来生产的，这一点是由交换双方在销售时取得的经验来确定的，因此是从连续不断的交换本身中产生的结果；</w:t>
      </w:r>
    </w:p>
    <w:p w14:paraId="1A1A3531">
      <w:pPr>
        <w:ind w:firstLine="420" w:firstLineChars="0"/>
        <w:rPr>
          <w:rFonts w:hint="default"/>
          <w:lang w:val="en-US" w:eastAsia="zh-CN"/>
        </w:rPr>
      </w:pPr>
      <w:r>
        <w:rPr>
          <w:rFonts w:hint="default"/>
          <w:lang w:val="en-US" w:eastAsia="zh-CN"/>
        </w:rPr>
        <w:t>3.就出售来说，没有任何自然的或人为的垄断能使立约双方的一方高于价值出售，或迫使一方低于价值抛售。至于偶然的垄断，我们是指那种由偶然的供求状况所造成的对买者或卖者的垄断。</w:t>
      </w:r>
    </w:p>
    <w:p w14:paraId="46A27E26">
      <w:pPr>
        <w:ind w:firstLine="420" w:firstLineChars="0"/>
        <w:rPr>
          <w:rFonts w:hint="default"/>
          <w:lang w:val="en-US" w:eastAsia="zh-CN"/>
        </w:rPr>
      </w:pPr>
      <w:r>
        <w:rPr>
          <w:rFonts w:hint="default"/>
          <w:lang w:val="en-US" w:eastAsia="zh-CN"/>
        </w:rPr>
        <w:t>不同生产部门的商品按照它们的价值来出售这个假定，当然只是意味着：它们的价值是它们的价格围绕着运动的重心，而且价格的不断涨落也是围绕这个重心来拉平的。此外，必须始终把市场价值与不同生产者所生产的个别商品的个别价值区别开来。在这些商品中，有些商品的个别价值低于市场价值（也就是说，生产这些商品所需要的劳动时间少于市场价值所表示的劳动时间），另外一些商品的个别价值高于市场价值。</w:t>
      </w:r>
    </w:p>
    <w:p w14:paraId="473DF089">
      <w:pPr>
        <w:ind w:firstLine="420" w:firstLineChars="0"/>
        <w:rPr>
          <w:rFonts w:hint="default"/>
          <w:lang w:val="en-US" w:eastAsia="zh-CN"/>
        </w:rPr>
      </w:pPr>
      <w:r>
        <w:rPr>
          <w:rFonts w:hint="default"/>
          <w:lang w:val="en-US" w:eastAsia="zh-CN"/>
        </w:rPr>
        <w:t>市场价值，一方面，应看作一个部门所生产的商品的平均价值，另一方面，又应看作是在这个部门的平均条件下生产的并构成该部门的产品很大数量的那种商品的个别价值。只有在特殊的组合下，那些在最坏条件下或在最好条件下生产的商品才会调节市场价值，而这种市场价值又成为市场价格波动的中心，不过市场价格对同类商品来说是相同的。如果满足通常的需求的，是按平均价值，也就是按两端之间的大量商品的中等价值来供给的商品，那么，其个别价值低于市场价值的商品，就会实现一个额外剩余价值或超额利润，而其个别价值高于市场价值的商品，却不能实现它们所包含的剩余价值的一部分。</w:t>
      </w:r>
    </w:p>
    <w:p w14:paraId="1017E056">
      <w:pPr>
        <w:ind w:firstLine="420" w:firstLineChars="0"/>
        <w:rPr>
          <w:rFonts w:hint="default"/>
          <w:lang w:val="en-US" w:eastAsia="zh-CN"/>
        </w:rPr>
      </w:pPr>
      <w:r>
        <w:rPr>
          <w:rFonts w:hint="default"/>
          <w:lang w:val="en-US" w:eastAsia="zh-CN"/>
        </w:rPr>
        <w:t>说什么在最坏条件下生产的商品能够出售，就证明这样的商品是满足需求所必需的，这种说法是无济于事的。</w:t>
      </w:r>
    </w:p>
    <w:p w14:paraId="70B940C6">
      <w:pPr>
        <w:ind w:firstLine="420" w:firstLineChars="0"/>
        <w:rPr>
          <w:rFonts w:hint="default"/>
          <w:lang w:val="en-US" w:eastAsia="zh-CN"/>
        </w:rPr>
      </w:pPr>
      <w:r>
        <w:rPr>
          <w:rFonts w:hint="default"/>
          <w:lang w:val="en-US" w:eastAsia="zh-CN"/>
        </w:rPr>
        <w:t>在上述假定的情况下，如果价格高于中等的市场价值，需求就会减少。在一定的价格下，一种商品能在市场上占有一定的地盘；在价格发生变化时，这个地盘只有在价格的提高同商品量的减少相一致，价格的降低同商品量的增加相一致的情况下，才能保持不变。</w:t>
      </w:r>
    </w:p>
    <w:p w14:paraId="23F9AA14">
      <w:pPr>
        <w:ind w:firstLine="420" w:firstLineChars="0"/>
        <w:rPr>
          <w:rFonts w:hint="default"/>
          <w:lang w:val="en-US" w:eastAsia="zh-CN"/>
        </w:rPr>
      </w:pPr>
      <w:r>
        <w:rPr>
          <w:rFonts w:hint="default"/>
          <w:lang w:val="en-US" w:eastAsia="zh-CN"/>
        </w:rPr>
        <w:t>另一方面，如果需求非常强烈，以致当价格由最坏条件下生产的商品的价值来调节时也不降低，那么，这种在最坏条件下生产的商品就决定市场价值。这种情况，只有在需求超过通常的需求，或者供给低于通常的供给时才可能发生。</w:t>
      </w:r>
    </w:p>
    <w:p w14:paraId="42D33FBB">
      <w:pPr>
        <w:ind w:firstLine="420" w:firstLineChars="0"/>
        <w:rPr>
          <w:rFonts w:hint="default"/>
          <w:lang w:val="en-US" w:eastAsia="zh-CN"/>
        </w:rPr>
      </w:pPr>
      <w:r>
        <w:rPr>
          <w:rFonts w:hint="default"/>
          <w:lang w:val="en-US" w:eastAsia="zh-CN"/>
        </w:rPr>
        <w:t>最后，如果所生产的商品的量大于这种商品按中等的市场价值可以找到销路的量，那么，那种在最好条件下生产的商品就调节市场价值。例如，这种商品能够完全按照或者大致按照它们的个别价值来出售，这时可能出现这样的情况：那些在最坏条件下生产的商品，也许连它们的成本价格都不能实现，而那些按中等平均条件生产的商品，也只能实现它们所包含的剩余价值的一部分。</w:t>
      </w:r>
    </w:p>
    <w:p w14:paraId="2FAF5DBC">
      <w:pPr>
        <w:ind w:firstLine="420" w:firstLineChars="0"/>
        <w:rPr>
          <w:rFonts w:hint="default"/>
          <w:lang w:val="en-US" w:eastAsia="zh-CN"/>
        </w:rPr>
      </w:pPr>
      <w:r>
        <w:rPr>
          <w:rFonts w:hint="default"/>
          <w:lang w:val="en-US" w:eastAsia="zh-CN"/>
        </w:rPr>
        <w:t>这里关于市场价值所说的，也适用于生产价格，只要把市场价值换成生产价格就行了。生产价格是在每个部门中调节的，并且是按照特殊的情况调节的。不过它本身又是一个中心，日常的市场价格就是围绕着这个中心来变动，并且在一定时期内朝这个中心来拉平的。</w:t>
      </w:r>
    </w:p>
    <w:p w14:paraId="51188129">
      <w:pPr>
        <w:ind w:firstLine="420" w:firstLineChars="0"/>
        <w:rPr>
          <w:rFonts w:hint="default"/>
          <w:lang w:val="en-US" w:eastAsia="zh-CN"/>
        </w:rPr>
      </w:pPr>
      <w:r>
        <w:rPr>
          <w:rFonts w:hint="default"/>
          <w:lang w:val="en-US" w:eastAsia="zh-CN"/>
        </w:rPr>
        <w:t>不管价格是怎样调节的，我们都会得到如下的结论：</w:t>
      </w:r>
    </w:p>
    <w:p w14:paraId="626A92CE">
      <w:pPr>
        <w:ind w:firstLine="420" w:firstLineChars="0"/>
        <w:rPr>
          <w:rFonts w:hint="default"/>
          <w:lang w:val="en-US" w:eastAsia="zh-CN"/>
        </w:rPr>
      </w:pPr>
      <w:r>
        <w:rPr>
          <w:rFonts w:hint="default"/>
          <w:lang w:val="en-US" w:eastAsia="zh-CN"/>
        </w:rPr>
        <w:t>1.价值规律支配着价格的运动，生产上所需要的劳动时间的减少或增加，会使生产价格降低或提高。正是在这个意义上李嘉图（他当然感到了，他的生产价格是同商品价值偏离的）说，他“希望引起读者注意的这个研究，涉及的是商品相对价值的变动的影响，而不是商品绝对价值的变动的影响”。</w:t>
      </w:r>
    </w:p>
    <w:p w14:paraId="42FDC016">
      <w:pPr>
        <w:ind w:firstLine="420" w:firstLineChars="0"/>
        <w:rPr>
          <w:rFonts w:hint="default"/>
          <w:lang w:val="en-US" w:eastAsia="zh-CN"/>
        </w:rPr>
      </w:pPr>
      <w:r>
        <w:rPr>
          <w:rFonts w:hint="default"/>
          <w:lang w:val="en-US" w:eastAsia="zh-CN"/>
        </w:rPr>
        <w:t>2.决定生产价格的平均利润，必定总是同一定资本作为社会总资本的一个相应部分所分到的剩余价值量接近相等。假定一般利润率，从而平均利润，表现为一个货币价值，这个价值高于按货币价值计算的实际平均剩余价值。就资本家来说，在这种情况下，他们互相计算的利润是10%还是15%，是没有什么关系的。一个百分率并不比另一个百分率更符合实际的商品价值，因为货币表现上的过度现象是相互的。就工人（在这里，假定他们得到的是正常工资，因而平均利润的提高并不是表示工资的实际扣除，也就是说，并不是表示与资本家的正常剩余价值完全不同的什么东西）来说，同平均利润的提高所引起的商品价格的提高相一致的，必然是可变资本的货币表现的提高。事实上，利润率和平均利润这样普遍地在名义上提高到超过实际的剩余价值和全部预付资本的比率，不能不引起工资的提高，以及引起形成不变资本的那些商品价格的提高。如果降低，情况就会相反。既然商品的总价值调节总剩余价值，而总剩余价值又调节平均利润从而一般利润率的水平，——这是一般的规律，也就是支配各种变动的规律，——那么，价值规律就调节生产价格。</w:t>
      </w:r>
    </w:p>
    <w:p w14:paraId="6B5CE7E5">
      <w:pPr>
        <w:ind w:firstLine="420" w:firstLineChars="0"/>
        <w:rPr>
          <w:rFonts w:hint="default"/>
          <w:lang w:val="en-US" w:eastAsia="zh-CN"/>
        </w:rPr>
      </w:pPr>
      <w:r>
        <w:rPr>
          <w:rFonts w:hint="default"/>
          <w:lang w:val="en-US" w:eastAsia="zh-CN"/>
        </w:rPr>
        <w:t>竞争首先在一个部门内实现的，是使商品的不同的个别价值形成一个相同的市场价值和市场价格。但只有不同部门的资本的竞争，才能形成那种使不同部门之间的利润率平均化的生产价格。这后一过程同前一过程相比，要求资本主义生产方式有更高的发展。</w:t>
      </w:r>
    </w:p>
    <w:p w14:paraId="68D0AA8F">
      <w:pPr>
        <w:ind w:firstLine="420" w:firstLineChars="0"/>
        <w:rPr>
          <w:rFonts w:hint="default"/>
          <w:lang w:val="en-US" w:eastAsia="zh-CN"/>
        </w:rPr>
      </w:pPr>
      <w:r>
        <w:rPr>
          <w:rFonts w:hint="default"/>
          <w:lang w:val="en-US" w:eastAsia="zh-CN"/>
        </w:rPr>
        <w:t>要使生产部门相同、种类相同、质量也接近相同的商品按照它们的价值出售，必须具备两个条件：</w:t>
      </w:r>
    </w:p>
    <w:p w14:paraId="0017F137">
      <w:pPr>
        <w:ind w:firstLine="420" w:firstLineChars="0"/>
        <w:rPr>
          <w:rFonts w:hint="default"/>
          <w:lang w:val="en-US" w:eastAsia="zh-CN"/>
        </w:rPr>
      </w:pPr>
      <w:r>
        <w:rPr>
          <w:rFonts w:hint="default"/>
          <w:lang w:val="en-US" w:eastAsia="zh-CN"/>
        </w:rPr>
        <w:t>第一，不同的个别价值，必须平均化为一个社会价值，即上述市场价值，为此就需要在同种商品的生产者之间有一种竞争，并且需要有一个可供他们共同出售自己商品的市场。</w:t>
      </w:r>
    </w:p>
    <w:p w14:paraId="5E65FC2C">
      <w:pPr>
        <w:ind w:firstLine="420" w:firstLineChars="0"/>
        <w:rPr>
          <w:rFonts w:hint="default"/>
          <w:lang w:val="en-US" w:eastAsia="zh-CN"/>
        </w:rPr>
      </w:pPr>
      <w:r>
        <w:rPr>
          <w:rFonts w:hint="default"/>
          <w:lang w:val="en-US" w:eastAsia="zh-CN"/>
        </w:rPr>
        <w:t>为了使种类相同，但各自在不同的带有个别色彩的条件下生产的商品的市场价格，同市场价值相一致，而不是同市场价值相偏离，即既不高于也不低于市场价值，这就要求各个卖者互相施加足够大的压力，以便把社会需要所要求的商品量，也就是社会能够按市场价值支付的商品量提供到市场上来。</w:t>
      </w:r>
    </w:p>
    <w:p w14:paraId="31719059">
      <w:pPr>
        <w:ind w:firstLine="420" w:firstLineChars="0"/>
        <w:rPr>
          <w:rFonts w:hint="default"/>
          <w:lang w:val="en-US" w:eastAsia="zh-CN"/>
        </w:rPr>
      </w:pPr>
      <w:r>
        <w:rPr>
          <w:rFonts w:hint="default"/>
          <w:lang w:val="en-US" w:eastAsia="zh-CN"/>
        </w:rPr>
        <w:t>如果产品量超过这种需要，商品就必然会低于它们的市场价值出售；反之，如果产品量不够大，就是说，如果卖者之间的竞争压力没有大到足以迫使他们把这个商品量带到市场上来，商品就必然会高于它们的市场价值出售。</w:t>
      </w:r>
    </w:p>
    <w:p w14:paraId="2B15FB4E">
      <w:pPr>
        <w:ind w:firstLine="420" w:firstLineChars="0"/>
        <w:rPr>
          <w:rFonts w:hint="default"/>
          <w:lang w:val="en-US" w:eastAsia="zh-CN"/>
        </w:rPr>
      </w:pPr>
      <w:r>
        <w:rPr>
          <w:rFonts w:hint="default"/>
          <w:lang w:val="en-US" w:eastAsia="zh-CN"/>
        </w:rPr>
        <w:t>如果市场价值发生了变化，总商品量得以出售的条件也就会发生变化。如果市场价值降低了，社会需要（在这里总是指有支付能力的需要）平均说来就会扩大，并且在一定限度内能够吸收较大量的商品。如果市场价值提高了，商品的社会需要就会缩减，就只能吸收较小的商品量。</w:t>
      </w:r>
    </w:p>
    <w:p w14:paraId="42A0E59A">
      <w:pPr>
        <w:ind w:firstLine="420" w:firstLineChars="0"/>
        <w:rPr>
          <w:rFonts w:hint="default"/>
          <w:lang w:val="en-US" w:eastAsia="zh-CN"/>
        </w:rPr>
      </w:pPr>
      <w:r>
        <w:rPr>
          <w:rFonts w:hint="default"/>
          <w:lang w:val="en-US" w:eastAsia="zh-CN"/>
        </w:rPr>
        <w:t>因此，如果供求调节市场价格，或者确切地说，调节市场价格同市场价值的偏离，那么另一方面，市场价值调节供求关系，或者说，调节一个中心，供求的变动使市场价格围绕这个中心发生波动。</w:t>
      </w:r>
    </w:p>
    <w:p w14:paraId="34075C32">
      <w:pPr>
        <w:ind w:firstLine="420" w:firstLineChars="0"/>
        <w:rPr>
          <w:rFonts w:hint="default"/>
          <w:lang w:val="en-US" w:eastAsia="zh-CN"/>
        </w:rPr>
      </w:pPr>
      <w:r>
        <w:rPr>
          <w:rFonts w:hint="default"/>
          <w:lang w:val="en-US" w:eastAsia="zh-CN"/>
        </w:rPr>
        <w:t>如果作进一步的考察，我们就会发现，适用于单个商品的价值的条件，在这里会作为决定这种商品总额的价值的条件再现出来；这是因为资本主义生产一开始就是大量生产，而且，甚至其他不太发达的生产方式，——至少就主要商品来说，——也是把较小量地生产出来的东西，作为共同产品（哪怕是许多零星小生产者的共同产品），作为整个一个生产部门或其中一个或大或小的部分的共同产品，在市场上大量地集中在、堆积在相对说来比较少的商人手中，由他们加以出售的。</w:t>
      </w:r>
    </w:p>
    <w:p w14:paraId="0CE88CFF">
      <w:pPr>
        <w:ind w:firstLine="420" w:firstLineChars="0"/>
        <w:rPr>
          <w:rFonts w:hint="default"/>
          <w:lang w:val="en-US" w:eastAsia="zh-CN"/>
        </w:rPr>
      </w:pPr>
      <w:r>
        <w:rPr>
          <w:rFonts w:hint="default"/>
          <w:lang w:val="en-US" w:eastAsia="zh-CN"/>
        </w:rPr>
        <w:t>在这里顺便指出，“社会需要”，也就是说，调节需求原则的东西，本质上是由不同阶级的互相关系和它们各自的经济地位决定的，因而也就是，第一是由全部剩余价值和工资的比率决定的，第二是由剩余价值所分成的不同部分（利润、利息、地租、赋税等等）的比率决定的。这里再一次表明，在供求关系借以发生作用的基础得到说明以前，供求关系绝对不能说明什么问题。</w:t>
      </w:r>
    </w:p>
    <w:p w14:paraId="623811D4">
      <w:pPr>
        <w:ind w:firstLine="420" w:firstLineChars="0"/>
        <w:rPr>
          <w:rFonts w:hint="default"/>
          <w:lang w:val="en-US" w:eastAsia="zh-CN"/>
        </w:rPr>
      </w:pPr>
      <w:r>
        <w:rPr>
          <w:rFonts w:hint="default"/>
          <w:lang w:val="en-US" w:eastAsia="zh-CN"/>
        </w:rPr>
        <w:t>虽然商品和货币这二者都是交换价值和使用价值的统一，但我们已经看到（第1册第1章第3节），在买和卖的行为上，这两个规定分别处在两端，商品（卖者）代表使用价值，货币（买者）代表交换价值。商品要有使用价值，因而要满足社会需要，这是卖的一个前提。另一个前提是，商品中包含的劳动量要代表社会必要的劳动，因而，商品的个别价值（在这里的前提下，也就是出售价格）要同它的社会价值相一致。</w:t>
      </w:r>
    </w:p>
    <w:p w14:paraId="264D2F9A">
      <w:pPr>
        <w:ind w:firstLine="420" w:firstLineChars="0"/>
        <w:rPr>
          <w:rFonts w:hint="default"/>
          <w:lang w:val="en-US" w:eastAsia="zh-CN"/>
        </w:rPr>
      </w:pPr>
      <w:r>
        <w:rPr>
          <w:rFonts w:hint="default"/>
          <w:lang w:val="en-US" w:eastAsia="zh-CN"/>
        </w:rPr>
        <w:t>让我们把这一点应用到市场上现有的、构成某一整个部门的产品的商品总量上来。</w:t>
      </w:r>
    </w:p>
    <w:p w14:paraId="6C021783">
      <w:pPr>
        <w:ind w:firstLine="420" w:firstLineChars="0"/>
        <w:rPr>
          <w:rFonts w:hint="default"/>
          <w:lang w:val="en-US" w:eastAsia="zh-CN"/>
        </w:rPr>
      </w:pPr>
      <w:r>
        <w:rPr>
          <w:rFonts w:hint="default"/>
          <w:lang w:val="en-US" w:eastAsia="zh-CN"/>
        </w:rPr>
        <w:t>如果我们把商品总量，首先是把一个生产部门的商品总量，当作一个商品，并且把许多同种商品的价格总额，当作一个总价格，那么问题就很容易说明了。这样一来，关于单个商品所说的话就完全适用于市场上现有的一定生产部门的商品总量。商品的个别价值应同它的社会价值相一致这一点，现在在下面这一点上得到了实现或进一步的规定：这个商品总量包含着为生产它所必要的社会劳动，并且这个总量的价值＝它的市场价值。</w:t>
      </w:r>
    </w:p>
    <w:p w14:paraId="186A8D96">
      <w:pPr>
        <w:ind w:firstLine="420" w:firstLineChars="0"/>
        <w:rPr>
          <w:rFonts w:hint="default"/>
          <w:lang w:val="en-US" w:eastAsia="zh-CN"/>
        </w:rPr>
      </w:pPr>
      <w:r>
        <w:rPr>
          <w:rFonts w:hint="default"/>
          <w:lang w:val="en-US" w:eastAsia="zh-CN"/>
        </w:rPr>
        <w:t>现在假定这些商品的很大数量是在大致相同的正常社会条件下生产出来的，因而社会价值同时就是这个很大数量的商品由以构成的各个商品的个别价值。这时，如果这些商品中有一个较小的部分的生产条件低于这些条件，而另一个较小的部分的生产条件高于这些条件，因此一部分的个别价值大于大部分商品的中等价值，另一部分的个别价值小于这种中等价值，如果这两端互相拉平，从而使属于这两端的商品的平均价值同属于中间的大量商品的价值相等，那么，市场价值就会由中等条件下生产的商品的价值来决定。商品总量的价值，也就同所有单个商品合在一起——既包括那些在中等条件下生产的商品，也包括那些在高于或低于中等条件下生产的商品——的价值的实际总和相等。在这种情况下，商品总量的市场价值或社会价值，即其中包含的必要劳动时间，就由中间的大量商品的价值来决定。</w:t>
      </w:r>
    </w:p>
    <w:p w14:paraId="448B1C00">
      <w:pPr>
        <w:ind w:firstLine="420" w:firstLineChars="0"/>
        <w:rPr>
          <w:rFonts w:hint="default"/>
          <w:lang w:val="en-US" w:eastAsia="zh-CN"/>
        </w:rPr>
      </w:pPr>
      <w:r>
        <w:rPr>
          <w:rFonts w:hint="default"/>
          <w:lang w:val="en-US" w:eastAsia="zh-CN"/>
        </w:rPr>
        <w:t>相反，假定投到市场上的该商品的总量仍旧不变，然而在较坏条件下生产的商品的价值，不能由于较好条件下生产的商品的价值而拉平，以致在较坏条件下生产的那部分商品，无论同中间的商品相比，还是同另一端的商品相比，都构成一个相当大的量，那么，市场价值或社会价值就由在较坏条件下生产的大量商品来调节。</w:t>
      </w:r>
    </w:p>
    <w:p w14:paraId="3758A886">
      <w:pPr>
        <w:ind w:firstLine="420" w:firstLineChars="0"/>
        <w:rPr>
          <w:rFonts w:hint="default"/>
          <w:lang w:val="en-US" w:eastAsia="zh-CN"/>
        </w:rPr>
      </w:pPr>
      <w:r>
        <w:rPr>
          <w:rFonts w:hint="default"/>
          <w:lang w:val="en-US" w:eastAsia="zh-CN"/>
        </w:rPr>
        <w:t>最后，假定在高于中等条件下生产的商品量，大大超过在较坏条件下生产的商品量，甚至同中等条件下生产的商品量相比也构成一个相当大的量；那么，市场价值就由在最好条件下生产的那部分商品来调节。这里撇开市场商品充斥的情况不说，因为在那种情况下，市场价格总是由在最好条件下生产的那部分商品来调节的；但是，我们这里所谈的，并不是和市场价值不同的市场价格，而是市场价值本身的不同的规定。</w:t>
      </w:r>
    </w:p>
    <w:p w14:paraId="70881DE4">
      <w:pPr>
        <w:ind w:firstLine="420" w:firstLineChars="0"/>
        <w:rPr>
          <w:rFonts w:hint="default"/>
          <w:lang w:val="en-US" w:eastAsia="zh-CN"/>
        </w:rPr>
      </w:pPr>
      <w:r>
        <w:rPr>
          <w:rFonts w:hint="default"/>
          <w:lang w:val="en-US" w:eastAsia="zh-CN"/>
        </w:rPr>
        <w:t>事实上，严格地说（当然，实际上只是接近如此，而且还会有千变万化），在第一种情况下，由中等价值调节的商品总量的市场价值，等于它们的个别价值的总和；尽管这个价值，对两端生产的商品来说，表现为一种强加于它们的平均价值。这样，在最坏的一端生产的人，必然低于个别价值出售他们的商品；在最好的一端生产的人，必然高于个别价值出售他们的商品。</w:t>
      </w:r>
    </w:p>
    <w:p w14:paraId="03B8DC65">
      <w:pPr>
        <w:ind w:firstLine="420" w:firstLineChars="0"/>
        <w:rPr>
          <w:rFonts w:hint="default"/>
          <w:lang w:val="en-US" w:eastAsia="zh-CN"/>
        </w:rPr>
      </w:pPr>
      <w:r>
        <w:rPr>
          <w:rFonts w:hint="default"/>
          <w:lang w:val="en-US" w:eastAsia="zh-CN"/>
        </w:rPr>
        <w:t>在第二种情况下，在两端生产的两个个别价值量并不拉平，而是在较坏条件下生产的商品起了决定作用。严格地说，每一单个商品或商品总量的每一相应部分的平均价格或市场价值，在这里是由那些在不同条件下生产的商品的价值相加而成的这个总量的总价值，以及每一单个商品从这个总价值中所分摊到的部分决定的。这样得到的市场价值，不仅会高于有利的一端生产的商品的个别价值，而且会高于属于中等部分的商品的个别价值；但它仍然会低于不利的一端生产的商品的个别价值。至于它和后一种个别价值接近到什么程度，或最后是否和它相一致，这完全要看不利的一端生产的商品量在该商品部门中具有多大规模。只要需求稍占优势，市场价格就会由在不利条件下生产的商品的个别价值来调节。</w:t>
      </w:r>
    </w:p>
    <w:p w14:paraId="1A7B329F">
      <w:pPr>
        <w:ind w:firstLine="420" w:firstLineChars="0"/>
        <w:rPr>
          <w:rFonts w:hint="default"/>
          <w:lang w:val="en-US" w:eastAsia="zh-CN"/>
        </w:rPr>
      </w:pPr>
      <w:r>
        <w:rPr>
          <w:rFonts w:hint="default"/>
          <w:lang w:val="en-US" w:eastAsia="zh-CN"/>
        </w:rPr>
        <w:t>最后，假定和第三种情况一样，在有利的一端生产的商品量，不仅同另一端相比，而且同中等条件下生产的商品量相比，都占据较大的地盘，那么，市场价值就会降低到中等价值以下。这时，由两端和中等条件下生产的商品的价值额合计得到的平均价值，就会低于中等价值；它究竟是接近还是远离这个中等价值，这要看有利的一端所占据的相对地盘而定。如果需求小于供给，那么在有利条件下生产的那部分不管多大，都会把它的价格缩减到它的个别价值的水平，以便强行占据地盘。但市场价值决不会同在最好的条件下生产的商品的这种个别价值相一致，除非供给极大地超过了需求。</w:t>
      </w:r>
    </w:p>
    <w:p w14:paraId="22CB1F15">
      <w:pPr>
        <w:ind w:firstLine="420" w:firstLineChars="0"/>
        <w:rPr>
          <w:rFonts w:hint="default"/>
          <w:lang w:val="en-US" w:eastAsia="zh-CN"/>
        </w:rPr>
      </w:pPr>
      <w:r>
        <w:rPr>
          <w:rFonts w:hint="default"/>
          <w:lang w:val="en-US" w:eastAsia="zh-CN"/>
        </w:rPr>
        <w:t>以上抽象地叙述的市场价值的确定，在需求恰好大到足以按这样确定的价值吸收掉全部商品的前提下，在实际市场上是通过买者之间的竞争来实现的。在这里，我们就谈到另外一点了。</w:t>
      </w:r>
    </w:p>
    <w:p w14:paraId="210D76E9">
      <w:pPr>
        <w:ind w:firstLine="420" w:firstLineChars="0"/>
        <w:rPr>
          <w:rFonts w:hint="default"/>
          <w:lang w:val="en-US" w:eastAsia="zh-CN"/>
        </w:rPr>
      </w:pPr>
      <w:r>
        <w:rPr>
          <w:rFonts w:hint="default"/>
          <w:lang w:val="en-US" w:eastAsia="zh-CN"/>
        </w:rPr>
        <w:t>第二，说商品有使用价值，无非就是说它能满足某种社会需要。当我们只是说到单个商品时，我们可以假定，存在着对这种特定商品的需要，——它的量已经包含在它的价格中，——而用不着进一步考察这个有待满足的需要的量。但是，只要一方面有了整个生产部门的产品，另一方面又有了社会需要，这个量就是一个重要的因素了。因此，现在有必要考察一下这个社会需要的规模，即社会需要的量。</w:t>
      </w:r>
    </w:p>
    <w:p w14:paraId="41A0ABDF">
      <w:pPr>
        <w:ind w:firstLine="420" w:firstLineChars="0"/>
        <w:rPr>
          <w:rFonts w:hint="default"/>
          <w:lang w:val="en-US" w:eastAsia="zh-CN"/>
        </w:rPr>
      </w:pPr>
      <w:r>
        <w:rPr>
          <w:rFonts w:hint="default"/>
          <w:lang w:val="en-US" w:eastAsia="zh-CN"/>
        </w:rPr>
        <w:t>在上述关于市场价值的各个规定中，我们假定，所生产的商品的量是不变的，是已定的，只是这个在不同条件下生产的量的各个组成部分的比例发生了变化，因此，同样数量的商品的市场价值按不同的方法来调节。假定这个量就是通常的供给量，并且我们撇开所生产的商品的一部分会暂时退出市场的可能性不说。如果对这个总量的需求仍旧是通常的需求，这个商品就会按照它的市场价值出售，而不管这个市场价值是按以上研究过的三种情况中的哪一种情况来调节。这个商品量不仅满足了一种需要，而且满足了社会范围内的需要。</w:t>
      </w:r>
    </w:p>
    <w:p w14:paraId="3878409E">
      <w:pPr>
        <w:ind w:firstLine="420" w:firstLineChars="0"/>
        <w:rPr>
          <w:rFonts w:hint="default"/>
          <w:lang w:val="en-US" w:eastAsia="zh-CN"/>
        </w:rPr>
      </w:pPr>
      <w:r>
        <w:rPr>
          <w:rFonts w:hint="default"/>
          <w:lang w:val="en-US" w:eastAsia="zh-CN"/>
        </w:rPr>
        <w:t>与此相反，如果这个量小于或大于对它的需求，市场价格就会偏离市场价值。第一种偏离就是：如果这个量过小，市场价值就总是由最坏条件下生产的商品来调节，如果这个量过大，市场价值就总是由最好条件下生产的商品来调节，因而市场价值就由两端中的一端来决定，尽管单纯就不同条件下生产的各个量的比例来看，必然会得到另外的结果。如果需求和生产量之间的差额更大，市场价格也就会偏离市场价值更远，或者更高于市场价值，或者更低于市场价值。</w:t>
      </w:r>
    </w:p>
    <w:p w14:paraId="19E6EEDB">
      <w:pPr>
        <w:ind w:firstLine="420" w:firstLineChars="0"/>
        <w:rPr>
          <w:rFonts w:hint="default"/>
          <w:lang w:val="en-US" w:eastAsia="zh-CN"/>
        </w:rPr>
      </w:pPr>
      <w:r>
        <w:rPr>
          <w:rFonts w:hint="default"/>
          <w:lang w:val="en-US" w:eastAsia="zh-CN"/>
        </w:rPr>
        <w:t>但是所生产的商品量和按市场价值出售的商品量之间的差额，可以由双重原因产生。或者是这个量本身发生了变化，变得过小或过大了，因而再生产必须按照与调节现有市场价值的规模不同的另一种规模来进行。在这种情况下，供给发生了变化，尽管需求仍旧不变，这样一来，就会产生相对的生产过剩或生产不足的现象。</w:t>
      </w:r>
    </w:p>
    <w:p w14:paraId="2FCE22E3">
      <w:pPr>
        <w:ind w:firstLine="420" w:firstLineChars="0"/>
        <w:rPr>
          <w:rFonts w:hint="default"/>
          <w:lang w:val="en-US" w:eastAsia="zh-CN"/>
        </w:rPr>
      </w:pPr>
      <w:r>
        <w:rPr>
          <w:rFonts w:hint="default"/>
          <w:lang w:val="en-US" w:eastAsia="zh-CN"/>
        </w:rPr>
        <w:t>或者是再生产即供给保持不变，但需求由于各种各样的原因而增加或减少了。在这里，尽管供给的绝对量不变，但它的相对量，也就是同需要相比较或按需要来计量的量，还是发生了变化。结果是和第一种情形一样，不过方向相反。</w:t>
      </w:r>
    </w:p>
    <w:p w14:paraId="1DA982DE">
      <w:pPr>
        <w:ind w:firstLine="420" w:firstLineChars="0"/>
        <w:rPr>
          <w:rFonts w:hint="default"/>
          <w:lang w:val="en-US" w:eastAsia="zh-CN"/>
        </w:rPr>
      </w:pPr>
      <w:r>
        <w:rPr>
          <w:rFonts w:hint="default"/>
          <w:lang w:val="en-US" w:eastAsia="zh-CN"/>
        </w:rPr>
        <w:t>最后：如果两方面都发生了变化，但方向相反，或者方向相同，但程度不同，总之，如果双方都发生了变化，而且改变了它们之间的以前的比例，那么，最后结果就必然总是归结为上述两种情况中的一种。</w:t>
      </w:r>
    </w:p>
    <w:p w14:paraId="04AE4FF8">
      <w:pPr>
        <w:ind w:firstLine="420" w:firstLineChars="0"/>
        <w:rPr>
          <w:rFonts w:hint="default"/>
          <w:lang w:val="en-US" w:eastAsia="zh-CN"/>
        </w:rPr>
      </w:pPr>
      <w:r>
        <w:rPr>
          <w:rFonts w:hint="default"/>
          <w:lang w:val="en-US" w:eastAsia="zh-CN"/>
        </w:rPr>
        <w:t>要给需求和供给这两个概念下一般的定义，真正的困难在于，它们好像只是同义反复。</w:t>
      </w:r>
    </w:p>
    <w:p w14:paraId="2865C62B">
      <w:pPr>
        <w:ind w:firstLine="420" w:firstLineChars="0"/>
        <w:rPr>
          <w:rFonts w:hint="default"/>
          <w:lang w:val="en-US" w:eastAsia="zh-CN"/>
        </w:rPr>
      </w:pPr>
      <w:r>
        <w:rPr>
          <w:rFonts w:hint="default"/>
          <w:lang w:val="en-US" w:eastAsia="zh-CN"/>
        </w:rPr>
        <w:t>让我们首先考察供给，这就是处在市场上的产品，或者能提供给市场的产品。为了不涉及在这里完全无用的细节，我们在这里只考虑每个产业部门的年再生产总量，而把不同商品有多少能够从市场取走，储存起来，以备比如说下一年消费这一点撇开不说。</w:t>
      </w:r>
    </w:p>
    <w:p w14:paraId="569DD54B">
      <w:pPr>
        <w:ind w:firstLine="420" w:firstLineChars="0"/>
        <w:rPr>
          <w:rFonts w:hint="default"/>
          <w:lang w:val="en-US" w:eastAsia="zh-CN"/>
        </w:rPr>
      </w:pPr>
      <w:r>
        <w:rPr>
          <w:rFonts w:hint="default"/>
          <w:lang w:val="en-US" w:eastAsia="zh-CN"/>
        </w:rPr>
        <w:t>这个年再生产首先表现为一定的量，是多大量还是多少个，要看这个商品量是作为可分离的量还是作为不可分离的量来计量而定；它们不仅是满足人类需要的使用价值，而且这种使用价值还以一定的量出现在市场上。其次，这个商品量还有一定的市场价值，这个市场价值可以表现为单位商品的或单位商品量的市场价值的倍数。</w:t>
      </w:r>
    </w:p>
    <w:p w14:paraId="538922B6">
      <w:pPr>
        <w:ind w:firstLine="420" w:firstLineChars="0"/>
        <w:rPr>
          <w:rFonts w:hint="default"/>
          <w:lang w:val="en-US" w:eastAsia="zh-CN"/>
        </w:rPr>
      </w:pPr>
      <w:r>
        <w:rPr>
          <w:rFonts w:hint="default"/>
          <w:lang w:val="en-US" w:eastAsia="zh-CN"/>
        </w:rPr>
        <w:t>因此，市场上现有商品的数量和它们的市场价值之间，没有必然的联系，例如，有些商品的价值特别高，另一些商品的价值特别低，因而一定的价值额可以表现为一种商品的很大的量，也可以表现为另一种商品的很小的量。在市场上现有的物品量和这些物品的市场价值之间只有这样一种联系：在一定的劳动生产率的基础上，每个特殊生产部门制造一定量的物品，都需要一定量的社会劳动时间，尽管这个比例在不同生产部门是完全不同的，并且同这些物品的用途或它们的使用价值的特殊性质没有任何内在联系。</w:t>
      </w:r>
    </w:p>
    <w:p w14:paraId="1C31C0ED">
      <w:pPr>
        <w:ind w:firstLine="420" w:firstLineChars="0"/>
        <w:rPr>
          <w:rFonts w:hint="default"/>
          <w:lang w:val="en-US" w:eastAsia="zh-CN"/>
        </w:rPr>
      </w:pPr>
      <w:r>
        <w:rPr>
          <w:rFonts w:hint="default"/>
          <w:lang w:val="en-US" w:eastAsia="zh-CN"/>
        </w:rPr>
        <w:t>在其他条件完全相同的情况下，如果a量的某种商品花费劳动时间b，na量的商品就花费劳动时间nb。其次，既然社会要满足需要，并为此目的而生产某种物品，它就必须为这种物品进行支付。事实上，因为商品生产是以分工为前提的，所以，社会购买这些物品的方法，就是把它所能利用的劳动时间的一部分用来生产这些物品，也就是说，用该社会所能支配的劳动时间的一定量来购买这些物品。</w:t>
      </w:r>
    </w:p>
    <w:p w14:paraId="261134F5">
      <w:pPr>
        <w:ind w:firstLine="420" w:firstLineChars="0"/>
        <w:rPr>
          <w:rFonts w:hint="default"/>
          <w:lang w:val="en-US" w:eastAsia="zh-CN"/>
        </w:rPr>
      </w:pPr>
      <w:r>
        <w:rPr>
          <w:rFonts w:hint="default"/>
          <w:lang w:val="en-US" w:eastAsia="zh-CN"/>
        </w:rPr>
        <w:t>社会的一部分人，由于分工的缘故，要把他们的劳动用来生产这种既定的物品；这部分人，当然也要从体现在各种满足他们需要的物品上的社会劳动中得到一个等价物。但是，一方面，耗费在一种社会物品上的社会劳动的总量，即总劳动力中社会用来生产这种物品的可除部分，也就是这种物品的生产在总生产中所占的数量，和另一方面，社会要求用这种特定物品来满足的需要的规模之间，没有任何必然的联系，而只有偶然的联系。</w:t>
      </w:r>
    </w:p>
    <w:p w14:paraId="065654F0">
      <w:pPr>
        <w:ind w:firstLine="420" w:firstLineChars="0"/>
        <w:rPr>
          <w:rFonts w:hint="default"/>
          <w:lang w:val="en-US" w:eastAsia="zh-CN"/>
        </w:rPr>
      </w:pPr>
      <w:r>
        <w:rPr>
          <w:rFonts w:hint="default"/>
          <w:lang w:val="en-US" w:eastAsia="zh-CN"/>
        </w:rPr>
        <w:t>尽管每一物品或每一定量某种商品都只包含生产它所需要的社会劳动，并且从这方面来看，所有这种商品的市场价值也只代表必要劳动，但是，如果某种商品的产量超过了当时社会的需要，社会劳动时间的一部分就浪费掉了，这时，这个商品量在市场上代表的社会劳动量就比它实际包含的社会劳动量小得多。（只有在生产受到社会实际的预定的控制的地方，社会才会在用来生产某种物品的社会劳动时间的数量和要由这种物品来满足的社会需要的规模之间，建立起联系。）因此，这些商品必然要低于它们的市场价值出售，其中一部分甚至会根本卖不出去。如果用来生产某种商品的社会劳动的数量，同要由这种产品来满足的特殊的社会需要的规模相比太小，结果就会相反。但是，如果用来生产某种物品的社会劳动的数量，和要满足的社会需要的规模相适应，从而产量也和需求不变时再生产的通常规模相适应，那么这种商品就会按照它的市场价值来出售。</w:t>
      </w:r>
    </w:p>
    <w:p w14:paraId="2DB084E1">
      <w:pPr>
        <w:ind w:firstLine="420" w:firstLineChars="0"/>
        <w:rPr>
          <w:rFonts w:hint="default"/>
          <w:lang w:val="en-US" w:eastAsia="zh-CN"/>
        </w:rPr>
      </w:pPr>
      <w:r>
        <w:rPr>
          <w:rFonts w:hint="default"/>
          <w:lang w:val="en-US" w:eastAsia="zh-CN"/>
        </w:rPr>
        <w:t>商品按照它们的价值来交换或出售是理所当然的，是商品平衡的自然规律。应当从这个规律出发来说明偏离，而不是反过来，从偏离出发来说明规律本身。</w:t>
      </w:r>
    </w:p>
    <w:p w14:paraId="5CD4D4D7">
      <w:pPr>
        <w:ind w:firstLine="420" w:firstLineChars="0"/>
        <w:rPr>
          <w:rFonts w:hint="default"/>
          <w:lang w:val="en-US" w:eastAsia="zh-CN"/>
        </w:rPr>
      </w:pPr>
      <w:r>
        <w:rPr>
          <w:rFonts w:hint="default"/>
          <w:lang w:val="en-US" w:eastAsia="zh-CN"/>
        </w:rPr>
        <w:t>现在，我们考察另一个方面：需求。</w:t>
      </w:r>
    </w:p>
    <w:p w14:paraId="1FFF7F8B">
      <w:pPr>
        <w:ind w:firstLine="420" w:firstLineChars="0"/>
        <w:rPr>
          <w:rFonts w:hint="default"/>
          <w:lang w:val="en-US" w:eastAsia="zh-CN"/>
        </w:rPr>
      </w:pPr>
      <w:r>
        <w:rPr>
          <w:rFonts w:hint="default"/>
          <w:lang w:val="en-US" w:eastAsia="zh-CN"/>
        </w:rPr>
        <w:t>商品被买来当作生产资料或生活资料，以便进入生产消费或个人消费，——即使有些种类商品能达到这两个目的，也不会引起任何变化。因此，生产者（这里指的是资本家，因为假定生产资料已经转化为资本）和消费者都对商品有需求。看来，这首先要假定：在需求方面有一定量的社会需要，而在供给方面则有不同生产部门的一定量的社会生产与之相适应。</w:t>
      </w:r>
    </w:p>
    <w:p w14:paraId="63E1FED4">
      <w:pPr>
        <w:ind w:firstLine="420" w:firstLineChars="0"/>
        <w:rPr>
          <w:rFonts w:hint="default"/>
          <w:lang w:val="en-US" w:eastAsia="zh-CN"/>
        </w:rPr>
      </w:pPr>
      <w:r>
        <w:rPr>
          <w:rFonts w:hint="default"/>
          <w:lang w:val="en-US" w:eastAsia="zh-CN"/>
        </w:rPr>
        <w:t>如果棉纺织业每年按一定规模重新进行再生产，那就要有往年那样数量的棉花；如果考虑到再生产因资本积累每年在扩大，在其他条件不变的情况下，就还要有棉花的追加量。生活资料也是这样。工人阶级要维持通常的中等水平的生活，至少必须再得到同样数量的必要生活资料，虽然这个数量在各种商品上的分配可能会有或多或少的变化；如果考虑到人口每年在增长，那就还要有必要生活资料的追加量。这里所说的情况，经过或多或少的修改，也适用于其他阶级。</w:t>
      </w:r>
    </w:p>
    <w:p w14:paraId="5D5560C3">
      <w:pPr>
        <w:ind w:firstLine="420" w:firstLineChars="0"/>
        <w:rPr>
          <w:rFonts w:hint="default"/>
          <w:lang w:val="en-US" w:eastAsia="zh-CN"/>
        </w:rPr>
      </w:pPr>
      <w:r>
        <w:rPr>
          <w:rFonts w:hint="default"/>
          <w:lang w:val="en-US" w:eastAsia="zh-CN"/>
        </w:rPr>
        <w:t>因此，在需求方面，看来存在着某种数量的一定社会需要，要满足这种需要，就要求市场上有一定量的某种物品。但是，从量的规定性来说，这种需要具有很大的弹性和变动性。它的固定性是一种假象。如果生活资料便宜了或者货币工资提高了，工人就会购买更多的生活资料，对这些商品种类就会产生更大的“社会需要”。这里完全撇开需要救济的贫民等等不说，这种人的“需求”甚至低于他们的身体需要的最低限度。</w:t>
      </w:r>
    </w:p>
    <w:p w14:paraId="326FC6D7">
      <w:pPr>
        <w:ind w:firstLine="420" w:firstLineChars="0"/>
        <w:rPr>
          <w:rFonts w:hint="default"/>
          <w:lang w:val="en-US" w:eastAsia="zh-CN"/>
        </w:rPr>
      </w:pPr>
      <w:r>
        <w:rPr>
          <w:rFonts w:hint="default"/>
          <w:lang w:val="en-US" w:eastAsia="zh-CN"/>
        </w:rPr>
        <w:t>另一方面，比如说，如果棉花便宜了，资本家对棉花的需求就会增长，投入棉纺织业中的追加资本就会增加，等等。这里决不要忘记，根据我们的前提，生产消费的需求是资本家的需求，他的真正目的是生产剩余价值，因此，只是为了这个目的，他才生产某种商品。另一方面，这种情况并不妨碍资本家在他作为例如棉花的买者出现在市场上的时候，代表着对棉花的需要；就像对棉花的卖者来说，棉花的买者把棉花转化为衬衣料子，还是转化为火棉，还是想用它来堵塞自己和世人的耳朵，都是无所谓的。可是，这种情况对于资本家是什么样的买者当然会有很大的影响。他对棉花的需要由于下述情况而发生本质的变化：这种需要实际上只是掩盖他榨取利润的需要。市场上出现的对商品的需要，即需求，和实际的社会需要之间存在着数量上的差别，这种差别的界限，对不同的商品说来当然是极不相同的；我说的是下面二者之间的差额：一方面是所要求的商品量；另一方面是商品的货币价格发生变化时可能要求的商品量，或者，买者的货币条件或生活条件发生变化时可能要求的商品量。</w:t>
      </w:r>
    </w:p>
    <w:p w14:paraId="325B5EDF">
      <w:pPr>
        <w:ind w:firstLine="420" w:firstLineChars="0"/>
        <w:rPr>
          <w:rFonts w:hint="default"/>
          <w:lang w:val="en-US" w:eastAsia="zh-CN"/>
        </w:rPr>
      </w:pPr>
      <w:r>
        <w:rPr>
          <w:rFonts w:hint="default"/>
          <w:lang w:val="en-US" w:eastAsia="zh-CN"/>
        </w:rPr>
        <w:t>要理解供求之间的不平衡，以及由此引起的市场价格同市场价值的偏离，是再容易不过的了。真正的困难在于确定，供求一致究竟是指什么。</w:t>
      </w:r>
    </w:p>
    <w:p w14:paraId="1F259E82">
      <w:pPr>
        <w:ind w:firstLine="420" w:firstLineChars="0"/>
        <w:rPr>
          <w:rFonts w:hint="default"/>
          <w:lang w:val="en-US" w:eastAsia="zh-CN"/>
        </w:rPr>
      </w:pPr>
      <w:r>
        <w:rPr>
          <w:rFonts w:hint="default"/>
          <w:lang w:val="en-US" w:eastAsia="zh-CN"/>
        </w:rPr>
        <w:t>如果供求之间的比例，使某个生产部门的商品总量能够按照它们的市场价值出售，既不高，也不低，供求就是一致的。这是我们听到的第一点。</w:t>
      </w:r>
    </w:p>
    <w:p w14:paraId="1CAEEB2D">
      <w:pPr>
        <w:ind w:firstLine="420" w:firstLineChars="0"/>
        <w:rPr>
          <w:rFonts w:hint="default"/>
          <w:lang w:val="en-US" w:eastAsia="zh-CN"/>
        </w:rPr>
      </w:pPr>
      <w:r>
        <w:rPr>
          <w:rFonts w:hint="default"/>
          <w:lang w:val="en-US" w:eastAsia="zh-CN"/>
        </w:rPr>
        <w:t>第二点是：如果商品都能够按照它们的市场价值出售，供求就是一致的。</w:t>
      </w:r>
    </w:p>
    <w:p w14:paraId="5D1E8831">
      <w:pPr>
        <w:ind w:firstLine="420" w:firstLineChars="0"/>
        <w:rPr>
          <w:rFonts w:hint="default"/>
          <w:lang w:val="en-US" w:eastAsia="zh-CN"/>
        </w:rPr>
      </w:pPr>
      <w:r>
        <w:rPr>
          <w:rFonts w:hint="default"/>
          <w:lang w:val="en-US" w:eastAsia="zh-CN"/>
        </w:rPr>
        <w:t>如果供求一致，它们就不再发生作用，正因为如此，商品就按照自己的市场价值出售。如果有两种力量按照相反的方向发生相等的作用，它们就会互相抵消，而不会对外界发生任何影响，在这种条件下发生的各种现象，就必须用另外的作用，而不是用这两种力量的作用来解释。如果互相抵消，它们就不再说明任何事情，就不会对市场价值发生影响，并且使我们更加无从了解，为什么市场价值正好表现为这样一个货币额，而不表现为另外一个货币额。</w:t>
      </w:r>
    </w:p>
    <w:p w14:paraId="72537038">
      <w:pPr>
        <w:ind w:firstLine="420" w:firstLineChars="0"/>
        <w:rPr>
          <w:rFonts w:hint="default"/>
          <w:lang w:val="en-US" w:eastAsia="zh-CN"/>
        </w:rPr>
      </w:pPr>
      <w:r>
        <w:rPr>
          <w:rFonts w:hint="default"/>
          <w:lang w:val="en-US" w:eastAsia="zh-CN"/>
        </w:rPr>
        <w:t>资本主义生产的实际的内在规律，显然不能由供求的互相作用来说明（完全撇开对这两种社会动力的更深刻的分析不说，在这里不需要作出这种分析），因为这种规律只有在供求不再发生作用时，也就是互相一致时，才纯粹地实现。供求实际上从来不会一致；如果它们达到一致，那也只是偶然现象，所以在科学上等于零，可以看作没有发生过的事情。可是，在政治经济学上必须假定供求是一致的。为什么呢？这是为了对各种现象在它们的合乎规律的、符合它们的概念的形态上来进行考察，也就是说，撇开由供求变动引起的假象来进行考察。另一方面，是为了找出供求变动的实际趋势，为了在一定程度上把这种趋势确定下来。因为各种不平衡具有互相对立的性质，并且因为这些不平衡会彼此接连不断地发生，所以它们会由它们的相反的方向，由它们互相之间的矛盾而互相平衡。这样，虽然在任何一个场合供求都是不一致的，但是它们的不平衡的接连发生，——而且朝一个方向偏离的结果，会引起另一个方向相反的偏离，——从一个或长或短的时期的整体来看，使供求总是互相一致；然而这种一致只是作为过去的变动的平均，并且只是作为它们的矛盾的不断运动的结果。由此，各种同市场价值相偏离的市场价格，按平均数来看，就会平均化为市场价值，因为这种和市场价值的偏离会作为正负数互相抵消。这个平均数决不是只有理论意义，而且对资本来说还有实际意义，因为投资要把或长或短的一定时期内的变动和平均化计算在内。</w:t>
      </w:r>
    </w:p>
    <w:p w14:paraId="1C4A6C0E">
      <w:pPr>
        <w:ind w:firstLine="420" w:firstLineChars="0"/>
        <w:rPr>
          <w:rFonts w:hint="default"/>
          <w:lang w:val="en-US" w:eastAsia="zh-CN"/>
        </w:rPr>
      </w:pPr>
      <w:r>
        <w:rPr>
          <w:rFonts w:hint="default"/>
          <w:lang w:val="en-US" w:eastAsia="zh-CN"/>
        </w:rPr>
        <w:t>因此，供求关系一方面只是说明市场价格同市场价值的偏离，另一方面是说明抵消这种偏离的趋势，也就是抵消供求关系的作用的趋势。（那种有价格而没有价值的商品是一种例外，在这里不必考察。）供求可以在极不相同的形式上消除由供求不平衡所产生的作用。例如，如果需求减少，因而市场价格降低，结果，资本就会被抽走，这样，供给就会减少。但这也可能导致这样的结果：由于某种发明缩短了必要劳动时间，市场价值本身降低了，因而与市场价格平衡。反之，如果需求增加，因而市场价格高于市场价值，结果，流入这个生产部门的资本就会过多，生产就会增加到使市场价格甚至降低到市场价值以下；或者另一方面，这也可以引起价格上涨，以致需求本身减少。这还可以在这个或者那个生产部门，在一个或长或短的期间内引起市场价值本身的提高，因为所需要的一部分产品在这个期间内必须在较坏的条件下生产出来。</w:t>
      </w:r>
    </w:p>
    <w:p w14:paraId="42DE97F7">
      <w:pPr>
        <w:ind w:firstLine="420" w:firstLineChars="0"/>
        <w:rPr>
          <w:rFonts w:hint="default"/>
          <w:lang w:val="en-US" w:eastAsia="zh-CN"/>
        </w:rPr>
      </w:pPr>
      <w:r>
        <w:rPr>
          <w:rFonts w:hint="default"/>
          <w:lang w:val="en-US" w:eastAsia="zh-CN"/>
        </w:rPr>
        <w:t>如果供求决定市场价格，那么另一方面，市场价格，而在进一步分析下，也就是市场价值，又决定供求。就需求来说，那是很清楚的，因为需求按照和价格相反的方向变动，如果价格跌落，需求就增加，反之，价格提高，需求就减少。而就供给来说，情况也是这样。因为加到所供给的商品中去的生产资料的价格，决定对这种生产资料的需求，因而也决定这样一些商品的供给，这些商品的供给本身包含对这种生产资料的需求。棉花的价格对棉布的供给具有决定意义。</w:t>
      </w:r>
    </w:p>
    <w:p w14:paraId="32166AEA">
      <w:pPr>
        <w:ind w:firstLine="420" w:firstLineChars="0"/>
        <w:rPr>
          <w:rFonts w:hint="default"/>
          <w:lang w:val="en-US" w:eastAsia="zh-CN"/>
        </w:rPr>
      </w:pPr>
      <w:r>
        <w:rPr>
          <w:rFonts w:hint="default"/>
          <w:lang w:val="en-US" w:eastAsia="zh-CN"/>
        </w:rPr>
        <w:t>除了价格由供求决定而同时供求又由价格决定这种混乱观点之外，还要加上：需求决定供给，反过来供给决定需求，生产决定市场，市场决定生产。</w:t>
      </w:r>
    </w:p>
    <w:p w14:paraId="0C02EAA1">
      <w:pPr>
        <w:ind w:firstLine="420" w:firstLineChars="0"/>
        <w:rPr>
          <w:rFonts w:hint="default"/>
          <w:lang w:val="en-US" w:eastAsia="zh-CN"/>
        </w:rPr>
      </w:pPr>
      <w:r>
        <w:rPr>
          <w:rFonts w:hint="default"/>
          <w:lang w:val="en-US" w:eastAsia="zh-CN"/>
        </w:rPr>
        <w:t>要使一个商品按照它的市场价值来出售，也就是说，按照它包含的社会必要劳动来出售，耗费在这种商品总量上的社会劳动的总量，就必须同这种商品的社会需要的量相适应，即同有支付能力的社会需要的量相适应。竞争，同供求比例的变动相适应的市场价格的波动，总是力图把耗费在每一种商品上的劳动的总量归结到这个标准上来。</w:t>
      </w:r>
    </w:p>
    <w:p w14:paraId="33690AC1">
      <w:pPr>
        <w:ind w:firstLine="420" w:firstLineChars="0"/>
        <w:rPr>
          <w:rFonts w:hint="default"/>
          <w:lang w:val="en-US" w:eastAsia="zh-CN"/>
        </w:rPr>
      </w:pPr>
      <w:r>
        <w:rPr>
          <w:rFonts w:hint="default"/>
          <w:lang w:val="en-US" w:eastAsia="zh-CN"/>
        </w:rPr>
        <w:t>在商品的供求关系上再现了下列关系：</w:t>
      </w:r>
    </w:p>
    <w:p w14:paraId="77D06CFE">
      <w:pPr>
        <w:ind w:firstLine="420" w:firstLineChars="0"/>
        <w:rPr>
          <w:rFonts w:hint="default"/>
          <w:lang w:val="en-US" w:eastAsia="zh-CN"/>
        </w:rPr>
      </w:pPr>
      <w:r>
        <w:rPr>
          <w:rFonts w:hint="default"/>
          <w:lang w:val="en-US" w:eastAsia="zh-CN"/>
        </w:rPr>
        <w:t>第一，使用价值和交换价值的关系，商品和货币的关系，买者和卖者的关系；</w:t>
      </w:r>
    </w:p>
    <w:p w14:paraId="74093B4B">
      <w:pPr>
        <w:ind w:firstLine="420" w:firstLineChars="0"/>
        <w:rPr>
          <w:rFonts w:hint="default"/>
          <w:lang w:val="en-US" w:eastAsia="zh-CN"/>
        </w:rPr>
      </w:pPr>
      <w:r>
        <w:rPr>
          <w:rFonts w:hint="default"/>
          <w:lang w:val="en-US" w:eastAsia="zh-CN"/>
        </w:rPr>
        <w:t>第二，生产者和消费者的关系，尽管二者可以由第三者即商人来代表。在考察买者和卖者时，为了阐明他们之间的关系，把他们单个地对立起来就行了。要把商品的完整的形态变化，从而把买和卖的全部过程表示出来，有三个人也就够了。A把商品卖给B时，把自己的商品转化为B的货币；他用货币向C购买时，又把自己的货币转化为商品；整个过程就是在这三个人中间进行的。</w:t>
      </w:r>
    </w:p>
    <w:p w14:paraId="4CCEF142">
      <w:pPr>
        <w:ind w:firstLine="420" w:firstLineChars="0"/>
        <w:rPr>
          <w:rFonts w:hint="default"/>
          <w:lang w:val="en-US" w:eastAsia="zh-CN"/>
        </w:rPr>
      </w:pPr>
      <w:r>
        <w:rPr>
          <w:rFonts w:hint="default"/>
          <w:lang w:val="en-US" w:eastAsia="zh-CN"/>
        </w:rPr>
        <w:t>其次，在考察货币时，我们曾假定，商品是按照它们的价值出售的，因为，既然问题只在于商品在它转化为货币，再由货币转化为商品时所经历的形式变化，那就没有任何理由去考察那种同价值相偏离的价格。只要商品已经售出，并且用所得的货币又购买了新的商品，全部形态变化就摆在我们面前了，而商品价格究竟是低于还是高于它的价值，对这种形态变化本身来说是没有关系的。</w:t>
      </w:r>
    </w:p>
    <w:p w14:paraId="6989D175">
      <w:pPr>
        <w:ind w:firstLine="420" w:firstLineChars="0"/>
        <w:rPr>
          <w:rFonts w:hint="default"/>
          <w:lang w:val="en-US" w:eastAsia="zh-CN"/>
        </w:rPr>
      </w:pPr>
      <w:r>
        <w:rPr>
          <w:rFonts w:hint="default"/>
          <w:lang w:val="en-US" w:eastAsia="zh-CN"/>
        </w:rPr>
        <w:t>商品价值作为基础仍然是重要的，因为货币只有从这个基础出发才能在概念上得到说明，而价格就其一般概念来说，首先也只是货币形式上的价值。当然，当我们把货币作为流通手段考察时，假定所发生的不只是一个商品的一个形态变化。相反，我们考察的是这种形态变化的社会交错的现象。只有这样，我们才谈得上货币的流通，谈得上货币作为流通手段的职能的发展。但是，虽然这个联系对货币过渡到流通手段的职能以及由此引起的货币的形态变化来说，十分重要，但它对买者和卖者个人之间的交易来说，却是无关紧要的。</w:t>
      </w:r>
    </w:p>
    <w:p w14:paraId="23603AB9">
      <w:pPr>
        <w:ind w:firstLine="420" w:firstLineChars="0"/>
        <w:rPr>
          <w:rFonts w:hint="default"/>
          <w:lang w:val="en-US" w:eastAsia="zh-CN"/>
        </w:rPr>
      </w:pPr>
      <w:r>
        <w:rPr>
          <w:rFonts w:hint="default"/>
          <w:lang w:val="en-US" w:eastAsia="zh-CN"/>
        </w:rPr>
        <w:t>但是，说到供给和需求，那么供给等于某种商品的卖者或生产者的总和，需求等于这同一种商品的买者或消费者（包括个人消费和生产消费）的总和。而且，这两个总和是作为两个统一体，两个集合力量来互相发生作用的。个人在这里不过是作为社会力量的一个部分，作为总体的一个原子来发生作用，并且也就是在这个形式上，竞争显示出生产和消费的社会性质。</w:t>
      </w:r>
    </w:p>
    <w:p w14:paraId="12840174">
      <w:pPr>
        <w:ind w:firstLine="420" w:firstLineChars="0"/>
        <w:rPr>
          <w:rFonts w:hint="default"/>
          <w:lang w:val="en-US" w:eastAsia="zh-CN"/>
        </w:rPr>
      </w:pPr>
      <w:r>
        <w:rPr>
          <w:rFonts w:hint="default"/>
          <w:lang w:val="en-US" w:eastAsia="zh-CN"/>
        </w:rPr>
        <w:t>在竞争中一时处于劣势的一方，同时就是这样一方，在这一方中，个人不顾自己那群竞争者，而且常常直接反对这群竞争者而行动，并且正因为如此，使人可以感觉到一个竞争者对其他竞争者的依赖，而处于优势的一方，则或多或少地始终作为一个团结的统一体来同对方相抗衡。</w:t>
      </w:r>
    </w:p>
    <w:p w14:paraId="3F8C0728">
      <w:pPr>
        <w:ind w:firstLine="420" w:firstLineChars="0"/>
        <w:rPr>
          <w:rFonts w:hint="default"/>
          <w:lang w:val="en-US" w:eastAsia="zh-CN"/>
        </w:rPr>
      </w:pPr>
      <w:r>
        <w:rPr>
          <w:rFonts w:hint="default"/>
          <w:lang w:val="en-US" w:eastAsia="zh-CN"/>
        </w:rPr>
        <w:t>如果对这种商品来说，需求超过了供给，那么，在一定限度内，一个买者就会比另一个买者出更高的价钱，这样就使这种商品对全体买者来说都昂贵起来，提高到市场价值以上；另一方面，卖者却会共同努力，力图按照高昂的市场价格来出售。相反，如果供给超过了需求，那么，一个人开始廉价抛售，其他的人不得不跟着干，而买者却会共同努力，力图把市场价格压到尽量低于市场价值。</w:t>
      </w:r>
    </w:p>
    <w:p w14:paraId="044D7FD7">
      <w:pPr>
        <w:ind w:firstLine="420" w:firstLineChars="0"/>
        <w:rPr>
          <w:rFonts w:hint="default"/>
          <w:lang w:val="en-US" w:eastAsia="zh-CN"/>
        </w:rPr>
      </w:pPr>
      <w:r>
        <w:rPr>
          <w:rFonts w:hint="default"/>
          <w:lang w:val="en-US" w:eastAsia="zh-CN"/>
        </w:rPr>
        <w:t>只有每个人通过共同行动比没有共同行动可以得到更多好处，他才会关心共同行动。只要自己这一方变成劣势的一方，而每个人都力图靠自己的力量找到最好的出路，共同行动就会停止。其次，如果一个人用较便宜的费用进行生产，用低于现有市场价格或市场价值出售商品的办法，能售出更多的商品，在市场上夺取一个更大的地盘，他就会这样去做，并且开始起这样的作用，即逐渐迫使别人也采用更便宜的生产方法，把社会必要劳动减少到新的更低的标准。</w:t>
      </w:r>
    </w:p>
    <w:p w14:paraId="5F1B86B9">
      <w:pPr>
        <w:ind w:firstLine="420" w:firstLineChars="0"/>
        <w:rPr>
          <w:rFonts w:hint="default"/>
          <w:lang w:val="en-US" w:eastAsia="zh-CN"/>
        </w:rPr>
      </w:pPr>
      <w:r>
        <w:rPr>
          <w:rFonts w:hint="default"/>
          <w:lang w:val="en-US" w:eastAsia="zh-CN"/>
        </w:rPr>
        <w:t>如果一方占了优势，每一个属于这一方的人就都会得到好处；好像他们实现了一种共同的垄断一样。如果一方处于劣势，每个人就可各自努力去取得优势（例如用更少的生产费用来进行生产），或者至少也要尽量摆脱这种劣势；这时，他就根本不顾自己周围的人了，尽管他的做法，不仅影响他自己，而且也影响他所有的同伙。</w:t>
      </w:r>
    </w:p>
    <w:p w14:paraId="4FA1B428">
      <w:pPr>
        <w:ind w:firstLine="420" w:firstLineChars="0"/>
        <w:rPr>
          <w:rFonts w:hint="default"/>
          <w:lang w:val="en-US" w:eastAsia="zh-CN"/>
        </w:rPr>
      </w:pPr>
      <w:r>
        <w:rPr>
          <w:rFonts w:hint="default"/>
          <w:lang w:val="en-US" w:eastAsia="zh-CN"/>
        </w:rPr>
        <w:t>供求以价值转化为市场价值为前提；当供求在资本主义基础上发生的时候，当商品是资本的产品的时候，供求以资本主义生产过程为前提，因而以和单纯的商品买卖完全不同的复杂化了的关系为前提。这里问题已经不是由商品的价值到价格的形式上的转化，即不是单纯的形式变化，而是市场价格同市场价值，进而同生产价格的一定的量的偏离。在简单的买和卖上，只要有商品生产者自身互相对立就行了。如果作进一步的分析，供求还以不同的阶级和阶层的存在为前提，这些阶级和阶层在自己中间分配社会的总收入，把它当作收入来消费，因此造成那种由收入形成的需求；另一方面，为了理解那种由生产者自身互相造成的供求，就需要弄清资本主义生产过程的全貌。</w:t>
      </w:r>
    </w:p>
    <w:p w14:paraId="3CC544DF">
      <w:pPr>
        <w:ind w:firstLine="420" w:firstLineChars="0"/>
        <w:rPr>
          <w:rFonts w:hint="default"/>
          <w:lang w:val="en-US" w:eastAsia="zh-CN"/>
        </w:rPr>
      </w:pPr>
      <w:r>
        <w:rPr>
          <w:rFonts w:hint="default"/>
          <w:lang w:val="en-US" w:eastAsia="zh-CN"/>
        </w:rPr>
        <w:t>在资本主义生产中，问题不仅在于，要用那个以商品形式投入流通的价值额，取出另一种形式（货币形式或其他商品形式）的等量的价值额，而且在于，要用那个预付在生产中的资本，取出和任何另一个同量资本所取得的一样多的或者与资本的大小成比例的剩余价值或利润，而不管预付资本是用在哪个生产部门；因此，问题在于，最低限度要按照那个会提供平均利润的价格，即生产价格来出售商品。在这种形式上，资本就意识到自己是一种社会权力，每个资本家都按照他在社会总资本中占有的份额而分享这种权力。</w:t>
      </w:r>
    </w:p>
    <w:p w14:paraId="49C11E32">
      <w:pPr>
        <w:ind w:firstLine="420" w:firstLineChars="0"/>
        <w:rPr>
          <w:rFonts w:hint="default"/>
          <w:lang w:val="en-US" w:eastAsia="zh-CN"/>
        </w:rPr>
      </w:pPr>
      <w:r>
        <w:rPr>
          <w:rFonts w:hint="default"/>
          <w:lang w:val="en-US" w:eastAsia="zh-CN"/>
        </w:rPr>
        <w:t>第一，资本主义生产本身并不关心它所生产的商品具有什么样的使用价值，不关心它所生产的商品具有什么样的特殊性质。在每个生产部门中，它所关心的只是生产剩余价值，在劳动产品中占有一定量的无酬劳动。同样，从属于资本的雇佣劳动，按它的性质来说，也不关心它的劳动的特殊性质，它必须按照资本的需要让人们变来变去，把它从一个生产部门抛到另一个生产部门。</w:t>
      </w:r>
    </w:p>
    <w:p w14:paraId="106B9029">
      <w:pPr>
        <w:ind w:firstLine="420" w:firstLineChars="0"/>
        <w:rPr>
          <w:rFonts w:hint="default"/>
          <w:lang w:val="en-US" w:eastAsia="zh-CN"/>
        </w:rPr>
      </w:pPr>
      <w:r>
        <w:rPr>
          <w:rFonts w:hint="default"/>
          <w:lang w:val="en-US" w:eastAsia="zh-CN"/>
        </w:rPr>
        <w:t>第二，事实上，一个生产部门和另一个生产部门好坏都是一样的。每个生产部门都提供同样的利润，而且，如果它所生产的商品不去满足某种社会需要，它就是无用的。</w:t>
      </w:r>
    </w:p>
    <w:p w14:paraId="77B0DD5C">
      <w:pPr>
        <w:ind w:firstLine="420" w:firstLineChars="0"/>
        <w:rPr>
          <w:rFonts w:hint="default"/>
          <w:lang w:val="en-US" w:eastAsia="zh-CN"/>
        </w:rPr>
      </w:pPr>
      <w:r>
        <w:rPr>
          <w:rFonts w:hint="default"/>
          <w:lang w:val="en-US" w:eastAsia="zh-CN"/>
        </w:rPr>
        <w:t>但是，如果商品都按照它们的价值出售，那就像已经说过的那样，不同生产部门由于投入其中的资本量的有机构成不同，会产生极不相同的利润率。但是资本会从利润率较低的部门抽走，投入利润率较高的其他部门。通过这种不断的流出和流入，总之，通过资本在不同部门之间根据利润率的升降进行的分配，供求之间就会形成这样一种比例，使不同的生产部门都有相同的平均利润，因而价值也就转化为生产价格。资本主义或多或少能够实现这种平均化，资本主义在一国社会内越是发展，也就是说，该国的条件越是适应资本主义生产方式，资本就越能够实现这种平均化。随着资本主义生产的发展，这种生产的各种条件也发展了，这种生产使生产过程借以进行的全部社会前提从属于它的特殊性质和它的内在规律。</w:t>
      </w:r>
    </w:p>
    <w:p w14:paraId="6925E522">
      <w:pPr>
        <w:ind w:firstLine="420" w:firstLineChars="0"/>
        <w:rPr>
          <w:rFonts w:hint="default"/>
          <w:lang w:val="en-US" w:eastAsia="zh-CN"/>
        </w:rPr>
      </w:pPr>
      <w:r>
        <w:rPr>
          <w:rFonts w:hint="default"/>
          <w:lang w:val="en-US" w:eastAsia="zh-CN"/>
        </w:rPr>
        <w:t>那种在不断的不平衡中不断实现的平均化，在下述两个条件下会进行得更快：</w:t>
      </w:r>
    </w:p>
    <w:p w14:paraId="0FD075DB">
      <w:pPr>
        <w:ind w:firstLine="420" w:firstLineChars="0"/>
        <w:rPr>
          <w:rFonts w:hint="default"/>
          <w:lang w:val="en-US" w:eastAsia="zh-CN"/>
        </w:rPr>
      </w:pPr>
      <w:r>
        <w:rPr>
          <w:rFonts w:hint="default"/>
          <w:lang w:val="en-US" w:eastAsia="zh-CN"/>
        </w:rPr>
        <w:t>1.资本有更大的活动性，也就是说，更容易从一个部门和一个地点转移到另一个部门和另一个地点；</w:t>
      </w:r>
    </w:p>
    <w:p w14:paraId="0EBADD2F">
      <w:pPr>
        <w:ind w:firstLine="420" w:firstLineChars="0"/>
        <w:rPr>
          <w:rFonts w:hint="default"/>
          <w:lang w:val="en-US" w:eastAsia="zh-CN"/>
        </w:rPr>
      </w:pPr>
      <w:r>
        <w:rPr>
          <w:rFonts w:hint="default"/>
          <w:lang w:val="en-US" w:eastAsia="zh-CN"/>
        </w:rPr>
        <w:t>2.劳动力能够更迅速地从一个部门转移到另一个部门，从一个生产地点转移到另一个生产地点。</w:t>
      </w:r>
    </w:p>
    <w:p w14:paraId="001BB28C">
      <w:pPr>
        <w:ind w:firstLine="420" w:firstLineChars="0"/>
        <w:rPr>
          <w:rFonts w:hint="default"/>
          <w:lang w:val="en-US" w:eastAsia="zh-CN"/>
        </w:rPr>
      </w:pPr>
      <w:r>
        <w:rPr>
          <w:rFonts w:hint="default"/>
          <w:lang w:val="en-US" w:eastAsia="zh-CN"/>
        </w:rPr>
        <w:t>第一个条件的前提是：社会内部已有完全的贸易自由，消除了自然垄断以外的一切垄断，即消除了资本主义生产方式本身造成的垄断；其次，信用制度的发展已经把大量分散的可供支配的社会资本在各个资本家面前集中起来；最后，不同的生产部门都受资本家支配。最后这一点，在我们假定一切按资本主义方式经营的生产部门的价值转化为生产价格时，已经包括在我们的前提中了；但是，如果有数量众多的非资本主义经营的生产部门（例如小农经营的农业）插在资本主义企业中间并与之交织在一起，这种平均化本身就会遇到更大的障碍。最后还必须有很高的人口密度。</w:t>
      </w:r>
    </w:p>
    <w:p w14:paraId="2CDFFE14">
      <w:pPr>
        <w:ind w:firstLine="420" w:firstLineChars="0"/>
        <w:rPr>
          <w:rFonts w:hint="default"/>
          <w:lang w:val="en-US" w:eastAsia="zh-CN"/>
        </w:rPr>
      </w:pPr>
      <w:r>
        <w:rPr>
          <w:rFonts w:hint="default"/>
          <w:lang w:val="en-US" w:eastAsia="zh-CN"/>
        </w:rPr>
        <w:t>第二个条件的前提是：废除了一切妨碍工人从一个生产部门转移到另一个生产部门，或者从一个生产地点转移到另一个生产地点的法律；工人对于自己劳动的内容是不关心的；一切生产部门的劳动都已尽可能地化为简单劳动；工人抛弃了一切职业的偏见；最后，特别是：工人受资本主义生产方式的支配。关于这个问题的进一步说明，属于专门研究竞争的范围。</w:t>
      </w:r>
    </w:p>
    <w:p w14:paraId="7BE9686C">
      <w:pPr>
        <w:ind w:firstLine="420" w:firstLineChars="0"/>
        <w:rPr>
          <w:rFonts w:hint="default"/>
          <w:lang w:val="en-US" w:eastAsia="zh-CN"/>
        </w:rPr>
      </w:pPr>
      <w:r>
        <w:rPr>
          <w:rFonts w:hint="default"/>
          <w:lang w:val="en-US" w:eastAsia="zh-CN"/>
        </w:rPr>
        <w:t>根据以上所说可以得出结论，每一单个资本家，同每一个特殊生产部门的所有资本家总体一样，参与总资本对全体工人阶级的剥削，并参与决定这个剥削的程度，这不只是出于一般的阶级同情，而且也是出于直接的经济利益，因为在其他一切条件（包括全部预付不变资本的价值）已定的前提下，平均利润率取决于总资本对总劳动的剥削程度。</w:t>
      </w:r>
    </w:p>
    <w:p w14:paraId="087CDAE2">
      <w:pPr>
        <w:ind w:firstLine="420" w:firstLineChars="0"/>
        <w:rPr>
          <w:rFonts w:hint="default"/>
          <w:lang w:val="en-US" w:eastAsia="zh-CN"/>
        </w:rPr>
      </w:pPr>
      <w:r>
        <w:rPr>
          <w:rFonts w:hint="default"/>
          <w:lang w:val="en-US" w:eastAsia="zh-CN"/>
        </w:rPr>
        <w:t>平均利润和每100资本所生产的平均剩余价值相一致；就剩余价值来说，以上所述本来是不言而喻的。就平均利润来说，不过要把预付资本价值作为利润率的一个决定因素加进来。事实上，一个资本家或一定生产部门的资本，在对他直接雇用的工人的剥削上特别关心的只是：或者通过例外的过度劳动，或者通过把工资降低到平均工资以下的办法，或者通过所使用的劳动的例外生产率，可以获得一种额外利润，即超出平均利润的利润。撇开这一点不说，一个在本生产部门内完全不使用可变资本，因而完全不使用工人的资本家（事实上这是一个极端的假定），会像一个只使用可变资本，因而把全部资本都投到工资上面的资本家（又是一个极端的假定）一样地关心资本对工人阶级的剥削，并且会像后者一样地从无酬的剩余劳动获取他的利润。但劳动的剥削程度，在工作日已定时，取决于劳动的平均强度，而在劳动强度已定时，则取决于工作日的长度。剩余价值率的高低，因而，在可变资本的总额已定时，剩余价值量，从而利润量，取决于劳动的剥削程度。一个部门的资本，与总资本不同，对本部门直接雇用的工人的剥削会表现出特别的关心，而单个资本家，与整个本部门不同，则对他个人使用的工人的剥削会表现出特别的关心。</w:t>
      </w:r>
    </w:p>
    <w:p w14:paraId="0E97E32C">
      <w:pPr>
        <w:ind w:firstLine="420" w:firstLineChars="0"/>
        <w:rPr>
          <w:rFonts w:hint="default"/>
          <w:lang w:val="en-US" w:eastAsia="zh-CN"/>
        </w:rPr>
      </w:pPr>
      <w:r>
        <w:rPr>
          <w:rFonts w:hint="default"/>
          <w:lang w:val="en-US" w:eastAsia="zh-CN"/>
        </w:rPr>
        <w:t>另一方面，资本的每一个特殊部门和每一个资本家，都同样关心总资本所使用的社会劳动的生产率。因为有两点取决于这种生产率：第一是平均利润借以表示的使用价值量；这一点有双重的重要性，因为这个平均利润既可以充当新资本的积累基金，又可以充当供享受的收入基金。第二是全部预付资本（不变资本和可变资本）价值的大小；在整个资本家阶级的剩余价值量或利润量已定时，这个价值的大小决定利润率或一定量资本的利润。在一个特殊的生产部门或这个部门的特殊的单个企业内出现的特殊的劳动生产率，只有当它使单个部门同总资本相比，或者使单个资本家同他所属的部门相比能够获得一笔额外利润的时候，才会引起那些直接有关的资本家的关心。</w:t>
      </w:r>
    </w:p>
    <w:p w14:paraId="28A79899">
      <w:pPr>
        <w:ind w:firstLine="420" w:firstLineChars="0"/>
        <w:rPr>
          <w:rFonts w:hint="default"/>
          <w:lang w:val="en-US" w:eastAsia="zh-CN"/>
        </w:rPr>
      </w:pPr>
      <w:r>
        <w:rPr>
          <w:rFonts w:hint="default"/>
          <w:lang w:val="en-US" w:eastAsia="zh-CN"/>
        </w:rPr>
        <w:t>因此，我们在这里得到了一个像数学一样精确的证明：为什么资本家在他们的竞争中表现出彼此都是假兄弟，但面对整个工人阶级却结成真正的共济会团体。</w:t>
      </w:r>
    </w:p>
    <w:p w14:paraId="4BB01B77">
      <w:pPr>
        <w:ind w:firstLine="420" w:firstLineChars="0"/>
        <w:rPr>
          <w:rFonts w:hint="default"/>
          <w:lang w:val="en-US" w:eastAsia="zh-CN"/>
        </w:rPr>
      </w:pPr>
      <w:r>
        <w:rPr>
          <w:rFonts w:hint="default"/>
          <w:lang w:val="en-US" w:eastAsia="zh-CN"/>
        </w:rPr>
        <w:t>生产价格包含着平均利润。我们把它叫作生产价格，——实际上这就是亚·斯密所说的“自然价格”，李嘉图所说的“生产价格”、“生产费用”，重农学派所说的“必要价格”，不过他们中间谁也没有说明生产价格同价值的区别，——因为从长期来看生产价格是供给的条件，是每个特殊生产部门商品再生产的条件。我们也理解了，为什么那些反对商品价值由劳动时间，由商品中包含的劳动量来决定的经济学家，总是把生产价格说成是市场价格围绕着发生波动的中心。他们所以会这样做，因为生产价格是商品价值的一个已经完全表面化的、而且乍看起来是没有概念的形式，是在竞争中表现的形式，因而是存在于庸俗资本家的意识中，因而也是存在于庸俗经济学家的意识中的形式。</w:t>
      </w:r>
    </w:p>
    <w:p w14:paraId="2945685E">
      <w:pPr>
        <w:ind w:firstLine="420" w:firstLineChars="0"/>
        <w:rPr>
          <w:rFonts w:hint="default"/>
          <w:lang w:val="en-US" w:eastAsia="zh-CN"/>
        </w:rPr>
      </w:pPr>
      <w:r>
        <w:rPr>
          <w:rFonts w:hint="default"/>
          <w:lang w:val="en-US" w:eastAsia="zh-CN"/>
        </w:rPr>
        <w:t>根据以上所说可以看出，市场价值（关于市场价值所说的一切，加上必要的限定，全都适用于生产价格）包含着每个特殊生产部门中在最好条件下生产的人所获得的超额利润。把危机和生产过剩的情况完全除外，这一点也适用于所有的市场价格，而不管市场价格同市场价值或市场生产价格有多大的偏离。就是说，市场价格包含这样的意思：对同种商品支付相同的价格，虽然这些商品可以在极不相同的个别条件下生产出来，因而会有极不相同的成本价格。（这里我们不说那种普通意义上的垄断——人为垄断或自然垄断——所产生的超额利润。）</w:t>
      </w:r>
    </w:p>
    <w:p w14:paraId="57E487A0">
      <w:pPr>
        <w:pStyle w:val="4"/>
        <w:ind w:firstLine="420" w:firstLineChars="0"/>
        <w:rPr>
          <w:rFonts w:hint="eastAsia"/>
          <w:lang w:val="en-US" w:eastAsia="zh-CN"/>
        </w:rPr>
      </w:pPr>
      <w:r>
        <w:rPr>
          <w:rFonts w:hint="eastAsia"/>
          <w:lang w:val="en-US" w:eastAsia="zh-CN"/>
        </w:rPr>
        <w:t>第十一章——工资的一般变动对生产价格的影响</w:t>
      </w:r>
    </w:p>
    <w:p w14:paraId="6A61BE64">
      <w:pPr>
        <w:ind w:firstLine="420" w:firstLineChars="0"/>
        <w:rPr>
          <w:rFonts w:hint="eastAsia"/>
          <w:lang w:val="en-US" w:eastAsia="zh-CN"/>
        </w:rPr>
      </w:pPr>
      <w:r>
        <w:rPr>
          <w:rFonts w:hint="eastAsia"/>
          <w:lang w:val="en-US" w:eastAsia="zh-CN"/>
        </w:rPr>
        <w:t>以下从纯粹数学公式的推导进行分析：</w:t>
      </w:r>
    </w:p>
    <w:p w14:paraId="686EA2A9">
      <w:pPr>
        <w:ind w:firstLine="420" w:firstLineChars="0"/>
        <w:rPr>
          <w:rFonts w:hint="eastAsia"/>
          <w:lang w:val="en-US" w:eastAsia="zh-CN"/>
        </w:rPr>
      </w:pPr>
      <w:r>
        <w:rPr>
          <w:rFonts w:hint="eastAsia"/>
          <w:lang w:val="en-US" w:eastAsia="zh-CN"/>
        </w:rPr>
        <w:t>先假定社会资本的平均构成为：c1+v1，生产价格为c1+v1+p1.此时的利润率为p</w:t>
      </w:r>
      <w:r>
        <w:rPr>
          <w:rFonts w:hint="default"/>
          <w:lang w:val="en-US" w:eastAsia="zh-CN"/>
        </w:rPr>
        <w:t>’</w:t>
      </w:r>
      <w:r>
        <w:rPr>
          <w:rFonts w:hint="eastAsia"/>
          <w:lang w:val="en-US" w:eastAsia="zh-CN"/>
        </w:rPr>
        <w:t>=p1/(c1+v1)。假定工资变化一定程度，从v1变为xv1。则新的生产价格就是c1+xv1+(p1+v1-xv1)，从而新的利润率——从而社会平均利润率为：p</w:t>
      </w:r>
      <w:r>
        <w:rPr>
          <w:rFonts w:hint="default"/>
          <w:lang w:val="en-US" w:eastAsia="zh-CN"/>
        </w:rPr>
        <w:t>’</w:t>
      </w:r>
      <w:r>
        <w:rPr>
          <w:rFonts w:hint="eastAsia"/>
          <w:lang w:val="en-US" w:eastAsia="zh-CN"/>
        </w:rPr>
        <w:t>=(p1+v1-xv1)/(c1+xv1)。生产价格保持不变，但利润以及利润率全部改变。</w:t>
      </w:r>
    </w:p>
    <w:p w14:paraId="7834C623">
      <w:pPr>
        <w:ind w:firstLine="420" w:firstLineChars="0"/>
        <w:rPr>
          <w:rFonts w:hint="eastAsia"/>
          <w:lang w:val="en-US" w:eastAsia="zh-CN"/>
        </w:rPr>
      </w:pPr>
      <w:r>
        <w:rPr>
          <w:rFonts w:hint="eastAsia"/>
          <w:lang w:val="en-US" w:eastAsia="zh-CN"/>
        </w:rPr>
        <w:t>在考察不同于平均构成的资本（可能较高，也可能较低）：c2+v2。生产价格为：(c2+v2)(1+p1/(c1+v1))。随着工资变化，新的总资本就变为：c2+xv2，而新的生产价格为：(c2+xv2)(1+(p1+v1-xv1)/(c1+xv1))。令有机构成c1/v1=k1，c2/v2=k2。</w:t>
      </w:r>
    </w:p>
    <w:p w14:paraId="30600173">
      <w:pPr>
        <w:ind w:firstLine="420" w:firstLineChars="0"/>
        <w:rPr>
          <w:rFonts w:hint="eastAsia"/>
          <w:lang w:val="en-US" w:eastAsia="zh-CN"/>
        </w:rPr>
      </w:pPr>
      <w:r>
        <w:rPr>
          <w:rFonts w:hint="eastAsia"/>
          <w:lang w:val="en-US" w:eastAsia="zh-CN"/>
        </w:rPr>
        <w:t>对比前后生产价格变化：</w:t>
      </w:r>
    </w:p>
    <w:p w14:paraId="2E757A0C">
      <w:pPr>
        <w:ind w:firstLine="420" w:firstLineChars="0"/>
        <w:rPr>
          <w:rFonts w:hint="eastAsia"/>
          <w:lang w:val="en-US" w:eastAsia="zh-CN"/>
        </w:rPr>
      </w:pPr>
      <w:r>
        <w:rPr>
          <w:rFonts w:hint="eastAsia"/>
          <w:lang w:val="en-US" w:eastAsia="zh-CN"/>
        </w:rPr>
        <w:t>[(c2+xv2)(1+(p1+v1-xv1)/(c1+xv1))]/[(c2+v2)(1+p1/(c1+v1))]</w:t>
      </w:r>
    </w:p>
    <w:p w14:paraId="6ABB2773">
      <w:pPr>
        <w:ind w:firstLine="420" w:firstLineChars="0"/>
        <w:rPr>
          <w:rFonts w:hint="eastAsia"/>
          <w:lang w:val="en-US" w:eastAsia="zh-CN"/>
        </w:rPr>
      </w:pPr>
      <w:r>
        <w:rPr>
          <w:rFonts w:hint="eastAsia"/>
          <w:lang w:val="en-US" w:eastAsia="zh-CN"/>
        </w:rPr>
        <w:t>=[(c2+xv2)(c1+v1)]/[(c2+v2)(c1+xv1)]</w:t>
      </w:r>
    </w:p>
    <w:p w14:paraId="0044249C">
      <w:pPr>
        <w:ind w:firstLine="420" w:firstLineChars="0"/>
        <w:rPr>
          <w:rFonts w:hint="eastAsia"/>
          <w:lang w:val="en-US" w:eastAsia="zh-CN"/>
        </w:rPr>
      </w:pPr>
      <w:r>
        <w:rPr>
          <w:rFonts w:hint="eastAsia"/>
          <w:lang w:val="en-US" w:eastAsia="zh-CN"/>
        </w:rPr>
        <w:t>=[(k2+x)/(k2+1)]*[(k1+1)/(k1+x)]。</w:t>
      </w:r>
    </w:p>
    <w:p w14:paraId="5EE2675D">
      <w:pPr>
        <w:ind w:firstLine="420" w:firstLineChars="0"/>
        <w:rPr>
          <w:rFonts w:hint="eastAsia"/>
          <w:lang w:val="en-US" w:eastAsia="zh-CN"/>
        </w:rPr>
      </w:pPr>
      <w:r>
        <w:rPr>
          <w:rFonts w:hint="eastAsia"/>
          <w:lang w:val="en-US" w:eastAsia="zh-CN"/>
        </w:rPr>
        <w:t>对比前后利润变化为：</w:t>
      </w:r>
    </w:p>
    <w:p w14:paraId="0ED7D03F">
      <w:pPr>
        <w:ind w:firstLine="420" w:firstLineChars="0"/>
        <w:rPr>
          <w:rFonts w:hint="eastAsia"/>
          <w:lang w:val="en-US" w:eastAsia="zh-CN"/>
        </w:rPr>
      </w:pPr>
      <w:r>
        <w:rPr>
          <w:rFonts w:hint="eastAsia"/>
          <w:lang w:val="en-US" w:eastAsia="zh-CN"/>
        </w:rPr>
        <w:t>[(c2+xv2)(p1+v1-xv1/c1+xv1)]/[(c2+v2)(p1/c1+v1)]</w:t>
      </w:r>
    </w:p>
    <w:p w14:paraId="0E91F272">
      <w:pPr>
        <w:ind w:firstLine="420" w:firstLineChars="0"/>
        <w:rPr>
          <w:rFonts w:hint="eastAsia"/>
          <w:lang w:val="en-US" w:eastAsia="zh-CN"/>
        </w:rPr>
      </w:pPr>
      <w:r>
        <w:rPr>
          <w:rFonts w:hint="eastAsia"/>
          <w:lang w:val="en-US" w:eastAsia="zh-CN"/>
        </w:rPr>
        <w:t>=[(k2+x)/(k2+1)]*[(k1+1)/(k1+x)]*[(p1+v1-xv1)/p1]。</w:t>
      </w:r>
    </w:p>
    <w:p w14:paraId="7EF5E105">
      <w:pPr>
        <w:ind w:firstLine="420" w:firstLineChars="0"/>
        <w:rPr>
          <w:rFonts w:hint="eastAsia"/>
          <w:lang w:val="en-US" w:eastAsia="zh-CN"/>
        </w:rPr>
      </w:pPr>
      <w:r>
        <w:rPr>
          <w:rFonts w:hint="eastAsia"/>
          <w:lang w:val="en-US" w:eastAsia="zh-CN"/>
        </w:rPr>
        <w:t>可见，如果工资提高，即x&gt;1：</w:t>
      </w:r>
    </w:p>
    <w:p w14:paraId="1C420774">
      <w:pPr>
        <w:ind w:firstLine="420" w:firstLineChars="0"/>
        <w:rPr>
          <w:rFonts w:hint="default"/>
          <w:lang w:val="en-US" w:eastAsia="zh-CN"/>
        </w:rPr>
      </w:pPr>
      <w:r>
        <w:rPr>
          <w:rFonts w:hint="default"/>
          <w:lang w:val="en-US" w:eastAsia="zh-CN"/>
        </w:rPr>
        <w:t>1.对于社会平均构成的资本来说，商品的生产价格保持不变；</w:t>
      </w:r>
    </w:p>
    <w:p w14:paraId="3CE3FD54">
      <w:pPr>
        <w:ind w:firstLine="420" w:firstLineChars="0"/>
        <w:rPr>
          <w:rFonts w:hint="default"/>
          <w:lang w:val="en-US" w:eastAsia="zh-CN"/>
        </w:rPr>
      </w:pPr>
      <w:r>
        <w:rPr>
          <w:rFonts w:hint="default"/>
          <w:lang w:val="en-US" w:eastAsia="zh-CN"/>
        </w:rPr>
        <w:t>2.对于较低构成的资本</w:t>
      </w:r>
      <w:r>
        <w:rPr>
          <w:rFonts w:hint="eastAsia"/>
          <w:lang w:val="en-US" w:eastAsia="zh-CN"/>
        </w:rPr>
        <w:t>（k2&lt;k1)</w:t>
      </w:r>
      <w:r>
        <w:rPr>
          <w:rFonts w:hint="default"/>
          <w:lang w:val="en-US" w:eastAsia="zh-CN"/>
        </w:rPr>
        <w:t>来说，商品的生产价格提高了，虽然不是按照利润降低的比例而提高；</w:t>
      </w:r>
    </w:p>
    <w:p w14:paraId="303B8A65">
      <w:pPr>
        <w:ind w:firstLine="420" w:firstLineChars="0"/>
        <w:rPr>
          <w:rFonts w:hint="default"/>
          <w:lang w:val="en-US" w:eastAsia="zh-CN"/>
        </w:rPr>
      </w:pPr>
      <w:r>
        <w:rPr>
          <w:rFonts w:hint="default"/>
          <w:lang w:val="en-US" w:eastAsia="zh-CN"/>
        </w:rPr>
        <w:t>3.对于较高构成的资本</w:t>
      </w:r>
      <w:r>
        <w:rPr>
          <w:rFonts w:hint="eastAsia"/>
          <w:lang w:val="en-US" w:eastAsia="zh-CN"/>
        </w:rPr>
        <w:t>(k2&gt;k1)</w:t>
      </w:r>
      <w:r>
        <w:rPr>
          <w:rFonts w:hint="default"/>
          <w:lang w:val="en-US" w:eastAsia="zh-CN"/>
        </w:rPr>
        <w:t>来说，商品的生产价格降低了，虽然也不是按照利润降低的比例而降低。</w:t>
      </w:r>
    </w:p>
    <w:p w14:paraId="18C8A584">
      <w:pPr>
        <w:ind w:firstLine="420" w:firstLineChars="0"/>
        <w:rPr>
          <w:rFonts w:hint="eastAsia"/>
          <w:lang w:val="en-US" w:eastAsia="zh-CN"/>
        </w:rPr>
      </w:pPr>
      <w:r>
        <w:rPr>
          <w:rFonts w:hint="eastAsia"/>
          <w:lang w:val="en-US" w:eastAsia="zh-CN"/>
        </w:rPr>
        <w:t>反之，如果工资降低，即x&lt;1：只要按相反的方向重述以上的说明并加上必要的修改就行了；工资一般降低的结果，是剩余价值和剩余价值率的一般提高，并且在其他条件不变的情况下，还有利润率的一般提高，虽然比例不同；对低构成的资本所生产的商品来说，生产价格会降低，对高构成的资本所生产的商品来说，生产价格会提高。这和工资一般提高时的结果恰好相反。</w:t>
      </w:r>
    </w:p>
    <w:p w14:paraId="2887E11B">
      <w:pPr>
        <w:ind w:firstLine="420" w:firstLineChars="0"/>
        <w:rPr>
          <w:rFonts w:hint="eastAsia"/>
          <w:lang w:val="en-US" w:eastAsia="zh-CN"/>
        </w:rPr>
      </w:pPr>
      <w:r>
        <w:rPr>
          <w:rFonts w:hint="eastAsia"/>
          <w:lang w:val="en-US" w:eastAsia="zh-CN"/>
        </w:rPr>
        <w:t>在这两个场合，——工资提高的场合和工资降低的场合，——我们都假定工作日不变，一切必要生活资料的价格也不变。因此，在这里，工资只有在它原来就高于劳动正常价格的情况下，或在被压低到这个价格以下的情况下，才可能降低。如果工资的提高或降低是由通常进入工人消费的商品的价值从而生产价格的变动引起的，事情会发生什么样的变化，这将部分地在论述地租的那一篇进一步研究。但在这里，我们要断然指出：</w:t>
      </w:r>
    </w:p>
    <w:p w14:paraId="3AD34242">
      <w:pPr>
        <w:ind w:firstLine="420" w:firstLineChars="0"/>
        <w:rPr>
          <w:rFonts w:hint="eastAsia"/>
          <w:lang w:val="en-US" w:eastAsia="zh-CN"/>
        </w:rPr>
      </w:pPr>
      <w:r>
        <w:rPr>
          <w:rFonts w:hint="eastAsia"/>
          <w:lang w:val="en-US" w:eastAsia="zh-CN"/>
        </w:rPr>
        <w:t>如果工资的提高或降低由必要生活资料的价值变动引起，那么以上所说，只有在那些因自身的价格变动而使可变资本增加或减少的商品，也作为构成要素进入不变资本，因而不只是影响工资的情况下，才需要加以修改。如果它们只是影响工资，那么以上所说就已经包含所要说的一切了。</w:t>
      </w:r>
    </w:p>
    <w:p w14:paraId="67B844B2">
      <w:pPr>
        <w:ind w:firstLine="420" w:firstLineChars="0"/>
        <w:rPr>
          <w:rFonts w:hint="eastAsia"/>
          <w:lang w:val="en-US" w:eastAsia="zh-CN"/>
        </w:rPr>
      </w:pPr>
      <w:r>
        <w:rPr>
          <w:rFonts w:hint="eastAsia"/>
          <w:lang w:val="en-US" w:eastAsia="zh-CN"/>
        </w:rPr>
        <w:t>在整个这一章，一般利润率的形成，平均利润的形成，从而价值到生产价格的转化，都假定为既定的事实。问题只是，工资的一般提高或降低怎样影响被假设为既定的商品生产价格。同本篇考察的其他重要之点相比，这是一个很次要的问题。</w:t>
      </w:r>
    </w:p>
    <w:p w14:paraId="64F08ACE">
      <w:pPr>
        <w:pStyle w:val="4"/>
        <w:ind w:firstLine="420" w:firstLineChars="0"/>
        <w:rPr>
          <w:rFonts w:hint="eastAsia"/>
          <w:lang w:val="en-US" w:eastAsia="zh-CN"/>
        </w:rPr>
      </w:pPr>
      <w:r>
        <w:rPr>
          <w:rFonts w:hint="eastAsia"/>
          <w:lang w:val="en-US" w:eastAsia="zh-CN"/>
        </w:rPr>
        <w:t>第十二章——补充说明</w:t>
      </w:r>
    </w:p>
    <w:p w14:paraId="7BAC175B">
      <w:pPr>
        <w:pStyle w:val="5"/>
        <w:rPr>
          <w:rFonts w:hint="eastAsia"/>
          <w:lang w:val="en-US" w:eastAsia="zh-CN"/>
        </w:rPr>
      </w:pPr>
      <w:r>
        <w:rPr>
          <w:rFonts w:hint="eastAsia"/>
          <w:lang w:val="en-US" w:eastAsia="zh-CN"/>
        </w:rPr>
        <w:t>一、引起生产价格变化的原因</w:t>
      </w:r>
    </w:p>
    <w:p w14:paraId="7B6998CC">
      <w:pPr>
        <w:ind w:firstLine="420" w:firstLineChars="0"/>
        <w:rPr>
          <w:rFonts w:hint="default"/>
          <w:lang w:val="en-US" w:eastAsia="zh-CN"/>
        </w:rPr>
      </w:pPr>
      <w:r>
        <w:rPr>
          <w:rFonts w:hint="default"/>
          <w:lang w:val="en-US" w:eastAsia="zh-CN"/>
        </w:rPr>
        <w:t>一个商品的生产价格发生变化，只能由于两个原因：</w:t>
      </w:r>
    </w:p>
    <w:p w14:paraId="266CAF59">
      <w:pPr>
        <w:ind w:firstLine="420" w:firstLineChars="0"/>
        <w:rPr>
          <w:rFonts w:hint="default"/>
          <w:lang w:val="en-US" w:eastAsia="zh-CN"/>
        </w:rPr>
      </w:pPr>
      <w:r>
        <w:rPr>
          <w:rFonts w:hint="default"/>
          <w:lang w:val="en-US" w:eastAsia="zh-CN"/>
        </w:rPr>
        <w:t>第一，一般利润率发生变化。它之所以能够发生变化，只是因为平均剩余价值率本身发生变化，或者，平均剩余价值率不变，所占有的剩余价值的总额和预付社会总资本的总额的比率发生了变化。</w:t>
      </w:r>
    </w:p>
    <w:p w14:paraId="37FA0FA5">
      <w:pPr>
        <w:ind w:firstLine="420" w:firstLineChars="0"/>
        <w:rPr>
          <w:rFonts w:hint="default"/>
          <w:lang w:val="en-US" w:eastAsia="zh-CN"/>
        </w:rPr>
      </w:pPr>
      <w:r>
        <w:rPr>
          <w:rFonts w:hint="default"/>
          <w:lang w:val="en-US" w:eastAsia="zh-CN"/>
        </w:rPr>
        <w:t>如果剩余价值率的变化不是基于工资被压低到它的正常水平以下或提高到它的正常水平以上，——这种运动只能看成是一种波动，——那么，一般利润率的变化只能这样发生：</w:t>
      </w:r>
    </w:p>
    <w:p w14:paraId="3A4E99D3">
      <w:pPr>
        <w:ind w:firstLine="420" w:firstLineChars="0"/>
        <w:rPr>
          <w:rFonts w:hint="default"/>
          <w:lang w:val="en-US" w:eastAsia="zh-CN"/>
        </w:rPr>
      </w:pPr>
      <w:r>
        <w:rPr>
          <w:rFonts w:hint="default"/>
          <w:lang w:val="en-US" w:eastAsia="zh-CN"/>
        </w:rPr>
        <w:t>或者由于劳动力的价值降低或提高；如果生产生活资料的劳动的生产率不发生变化，从而，进入工人消费的商品的价值不发生变动，这种降低和提高是不可能的。</w:t>
      </w:r>
    </w:p>
    <w:p w14:paraId="0698B03A">
      <w:pPr>
        <w:ind w:firstLine="420" w:firstLineChars="0"/>
        <w:rPr>
          <w:rFonts w:hint="default"/>
          <w:lang w:val="en-US" w:eastAsia="zh-CN"/>
        </w:rPr>
      </w:pPr>
      <w:r>
        <w:rPr>
          <w:rFonts w:hint="default"/>
          <w:lang w:val="en-US" w:eastAsia="zh-CN"/>
        </w:rPr>
        <w:t>或者由于所占有的剩余价值的总额和预付社会总资本的比率发生变化。在这里，因为变动不是由剩余价值率引起，所以必然是由总资本，而且是由总资本的不变部分引起。这个不变部分的量，从技术上看，与可变资本所购买的劳动力成比例地增减，并且它的价值量随着它本身的量的增减而增减；因此，这个价值量也与可变资本的价值量成比例地增减。如果同量劳动推动较多的不变资本，劳动就有了较高的生产效率。反过来，情况也就相反。可见，如果劳动生产率发生了变动，某些商品的价值就一定发生变动。</w:t>
      </w:r>
    </w:p>
    <w:p w14:paraId="514E8AE0">
      <w:pPr>
        <w:ind w:firstLine="420" w:firstLineChars="0"/>
        <w:rPr>
          <w:rFonts w:hint="default"/>
          <w:lang w:val="en-US" w:eastAsia="zh-CN"/>
        </w:rPr>
      </w:pPr>
      <w:r>
        <w:rPr>
          <w:rFonts w:hint="default"/>
          <w:lang w:val="en-US" w:eastAsia="zh-CN"/>
        </w:rPr>
        <w:t>因此，对这两种情况来说，下述规律都是适用的：如果一个商品的生产价格由于一般利润率的变动而发生变动，它本身的价值可以保持不变，但一定有另一些商品的价值发生变动。</w:t>
      </w:r>
    </w:p>
    <w:p w14:paraId="45B3DADD">
      <w:pPr>
        <w:ind w:firstLine="420" w:firstLineChars="0"/>
        <w:rPr>
          <w:rFonts w:hint="default"/>
          <w:lang w:val="en-US" w:eastAsia="zh-CN"/>
        </w:rPr>
      </w:pPr>
      <w:r>
        <w:rPr>
          <w:rFonts w:hint="default"/>
          <w:lang w:val="en-US" w:eastAsia="zh-CN"/>
        </w:rPr>
        <w:t>第二，一般利润率保持不变。这时，一个商品的生产价格能够变动，只是因为它本身的价值已经变动，只是因为它本身的再生产所需要的劳动增多了或减少了，这或是由于生产取得最终形式的商品本身的劳动生产率发生了变动，或是由于生产那些进入该商品生产中的商品的劳动生产率发生了变动。</w:t>
      </w:r>
    </w:p>
    <w:p w14:paraId="6F99DF7A">
      <w:pPr>
        <w:ind w:firstLine="420" w:firstLineChars="0"/>
        <w:rPr>
          <w:rFonts w:hint="default"/>
          <w:lang w:val="en-US" w:eastAsia="zh-CN"/>
        </w:rPr>
      </w:pPr>
      <w:r>
        <w:rPr>
          <w:rFonts w:hint="default"/>
          <w:lang w:val="en-US" w:eastAsia="zh-CN"/>
        </w:rPr>
        <w:t>以前已经说过，生产价格＝k＋p，等于成本价格加上利润。但这又等于k＋kp′，k代表成本价格，它是一个未定量，对不同生产部门来说是不同的，并且到处都是等于生产商品时所用掉的不变资本和可变资本的价值；p′则代表按百分比计算的平均利润率。很清楚，即使商品的价值发生变化，这个生产价格可以仍旧不变。</w:t>
      </w:r>
    </w:p>
    <w:p w14:paraId="3CCA647C">
      <w:pPr>
        <w:ind w:firstLine="420" w:firstLineChars="0"/>
        <w:rPr>
          <w:rFonts w:hint="default"/>
          <w:lang w:val="en-US" w:eastAsia="zh-CN"/>
        </w:rPr>
      </w:pPr>
      <w:r>
        <w:rPr>
          <w:rFonts w:hint="default"/>
          <w:lang w:val="en-US" w:eastAsia="zh-CN"/>
        </w:rPr>
        <w:t>商品生产价格的一切变动最终都可以归结为价值的变动，但并不是商品价值的一切变动都要表现为生产价格的变动，因为生产价格不只是由特殊商品的价值决定，而且还由一切商品的总价值决定。因此，商品A的变动可以由商品B的相反的变动抵消，以致一般关系仍保持不变。</w:t>
      </w:r>
    </w:p>
    <w:p w14:paraId="148EF477">
      <w:pPr>
        <w:pStyle w:val="5"/>
        <w:ind w:firstLine="420" w:firstLineChars="0"/>
        <w:rPr>
          <w:rFonts w:hint="eastAsia"/>
          <w:lang w:val="en-US" w:eastAsia="zh-CN"/>
        </w:rPr>
      </w:pPr>
      <w:r>
        <w:rPr>
          <w:rFonts w:hint="eastAsia"/>
          <w:lang w:val="en-US" w:eastAsia="zh-CN"/>
        </w:rPr>
        <w:t>二、中等构成的商品的生产价格</w:t>
      </w:r>
    </w:p>
    <w:p w14:paraId="55361B10">
      <w:pPr>
        <w:ind w:firstLine="420" w:firstLineChars="0"/>
        <w:rPr>
          <w:rFonts w:hint="default"/>
          <w:lang w:val="en-US" w:eastAsia="zh-CN"/>
        </w:rPr>
      </w:pPr>
      <w:r>
        <w:rPr>
          <w:rFonts w:hint="default"/>
          <w:lang w:val="en-US" w:eastAsia="zh-CN"/>
        </w:rPr>
        <w:t>我们已经看到，生产价格同价值的偏离是由下述原因造成的：</w:t>
      </w:r>
    </w:p>
    <w:p w14:paraId="5CC48074">
      <w:pPr>
        <w:ind w:firstLine="420" w:firstLineChars="0"/>
        <w:rPr>
          <w:rFonts w:hint="default"/>
          <w:lang w:val="en-US" w:eastAsia="zh-CN"/>
        </w:rPr>
      </w:pPr>
      <w:r>
        <w:rPr>
          <w:rFonts w:hint="default"/>
          <w:lang w:val="en-US" w:eastAsia="zh-CN"/>
        </w:rPr>
        <w:t>1.加在一个商品的成本价格上的，不是该商品中包含的剩余价值，而是平均利润；</w:t>
      </w:r>
    </w:p>
    <w:p w14:paraId="7109D025">
      <w:pPr>
        <w:ind w:firstLine="420" w:firstLineChars="0"/>
        <w:rPr>
          <w:rFonts w:hint="default"/>
          <w:lang w:val="en-US" w:eastAsia="zh-CN"/>
        </w:rPr>
      </w:pPr>
      <w:r>
        <w:rPr>
          <w:rFonts w:hint="default"/>
          <w:lang w:val="en-US" w:eastAsia="zh-CN"/>
        </w:rPr>
        <w:t>2.一个商品的这样同价值偏离的生产价格，会作为要素加入另一个商品的成本价格，因此，撇开商品本身由于平均利润和剩余价值的差额而发生的偏离不说，一个商品的成本价格，就已经能够包含同该商品中所消费的生产资料价值的偏离。</w:t>
      </w:r>
    </w:p>
    <w:p w14:paraId="68EE7369">
      <w:pPr>
        <w:ind w:firstLine="420" w:firstLineChars="0"/>
        <w:rPr>
          <w:rFonts w:hint="default"/>
          <w:lang w:val="en-US" w:eastAsia="zh-CN"/>
        </w:rPr>
      </w:pPr>
      <w:r>
        <w:rPr>
          <w:rFonts w:hint="default"/>
          <w:lang w:val="en-US" w:eastAsia="zh-CN"/>
        </w:rPr>
        <w:t>因此，即使就中等构成的资本所生产的商品来说，成本价格也可能同构成生产价格的这个组成部分的各种要素的价值总额发生偏离。假定中等构成是80c＋20v。对具有这种构成的现实资本来说，80c也可能大于或小于不变资本c的价值，因为这个c可以是由生产价格同价值相偏离的商品构成。同样，如果工资耗费在生产价格同价值不一致的商品上，20v也可以同它的价值相偏离；因此，与必要生活资料的生产价格同它们的价值相一致的时候比较，工人要买回这些商品（补偿这些商品），就必须劳动更多或更少的时间，也就是完成更多或更少的必要劳动。</w:t>
      </w:r>
    </w:p>
    <w:p w14:paraId="49E21F65">
      <w:pPr>
        <w:ind w:firstLine="420" w:firstLineChars="0"/>
        <w:rPr>
          <w:rFonts w:hint="default"/>
          <w:lang w:val="en-US" w:eastAsia="zh-CN"/>
        </w:rPr>
      </w:pPr>
      <w:r>
        <w:rPr>
          <w:rFonts w:hint="default"/>
          <w:lang w:val="en-US" w:eastAsia="zh-CN"/>
        </w:rPr>
        <w:t>然而，这种可能性根本不影响关于中等构成的商品所提出的各个论点的正确性。归于这些商品的利润量，等于其中包含的剩余价值量。例如，就上述那个按80c＋20v构成的资本来说，在剩余价值的决定上重要的不是这些数字是否表示实际的价值，而是它们互相之间形成什么比例；这就是，</w:t>
      </w:r>
      <w:r>
        <w:rPr>
          <w:rFonts w:hint="eastAsia"/>
          <w:lang w:val="en-US" w:eastAsia="zh-CN"/>
        </w:rPr>
        <w:t>v=1/5</w:t>
      </w:r>
      <w:r>
        <w:rPr>
          <w:rFonts w:hint="default"/>
          <w:lang w:val="en-US" w:eastAsia="zh-CN"/>
        </w:rPr>
        <w:t>总资本，</w:t>
      </w:r>
      <w:r>
        <w:rPr>
          <w:rFonts w:hint="eastAsia"/>
          <w:lang w:val="en-US" w:eastAsia="zh-CN"/>
        </w:rPr>
        <w:t>c=4/5</w:t>
      </w:r>
      <w:r>
        <w:rPr>
          <w:rFonts w:hint="default"/>
          <w:lang w:val="en-US" w:eastAsia="zh-CN"/>
        </w:rPr>
        <w:t>总资本。只要情况如此，那就正如上面所假设的，v所生产的剩余价值等于平均利润。另一方面，因为它等于平均利润，所以生产价格＝成本价格＋利润＝k＋p＝k＋m，实际上等于商品的价值。</w:t>
      </w:r>
    </w:p>
    <w:p w14:paraId="7C4C2EA6">
      <w:pPr>
        <w:ind w:firstLine="420" w:firstLineChars="0"/>
        <w:rPr>
          <w:rFonts w:hint="default"/>
          <w:lang w:val="en-US" w:eastAsia="zh-CN"/>
        </w:rPr>
      </w:pPr>
      <w:r>
        <w:rPr>
          <w:rFonts w:hint="default"/>
          <w:lang w:val="en-US" w:eastAsia="zh-CN"/>
        </w:rPr>
        <w:t>这就是说，在这种情况下，工资的提高或降低，正如它不会使商品的价值变动一样，也不会使k＋p变动，而只会引起利润率的相应的、方向相反的运动，即降低或提高。也就是说，如果在这里商品价格由于工资的提高或降低而发生变动，这些具有中等构成的部门的利润率就会高于或低于其他部门的利润率水平。只有价格保持不变时，具有中等构成的部门才保持和其他部门相同的利润水平。</w:t>
      </w:r>
    </w:p>
    <w:p w14:paraId="56CD25CF">
      <w:pPr>
        <w:ind w:firstLine="420" w:firstLineChars="0"/>
        <w:rPr>
          <w:rFonts w:hint="default"/>
          <w:lang w:val="en-US" w:eastAsia="zh-CN"/>
        </w:rPr>
      </w:pPr>
      <w:r>
        <w:rPr>
          <w:rFonts w:hint="default"/>
          <w:lang w:val="en-US" w:eastAsia="zh-CN"/>
        </w:rPr>
        <w:t>这样，实际上就好像是这些具有中等构成的部门是按照实际价值出售它们的产品的。也就是说，如果商品按照它们的实际价值出售，那就很清楚，在其他条件相同的情况下，工资的提高或降低会引起利润的相应的降低或提高，但不会引起商品的价值变动，并且在一切情况下，工资的提高或降低决不会影响商品的价值，而总是只会影响剩余价值的量。</w:t>
      </w:r>
    </w:p>
    <w:p w14:paraId="02337205">
      <w:pPr>
        <w:pStyle w:val="5"/>
        <w:ind w:firstLine="420" w:firstLineChars="0"/>
        <w:rPr>
          <w:rFonts w:hint="eastAsia"/>
          <w:lang w:val="en-US" w:eastAsia="zh-CN"/>
        </w:rPr>
      </w:pPr>
      <w:r>
        <w:rPr>
          <w:rFonts w:hint="eastAsia"/>
          <w:lang w:val="en-US" w:eastAsia="zh-CN"/>
        </w:rPr>
        <w:t>三、资本家的补偿理由</w:t>
      </w:r>
    </w:p>
    <w:p w14:paraId="11D2DEBD">
      <w:pPr>
        <w:ind w:firstLine="420" w:firstLineChars="0"/>
        <w:rPr>
          <w:rFonts w:hint="default"/>
          <w:lang w:val="en-US" w:eastAsia="zh-CN"/>
        </w:rPr>
      </w:pPr>
      <w:r>
        <w:rPr>
          <w:rFonts w:hint="default"/>
          <w:lang w:val="en-US" w:eastAsia="zh-CN"/>
        </w:rPr>
        <w:t>我们已经说过，竞争使不同生产部门的利润率平均化为平均利润率，并由此使这些不同部门的产品的价值转化为生产价格。而这是通过资本从一个部门不断地转移到利润暂时高于平均利润的另一个部门来实现的；可是，这里还要考虑到一定产业部门在一定时期内同收益少的年份和收益多的年份的更替结合在一起的利润波动。资本在不同生产部门之间这样不断地流出和流入，引起利润率上升和下降的运动，这种运动会或多或少地互相平衡，因此有一种使利润率到处都化为同一个共同的和一般的水平的趋势。</w:t>
      </w:r>
    </w:p>
    <w:p w14:paraId="390F9CAE">
      <w:pPr>
        <w:ind w:firstLine="420" w:firstLineChars="0"/>
        <w:rPr>
          <w:rFonts w:hint="default"/>
          <w:lang w:val="en-US" w:eastAsia="zh-CN"/>
        </w:rPr>
      </w:pPr>
      <w:r>
        <w:rPr>
          <w:rFonts w:hint="default"/>
          <w:lang w:val="en-US" w:eastAsia="zh-CN"/>
        </w:rPr>
        <w:t>资本的这种运动首先总是由市场价格的状况引起的，市场价格在这里把利润提高到一般的平均水平以上，在那里又把它压低到这个水平以下。我们暂且不谈在这里还同我们无关的商人资本；正如突然爆发的对某些热门货的投机所表明的，商人资本能够非常迅速地把大量资本从一个营业部门抽走，并且同样突然地把它投入另一个营业部门。但在每一个真正从事生产的部门，——工业、农业、矿业等等，——资本从一个部门转移到另一个部门却有很大的困难，特别是因为存在着固定资本。此外，经验还表明，一个产业部门，例如棉纺织业，如果在一个时期利润特别高，那么在另一个时期利润就会特别低，甚至会亏损，因此，在一个若干年的周期中，它的平均利润会和其他部门大致相同。而资本很快就懂得了要考虑到这个经验。</w:t>
      </w:r>
    </w:p>
    <w:p w14:paraId="77B0D4F6">
      <w:pPr>
        <w:ind w:firstLine="420" w:firstLineChars="0"/>
        <w:rPr>
          <w:rFonts w:hint="default"/>
          <w:lang w:val="en-US" w:eastAsia="zh-CN"/>
        </w:rPr>
      </w:pPr>
      <w:r>
        <w:rPr>
          <w:rFonts w:hint="default"/>
          <w:lang w:val="en-US" w:eastAsia="zh-CN"/>
        </w:rPr>
        <w:t>但是，竞争所没有表明的，是支配着生产运动的价值规定，是在生产价格背后的、归根到底决定生产价格的价值。相反，竞争所表明的却是：</w:t>
      </w:r>
    </w:p>
    <w:p w14:paraId="23BCC6E8">
      <w:pPr>
        <w:ind w:firstLine="420" w:firstLineChars="0"/>
        <w:rPr>
          <w:rFonts w:hint="default"/>
          <w:lang w:val="en-US" w:eastAsia="zh-CN"/>
        </w:rPr>
      </w:pPr>
      <w:r>
        <w:rPr>
          <w:rFonts w:hint="default"/>
          <w:lang w:val="en-US" w:eastAsia="zh-CN"/>
        </w:rPr>
        <w:t>1.平均利润，它不以不同生产部门的资本的有机构成为转移，因而不以一定资本在一定剥削部门占有的活劳动量为转移；</w:t>
      </w:r>
    </w:p>
    <w:p w14:paraId="48D95CE3">
      <w:pPr>
        <w:ind w:firstLine="420" w:firstLineChars="0"/>
        <w:rPr>
          <w:rFonts w:hint="default"/>
          <w:lang w:val="en-US" w:eastAsia="zh-CN"/>
        </w:rPr>
      </w:pPr>
      <w:r>
        <w:rPr>
          <w:rFonts w:hint="default"/>
          <w:lang w:val="en-US" w:eastAsia="zh-CN"/>
        </w:rPr>
        <w:t>2.因工资水平的变动而引起的生产价格的涨落，这是一种乍看起来和商品的价值关系完全矛盾的现象；</w:t>
      </w:r>
    </w:p>
    <w:p w14:paraId="4D9BC683">
      <w:pPr>
        <w:ind w:firstLine="420" w:firstLineChars="0"/>
        <w:rPr>
          <w:rFonts w:hint="default"/>
          <w:lang w:val="en-US" w:eastAsia="zh-CN"/>
        </w:rPr>
      </w:pPr>
      <w:r>
        <w:rPr>
          <w:rFonts w:hint="default"/>
          <w:lang w:val="en-US" w:eastAsia="zh-CN"/>
        </w:rPr>
        <w:t>3.市场价格的波动，它使一定时期内商品平均市场价格不是归结为市场价值，而是归结为一种和这个市场价值相偏离、而且和它差别很大的市场生产价格。</w:t>
      </w:r>
    </w:p>
    <w:p w14:paraId="7B622D17">
      <w:pPr>
        <w:ind w:firstLine="420" w:firstLineChars="0"/>
        <w:rPr>
          <w:rFonts w:hint="default"/>
          <w:lang w:val="en-US" w:eastAsia="zh-CN"/>
        </w:rPr>
      </w:pPr>
      <w:r>
        <w:rPr>
          <w:rFonts w:hint="default"/>
          <w:lang w:val="en-US" w:eastAsia="zh-CN"/>
        </w:rPr>
        <w:t>所有这些现象，似乎都和价值由劳动时间决定相矛盾，也和剩余价值由无酬的剩余劳动形成的性质相矛盾。因此，在竞争中一切都颠倒地表现出来。在表面上呈现出来的经济关系的完成形态，在这种关系的现实存在中，从而在这种关系的承担者和代理人试图借以说明这种关系的观念中，是和这种关系的内在的、本质的、但是隐蔽着的核心形态以及与之相适应的概念大不相同的，并且事实上是颠倒的和相反的。</w:t>
      </w:r>
    </w:p>
    <w:p w14:paraId="5D1397FC">
      <w:pPr>
        <w:ind w:firstLine="420" w:firstLineChars="0"/>
        <w:rPr>
          <w:rFonts w:hint="default"/>
          <w:lang w:val="en-US" w:eastAsia="zh-CN"/>
        </w:rPr>
      </w:pPr>
      <w:r>
        <w:rPr>
          <w:rFonts w:hint="default"/>
          <w:lang w:val="en-US" w:eastAsia="zh-CN"/>
        </w:rPr>
        <w:t>其次，一旦资本主义生产发展到一定的程度，各个部门的不同利润率平均化为一般利润率，也就决不只是通过市场价格对资本的吸引作用和排斥作用来实现了。在平均价格和与之相适应的市场价格确立一段时期之后，各个资本家意识到，在这种平均化中某些差别会互相抵消，因此，他们会立即把这些差别包括在他们的互相计算中。这些差别存在于资本家的观念中，并被他们作为补偿理由加入计算。</w:t>
      </w:r>
    </w:p>
    <w:p w14:paraId="1C0267DF">
      <w:pPr>
        <w:ind w:firstLine="420" w:firstLineChars="0"/>
        <w:rPr>
          <w:rFonts w:hint="default"/>
          <w:lang w:val="en-US" w:eastAsia="zh-CN"/>
        </w:rPr>
      </w:pPr>
      <w:r>
        <w:rPr>
          <w:rFonts w:hint="default"/>
          <w:lang w:val="en-US" w:eastAsia="zh-CN"/>
        </w:rPr>
        <w:t>在这里，基本观念是平均利润本身，是等量资本必须在相同时间内提供等量利润。而这又以下述观念为基础：每个生产部门的资本，都应按照各自大小的比例来分享社会总资本从工人那里榨取来的总剩余价值；或者说，每个特殊资本都只作为总资本的一部分，每个资本家事实上都作为总企业的一个股东，按照各自资本股份的大小比例来分享总利润。</w:t>
      </w:r>
    </w:p>
    <w:p w14:paraId="41E420AC">
      <w:pPr>
        <w:ind w:firstLine="420" w:firstLineChars="0"/>
        <w:rPr>
          <w:rFonts w:hint="default"/>
          <w:lang w:val="en-US" w:eastAsia="zh-CN"/>
        </w:rPr>
      </w:pPr>
      <w:r>
        <w:rPr>
          <w:rFonts w:hint="default"/>
          <w:lang w:val="en-US" w:eastAsia="zh-CN"/>
        </w:rPr>
        <w:t>资本家的计算是以这个观念为依据的。例如，一个资本，由于商品在生产过程中停留的时间较久，或者由于商品必须在很远的市场上出售，周转较慢，然而它还是会把由此失去的利润捞回，就是说，它会靠加价得到补偿。或者，那些要冒较大风险的投资，例如航运业的投资，也会靠加价得到补偿。一旦资本主义生产发展起来并且与此同时保险事业发展起来，风险对一切生产部门来说实际上都一样了（见柯贝特的著作）；风险较大的部门要支付较高的保险费，但会从它们的商品的价格中得到补偿。</w:t>
      </w:r>
    </w:p>
    <w:p w14:paraId="779E1E99">
      <w:pPr>
        <w:ind w:firstLine="420" w:firstLineChars="0"/>
        <w:rPr>
          <w:rFonts w:hint="default"/>
          <w:lang w:val="en-US" w:eastAsia="zh-CN"/>
        </w:rPr>
      </w:pPr>
      <w:r>
        <w:rPr>
          <w:rFonts w:hint="default"/>
          <w:lang w:val="en-US" w:eastAsia="zh-CN"/>
        </w:rPr>
        <w:t>这一切在实际上可以归结为：每一种可以使某一投资获利较少而使另一投资获利较多的情况，——在一定限度内所有投资都被看作是同样必要的，——都会被作为永远有效的补偿理由加入计算，用不着总是要重新靠竞争活动来证明这个动机或计算因素的合理性。</w:t>
      </w:r>
    </w:p>
    <w:p w14:paraId="434772F0">
      <w:pPr>
        <w:ind w:firstLine="420" w:firstLineChars="0"/>
        <w:rPr>
          <w:rFonts w:hint="default"/>
          <w:lang w:val="en-US" w:eastAsia="zh-CN"/>
        </w:rPr>
      </w:pPr>
      <w:r>
        <w:rPr>
          <w:rFonts w:hint="default"/>
          <w:lang w:val="en-US" w:eastAsia="zh-CN"/>
        </w:rPr>
        <w:t>资本家只是忘记了，——或者不如说没有看到，因为竞争没有向他表明这一点，——他们在互相计算不同生产部门的商品价格时彼此提出的这一切补偿理由，只是基于这样一点：所有资本家都按照他们资本的比例，对共同的掠夺物即全部剩余价值，拥有同样大的权益。相反，因为他们收进的利润和他们榨取的剩余价值不相等，所以他们以为，这些补偿理由似乎并不是使全部剩余价值的分享平均化，而是创造利润本身，因为利润似乎只是来自于根据这种或那种理由对商品成本价格的加价。</w:t>
      </w:r>
    </w:p>
    <w:p w14:paraId="195321CF">
      <w:pPr>
        <w:ind w:firstLine="420" w:firstLineChars="0"/>
        <w:rPr>
          <w:rFonts w:hint="default"/>
          <w:lang w:val="en-US" w:eastAsia="zh-CN"/>
        </w:rPr>
      </w:pPr>
      <w:r>
        <w:rPr>
          <w:rFonts w:hint="default"/>
          <w:lang w:val="en-US" w:eastAsia="zh-CN"/>
        </w:rPr>
        <w:t>此外，我们在第七章论述资本家对剩余价值源泉的看法时所说的一切，也适用于平均利润。在这里，只是就下面这一点来说，事情才表现得有所不同：在商品的市场价格已定和劳动的剥削程度已定时，成本价格的节约取决于个人的干练、精心程度等等。</w:t>
      </w:r>
    </w:p>
    <w:p w14:paraId="1E728E42">
      <w:pPr>
        <w:pStyle w:val="3"/>
        <w:ind w:firstLine="420" w:firstLineChars="0"/>
        <w:rPr>
          <w:rFonts w:hint="eastAsia"/>
          <w:lang w:val="en-US" w:eastAsia="zh-CN"/>
        </w:rPr>
      </w:pPr>
      <w:r>
        <w:rPr>
          <w:rFonts w:hint="eastAsia"/>
          <w:lang w:val="en-US" w:eastAsia="zh-CN"/>
        </w:rPr>
        <w:t>第三篇——利润率趋向下降的规律</w:t>
      </w:r>
    </w:p>
    <w:p w14:paraId="3C44AC0D">
      <w:pPr>
        <w:pStyle w:val="4"/>
        <w:rPr>
          <w:rFonts w:hint="default"/>
          <w:lang w:val="en-US" w:eastAsia="zh-CN"/>
        </w:rPr>
      </w:pPr>
      <w:r>
        <w:rPr>
          <w:rFonts w:hint="eastAsia"/>
          <w:lang w:val="en-US" w:eastAsia="zh-CN"/>
        </w:rPr>
        <w:t>第十三章——规律本身</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微软雅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文泉驿微米黑">
    <w:panose1 w:val="020B0606030804020204"/>
    <w:charset w:val="86"/>
    <w:family w:val="auto"/>
    <w:pitch w:val="default"/>
    <w:sig w:usb0="E10002EF" w:usb1="6BDFFCFB" w:usb2="00800036" w:usb3="00000000" w:csb0="603E019F" w:csb1="DFD70000"/>
  </w:font>
  <w:font w:name="方正仿宋_GBK">
    <w:panose1 w:val="03000509000000000000"/>
    <w:charset w:val="86"/>
    <w:family w:val="auto"/>
    <w:pitch w:val="default"/>
    <w:sig w:usb0="00000001" w:usb1="080E0000" w:usb2="00000000" w:usb3="00000000" w:csb0="00040000" w:csb1="00000000"/>
  </w:font>
  <w:font w:name="Microsoft YaHei">
    <w:panose1 w:val="020B0503020204020204"/>
    <w:charset w:val="86"/>
    <w:family w:val="auto"/>
    <w:pitch w:val="default"/>
    <w:sig w:usb0="80000287" w:usb1="2A0F3C52" w:usb2="00000016" w:usb3="00000000" w:csb0="0004001F" w:csb1="00000000"/>
  </w:font>
  <w:font w:name="Tahoma">
    <w:altName w:val="noto sans tha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F93CCF"/>
    <w:multiLevelType w:val="singleLevel"/>
    <w:tmpl w:val="2EF93CCF"/>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mODQ0ZmRkMzgzNzY0OGZiODEwNmM3N2IzZDIyOWEifQ=="/>
  </w:docVars>
  <w:rsids>
    <w:rsidRoot w:val="00000000"/>
    <w:rsid w:val="01311D17"/>
    <w:rsid w:val="02115C05"/>
    <w:rsid w:val="03C8720C"/>
    <w:rsid w:val="056E02DC"/>
    <w:rsid w:val="061B11E8"/>
    <w:rsid w:val="0B2A0757"/>
    <w:rsid w:val="0F174E74"/>
    <w:rsid w:val="109D39D4"/>
    <w:rsid w:val="12A73B6A"/>
    <w:rsid w:val="138A175B"/>
    <w:rsid w:val="194859F8"/>
    <w:rsid w:val="19F45B80"/>
    <w:rsid w:val="1B041DF3"/>
    <w:rsid w:val="1E407FC3"/>
    <w:rsid w:val="26F86CAF"/>
    <w:rsid w:val="278C564A"/>
    <w:rsid w:val="2C0629A1"/>
    <w:rsid w:val="2D32057E"/>
    <w:rsid w:val="31F126D7"/>
    <w:rsid w:val="3541380F"/>
    <w:rsid w:val="35A324DC"/>
    <w:rsid w:val="3913271D"/>
    <w:rsid w:val="39B66DF3"/>
    <w:rsid w:val="40721429"/>
    <w:rsid w:val="40842F0A"/>
    <w:rsid w:val="41265D6F"/>
    <w:rsid w:val="42472E8A"/>
    <w:rsid w:val="43284021"/>
    <w:rsid w:val="45EF3C01"/>
    <w:rsid w:val="46244F73"/>
    <w:rsid w:val="465313B5"/>
    <w:rsid w:val="4929464F"/>
    <w:rsid w:val="49A5461D"/>
    <w:rsid w:val="49EB5DA8"/>
    <w:rsid w:val="4ABE73C4"/>
    <w:rsid w:val="4E28581D"/>
    <w:rsid w:val="5511700B"/>
    <w:rsid w:val="56332FBF"/>
    <w:rsid w:val="571F436B"/>
    <w:rsid w:val="58692CBA"/>
    <w:rsid w:val="5B201C2D"/>
    <w:rsid w:val="5B4F43E9"/>
    <w:rsid w:val="5D0C5100"/>
    <w:rsid w:val="5FAA6309"/>
    <w:rsid w:val="5FC561A4"/>
    <w:rsid w:val="60047ED4"/>
    <w:rsid w:val="60E118E8"/>
    <w:rsid w:val="629149FC"/>
    <w:rsid w:val="668970DD"/>
    <w:rsid w:val="68F16ADF"/>
    <w:rsid w:val="692D100D"/>
    <w:rsid w:val="697E40EB"/>
    <w:rsid w:val="6BE13634"/>
    <w:rsid w:val="73507C69"/>
    <w:rsid w:val="748155F7"/>
    <w:rsid w:val="767B79D7"/>
    <w:rsid w:val="76EB6545"/>
    <w:rsid w:val="782A7918"/>
    <w:rsid w:val="7BAB6FC2"/>
    <w:rsid w:val="7EFE261F"/>
    <w:rsid w:val="AEFB52FA"/>
    <w:rsid w:val="DBFB78F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Autospacing="0" w:after="220" w:afterAutospacing="0" w:line="240" w:lineRule="auto"/>
      <w:outlineLvl w:val="0"/>
    </w:pPr>
    <w:rPr>
      <w:rFonts w:ascii="Arial" w:hAnsi="Arial"/>
      <w:b/>
      <w:kern w:val="44"/>
      <w:sz w:val="36"/>
    </w:rPr>
  </w:style>
  <w:style w:type="paragraph" w:styleId="3">
    <w:name w:val="heading 2"/>
    <w:basedOn w:val="1"/>
    <w:next w:val="1"/>
    <w:qFormat/>
    <w:uiPriority w:val="0"/>
    <w:pPr>
      <w:keepNext/>
      <w:keepLines/>
      <w:spacing w:before="260" w:beforeAutospacing="0" w:after="200" w:afterAutospacing="0" w:line="240" w:lineRule="auto"/>
      <w:outlineLvl w:val="1"/>
    </w:pPr>
    <w:rPr>
      <w:rFonts w:ascii="Arial" w:hAnsi="Arial"/>
      <w:b/>
      <w:sz w:val="32"/>
    </w:rPr>
  </w:style>
  <w:style w:type="paragraph" w:styleId="4">
    <w:name w:val="heading 3"/>
    <w:basedOn w:val="1"/>
    <w:next w:val="1"/>
    <w:qFormat/>
    <w:uiPriority w:val="0"/>
    <w:pPr>
      <w:keepNext/>
      <w:keepLines/>
      <w:spacing w:before="260" w:beforeAutospacing="0" w:after="180" w:afterAutospacing="0" w:line="240" w:lineRule="auto"/>
      <w:outlineLvl w:val="2"/>
    </w:pPr>
    <w:rPr>
      <w:rFonts w:ascii="Arial" w:hAnsi="Arial"/>
      <w:b/>
      <w:sz w:val="30"/>
    </w:rPr>
  </w:style>
  <w:style w:type="paragraph" w:styleId="5">
    <w:name w:val="heading 4"/>
    <w:basedOn w:val="1"/>
    <w:next w:val="1"/>
    <w:qFormat/>
    <w:uiPriority w:val="0"/>
    <w:pPr>
      <w:keepNext/>
      <w:keepLines/>
      <w:spacing w:before="240" w:beforeAutospacing="0" w:after="160" w:afterAutospacing="0" w:line="240" w:lineRule="auto"/>
      <w:outlineLvl w:val="3"/>
    </w:pPr>
    <w:rPr>
      <w:rFonts w:ascii="Arial" w:hAnsi="Arial"/>
      <w:b/>
      <w:sz w:val="28"/>
    </w:rPr>
  </w:style>
  <w:style w:type="paragraph" w:styleId="6">
    <w:name w:val="heading 5"/>
    <w:basedOn w:val="1"/>
    <w:next w:val="1"/>
    <w:qFormat/>
    <w:uiPriority w:val="0"/>
    <w:pPr>
      <w:keepNext/>
      <w:keepLines/>
      <w:spacing w:before="240" w:beforeAutospacing="0" w:after="160" w:afterAutospacing="0" w:line="240" w:lineRule="auto"/>
      <w:outlineLvl w:val="4"/>
    </w:pPr>
    <w:rPr>
      <w:rFonts w:ascii="Arial" w:hAnsi="Arial"/>
      <w:b/>
      <w:sz w:val="28"/>
    </w:rPr>
  </w:style>
  <w:style w:type="paragraph" w:styleId="7">
    <w:name w:val="heading 6"/>
    <w:basedOn w:val="1"/>
    <w:next w:val="1"/>
    <w:qFormat/>
    <w:uiPriority w:val="0"/>
    <w:pPr>
      <w:keepNext/>
      <w:keepLines/>
      <w:spacing w:before="240" w:beforeAutospacing="0" w:after="120" w:afterAutospacing="0" w:line="240" w:lineRule="auto"/>
      <w:outlineLvl w:val="5"/>
    </w:pPr>
    <w:rPr>
      <w:rFonts w:ascii="Arial" w:hAnsi="Arial"/>
      <w:b/>
      <w:sz w:val="24"/>
    </w:rPr>
  </w:style>
  <w:style w:type="paragraph" w:styleId="8">
    <w:name w:val="heading 7"/>
    <w:basedOn w:val="1"/>
    <w:next w:val="1"/>
    <w:qFormat/>
    <w:uiPriority w:val="0"/>
    <w:pPr>
      <w:keepNext/>
      <w:keepLines/>
      <w:spacing w:before="240" w:beforeAutospacing="0" w:after="120" w:afterAutospacing="0" w:line="240" w:lineRule="auto"/>
      <w:outlineLvl w:val="6"/>
    </w:pPr>
    <w:rPr>
      <w:rFonts w:ascii="Arial" w:hAnsi="Arial"/>
      <w:b/>
      <w:sz w:val="24"/>
    </w:rPr>
  </w:style>
  <w:style w:type="paragraph" w:styleId="9">
    <w:name w:val="heading 8"/>
    <w:basedOn w:val="1"/>
    <w:next w:val="1"/>
    <w:qFormat/>
    <w:uiPriority w:val="0"/>
    <w:pPr>
      <w:keepNext/>
      <w:keepLines/>
      <w:spacing w:before="180" w:beforeAutospacing="0" w:after="64" w:afterAutospacing="0" w:line="240" w:lineRule="auto"/>
      <w:outlineLvl w:val="7"/>
    </w:pPr>
    <w:rPr>
      <w:rFonts w:ascii="Arial" w:hAnsi="Arial"/>
      <w:sz w:val="24"/>
    </w:rPr>
  </w:style>
  <w:style w:type="paragraph" w:styleId="10">
    <w:name w:val="heading 9"/>
    <w:basedOn w:val="1"/>
    <w:next w:val="1"/>
    <w:qFormat/>
    <w:uiPriority w:val="0"/>
    <w:pPr>
      <w:keepNext/>
      <w:keepLines/>
      <w:spacing w:before="180" w:beforeAutospacing="0" w:after="64" w:afterAutospacing="0" w:line="240" w:lineRule="auto"/>
      <w:outlineLvl w:val="8"/>
    </w:pPr>
    <w:rPr>
      <w:rFonts w:ascii="Arial" w:hAnsi="Arial"/>
    </w:rPr>
  </w:style>
  <w:style w:type="character" w:default="1" w:styleId="15">
    <w:name w:val="Default Paragraph Font"/>
    <w:qFormat/>
    <w:uiPriority w:val="0"/>
    <w:rPr>
      <w:rFonts w:ascii="Calibri" w:hAnsi="Calibri" w:eastAsia="微软雅黑"/>
    </w:rPr>
  </w:style>
  <w:style w:type="table" w:default="1" w:styleId="13">
    <w:name w:val="Normal Table"/>
    <w:qFormat/>
    <w:uiPriority w:val="0"/>
    <w:tblPr>
      <w:tblCellMar>
        <w:top w:w="0" w:type="dxa"/>
        <w:left w:w="108" w:type="dxa"/>
        <w:bottom w:w="0" w:type="dxa"/>
        <w:right w:w="108" w:type="dxa"/>
      </w:tblCellMar>
    </w:tbl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12">
    <w:name w:val="Normal (Web)"/>
    <w:basedOn w:val="1"/>
    <w:qFormat/>
    <w:uiPriority w:val="0"/>
    <w:rPr>
      <w:sz w:val="24"/>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dkx/C:\Users\86158\AppData\Local\Kingsoft\WPS%20Office\12.1.0.17140\office6\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340</Pages>
  <Words>71275</Words>
  <Characters>71803</Characters>
  <Lines>1</Lines>
  <Paragraphs>1</Paragraphs>
  <TotalTime>153</TotalTime>
  <ScaleCrop>false</ScaleCrop>
  <LinksUpToDate>false</LinksUpToDate>
  <CharactersWithSpaces>71803</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creator>86158</dc:creator>
  <cp:lastModifiedBy>DKX</cp:lastModifiedBy>
  <dcterms:modified xsi:type="dcterms:W3CDTF">2025-11-29T15:17:42Z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5ED5DE18BD3D1E99169E2A69AC03D38C_43</vt:lpwstr>
  </property>
  <property fmtid="{D5CDD505-2E9C-101B-9397-08002B2CF9AE}" pid="6" name="KSOTemplateDocerSaveRecord">
    <vt:lpwstr>eyJoZGlkIjoiZjVmODQ0ZmRkMzgzNzY0OGZiODEwNmM3N2IzZDIyOWEiLCJ1c2VySWQiOiI4NTkxMjkyNTQifQ==</vt:lpwstr>
  </property>
</Properties>
</file>